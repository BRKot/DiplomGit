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6221B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bookmarkStart w:id="0" w:name="OLE_LINK45"/>
      <w:bookmarkStart w:id="1" w:name="OLE_LINK46"/>
      <w:r w:rsidRPr="00FA18F1">
        <w:rPr>
          <w:rFonts w:eastAsia="Calibri"/>
          <w:sz w:val="24"/>
          <w:lang w:eastAsia="en-US"/>
        </w:rPr>
        <w:t>Министерство науки и высшего образования Российской Федерации</w:t>
      </w:r>
    </w:p>
    <w:p w14:paraId="771739F3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Федеральное государственное автономное образовательное </w:t>
      </w:r>
    </w:p>
    <w:p w14:paraId="51171ECE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учреждение высшего образования</w:t>
      </w:r>
    </w:p>
    <w:p w14:paraId="7F05A4AA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Пермский национальный исследовательский политехнический университет</w:t>
      </w:r>
    </w:p>
    <w:p w14:paraId="168B1A2D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(ПНИПУ)</w:t>
      </w:r>
    </w:p>
    <w:p w14:paraId="7177F31B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21B64CF2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69B29662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Факультет: Электротехнический (ЭТФ)</w:t>
      </w:r>
    </w:p>
    <w:p w14:paraId="03402FD5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Направление: 09.03.04 – Программная инженерия (ПИ)</w:t>
      </w:r>
    </w:p>
    <w:p w14:paraId="5077A604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Профиль: Разработка программно-информационных систем (РИС)</w:t>
      </w:r>
    </w:p>
    <w:p w14:paraId="1928C4AB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Кафедра информационных технологий и автоматизированных систем (ИТАС)</w:t>
      </w:r>
    </w:p>
    <w:p w14:paraId="4C0D9D1A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</w:p>
    <w:p w14:paraId="4150C523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</w:p>
    <w:p w14:paraId="52A7AF9F" w14:textId="77777777" w:rsidR="00FA18F1" w:rsidRPr="00FA18F1" w:rsidRDefault="00FA18F1" w:rsidP="00FA18F1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bookmarkStart w:id="2" w:name="OLE_LINK41"/>
      <w:bookmarkStart w:id="3" w:name="OLE_LINK42"/>
      <w:r w:rsidRPr="00FA18F1">
        <w:rPr>
          <w:rFonts w:eastAsia="Calibri"/>
          <w:sz w:val="24"/>
          <w:lang w:eastAsia="en-US"/>
        </w:rPr>
        <w:t>Допустить к защите</w:t>
      </w:r>
    </w:p>
    <w:p w14:paraId="060953C9" w14:textId="77777777" w:rsidR="00FA18F1" w:rsidRPr="00FA18F1" w:rsidRDefault="00FA18F1" w:rsidP="00FA18F1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Зав. кафедрой ИТАС: </w:t>
      </w:r>
      <w:bookmarkStart w:id="4" w:name="OLE_LINK43"/>
      <w:bookmarkStart w:id="5" w:name="OLE_LINK44"/>
      <w:bookmarkEnd w:id="2"/>
      <w:bookmarkEnd w:id="3"/>
      <w:r w:rsidRPr="00FA18F1">
        <w:rPr>
          <w:rFonts w:eastAsia="Calibri"/>
          <w:sz w:val="24"/>
          <w:lang w:eastAsia="en-US"/>
        </w:rPr>
        <w:t>д-р экон. наук, проф.</w:t>
      </w:r>
    </w:p>
    <w:p w14:paraId="2EE00483" w14:textId="77777777" w:rsidR="00FA18F1" w:rsidRPr="00FA18F1" w:rsidRDefault="00FA18F1" w:rsidP="00FA18F1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________________________ Р.А. Файзрахманов </w:t>
      </w:r>
    </w:p>
    <w:bookmarkEnd w:id="4"/>
    <w:bookmarkEnd w:id="5"/>
    <w:p w14:paraId="6319DBCC" w14:textId="77777777" w:rsidR="00FA18F1" w:rsidRPr="00FA18F1" w:rsidRDefault="00FA18F1" w:rsidP="00FA18F1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«_________»_______________________  </w:t>
      </w:r>
      <w:r w:rsidRPr="00FA18F1">
        <w:rPr>
          <w:rFonts w:eastAsia="Calibri"/>
          <w:color w:val="000000"/>
          <w:sz w:val="24"/>
          <w:lang w:eastAsia="en-US"/>
        </w:rPr>
        <w:t>2021</w:t>
      </w:r>
      <w:r w:rsidRPr="00FA18F1">
        <w:rPr>
          <w:rFonts w:eastAsia="Calibri"/>
          <w:sz w:val="24"/>
          <w:lang w:eastAsia="en-US"/>
        </w:rPr>
        <w:t xml:space="preserve"> г.</w:t>
      </w:r>
    </w:p>
    <w:p w14:paraId="72120283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</w:p>
    <w:p w14:paraId="37F760E3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</w:p>
    <w:bookmarkEnd w:id="0"/>
    <w:bookmarkEnd w:id="1"/>
    <w:p w14:paraId="284CC3B3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b/>
          <w:sz w:val="32"/>
          <w:szCs w:val="28"/>
          <w:lang w:eastAsia="en-US"/>
        </w:rPr>
      </w:pPr>
      <w:r w:rsidRPr="00FA18F1">
        <w:rPr>
          <w:rFonts w:eastAsia="Calibri"/>
          <w:b/>
          <w:sz w:val="32"/>
          <w:szCs w:val="28"/>
          <w:lang w:eastAsia="en-US"/>
        </w:rPr>
        <w:t>ВЫПУСКНАЯ КВАЛИФИКАЦИОННАЯ РАБОТА</w:t>
      </w:r>
    </w:p>
    <w:p w14:paraId="23FC7EB3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 соискание академической степени бакалавра</w:t>
      </w:r>
    </w:p>
    <w:p w14:paraId="2895563F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041A71BA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 тему</w:t>
      </w:r>
    </w:p>
    <w:p w14:paraId="0589A0F3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b/>
          <w:color w:val="FF0000"/>
          <w:lang w:eastAsia="en-US"/>
        </w:rPr>
      </w:pPr>
      <w:bookmarkStart w:id="6" w:name="OLE_LINK1"/>
      <w:bookmarkStart w:id="7" w:name="OLE_LINK2"/>
      <w:r w:rsidRPr="00FA18F1">
        <w:rPr>
          <w:rFonts w:eastAsia="Calibri"/>
          <w:b/>
          <w:lang w:eastAsia="en-US"/>
        </w:rPr>
        <w:t>«</w:t>
      </w:r>
      <w:r w:rsidRPr="00FA18F1">
        <w:rPr>
          <w:rFonts w:eastAsia="Calibri"/>
          <w:b/>
          <w:szCs w:val="28"/>
          <w:lang w:eastAsia="en-US"/>
        </w:rPr>
        <w:t>Разработка встраиваемого веб-чата поддержки пользователей на базе платформы Rocket.Chat</w:t>
      </w:r>
      <w:r w:rsidRPr="00FA18F1">
        <w:rPr>
          <w:rFonts w:eastAsia="Calibri"/>
          <w:b/>
          <w:lang w:eastAsia="en-US"/>
        </w:rPr>
        <w:t>»</w:t>
      </w:r>
    </w:p>
    <w:p w14:paraId="0BF03C7C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b/>
          <w:sz w:val="24"/>
          <w:lang w:eastAsia="en-US"/>
        </w:rPr>
      </w:pPr>
      <w:bookmarkStart w:id="8" w:name="OLE_LINK47"/>
      <w:bookmarkStart w:id="9" w:name="OLE_LINK48"/>
      <w:bookmarkEnd w:id="6"/>
      <w:bookmarkEnd w:id="7"/>
    </w:p>
    <w:p w14:paraId="1A4D08FC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30"/>
        <w:gridCol w:w="2741"/>
        <w:gridCol w:w="5484"/>
      </w:tblGrid>
      <w:tr w:rsidR="00FA18F1" w:rsidRPr="00FA18F1" w14:paraId="03826B6D" w14:textId="77777777" w:rsidTr="0019620C">
        <w:tc>
          <w:tcPr>
            <w:tcW w:w="1130" w:type="dxa"/>
          </w:tcPr>
          <w:p w14:paraId="185E7E45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bookmarkStart w:id="10" w:name="OLE_LINK16"/>
            <w:bookmarkStart w:id="11" w:name="OLE_LINK17"/>
            <w:bookmarkStart w:id="12" w:name="OLE_LINK40"/>
            <w:r w:rsidRPr="00FA18F1">
              <w:rPr>
                <w:rFonts w:eastAsia="Calibri"/>
                <w:sz w:val="24"/>
                <w:lang w:eastAsia="en-US"/>
              </w:rPr>
              <w:t>Студент:</w:t>
            </w:r>
          </w:p>
        </w:tc>
        <w:tc>
          <w:tcPr>
            <w:tcW w:w="2806" w:type="dxa"/>
            <w:tcBorders>
              <w:bottom w:val="single" w:sz="4" w:space="0" w:color="auto"/>
            </w:tcBorders>
          </w:tcPr>
          <w:p w14:paraId="7C1EE4EB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5635" w:type="dxa"/>
          </w:tcPr>
          <w:p w14:paraId="484112FE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Ширинов Рустам Рамазанович</w:t>
            </w:r>
          </w:p>
        </w:tc>
      </w:tr>
      <w:tr w:rsidR="00FA18F1" w:rsidRPr="00FA18F1" w14:paraId="43CB2E92" w14:textId="77777777" w:rsidTr="0019620C">
        <w:tc>
          <w:tcPr>
            <w:tcW w:w="1130" w:type="dxa"/>
          </w:tcPr>
          <w:p w14:paraId="3D5FDD36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2806" w:type="dxa"/>
            <w:tcBorders>
              <w:top w:val="single" w:sz="4" w:space="0" w:color="auto"/>
            </w:tcBorders>
          </w:tcPr>
          <w:p w14:paraId="21B62554" w14:textId="77777777" w:rsidR="00FA18F1" w:rsidRPr="00FA18F1" w:rsidRDefault="00FA18F1" w:rsidP="00FA18F1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sz w:val="20"/>
                <w:lang w:eastAsia="en-US"/>
              </w:rPr>
              <w:t>(подпись, дата)</w:t>
            </w:r>
          </w:p>
        </w:tc>
        <w:tc>
          <w:tcPr>
            <w:tcW w:w="5635" w:type="dxa"/>
          </w:tcPr>
          <w:p w14:paraId="63C2D0A5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  <w:tr w:rsidR="00FA18F1" w:rsidRPr="00FA18F1" w14:paraId="15DE4BB5" w14:textId="77777777" w:rsidTr="0019620C">
        <w:tc>
          <w:tcPr>
            <w:tcW w:w="1130" w:type="dxa"/>
          </w:tcPr>
          <w:p w14:paraId="64C66EB4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Группа:</w:t>
            </w:r>
          </w:p>
        </w:tc>
        <w:tc>
          <w:tcPr>
            <w:tcW w:w="8441" w:type="dxa"/>
            <w:gridSpan w:val="2"/>
          </w:tcPr>
          <w:p w14:paraId="2B91DD2A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РИС-17-1б</w:t>
            </w:r>
          </w:p>
        </w:tc>
      </w:tr>
      <w:bookmarkEnd w:id="10"/>
      <w:bookmarkEnd w:id="11"/>
      <w:bookmarkEnd w:id="12"/>
    </w:tbl>
    <w:p w14:paraId="0C0B221E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</w:p>
    <w:p w14:paraId="222897B1" w14:textId="77777777" w:rsidR="00FA18F1" w:rsidRPr="00FA18F1" w:rsidRDefault="00FA18F1" w:rsidP="00B910F2">
      <w:pPr>
        <w:spacing w:line="240" w:lineRule="auto"/>
        <w:ind w:left="142"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Состав ВКР:</w:t>
      </w:r>
    </w:p>
    <w:p w14:paraId="0A501D06" w14:textId="103E2B4E" w:rsidR="00FA18F1" w:rsidRPr="00FA18F1" w:rsidRDefault="00FA18F1" w:rsidP="00B910F2">
      <w:pPr>
        <w:numPr>
          <w:ilvl w:val="0"/>
          <w:numId w:val="47"/>
        </w:numPr>
        <w:tabs>
          <w:tab w:val="left" w:pos="284"/>
        </w:tabs>
        <w:spacing w:line="240" w:lineRule="auto"/>
        <w:ind w:left="142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Пояснительная записка на 11</w:t>
      </w:r>
      <w:r w:rsidR="00ED24CF">
        <w:rPr>
          <w:rFonts w:eastAsia="Calibri"/>
          <w:sz w:val="24"/>
          <w:lang w:eastAsia="en-US"/>
        </w:rPr>
        <w:t>4</w:t>
      </w:r>
      <w:r w:rsidRPr="00FA18F1">
        <w:rPr>
          <w:rFonts w:eastAsia="Calibri"/>
          <w:sz w:val="24"/>
          <w:lang w:eastAsia="en-US"/>
        </w:rPr>
        <w:t xml:space="preserve"> стр.</w:t>
      </w:r>
    </w:p>
    <w:p w14:paraId="3E7619BD" w14:textId="3F546D31" w:rsidR="00FA18F1" w:rsidRPr="00FA18F1" w:rsidRDefault="00FA18F1" w:rsidP="00B910F2">
      <w:pPr>
        <w:numPr>
          <w:ilvl w:val="0"/>
          <w:numId w:val="47"/>
        </w:numPr>
        <w:tabs>
          <w:tab w:val="left" w:pos="284"/>
        </w:tabs>
        <w:spacing w:line="240" w:lineRule="auto"/>
        <w:ind w:left="142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Приложения на </w:t>
      </w:r>
      <w:r w:rsidR="001D4E59">
        <w:rPr>
          <w:rFonts w:eastAsia="Calibri"/>
          <w:sz w:val="24"/>
          <w:lang w:eastAsia="en-US"/>
        </w:rPr>
        <w:t>9</w:t>
      </w:r>
      <w:r w:rsidRPr="00FA18F1">
        <w:rPr>
          <w:rFonts w:eastAsia="Calibri"/>
          <w:sz w:val="24"/>
          <w:lang w:eastAsia="en-US"/>
        </w:rPr>
        <w:t xml:space="preserve"> стр.</w:t>
      </w:r>
    </w:p>
    <w:p w14:paraId="53C64818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</w:p>
    <w:tbl>
      <w:tblPr>
        <w:tblpPr w:leftFromText="180" w:rightFromText="180" w:vertAnchor="text" w:horzAnchor="margin" w:tblpYSpec="inside"/>
        <w:tblW w:w="4944" w:type="pct"/>
        <w:tblLook w:val="04A0" w:firstRow="1" w:lastRow="0" w:firstColumn="1" w:lastColumn="0" w:noHBand="0" w:noVBand="1"/>
      </w:tblPr>
      <w:tblGrid>
        <w:gridCol w:w="2322"/>
        <w:gridCol w:w="2910"/>
        <w:gridCol w:w="4018"/>
      </w:tblGrid>
      <w:tr w:rsidR="00FA18F1" w:rsidRPr="00FA18F1" w14:paraId="7B6E60F8" w14:textId="77777777" w:rsidTr="0019620C">
        <w:tc>
          <w:tcPr>
            <w:tcW w:w="1255" w:type="pct"/>
            <w:vMerge w:val="restart"/>
          </w:tcPr>
          <w:p w14:paraId="78C891CA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  <w:bookmarkStart w:id="13" w:name="OLE_LINK32"/>
            <w:bookmarkStart w:id="14" w:name="OLE_LINK33"/>
            <w:r w:rsidRPr="00FA18F1">
              <w:rPr>
                <w:sz w:val="24"/>
                <w:lang w:eastAsia="en-US"/>
              </w:rPr>
              <w:t>Руководитель ВКР:</w:t>
            </w:r>
          </w:p>
          <w:p w14:paraId="418DE0C1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14:paraId="7AF41504" w14:textId="77777777" w:rsidR="00FA18F1" w:rsidRPr="00FA18F1" w:rsidRDefault="00FA18F1" w:rsidP="00FA18F1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  <w:p w14:paraId="00D7308B" w14:textId="77777777" w:rsidR="00FA18F1" w:rsidRPr="00FA18F1" w:rsidRDefault="00FA18F1" w:rsidP="00FA18F1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  <w:vMerge w:val="restart"/>
          </w:tcPr>
          <w:p w14:paraId="5A6E0229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канд. техн. наук, доцент каф. ИТАС</w:t>
            </w:r>
          </w:p>
          <w:p w14:paraId="4955CB8B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О.А. Полякова</w:t>
            </w:r>
          </w:p>
        </w:tc>
      </w:tr>
      <w:tr w:rsidR="00FA18F1" w:rsidRPr="00FA18F1" w14:paraId="61D4C5EA" w14:textId="77777777" w:rsidTr="0019620C">
        <w:tc>
          <w:tcPr>
            <w:tcW w:w="1255" w:type="pct"/>
            <w:vMerge/>
          </w:tcPr>
          <w:p w14:paraId="548B0340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7408A383" w14:textId="77777777" w:rsidR="00FA18F1" w:rsidRPr="00FA18F1" w:rsidRDefault="00FA18F1" w:rsidP="00FA18F1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  <w:vMerge/>
          </w:tcPr>
          <w:p w14:paraId="0A75BCB3" w14:textId="77777777" w:rsidR="00FA18F1" w:rsidRPr="00FA18F1" w:rsidRDefault="00FA18F1" w:rsidP="00FA18F1">
            <w:pPr>
              <w:spacing w:line="240" w:lineRule="auto"/>
              <w:ind w:firstLine="0"/>
              <w:rPr>
                <w:sz w:val="24"/>
                <w:lang w:eastAsia="en-US"/>
              </w:rPr>
            </w:pPr>
          </w:p>
        </w:tc>
      </w:tr>
      <w:tr w:rsidR="00FA18F1" w:rsidRPr="00FA18F1" w14:paraId="0B8BAA27" w14:textId="77777777" w:rsidTr="0019620C">
        <w:tc>
          <w:tcPr>
            <w:tcW w:w="1255" w:type="pct"/>
            <w:vMerge w:val="restart"/>
          </w:tcPr>
          <w:p w14:paraId="3AB98643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  <w:r w:rsidRPr="00FA18F1">
              <w:rPr>
                <w:sz w:val="24"/>
                <w:lang w:eastAsia="en-US"/>
              </w:rPr>
              <w:t>Консультант по предметной области:</w:t>
            </w: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14:paraId="7A609386" w14:textId="77777777" w:rsidR="00FA18F1" w:rsidRPr="00FA18F1" w:rsidRDefault="00FA18F1" w:rsidP="00FA18F1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  <w:p w14:paraId="66087E0E" w14:textId="77777777" w:rsidR="00FA18F1" w:rsidRPr="00FA18F1" w:rsidRDefault="00FA18F1" w:rsidP="00FA18F1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  <w:vMerge w:val="restart"/>
          </w:tcPr>
          <w:p w14:paraId="6ED8BB05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руководитель отдела разработки чат-платформы А.С. Казаринов</w:t>
            </w:r>
          </w:p>
        </w:tc>
      </w:tr>
      <w:tr w:rsidR="00FA18F1" w:rsidRPr="00FA18F1" w14:paraId="73AB2633" w14:textId="77777777" w:rsidTr="0019620C">
        <w:tc>
          <w:tcPr>
            <w:tcW w:w="1255" w:type="pct"/>
            <w:vMerge/>
          </w:tcPr>
          <w:p w14:paraId="080B4D0C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349785A6" w14:textId="77777777" w:rsidR="00FA18F1" w:rsidRPr="00FA18F1" w:rsidRDefault="00FA18F1" w:rsidP="00FA18F1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  <w:vMerge/>
          </w:tcPr>
          <w:p w14:paraId="33EF054D" w14:textId="77777777" w:rsidR="00FA18F1" w:rsidRPr="00FA18F1" w:rsidRDefault="00FA18F1" w:rsidP="00FA18F1">
            <w:pPr>
              <w:spacing w:line="240" w:lineRule="auto"/>
              <w:ind w:firstLine="0"/>
              <w:rPr>
                <w:sz w:val="24"/>
                <w:lang w:eastAsia="en-US"/>
              </w:rPr>
            </w:pPr>
          </w:p>
        </w:tc>
      </w:tr>
      <w:tr w:rsidR="00FA18F1" w:rsidRPr="00FA18F1" w14:paraId="0856A9D0" w14:textId="77777777" w:rsidTr="0019620C">
        <w:tc>
          <w:tcPr>
            <w:tcW w:w="1255" w:type="pct"/>
            <w:vMerge w:val="restart"/>
          </w:tcPr>
          <w:p w14:paraId="07E55A75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bookmarkStart w:id="15" w:name="OLE_LINK20"/>
            <w:bookmarkStart w:id="16" w:name="OLE_LINK21"/>
            <w:r w:rsidRPr="00FA18F1">
              <w:rPr>
                <w:rFonts w:eastAsia="Calibri"/>
                <w:sz w:val="24"/>
                <w:lang w:eastAsia="en-US"/>
              </w:rPr>
              <w:t>Прохождение предзащиты:</w:t>
            </w: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14:paraId="04CBEB96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14:paraId="1E198BFF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  <w:vMerge w:val="restart"/>
          </w:tcPr>
          <w:p w14:paraId="551C7972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канд. техн. наук, доцент каф. ИТАС</w:t>
            </w:r>
          </w:p>
          <w:p w14:paraId="406BF304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О.А. Полякова</w:t>
            </w:r>
          </w:p>
        </w:tc>
      </w:tr>
      <w:tr w:rsidR="00FA18F1" w:rsidRPr="00FA18F1" w14:paraId="18C05D9F" w14:textId="77777777" w:rsidTr="0019620C">
        <w:tc>
          <w:tcPr>
            <w:tcW w:w="1255" w:type="pct"/>
            <w:vMerge/>
          </w:tcPr>
          <w:p w14:paraId="7FBD3D5E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19E830D1" w14:textId="77777777" w:rsidR="00FA18F1" w:rsidRPr="00FA18F1" w:rsidRDefault="00FA18F1" w:rsidP="00FA18F1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  <w:vMerge/>
          </w:tcPr>
          <w:p w14:paraId="7BA58A87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  <w:tr w:rsidR="00FA18F1" w:rsidRPr="00FA18F1" w14:paraId="6F82142B" w14:textId="77777777" w:rsidTr="0019620C">
        <w:trPr>
          <w:trHeight w:val="70"/>
        </w:trPr>
        <w:tc>
          <w:tcPr>
            <w:tcW w:w="1255" w:type="pct"/>
            <w:vMerge w:val="restart"/>
          </w:tcPr>
          <w:p w14:paraId="26D46AEA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Прохождение нормоконтроля:</w:t>
            </w: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14:paraId="3E1657CB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14:paraId="7A32D6D7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  <w:vMerge w:val="restart"/>
          </w:tcPr>
          <w:p w14:paraId="0B68FCFB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 xml:space="preserve">заведующий лабораториями </w:t>
            </w:r>
          </w:p>
          <w:p w14:paraId="55BDDADC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Д.А. Карлов</w:t>
            </w:r>
          </w:p>
        </w:tc>
      </w:tr>
      <w:tr w:rsidR="00FA18F1" w:rsidRPr="00FA18F1" w14:paraId="34BE5D78" w14:textId="77777777" w:rsidTr="0019620C">
        <w:tc>
          <w:tcPr>
            <w:tcW w:w="1255" w:type="pct"/>
            <w:vMerge/>
          </w:tcPr>
          <w:p w14:paraId="6C4CA530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536A0E1C" w14:textId="77777777" w:rsidR="00FA18F1" w:rsidRPr="00FA18F1" w:rsidRDefault="00FA18F1" w:rsidP="00FA18F1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  <w:vMerge/>
          </w:tcPr>
          <w:p w14:paraId="26AC22C3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  <w:tr w:rsidR="00FA18F1" w:rsidRPr="00FA18F1" w14:paraId="20AAAA4B" w14:textId="77777777" w:rsidTr="0019620C">
        <w:tc>
          <w:tcPr>
            <w:tcW w:w="1255" w:type="pct"/>
          </w:tcPr>
          <w:p w14:paraId="06149B24" w14:textId="77777777" w:rsidR="00FA18F1" w:rsidRPr="00FA18F1" w:rsidRDefault="00FA18F1" w:rsidP="00FA18F1">
            <w:pPr>
              <w:spacing w:line="240" w:lineRule="auto"/>
              <w:ind w:right="-108" w:firstLine="0"/>
              <w:jc w:val="left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Прохождение проверки на объем заимствований:</w:t>
            </w:r>
          </w:p>
        </w:tc>
        <w:tc>
          <w:tcPr>
            <w:tcW w:w="1573" w:type="pct"/>
          </w:tcPr>
          <w:p w14:paraId="5F905FAF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14:paraId="40B3B1D6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</w:tcPr>
          <w:p w14:paraId="48BA42D9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  <w:p w14:paraId="2CA34C16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инженер</w:t>
            </w:r>
          </w:p>
          <w:p w14:paraId="0FAAA5E3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Е.В. Ерискина</w:t>
            </w:r>
          </w:p>
        </w:tc>
      </w:tr>
      <w:tr w:rsidR="00FA18F1" w:rsidRPr="00FA18F1" w14:paraId="1B90573F" w14:textId="77777777" w:rsidTr="0019620C">
        <w:tc>
          <w:tcPr>
            <w:tcW w:w="1255" w:type="pct"/>
          </w:tcPr>
          <w:p w14:paraId="4E53B4E5" w14:textId="77777777" w:rsidR="00FA18F1" w:rsidRPr="00FA18F1" w:rsidRDefault="00FA18F1" w:rsidP="00FA18F1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7C4F9120" w14:textId="77777777" w:rsidR="00FA18F1" w:rsidRPr="00FA18F1" w:rsidRDefault="00FA18F1" w:rsidP="00FA18F1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</w:tcPr>
          <w:p w14:paraId="137F73F6" w14:textId="77777777" w:rsidR="00FA18F1" w:rsidRPr="00FA18F1" w:rsidRDefault="00FA18F1" w:rsidP="00FA18F1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</w:tbl>
    <w:bookmarkEnd w:id="13"/>
    <w:bookmarkEnd w:id="14"/>
    <w:bookmarkEnd w:id="15"/>
    <w:bookmarkEnd w:id="16"/>
    <w:p w14:paraId="0B6FCC2E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color w:val="FF0000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Пермь — 20</w:t>
      </w:r>
      <w:bookmarkEnd w:id="8"/>
      <w:bookmarkEnd w:id="9"/>
      <w:r w:rsidRPr="00FA18F1">
        <w:rPr>
          <w:rFonts w:eastAsia="Calibri"/>
          <w:sz w:val="24"/>
          <w:lang w:eastAsia="en-US"/>
        </w:rPr>
        <w:t>21</w:t>
      </w:r>
      <w:r w:rsidRPr="00FA18F1">
        <w:rPr>
          <w:rFonts w:eastAsia="Calibri"/>
          <w:color w:val="FF0000"/>
          <w:sz w:val="24"/>
          <w:lang w:eastAsia="en-US"/>
        </w:rPr>
        <w:br w:type="page"/>
      </w:r>
      <w:bookmarkStart w:id="17" w:name="OLE_LINK51"/>
      <w:bookmarkStart w:id="18" w:name="OLE_LINK52"/>
      <w:r w:rsidRPr="00FA18F1">
        <w:rPr>
          <w:rFonts w:eastAsia="Calibri"/>
          <w:sz w:val="24"/>
          <w:lang w:eastAsia="en-US"/>
        </w:rPr>
        <w:lastRenderedPageBreak/>
        <w:t>Министерство науки и высшего образования Российской Федерации</w:t>
      </w:r>
    </w:p>
    <w:p w14:paraId="5AF8AE57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Федеральное государственное автономное образовательное </w:t>
      </w:r>
    </w:p>
    <w:p w14:paraId="11453133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учреждение высшего образования</w:t>
      </w:r>
    </w:p>
    <w:p w14:paraId="267D3317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Пермский национальный исследовательский политехнический университет</w:t>
      </w:r>
    </w:p>
    <w:p w14:paraId="2C1DD0B9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(ПНИПУ)</w:t>
      </w:r>
    </w:p>
    <w:p w14:paraId="0EDD1B1B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5365A2BD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7D2114E2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Факультет: Электротехнический (ЭТФ)</w:t>
      </w:r>
    </w:p>
    <w:p w14:paraId="792B1557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Направление: 09.03.04 – Программная инженерия (ПИ)</w:t>
      </w:r>
    </w:p>
    <w:p w14:paraId="04DE9289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Профиль: Разработка программно-информационных систем (РИС)</w:t>
      </w:r>
    </w:p>
    <w:p w14:paraId="69A842D8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Кафедра информационных технологий и автоматизированных систем (ИТАС)</w:t>
      </w:r>
    </w:p>
    <w:p w14:paraId="771957B2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</w:p>
    <w:p w14:paraId="224631D7" w14:textId="77777777" w:rsidR="00FA18F1" w:rsidRPr="00FA18F1" w:rsidRDefault="00FA18F1" w:rsidP="00FA18F1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УТВЕРЖДАЮ</w:t>
      </w:r>
    </w:p>
    <w:p w14:paraId="79F2C76A" w14:textId="77777777" w:rsidR="00FA18F1" w:rsidRPr="00FA18F1" w:rsidRDefault="00FA18F1" w:rsidP="00FA18F1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Зав. кафедрой ИТАС: д-р экон. наук, проф.</w:t>
      </w:r>
    </w:p>
    <w:p w14:paraId="71D92431" w14:textId="77777777" w:rsidR="00FA18F1" w:rsidRPr="00FA18F1" w:rsidRDefault="00FA18F1" w:rsidP="00FA18F1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________________________ Р.А. Файзрахманов </w:t>
      </w:r>
    </w:p>
    <w:p w14:paraId="324E6137" w14:textId="77777777" w:rsidR="00FA18F1" w:rsidRPr="00FA18F1" w:rsidRDefault="00FA18F1" w:rsidP="00FA18F1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«_________»_______________________  2021 г.</w:t>
      </w:r>
    </w:p>
    <w:p w14:paraId="03F446BD" w14:textId="77777777" w:rsidR="00FA18F1" w:rsidRPr="00FA18F1" w:rsidRDefault="00FA18F1" w:rsidP="00FA18F1">
      <w:pPr>
        <w:spacing w:line="240" w:lineRule="auto"/>
        <w:ind w:firstLine="0"/>
        <w:jc w:val="left"/>
        <w:rPr>
          <w:rFonts w:eastAsia="Calibri"/>
          <w:b/>
          <w:sz w:val="24"/>
          <w:lang w:eastAsia="en-US"/>
        </w:rPr>
      </w:pPr>
    </w:p>
    <w:p w14:paraId="4D4A6646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b/>
          <w:sz w:val="32"/>
          <w:lang w:eastAsia="en-US"/>
        </w:rPr>
      </w:pPr>
      <w:r w:rsidRPr="00FA18F1">
        <w:rPr>
          <w:rFonts w:eastAsia="Calibri"/>
          <w:b/>
          <w:sz w:val="32"/>
          <w:lang w:eastAsia="en-US"/>
        </w:rPr>
        <w:t>ЗАДАНИЕ</w:t>
      </w:r>
    </w:p>
    <w:p w14:paraId="3A426C50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 выполнение выпускной квалификационной работы бакалавра</w:t>
      </w:r>
    </w:p>
    <w:p w14:paraId="21420D95" w14:textId="77777777" w:rsidR="00FA18F1" w:rsidRPr="00FA18F1" w:rsidRDefault="00FA18F1" w:rsidP="00FA18F1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7E0FE2C5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color w:val="000000"/>
          <w:sz w:val="24"/>
          <w:lang w:eastAsia="en-US"/>
        </w:rPr>
        <w:t>Фамилия, имя, отчество: Ширинов Рустам Рамазанович</w:t>
      </w:r>
    </w:p>
    <w:p w14:paraId="427B9102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color w:val="000000"/>
          <w:sz w:val="24"/>
          <w:lang w:eastAsia="en-US"/>
        </w:rPr>
        <w:t>Группа: РИС-17-1б</w:t>
      </w:r>
    </w:p>
    <w:p w14:paraId="1976D3DE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color w:val="000000"/>
          <w:sz w:val="24"/>
          <w:lang w:eastAsia="en-US"/>
        </w:rPr>
        <w:t>Начало выполнения работы: 01.02.2021</w:t>
      </w:r>
    </w:p>
    <w:p w14:paraId="7EAAB2D4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color w:val="000000"/>
          <w:sz w:val="24"/>
          <w:lang w:eastAsia="en-US"/>
        </w:rPr>
        <w:t>Контрольные сроки просмотра работы кафедрой:</w:t>
      </w:r>
    </w:p>
    <w:p w14:paraId="759B5E48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color w:val="000000"/>
          <w:sz w:val="24"/>
          <w:lang w:eastAsia="en-US"/>
        </w:rPr>
        <w:t>1) 09.04.21, 2) 23.04.21, 3) 14.05.21</w:t>
      </w:r>
    </w:p>
    <w:p w14:paraId="647CE651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Защита работы на заседании ГЭК: _________________</w:t>
      </w:r>
    </w:p>
    <w:p w14:paraId="269C9C80" w14:textId="40BCA49A" w:rsidR="00FA18F1" w:rsidRPr="00B850C4" w:rsidRDefault="00FA18F1" w:rsidP="00FA18F1">
      <w:pPr>
        <w:tabs>
          <w:tab w:val="left" w:pos="0"/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1. Наименование темы: </w:t>
      </w:r>
      <w:r w:rsidRPr="00FA18F1">
        <w:rPr>
          <w:rFonts w:eastAsia="Calibri"/>
          <w:color w:val="000000"/>
          <w:sz w:val="24"/>
          <w:lang w:eastAsia="en-US"/>
        </w:rPr>
        <w:t>«Разработка встраиваемого веб-чата поддержки пользователей на базе платформы Rocket.Chat»</w:t>
      </w:r>
      <w:r w:rsidR="00B850C4" w:rsidRPr="00B850C4">
        <w:rPr>
          <w:rFonts w:eastAsia="Calibri"/>
          <w:color w:val="000000"/>
          <w:sz w:val="24"/>
          <w:lang w:eastAsia="en-US"/>
        </w:rPr>
        <w:t>.</w:t>
      </w:r>
    </w:p>
    <w:p w14:paraId="612CA3A1" w14:textId="20036EE8" w:rsidR="00FA18F1" w:rsidRPr="00B850C4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2. Исходные данные к работе: </w:t>
      </w:r>
      <w:r w:rsidR="003269E9">
        <w:rPr>
          <w:rFonts w:eastAsia="Calibri"/>
          <w:sz w:val="24"/>
          <w:lang w:eastAsia="en-US"/>
        </w:rPr>
        <w:t xml:space="preserve">техническое </w:t>
      </w:r>
      <w:r w:rsidRPr="00FA18F1">
        <w:rPr>
          <w:rFonts w:eastAsia="Calibri"/>
          <w:color w:val="000000"/>
          <w:sz w:val="24"/>
          <w:lang w:eastAsia="en-US"/>
        </w:rPr>
        <w:t>задание на разработку встраиваемого веб-чата поддержки пользователей на базе платформы «</w:t>
      </w:r>
      <w:r w:rsidRPr="00FA18F1">
        <w:rPr>
          <w:rFonts w:eastAsia="Calibri"/>
          <w:color w:val="000000"/>
          <w:sz w:val="24"/>
          <w:lang w:val="en-US" w:eastAsia="en-US"/>
        </w:rPr>
        <w:t>Rocket</w:t>
      </w:r>
      <w:r w:rsidRPr="00FA18F1">
        <w:rPr>
          <w:rFonts w:eastAsia="Calibri"/>
          <w:color w:val="000000"/>
          <w:sz w:val="24"/>
          <w:lang w:eastAsia="en-US"/>
        </w:rPr>
        <w:t>.</w:t>
      </w:r>
      <w:r w:rsidRPr="00FA18F1">
        <w:rPr>
          <w:rFonts w:eastAsia="Calibri"/>
          <w:color w:val="000000"/>
          <w:sz w:val="24"/>
          <w:lang w:val="en-US" w:eastAsia="en-US"/>
        </w:rPr>
        <w:t>Chat</w:t>
      </w:r>
      <w:r w:rsidRPr="00FA18F1">
        <w:rPr>
          <w:rFonts w:eastAsia="Calibri"/>
          <w:color w:val="000000"/>
          <w:sz w:val="24"/>
          <w:lang w:eastAsia="en-US"/>
        </w:rPr>
        <w:t>»</w:t>
      </w:r>
      <w:r w:rsidR="00B850C4" w:rsidRPr="00B850C4">
        <w:rPr>
          <w:rFonts w:eastAsia="Calibri"/>
          <w:color w:val="000000"/>
          <w:sz w:val="24"/>
          <w:lang w:eastAsia="en-US"/>
        </w:rPr>
        <w:t>.</w:t>
      </w:r>
    </w:p>
    <w:p w14:paraId="088E3C1F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3. Содержание пояснительной записки: </w:t>
      </w:r>
    </w:p>
    <w:p w14:paraId="53A52290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а)</w:t>
      </w:r>
      <w:r w:rsidRPr="00FA18F1">
        <w:rPr>
          <w:rFonts w:eastAsia="Calibri"/>
          <w:sz w:val="24"/>
          <w:lang w:eastAsia="en-US"/>
        </w:rPr>
        <w:tab/>
        <w:t>исследовательский раздел:</w:t>
      </w:r>
    </w:p>
    <w:p w14:paraId="012BDC16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color w:val="000000"/>
          <w:sz w:val="24"/>
          <w:lang w:eastAsia="en-US"/>
        </w:rPr>
        <w:t>анализ достоинств и недостатков встраиваемых веб-чатов, используемых компанией на текущий момент; исследование устройства и функциональных возможностей Rocket.Chat LiveChat API; анализ разработанного компанией дизайна; исследование подходов к разработке встраиваемых веб-чатов; требования к реализуемому встраиваемому веб-чату.</w:t>
      </w:r>
    </w:p>
    <w:p w14:paraId="0AA6EF71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б)</w:t>
      </w:r>
      <w:r w:rsidRPr="00FA18F1">
        <w:rPr>
          <w:rFonts w:eastAsia="Calibri"/>
          <w:sz w:val="24"/>
          <w:lang w:eastAsia="en-US"/>
        </w:rPr>
        <w:tab/>
        <w:t>конструкторский раздел:</w:t>
      </w:r>
    </w:p>
    <w:p w14:paraId="413C856A" w14:textId="1BB1AFA1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color w:val="000000"/>
          <w:sz w:val="24"/>
          <w:lang w:eastAsia="en-US"/>
        </w:rPr>
        <w:t xml:space="preserve">выбор средств разработки для реализации </w:t>
      </w:r>
      <w:r w:rsidR="00B30275">
        <w:rPr>
          <w:rFonts w:eastAsia="Calibri"/>
          <w:color w:val="000000"/>
          <w:sz w:val="24"/>
          <w:lang w:eastAsia="en-US"/>
        </w:rPr>
        <w:t>встраиваемого веб-чата</w:t>
      </w:r>
      <w:r w:rsidRPr="00FA18F1">
        <w:rPr>
          <w:rFonts w:eastAsia="Calibri"/>
          <w:color w:val="000000"/>
          <w:sz w:val="24"/>
          <w:lang w:eastAsia="en-US"/>
        </w:rPr>
        <w:t xml:space="preserve">; проектирование архитектуры </w:t>
      </w:r>
      <w:r w:rsidR="00B30275">
        <w:rPr>
          <w:rFonts w:eastAsia="Calibri"/>
          <w:color w:val="000000"/>
          <w:sz w:val="24"/>
          <w:lang w:eastAsia="en-US"/>
        </w:rPr>
        <w:t>встраиваемого веб-чата</w:t>
      </w:r>
      <w:r w:rsidRPr="00FA18F1">
        <w:rPr>
          <w:rFonts w:eastAsia="Calibri"/>
          <w:color w:val="000000"/>
          <w:sz w:val="24"/>
          <w:lang w:eastAsia="en-US"/>
        </w:rPr>
        <w:t>; проектирование и разработка алгоритмов работы веб-чата.</w:t>
      </w:r>
    </w:p>
    <w:p w14:paraId="49D6FDCD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в)</w:t>
      </w:r>
      <w:r w:rsidRPr="00FA18F1">
        <w:rPr>
          <w:rFonts w:eastAsia="Calibri"/>
          <w:sz w:val="24"/>
          <w:lang w:eastAsia="en-US"/>
        </w:rPr>
        <w:tab/>
        <w:t>технологический раздел:</w:t>
      </w:r>
    </w:p>
    <w:p w14:paraId="57D36BCD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настройка окружения разработки; реализация интерфейсов взаимодействия с «</w:t>
      </w:r>
      <w:r w:rsidRPr="00FA18F1">
        <w:rPr>
          <w:rFonts w:eastAsia="Calibri"/>
          <w:sz w:val="24"/>
          <w:lang w:val="en-US" w:eastAsia="en-US"/>
        </w:rPr>
        <w:t>Rocket</w:t>
      </w:r>
      <w:r w:rsidRPr="00FA18F1">
        <w:rPr>
          <w:rFonts w:eastAsia="Calibri"/>
          <w:sz w:val="24"/>
          <w:lang w:eastAsia="en-US"/>
        </w:rPr>
        <w:t>.</w:t>
      </w:r>
      <w:r w:rsidRPr="00FA18F1">
        <w:rPr>
          <w:rFonts w:eastAsia="Calibri"/>
          <w:sz w:val="24"/>
          <w:lang w:val="en-US" w:eastAsia="en-US"/>
        </w:rPr>
        <w:t>Chat</w:t>
      </w:r>
      <w:r w:rsidRPr="00FA18F1">
        <w:rPr>
          <w:rFonts w:eastAsia="Calibri"/>
          <w:sz w:val="24"/>
          <w:lang w:eastAsia="en-US"/>
        </w:rPr>
        <w:t xml:space="preserve"> </w:t>
      </w:r>
      <w:r w:rsidRPr="00FA18F1">
        <w:rPr>
          <w:rFonts w:eastAsia="Calibri"/>
          <w:sz w:val="24"/>
          <w:lang w:val="en-US" w:eastAsia="en-US"/>
        </w:rPr>
        <w:t>LiveChat</w:t>
      </w:r>
      <w:r w:rsidRPr="00FA18F1">
        <w:rPr>
          <w:rFonts w:eastAsia="Calibri"/>
          <w:sz w:val="24"/>
          <w:lang w:eastAsia="en-US"/>
        </w:rPr>
        <w:t xml:space="preserve"> </w:t>
      </w:r>
      <w:r w:rsidRPr="00FA18F1">
        <w:rPr>
          <w:rFonts w:eastAsia="Calibri"/>
          <w:sz w:val="24"/>
          <w:lang w:val="en-US" w:eastAsia="en-US"/>
        </w:rPr>
        <w:t>API</w:t>
      </w:r>
      <w:r w:rsidRPr="00FA18F1">
        <w:rPr>
          <w:rFonts w:eastAsia="Calibri"/>
          <w:sz w:val="24"/>
          <w:lang w:eastAsia="en-US"/>
        </w:rPr>
        <w:t xml:space="preserve">»; реализация хранилища для управления состоянием приложения; реализация пользовательского интерфейса; реализация механизма кроссдоменного обмена данными между фреймами; реализация </w:t>
      </w:r>
      <w:r w:rsidRPr="00FA18F1">
        <w:rPr>
          <w:rFonts w:eastAsia="Calibri"/>
          <w:sz w:val="24"/>
          <w:lang w:val="en-US" w:eastAsia="en-US"/>
        </w:rPr>
        <w:t>I</w:t>
      </w:r>
      <w:r w:rsidRPr="00FA18F1">
        <w:rPr>
          <w:rFonts w:eastAsia="Calibri"/>
          <w:sz w:val="24"/>
          <w:lang w:eastAsia="en-US"/>
        </w:rPr>
        <w:t xml:space="preserve">frame-приложения; реализация скрипта загрузки </w:t>
      </w:r>
      <w:r w:rsidRPr="00FA18F1">
        <w:rPr>
          <w:rFonts w:eastAsia="Calibri"/>
          <w:sz w:val="24"/>
          <w:lang w:val="en-US" w:eastAsia="en-US"/>
        </w:rPr>
        <w:t>I</w:t>
      </w:r>
      <w:r w:rsidRPr="00FA18F1">
        <w:rPr>
          <w:rFonts w:eastAsia="Calibri"/>
          <w:sz w:val="24"/>
          <w:lang w:eastAsia="en-US"/>
        </w:rPr>
        <w:t>frame-приложения.</w:t>
      </w:r>
    </w:p>
    <w:p w14:paraId="64DB7881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г) экономический раздел:</w:t>
      </w:r>
    </w:p>
    <w:p w14:paraId="52AACF51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технико-экономическое обоснование проекта, расчет затрат на разработку и ввод в эксплуатацию, расчет экономического эффекта.</w:t>
      </w:r>
    </w:p>
    <w:p w14:paraId="7DE04A30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д) обеспечение информационной безопасности:</w:t>
      </w:r>
    </w:p>
    <w:p w14:paraId="208B05A1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описание используемых средств защиты информации.</w:t>
      </w:r>
    </w:p>
    <w:p w14:paraId="1063C470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4. Дополнительные указания:</w:t>
      </w:r>
    </w:p>
    <w:p w14:paraId="5E73B315" w14:textId="77777777" w:rsidR="00FA18F1" w:rsidRPr="00FA18F1" w:rsidRDefault="00FA18F1" w:rsidP="00FA18F1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color w:val="000000"/>
          <w:sz w:val="24"/>
          <w:lang w:eastAsia="en-US"/>
        </w:rPr>
        <w:lastRenderedPageBreak/>
        <w:t>Дополнительных указаний нет.</w:t>
      </w:r>
    </w:p>
    <w:p w14:paraId="17AA27E4" w14:textId="77777777" w:rsidR="00FA18F1" w:rsidRPr="00FA18F1" w:rsidRDefault="00FA18F1" w:rsidP="00FA18F1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sz w:val="24"/>
          <w:lang w:val="en-US" w:eastAsia="en-US"/>
        </w:rPr>
      </w:pPr>
      <w:r w:rsidRPr="00FA18F1">
        <w:rPr>
          <w:rFonts w:eastAsia="Calibri"/>
          <w:sz w:val="24"/>
          <w:lang w:val="en-US" w:eastAsia="en-US"/>
        </w:rPr>
        <w:t xml:space="preserve">5. </w:t>
      </w:r>
      <w:r w:rsidRPr="00FA18F1">
        <w:rPr>
          <w:rFonts w:eastAsia="Calibri"/>
          <w:sz w:val="24"/>
          <w:lang w:eastAsia="en-US"/>
        </w:rPr>
        <w:t>Основная</w:t>
      </w:r>
      <w:r w:rsidRPr="00FA18F1">
        <w:rPr>
          <w:rFonts w:eastAsia="Calibri"/>
          <w:sz w:val="24"/>
          <w:lang w:val="en-US" w:eastAsia="en-US"/>
        </w:rPr>
        <w:t xml:space="preserve"> </w:t>
      </w:r>
      <w:r w:rsidRPr="00FA18F1">
        <w:rPr>
          <w:rFonts w:eastAsia="Calibri"/>
          <w:sz w:val="24"/>
          <w:lang w:eastAsia="en-US"/>
        </w:rPr>
        <w:t>литература</w:t>
      </w:r>
      <w:r w:rsidRPr="00FA18F1">
        <w:rPr>
          <w:rFonts w:eastAsia="Calibri"/>
          <w:sz w:val="24"/>
          <w:lang w:val="en-US" w:eastAsia="en-US"/>
        </w:rPr>
        <w:t>:</w:t>
      </w:r>
    </w:p>
    <w:p w14:paraId="75C90195" w14:textId="77777777" w:rsidR="00FA18F1" w:rsidRPr="00FA18F1" w:rsidRDefault="00FA18F1" w:rsidP="00FA18F1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val="en-US" w:eastAsia="en-US"/>
        </w:rPr>
        <w:t xml:space="preserve">a) REST API - Rocket.Chat Developer. </w:t>
      </w:r>
      <w:r w:rsidRPr="00FA18F1">
        <w:rPr>
          <w:rFonts w:eastAsia="Calibri"/>
          <w:sz w:val="24"/>
          <w:lang w:eastAsia="en-US"/>
        </w:rPr>
        <w:t>[Электронный ресурс] – URL: https://developer.rocket.chat/api/rest-api/ (дата обращения 27.04.2021).</w:t>
      </w:r>
    </w:p>
    <w:p w14:paraId="3B4EB454" w14:textId="77777777" w:rsidR="00FA18F1" w:rsidRPr="00FA18F1" w:rsidRDefault="00FA18F1" w:rsidP="00FA18F1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б</w:t>
      </w:r>
      <w:r w:rsidRPr="00FA18F1">
        <w:rPr>
          <w:rFonts w:eastAsia="Calibri"/>
          <w:sz w:val="24"/>
          <w:lang w:val="en-US" w:eastAsia="en-US"/>
        </w:rPr>
        <w:t xml:space="preserve">) Realtime API - Rocket.Chat Developer. </w:t>
      </w:r>
      <w:r w:rsidRPr="00FA18F1">
        <w:rPr>
          <w:rFonts w:eastAsia="Calibri"/>
          <w:sz w:val="24"/>
          <w:lang w:eastAsia="en-US"/>
        </w:rPr>
        <w:t>[Электронный ресурс] – URL: https://developer.rocket.chat/api/realtime-api (дата обращения 27.04.2021).</w:t>
      </w:r>
    </w:p>
    <w:p w14:paraId="5568D674" w14:textId="77777777" w:rsidR="00FA18F1" w:rsidRPr="00FA18F1" w:rsidRDefault="00FA18F1" w:rsidP="00FA18F1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в) Тег &lt;iframe&gt; | htmlbook.ru. [Электронный ресурс] – URL: http://htmlbook.ru/html/iframe/ </w:t>
      </w:r>
      <w:r w:rsidRPr="00FA18F1">
        <w:rPr>
          <w:rFonts w:eastAsia="Calibri"/>
          <w:color w:val="000000"/>
          <w:sz w:val="24"/>
          <w:lang w:eastAsia="en-US"/>
        </w:rPr>
        <w:t>(дата обращения 28.04.2021).</w:t>
      </w:r>
    </w:p>
    <w:p w14:paraId="31F7F51C" w14:textId="77777777" w:rsidR="00FA18F1" w:rsidRPr="00FA18F1" w:rsidRDefault="00FA18F1" w:rsidP="00FA18F1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color w:val="000000"/>
          <w:sz w:val="24"/>
          <w:lang w:eastAsia="en-US"/>
        </w:rPr>
      </w:pPr>
      <w:r w:rsidRPr="00FA18F1">
        <w:rPr>
          <w:rFonts w:eastAsia="Calibri"/>
          <w:color w:val="000000"/>
          <w:sz w:val="24"/>
          <w:lang w:eastAsia="en-US"/>
        </w:rPr>
        <w:t>г) Window.postMessage() - Интерфейсы веб API | MDN. [Электронный ресурс] – URL: https://developer.mozilla.org/ru/docs/Web/API/Window/postMessage (дата обращения 29.04.2021).</w:t>
      </w:r>
    </w:p>
    <w:p w14:paraId="10830C44" w14:textId="77777777" w:rsidR="00FA18F1" w:rsidRPr="00FA18F1" w:rsidRDefault="00FA18F1" w:rsidP="00FA18F1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color w:val="FF0000"/>
          <w:sz w:val="24"/>
          <w:lang w:eastAsia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348"/>
        <w:gridCol w:w="2885"/>
        <w:gridCol w:w="4122"/>
      </w:tblGrid>
      <w:tr w:rsidR="00FA18F1" w:rsidRPr="00FA18F1" w14:paraId="720B46B9" w14:textId="77777777" w:rsidTr="0019620C">
        <w:trPr>
          <w:cantSplit/>
        </w:trPr>
        <w:tc>
          <w:tcPr>
            <w:tcW w:w="1255" w:type="pct"/>
            <w:vMerge w:val="restart"/>
          </w:tcPr>
          <w:p w14:paraId="0E7A3F0F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  <w:bookmarkStart w:id="19" w:name="OLE_LINK38"/>
            <w:bookmarkStart w:id="20" w:name="OLE_LINK39"/>
            <w:r w:rsidRPr="00FA18F1">
              <w:rPr>
                <w:sz w:val="24"/>
                <w:lang w:eastAsia="en-US"/>
              </w:rPr>
              <w:t>Руководитель ВКР:</w:t>
            </w:r>
          </w:p>
          <w:p w14:paraId="02D1D854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42" w:type="pct"/>
            <w:tcBorders>
              <w:bottom w:val="single" w:sz="4" w:space="0" w:color="auto"/>
            </w:tcBorders>
          </w:tcPr>
          <w:p w14:paraId="4764B2A2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  <w:p w14:paraId="7D25B975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204" w:type="pct"/>
            <w:vMerge w:val="restart"/>
          </w:tcPr>
          <w:p w14:paraId="2B48AEB9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канд. техн. наук, доцент каф. ИТАС</w:t>
            </w:r>
          </w:p>
          <w:p w14:paraId="1E63B45E" w14:textId="77777777" w:rsidR="00FA18F1" w:rsidRPr="00FA18F1" w:rsidRDefault="00FA18F1" w:rsidP="00FA18F1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О.А. Полякова</w:t>
            </w:r>
          </w:p>
        </w:tc>
      </w:tr>
      <w:tr w:rsidR="00FA18F1" w:rsidRPr="00FA18F1" w14:paraId="59902CD3" w14:textId="77777777" w:rsidTr="0019620C">
        <w:trPr>
          <w:cantSplit/>
        </w:trPr>
        <w:tc>
          <w:tcPr>
            <w:tcW w:w="1255" w:type="pct"/>
            <w:vMerge/>
          </w:tcPr>
          <w:p w14:paraId="35A51979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42" w:type="pct"/>
            <w:tcBorders>
              <w:top w:val="single" w:sz="4" w:space="0" w:color="auto"/>
            </w:tcBorders>
          </w:tcPr>
          <w:p w14:paraId="19CF10F3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204" w:type="pct"/>
            <w:vMerge/>
          </w:tcPr>
          <w:p w14:paraId="37C9F386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rPr>
                <w:sz w:val="24"/>
                <w:lang w:eastAsia="en-US"/>
              </w:rPr>
            </w:pPr>
          </w:p>
        </w:tc>
      </w:tr>
      <w:tr w:rsidR="00FA18F1" w:rsidRPr="00FA18F1" w14:paraId="063ADBFE" w14:textId="77777777" w:rsidTr="0019620C">
        <w:trPr>
          <w:cantSplit/>
          <w:trHeight w:val="160"/>
        </w:trPr>
        <w:tc>
          <w:tcPr>
            <w:tcW w:w="1255" w:type="pct"/>
            <w:vMerge w:val="restart"/>
          </w:tcPr>
          <w:p w14:paraId="0B148FFE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  <w:r w:rsidRPr="00FA18F1">
              <w:rPr>
                <w:sz w:val="24"/>
                <w:lang w:eastAsia="en-US"/>
              </w:rPr>
              <w:t>Консультант по предметной области:</w:t>
            </w:r>
          </w:p>
        </w:tc>
        <w:tc>
          <w:tcPr>
            <w:tcW w:w="1542" w:type="pct"/>
            <w:tcBorders>
              <w:bottom w:val="single" w:sz="4" w:space="0" w:color="auto"/>
            </w:tcBorders>
          </w:tcPr>
          <w:p w14:paraId="2EE4C7FC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  <w:p w14:paraId="19D8D7AE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204" w:type="pct"/>
            <w:vMerge w:val="restart"/>
          </w:tcPr>
          <w:p w14:paraId="2ED6EC7A" w14:textId="77777777" w:rsidR="00FA18F1" w:rsidRPr="00FA18F1" w:rsidRDefault="00FA18F1" w:rsidP="00FA18F1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руководитель отдела разработки чат-платформы А.С. Казаринов</w:t>
            </w:r>
          </w:p>
        </w:tc>
      </w:tr>
      <w:tr w:rsidR="00FA18F1" w:rsidRPr="00FA18F1" w14:paraId="572DC778" w14:textId="77777777" w:rsidTr="0019620C">
        <w:trPr>
          <w:cantSplit/>
          <w:trHeight w:val="163"/>
        </w:trPr>
        <w:tc>
          <w:tcPr>
            <w:tcW w:w="1255" w:type="pct"/>
            <w:vMerge/>
          </w:tcPr>
          <w:p w14:paraId="1B164052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42" w:type="pct"/>
            <w:tcBorders>
              <w:top w:val="single" w:sz="4" w:space="0" w:color="auto"/>
            </w:tcBorders>
          </w:tcPr>
          <w:p w14:paraId="3FAE413D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204" w:type="pct"/>
            <w:vMerge/>
          </w:tcPr>
          <w:p w14:paraId="1B098486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rPr>
                <w:sz w:val="24"/>
                <w:lang w:eastAsia="en-US"/>
              </w:rPr>
            </w:pPr>
          </w:p>
        </w:tc>
      </w:tr>
      <w:tr w:rsidR="00FA18F1" w:rsidRPr="00FA18F1" w14:paraId="12303F8E" w14:textId="77777777" w:rsidTr="0019620C">
        <w:trPr>
          <w:cantSplit/>
          <w:trHeight w:val="70"/>
        </w:trPr>
        <w:tc>
          <w:tcPr>
            <w:tcW w:w="1255" w:type="pct"/>
            <w:vMerge w:val="restart"/>
          </w:tcPr>
          <w:p w14:paraId="124A28AE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Задание получил:</w:t>
            </w:r>
          </w:p>
          <w:p w14:paraId="420745C5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42" w:type="pct"/>
            <w:tcBorders>
              <w:bottom w:val="single" w:sz="4" w:space="0" w:color="auto"/>
            </w:tcBorders>
          </w:tcPr>
          <w:p w14:paraId="2C0C7700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14:paraId="753E0C12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2204" w:type="pct"/>
            <w:vMerge w:val="restart"/>
          </w:tcPr>
          <w:p w14:paraId="6861FCE8" w14:textId="77777777" w:rsidR="00FA18F1" w:rsidRPr="00FA18F1" w:rsidRDefault="00FA18F1" w:rsidP="00FA18F1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Ширинов Рустам Рамазанович</w:t>
            </w:r>
          </w:p>
        </w:tc>
      </w:tr>
      <w:tr w:rsidR="00FA18F1" w:rsidRPr="00FA18F1" w14:paraId="7DA9C689" w14:textId="77777777" w:rsidTr="0019620C">
        <w:trPr>
          <w:cantSplit/>
        </w:trPr>
        <w:tc>
          <w:tcPr>
            <w:tcW w:w="1255" w:type="pct"/>
            <w:vMerge/>
          </w:tcPr>
          <w:p w14:paraId="6002D3F2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42" w:type="pct"/>
            <w:tcBorders>
              <w:top w:val="single" w:sz="4" w:space="0" w:color="auto"/>
            </w:tcBorders>
          </w:tcPr>
          <w:p w14:paraId="6789CEF1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204" w:type="pct"/>
            <w:vMerge/>
          </w:tcPr>
          <w:p w14:paraId="2CD4E033" w14:textId="77777777" w:rsidR="00FA18F1" w:rsidRPr="00FA18F1" w:rsidRDefault="00FA18F1" w:rsidP="00FA18F1">
            <w:pPr>
              <w:keepNext/>
              <w:keepLines/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  <w:bookmarkEnd w:id="19"/>
      <w:bookmarkEnd w:id="20"/>
    </w:tbl>
    <w:p w14:paraId="753276F1" w14:textId="77777777" w:rsidR="00FA18F1" w:rsidRPr="00FA18F1" w:rsidRDefault="00FA18F1" w:rsidP="00FA18F1">
      <w:pPr>
        <w:spacing w:line="276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br w:type="page"/>
      </w:r>
      <w:bookmarkEnd w:id="17"/>
      <w:bookmarkEnd w:id="18"/>
      <w:r w:rsidRPr="00FA18F1">
        <w:rPr>
          <w:rFonts w:eastAsia="Calibri"/>
          <w:sz w:val="24"/>
          <w:lang w:eastAsia="en-US"/>
        </w:rPr>
        <w:lastRenderedPageBreak/>
        <w:t>КАЛЕНДАРНЫЙ ГРАФИК ВЫПОЛНЕНИЯ</w:t>
      </w:r>
    </w:p>
    <w:p w14:paraId="2C0A0173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ВЫПУСКНОЙ КВАЛИФИКАЦИОННОЙ РАБОТЫ</w:t>
      </w:r>
    </w:p>
    <w:p w14:paraId="16E66309" w14:textId="77777777" w:rsidR="00FA18F1" w:rsidRPr="00FA18F1" w:rsidRDefault="00FA18F1" w:rsidP="00FA18F1">
      <w:pPr>
        <w:tabs>
          <w:tab w:val="left" w:pos="284"/>
        </w:tabs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29"/>
        <w:gridCol w:w="992"/>
        <w:gridCol w:w="992"/>
        <w:gridCol w:w="958"/>
      </w:tblGrid>
      <w:tr w:rsidR="00FA18F1" w:rsidRPr="00FA18F1" w14:paraId="7F2DBCBC" w14:textId="77777777" w:rsidTr="0019620C">
        <w:trPr>
          <w:trHeight w:val="407"/>
        </w:trPr>
        <w:tc>
          <w:tcPr>
            <w:tcW w:w="6629" w:type="dxa"/>
            <w:shd w:val="clear" w:color="auto" w:fill="auto"/>
            <w:vAlign w:val="center"/>
          </w:tcPr>
          <w:p w14:paraId="1F7203F9" w14:textId="77777777" w:rsidR="00FA18F1" w:rsidRPr="00FA18F1" w:rsidRDefault="00FA18F1" w:rsidP="00FA18F1">
            <w:pPr>
              <w:tabs>
                <w:tab w:val="left" w:pos="3663"/>
              </w:tabs>
              <w:spacing w:line="240" w:lineRule="auto"/>
              <w:ind w:firstLine="0"/>
              <w:jc w:val="left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Наименование этапа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40F27AB" w14:textId="77777777" w:rsidR="00FA18F1" w:rsidRPr="00FA18F1" w:rsidRDefault="00FA18F1" w:rsidP="00FA18F1">
            <w:pPr>
              <w:spacing w:line="283" w:lineRule="exact"/>
              <w:ind w:left="-108" w:right="-52" w:firstLine="0"/>
              <w:jc w:val="center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Объем</w:t>
            </w:r>
            <w:r w:rsidRPr="00FA18F1">
              <w:rPr>
                <w:rFonts w:eastAsia="Calibri"/>
                <w:spacing w:val="4"/>
                <w:sz w:val="24"/>
                <w:lang w:val="en-US" w:eastAsia="en-US"/>
              </w:rPr>
              <w:t xml:space="preserve"> </w:t>
            </w:r>
            <w:r w:rsidRPr="00FA18F1">
              <w:rPr>
                <w:rFonts w:eastAsia="Calibri"/>
                <w:spacing w:val="35"/>
                <w:sz w:val="24"/>
                <w:shd w:val="clear" w:color="auto" w:fill="FFFFFF"/>
                <w:lang w:eastAsia="en-US"/>
              </w:rPr>
              <w:t>(в%)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471BE84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Начало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1AA676F1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Конец</w:t>
            </w:r>
          </w:p>
        </w:tc>
      </w:tr>
      <w:tr w:rsidR="00FA18F1" w:rsidRPr="00FA18F1" w14:paraId="295846A5" w14:textId="77777777" w:rsidTr="0019620C">
        <w:trPr>
          <w:trHeight w:val="223"/>
        </w:trPr>
        <w:tc>
          <w:tcPr>
            <w:tcW w:w="6629" w:type="dxa"/>
            <w:shd w:val="clear" w:color="auto" w:fill="auto"/>
            <w:vAlign w:val="center"/>
          </w:tcPr>
          <w:p w14:paraId="18AE798D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Сбор и анализ исходных данных, постановка задачи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879D66F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12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52453B6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01.02.21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0DAC62D5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12.02.21</w:t>
            </w:r>
          </w:p>
        </w:tc>
      </w:tr>
      <w:tr w:rsidR="00FA18F1" w:rsidRPr="00FA18F1" w14:paraId="37238289" w14:textId="77777777" w:rsidTr="0019620C">
        <w:trPr>
          <w:trHeight w:val="223"/>
        </w:trPr>
        <w:tc>
          <w:tcPr>
            <w:tcW w:w="6629" w:type="dxa"/>
            <w:shd w:val="clear" w:color="auto" w:fill="auto"/>
            <w:vAlign w:val="center"/>
          </w:tcPr>
          <w:p w14:paraId="3A9AE36F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Изучение теоретического материала по предметной области; анализ и выбор методов и средств решения задачи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313FBB4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23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0AC1531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15.02.21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34B5A263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12.03.21</w:t>
            </w:r>
          </w:p>
        </w:tc>
      </w:tr>
      <w:tr w:rsidR="00FA18F1" w:rsidRPr="00FA18F1" w14:paraId="0BBD56AA" w14:textId="77777777" w:rsidTr="0019620C">
        <w:trPr>
          <w:trHeight w:val="210"/>
        </w:trPr>
        <w:tc>
          <w:tcPr>
            <w:tcW w:w="6629" w:type="dxa"/>
            <w:shd w:val="clear" w:color="auto" w:fill="auto"/>
            <w:vAlign w:val="center"/>
          </w:tcPr>
          <w:p w14:paraId="6853A20D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Разработка теоретической части, методики решения; Выбор и разработка средств решения задачи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B7CB638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24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A6778F5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15.03.21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5E981729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09.04.21</w:t>
            </w:r>
          </w:p>
        </w:tc>
      </w:tr>
      <w:tr w:rsidR="00FA18F1" w:rsidRPr="00FA18F1" w14:paraId="6AF560E3" w14:textId="77777777" w:rsidTr="0019620C">
        <w:trPr>
          <w:trHeight w:val="210"/>
        </w:trPr>
        <w:tc>
          <w:tcPr>
            <w:tcW w:w="6629" w:type="dxa"/>
            <w:shd w:val="clear" w:color="auto" w:fill="auto"/>
            <w:vAlign w:val="center"/>
          </w:tcPr>
          <w:p w14:paraId="79B27845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Тестирование разработки, постановка экспериментов, формулировка выводов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EBCD7F7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21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DB603F6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12.04.21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0AC2B70F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07.05.21</w:t>
            </w:r>
          </w:p>
        </w:tc>
      </w:tr>
      <w:tr w:rsidR="00FA18F1" w:rsidRPr="00FA18F1" w14:paraId="4DE14BB2" w14:textId="77777777" w:rsidTr="0019620C">
        <w:trPr>
          <w:trHeight w:val="210"/>
        </w:trPr>
        <w:tc>
          <w:tcPr>
            <w:tcW w:w="6629" w:type="dxa"/>
            <w:shd w:val="clear" w:color="auto" w:fill="auto"/>
            <w:vAlign w:val="center"/>
          </w:tcPr>
          <w:p w14:paraId="6292C545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Оформление пояснительной записки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3A6DBFB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35205F3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10.05.21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1CBB05FC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31.05.21</w:t>
            </w:r>
          </w:p>
        </w:tc>
      </w:tr>
      <w:tr w:rsidR="00FA18F1" w:rsidRPr="00FA18F1" w14:paraId="3D76D8FA" w14:textId="77777777" w:rsidTr="0019620C">
        <w:trPr>
          <w:trHeight w:val="395"/>
        </w:trPr>
        <w:tc>
          <w:tcPr>
            <w:tcW w:w="6629" w:type="dxa"/>
            <w:shd w:val="clear" w:color="auto" w:fill="auto"/>
            <w:vAlign w:val="center"/>
          </w:tcPr>
          <w:p w14:paraId="5721B983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Представление работы на проверку и отзыв руководителя квалификационной работы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3D6CC3A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265ADA8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val="en-US" w:eastAsia="en-US"/>
              </w:rPr>
              <w:t>1</w:t>
            </w:r>
            <w:r w:rsidRPr="00FA18F1">
              <w:rPr>
                <w:rFonts w:eastAsia="Calibri"/>
                <w:color w:val="000000"/>
                <w:sz w:val="24"/>
                <w:lang w:eastAsia="en-US"/>
              </w:rPr>
              <w:t>2.06.21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31C3BEAE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color w:val="FF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val="en-US" w:eastAsia="en-US"/>
              </w:rPr>
              <w:t>1</w:t>
            </w:r>
            <w:r w:rsidRPr="00FA18F1">
              <w:rPr>
                <w:rFonts w:eastAsia="Calibri"/>
                <w:color w:val="000000"/>
                <w:sz w:val="24"/>
                <w:lang w:eastAsia="en-US"/>
              </w:rPr>
              <w:t>2.06.21</w:t>
            </w:r>
          </w:p>
        </w:tc>
      </w:tr>
      <w:tr w:rsidR="00FA18F1" w:rsidRPr="00FA18F1" w14:paraId="33CB90AD" w14:textId="77777777" w:rsidTr="0019620C">
        <w:trPr>
          <w:trHeight w:val="395"/>
        </w:trPr>
        <w:tc>
          <w:tcPr>
            <w:tcW w:w="6629" w:type="dxa"/>
            <w:shd w:val="clear" w:color="auto" w:fill="auto"/>
            <w:vAlign w:val="center"/>
          </w:tcPr>
          <w:p w14:paraId="136EB867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Предварительная защита работы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9A50922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B5C1C4A" w14:textId="2B73A499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val="en-US" w:eastAsia="en-US"/>
              </w:rPr>
              <w:t>1</w:t>
            </w:r>
            <w:r w:rsidR="006E71A2">
              <w:rPr>
                <w:rFonts w:eastAsia="Calibri"/>
                <w:sz w:val="24"/>
                <w:lang w:eastAsia="en-US"/>
              </w:rPr>
              <w:t>6</w:t>
            </w:r>
            <w:r w:rsidRPr="00FA18F1">
              <w:rPr>
                <w:rFonts w:eastAsia="Calibri"/>
                <w:sz w:val="24"/>
                <w:lang w:eastAsia="en-US"/>
              </w:rPr>
              <w:t>.06.21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47B632E7" w14:textId="20C26D31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val="en-US" w:eastAsia="en-US"/>
              </w:rPr>
              <w:t>1</w:t>
            </w:r>
            <w:r w:rsidR="006E71A2">
              <w:rPr>
                <w:rFonts w:eastAsia="Calibri"/>
                <w:sz w:val="24"/>
                <w:lang w:eastAsia="en-US"/>
              </w:rPr>
              <w:t>6</w:t>
            </w:r>
            <w:r w:rsidRPr="00FA18F1">
              <w:rPr>
                <w:rFonts w:eastAsia="Calibri"/>
                <w:sz w:val="24"/>
                <w:lang w:eastAsia="en-US"/>
              </w:rPr>
              <w:t>.06.21</w:t>
            </w:r>
          </w:p>
        </w:tc>
      </w:tr>
      <w:tr w:rsidR="00FA18F1" w:rsidRPr="00FA18F1" w14:paraId="147396F1" w14:textId="77777777" w:rsidTr="0019620C">
        <w:trPr>
          <w:trHeight w:val="395"/>
        </w:trPr>
        <w:tc>
          <w:tcPr>
            <w:tcW w:w="6629" w:type="dxa"/>
            <w:shd w:val="clear" w:color="auto" w:fill="auto"/>
            <w:vAlign w:val="center"/>
          </w:tcPr>
          <w:p w14:paraId="2379FEA3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Прохождение нормоконтроля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A2A7920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A758628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958" w:type="dxa"/>
            <w:shd w:val="clear" w:color="auto" w:fill="auto"/>
            <w:vAlign w:val="center"/>
          </w:tcPr>
          <w:p w14:paraId="39A89BF3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</w:p>
        </w:tc>
      </w:tr>
      <w:tr w:rsidR="00FA18F1" w:rsidRPr="00FA18F1" w14:paraId="35288402" w14:textId="77777777" w:rsidTr="0019620C">
        <w:trPr>
          <w:trHeight w:val="395"/>
        </w:trPr>
        <w:tc>
          <w:tcPr>
            <w:tcW w:w="6629" w:type="dxa"/>
            <w:shd w:val="clear" w:color="auto" w:fill="auto"/>
            <w:vAlign w:val="center"/>
          </w:tcPr>
          <w:p w14:paraId="317250FA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  <w:tab w:val="left" w:pos="3663"/>
              </w:tabs>
              <w:spacing w:line="288" w:lineRule="exact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Представление работы на кафедру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9994DDB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94C8587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958" w:type="dxa"/>
            <w:shd w:val="clear" w:color="auto" w:fill="auto"/>
            <w:vAlign w:val="center"/>
          </w:tcPr>
          <w:p w14:paraId="67AB6402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</w:p>
        </w:tc>
      </w:tr>
      <w:tr w:rsidR="00FA18F1" w:rsidRPr="00FA18F1" w14:paraId="7E01586B" w14:textId="77777777" w:rsidTr="0019620C">
        <w:trPr>
          <w:trHeight w:val="150"/>
        </w:trPr>
        <w:tc>
          <w:tcPr>
            <w:tcW w:w="6629" w:type="dxa"/>
            <w:shd w:val="clear" w:color="auto" w:fill="auto"/>
            <w:vAlign w:val="center"/>
          </w:tcPr>
          <w:p w14:paraId="6E5D0E0D" w14:textId="77777777" w:rsidR="00FA18F1" w:rsidRPr="00FA18F1" w:rsidRDefault="00FA18F1" w:rsidP="008420E7">
            <w:pPr>
              <w:numPr>
                <w:ilvl w:val="0"/>
                <w:numId w:val="48"/>
              </w:numPr>
              <w:tabs>
                <w:tab w:val="left" w:pos="426"/>
                <w:tab w:val="left" w:pos="851"/>
              </w:tabs>
              <w:spacing w:line="240" w:lineRule="auto"/>
              <w:ind w:left="0" w:firstLine="425"/>
              <w:contextualSpacing w:val="0"/>
              <w:rPr>
                <w:rFonts w:eastAsia="Calibri"/>
                <w:spacing w:val="4"/>
                <w:sz w:val="24"/>
                <w:lang w:eastAsia="en-US"/>
              </w:rPr>
            </w:pPr>
            <w:r w:rsidRPr="00FA18F1">
              <w:rPr>
                <w:rFonts w:eastAsia="Calibri"/>
                <w:spacing w:val="4"/>
                <w:sz w:val="24"/>
                <w:lang w:eastAsia="en-US"/>
              </w:rPr>
              <w:t>Защита на заседании ГЭК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2F0F3F3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0CB620E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958" w:type="dxa"/>
            <w:shd w:val="clear" w:color="auto" w:fill="auto"/>
            <w:vAlign w:val="center"/>
          </w:tcPr>
          <w:p w14:paraId="457D9671" w14:textId="77777777" w:rsidR="00FA18F1" w:rsidRPr="00FA18F1" w:rsidRDefault="00FA18F1" w:rsidP="00FA18F1">
            <w:pPr>
              <w:spacing w:line="240" w:lineRule="auto"/>
              <w:ind w:left="-108" w:right="-52" w:firstLine="0"/>
              <w:jc w:val="center"/>
              <w:rPr>
                <w:rFonts w:eastAsia="Calibri"/>
                <w:sz w:val="24"/>
                <w:lang w:eastAsia="en-US"/>
              </w:rPr>
            </w:pPr>
          </w:p>
        </w:tc>
      </w:tr>
    </w:tbl>
    <w:p w14:paraId="14AA0C3E" w14:textId="77777777" w:rsidR="00FA18F1" w:rsidRPr="00FA18F1" w:rsidRDefault="00FA18F1" w:rsidP="00FA18F1">
      <w:pPr>
        <w:spacing w:line="240" w:lineRule="auto"/>
        <w:ind w:firstLine="0"/>
        <w:rPr>
          <w:rFonts w:eastAsia="Calibri"/>
          <w:sz w:val="24"/>
          <w:lang w:eastAsia="en-US"/>
        </w:rPr>
      </w:pPr>
    </w:p>
    <w:tbl>
      <w:tblPr>
        <w:tblW w:w="4894" w:type="pct"/>
        <w:tblLook w:val="04A0" w:firstRow="1" w:lastRow="0" w:firstColumn="1" w:lastColumn="0" w:noHBand="0" w:noVBand="1"/>
      </w:tblPr>
      <w:tblGrid>
        <w:gridCol w:w="2267"/>
        <w:gridCol w:w="2826"/>
        <w:gridCol w:w="4064"/>
      </w:tblGrid>
      <w:tr w:rsidR="00FA18F1" w:rsidRPr="00FA18F1" w14:paraId="4A2316B6" w14:textId="77777777" w:rsidTr="004E215A">
        <w:tc>
          <w:tcPr>
            <w:tcW w:w="1238" w:type="pct"/>
            <w:vMerge w:val="restart"/>
          </w:tcPr>
          <w:p w14:paraId="5AA4544E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  <w:r w:rsidRPr="00FA18F1">
              <w:rPr>
                <w:sz w:val="24"/>
                <w:lang w:eastAsia="en-US"/>
              </w:rPr>
              <w:t>Руководитель ВКР:</w:t>
            </w:r>
          </w:p>
          <w:p w14:paraId="6D430D80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43" w:type="pct"/>
            <w:tcBorders>
              <w:bottom w:val="single" w:sz="4" w:space="0" w:color="auto"/>
            </w:tcBorders>
          </w:tcPr>
          <w:p w14:paraId="248E8859" w14:textId="77777777" w:rsidR="00FA18F1" w:rsidRDefault="00FA18F1" w:rsidP="00FA18F1">
            <w:pPr>
              <w:widowControl w:val="0"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  <w:p w14:paraId="4069C72F" w14:textId="5AE1D3FD" w:rsidR="001A5630" w:rsidRPr="00FA18F1" w:rsidRDefault="001A5630" w:rsidP="00FA18F1">
            <w:pPr>
              <w:widowControl w:val="0"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219" w:type="pct"/>
            <w:vMerge w:val="restart"/>
          </w:tcPr>
          <w:p w14:paraId="350B2E44" w14:textId="77777777" w:rsidR="00FA18F1" w:rsidRPr="00FA18F1" w:rsidRDefault="00FA18F1" w:rsidP="00FA18F1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канд. техн. наук, доцент каф. ИТАС</w:t>
            </w:r>
          </w:p>
          <w:p w14:paraId="08FAB887" w14:textId="77777777" w:rsidR="00FA18F1" w:rsidRPr="00FA18F1" w:rsidRDefault="00FA18F1" w:rsidP="00FA18F1">
            <w:pPr>
              <w:widowControl w:val="0"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О.А. Полякова</w:t>
            </w:r>
          </w:p>
          <w:p w14:paraId="1585D402" w14:textId="77777777" w:rsidR="00FA18F1" w:rsidRPr="00FA18F1" w:rsidRDefault="00FA18F1" w:rsidP="00FA18F1">
            <w:pPr>
              <w:widowControl w:val="0"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  <w:tr w:rsidR="00FA18F1" w:rsidRPr="00FA18F1" w14:paraId="234B755F" w14:textId="77777777" w:rsidTr="004E215A">
        <w:tc>
          <w:tcPr>
            <w:tcW w:w="1238" w:type="pct"/>
            <w:vMerge/>
          </w:tcPr>
          <w:p w14:paraId="3F2B109F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43" w:type="pct"/>
            <w:tcBorders>
              <w:top w:val="single" w:sz="4" w:space="0" w:color="auto"/>
            </w:tcBorders>
          </w:tcPr>
          <w:p w14:paraId="722968B1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219" w:type="pct"/>
            <w:vMerge/>
          </w:tcPr>
          <w:p w14:paraId="39A252B3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rPr>
                <w:sz w:val="24"/>
                <w:lang w:eastAsia="en-US"/>
              </w:rPr>
            </w:pPr>
          </w:p>
        </w:tc>
      </w:tr>
      <w:tr w:rsidR="00FA18F1" w:rsidRPr="00FA18F1" w14:paraId="7A7D00D5" w14:textId="77777777" w:rsidTr="004E215A">
        <w:trPr>
          <w:trHeight w:val="80"/>
        </w:trPr>
        <w:tc>
          <w:tcPr>
            <w:tcW w:w="1238" w:type="pct"/>
            <w:vMerge w:val="restart"/>
          </w:tcPr>
          <w:p w14:paraId="20E276E9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Задание получил:</w:t>
            </w:r>
          </w:p>
          <w:p w14:paraId="2AF8815E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43" w:type="pct"/>
            <w:tcBorders>
              <w:bottom w:val="single" w:sz="4" w:space="0" w:color="auto"/>
            </w:tcBorders>
          </w:tcPr>
          <w:p w14:paraId="1A87B9E2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14:paraId="63F2D88F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2219" w:type="pct"/>
            <w:vMerge w:val="restart"/>
          </w:tcPr>
          <w:p w14:paraId="766ACE65" w14:textId="77777777" w:rsidR="00FA18F1" w:rsidRPr="00FA18F1" w:rsidRDefault="00FA18F1" w:rsidP="00FA18F1">
            <w:pPr>
              <w:widowControl w:val="0"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Ширинов Рустам Рамазанович</w:t>
            </w:r>
          </w:p>
        </w:tc>
      </w:tr>
      <w:tr w:rsidR="00FA18F1" w:rsidRPr="00FA18F1" w14:paraId="1FCB8BDD" w14:textId="77777777" w:rsidTr="004E215A">
        <w:tc>
          <w:tcPr>
            <w:tcW w:w="1238" w:type="pct"/>
            <w:vMerge/>
          </w:tcPr>
          <w:p w14:paraId="2895ED3B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43" w:type="pct"/>
            <w:tcBorders>
              <w:top w:val="single" w:sz="4" w:space="0" w:color="auto"/>
            </w:tcBorders>
          </w:tcPr>
          <w:p w14:paraId="1ABAC208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219" w:type="pct"/>
            <w:vMerge/>
          </w:tcPr>
          <w:p w14:paraId="09B27F55" w14:textId="77777777" w:rsidR="00FA18F1" w:rsidRPr="00FA18F1" w:rsidRDefault="00FA18F1" w:rsidP="00FA18F1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</w:tbl>
    <w:p w14:paraId="5EC168A9" w14:textId="77777777" w:rsidR="00FA18F1" w:rsidRPr="00FA18F1" w:rsidRDefault="00FA18F1" w:rsidP="00FA18F1">
      <w:pPr>
        <w:rPr>
          <w:rFonts w:eastAsia="Calibri"/>
          <w:sz w:val="24"/>
          <w:lang w:eastAsia="en-US"/>
        </w:rPr>
      </w:pPr>
    </w:p>
    <w:p w14:paraId="0B399339" w14:textId="0C6321D3" w:rsidR="00FA18F1" w:rsidRDefault="00FA18F1" w:rsidP="00BB305C">
      <w:pPr>
        <w:ind w:firstLine="0"/>
        <w:jc w:val="center"/>
        <w:rPr>
          <w:b/>
          <w:bCs/>
        </w:rPr>
      </w:pPr>
    </w:p>
    <w:p w14:paraId="1650B50A" w14:textId="382279E9" w:rsidR="00FA18F1" w:rsidRDefault="00AA7920" w:rsidP="00AA7920">
      <w:pPr>
        <w:ind w:firstLine="0"/>
        <w:jc w:val="center"/>
        <w:rPr>
          <w:b/>
          <w:bCs/>
        </w:rPr>
      </w:pPr>
      <w:r>
        <w:rPr>
          <w:b/>
          <w:bCs/>
        </w:rPr>
        <w:br w:type="page"/>
      </w:r>
    </w:p>
    <w:p w14:paraId="36C7377D" w14:textId="3AD19BBF" w:rsidR="00032470" w:rsidRPr="00DF5902" w:rsidRDefault="00B97721" w:rsidP="00BB305C">
      <w:pPr>
        <w:ind w:firstLine="0"/>
        <w:jc w:val="center"/>
      </w:pPr>
      <w:r w:rsidRPr="00DF5902">
        <w:lastRenderedPageBreak/>
        <w:t>РЕФЕРАТ</w:t>
      </w:r>
    </w:p>
    <w:p w14:paraId="1B7CF7E7" w14:textId="561CDC1F" w:rsidR="00CB4EC4" w:rsidRPr="00826BC1" w:rsidRDefault="0056671C" w:rsidP="00CB4EC4">
      <w:pPr>
        <w:rPr>
          <w:color w:val="000000" w:themeColor="text1"/>
          <w:szCs w:val="28"/>
        </w:rPr>
      </w:pPr>
      <w:r>
        <w:t xml:space="preserve">Выпускная квалификационная работа бакалавра состоит из 5 разделов, </w:t>
      </w:r>
      <w:r w:rsidR="00F0462A">
        <w:rPr>
          <w:color w:val="000000" w:themeColor="text1"/>
          <w:szCs w:val="28"/>
        </w:rPr>
        <w:t>1</w:t>
      </w:r>
      <w:r w:rsidR="004623B8">
        <w:rPr>
          <w:color w:val="000000" w:themeColor="text1"/>
          <w:szCs w:val="28"/>
        </w:rPr>
        <w:t>1</w:t>
      </w:r>
      <w:r w:rsidR="00286300">
        <w:rPr>
          <w:color w:val="000000" w:themeColor="text1"/>
          <w:szCs w:val="28"/>
        </w:rPr>
        <w:t>4</w:t>
      </w:r>
      <w:r w:rsidR="00CB4EC4">
        <w:rPr>
          <w:color w:val="000000" w:themeColor="text1"/>
          <w:szCs w:val="28"/>
        </w:rPr>
        <w:t xml:space="preserve"> с</w:t>
      </w:r>
      <w:r w:rsidR="006A3BB5">
        <w:rPr>
          <w:color w:val="000000" w:themeColor="text1"/>
          <w:szCs w:val="28"/>
        </w:rPr>
        <w:t>тр</w:t>
      </w:r>
      <w:r w:rsidR="00CB4EC4">
        <w:rPr>
          <w:color w:val="000000" w:themeColor="text1"/>
          <w:szCs w:val="28"/>
        </w:rPr>
        <w:t xml:space="preserve">., </w:t>
      </w:r>
      <w:r w:rsidR="001266A7">
        <w:rPr>
          <w:color w:val="000000" w:themeColor="text1"/>
          <w:szCs w:val="28"/>
        </w:rPr>
        <w:t>12</w:t>
      </w:r>
      <w:r w:rsidR="00CB4EC4">
        <w:rPr>
          <w:color w:val="000000" w:themeColor="text1"/>
          <w:szCs w:val="28"/>
        </w:rPr>
        <w:t xml:space="preserve"> рис., </w:t>
      </w:r>
      <w:r w:rsidR="001266A7">
        <w:rPr>
          <w:color w:val="000000" w:themeColor="text1"/>
          <w:szCs w:val="28"/>
        </w:rPr>
        <w:t>10</w:t>
      </w:r>
      <w:r w:rsidR="00CB4EC4" w:rsidRPr="00826BC1">
        <w:rPr>
          <w:color w:val="000000" w:themeColor="text1"/>
          <w:szCs w:val="28"/>
        </w:rPr>
        <w:t xml:space="preserve"> источн</w:t>
      </w:r>
      <w:r w:rsidR="00CB4EC4">
        <w:rPr>
          <w:color w:val="000000" w:themeColor="text1"/>
          <w:szCs w:val="28"/>
        </w:rPr>
        <w:t>.</w:t>
      </w:r>
      <w:r w:rsidR="008968B5">
        <w:rPr>
          <w:color w:val="000000" w:themeColor="text1"/>
          <w:szCs w:val="28"/>
        </w:rPr>
        <w:t>, 1 прил.</w:t>
      </w:r>
    </w:p>
    <w:p w14:paraId="1EB2ABC7" w14:textId="562FE9A0" w:rsidR="00D80F6F" w:rsidRPr="00D80F6F" w:rsidRDefault="00465910" w:rsidP="00D80F6F">
      <w:r>
        <w:t xml:space="preserve">ВСТРАИВАЕМЫЙ </w:t>
      </w:r>
      <w:r w:rsidR="00471537">
        <w:t>ВЕБ-ЧАТ</w:t>
      </w:r>
      <w:r w:rsidR="00D80F6F" w:rsidRPr="00D80F6F">
        <w:t xml:space="preserve">, </w:t>
      </w:r>
      <w:r w:rsidR="00DC11B0">
        <w:t xml:space="preserve">ВЕБ-ПРИЛОЖЕНИЕ, ПЛАТФОРМА </w:t>
      </w:r>
      <w:r w:rsidR="00DC11B0">
        <w:rPr>
          <w:lang w:val="en-US"/>
        </w:rPr>
        <w:t>ROCKET</w:t>
      </w:r>
      <w:r w:rsidR="00DC11B0" w:rsidRPr="00DC11B0">
        <w:t>.</w:t>
      </w:r>
      <w:r w:rsidR="00DC11B0">
        <w:rPr>
          <w:lang w:val="en-US"/>
        </w:rPr>
        <w:t>CHAT</w:t>
      </w:r>
      <w:r w:rsidR="000F1D73">
        <w:t xml:space="preserve">, </w:t>
      </w:r>
      <w:r w:rsidR="00473425">
        <w:t>ПОДДЕРЖКА ПОЛЬЗОВАТЕЛЕЙ</w:t>
      </w:r>
    </w:p>
    <w:p w14:paraId="2A28CFCB" w14:textId="2AFFE4A4" w:rsidR="00C440ED" w:rsidRDefault="00C440ED" w:rsidP="00C440ED">
      <w:pPr>
        <w:rPr>
          <w:lang w:eastAsia="en-US"/>
        </w:rPr>
      </w:pPr>
      <w:r>
        <w:rPr>
          <w:lang w:eastAsia="en-US"/>
        </w:rPr>
        <w:t xml:space="preserve">Объектом </w:t>
      </w:r>
      <w:r w:rsidR="0034444F">
        <w:rPr>
          <w:lang w:eastAsia="en-US"/>
        </w:rPr>
        <w:t>разработки</w:t>
      </w:r>
      <w:r>
        <w:rPr>
          <w:lang w:eastAsia="en-US"/>
        </w:rPr>
        <w:t xml:space="preserve"> является</w:t>
      </w:r>
      <w:r w:rsidR="0034444F">
        <w:rPr>
          <w:lang w:eastAsia="en-US"/>
        </w:rPr>
        <w:t xml:space="preserve"> встраиваемый веб-чат поддержки пользователей на базе платформы </w:t>
      </w:r>
      <w:r w:rsidR="008F6A8F">
        <w:rPr>
          <w:lang w:eastAsia="en-US"/>
        </w:rPr>
        <w:t>«</w:t>
      </w:r>
      <w:r w:rsidR="0034444F">
        <w:rPr>
          <w:lang w:val="en-US" w:eastAsia="en-US"/>
        </w:rPr>
        <w:t>Rocket</w:t>
      </w:r>
      <w:r w:rsidR="0034444F" w:rsidRPr="0034444F">
        <w:rPr>
          <w:lang w:eastAsia="en-US"/>
        </w:rPr>
        <w:t>.</w:t>
      </w:r>
      <w:r w:rsidR="0034444F">
        <w:rPr>
          <w:lang w:val="en-US" w:eastAsia="en-US"/>
        </w:rPr>
        <w:t>Chat</w:t>
      </w:r>
      <w:r w:rsidR="008F6A8F">
        <w:rPr>
          <w:lang w:eastAsia="en-US"/>
        </w:rPr>
        <w:t>»</w:t>
      </w:r>
      <w:r>
        <w:rPr>
          <w:lang w:eastAsia="en-US"/>
        </w:rPr>
        <w:t>.</w:t>
      </w:r>
    </w:p>
    <w:p w14:paraId="72E6EA9E" w14:textId="2C997740" w:rsidR="00C440ED" w:rsidRDefault="00C440ED" w:rsidP="00C440ED">
      <w:pPr>
        <w:rPr>
          <w:lang w:eastAsia="en-US"/>
        </w:rPr>
      </w:pPr>
      <w:r>
        <w:rPr>
          <w:lang w:eastAsia="en-US"/>
        </w:rPr>
        <w:t xml:space="preserve">Целью данной работы является </w:t>
      </w:r>
      <w:r w:rsidR="0027758D">
        <w:rPr>
          <w:lang w:eastAsia="en-US"/>
        </w:rPr>
        <w:t xml:space="preserve">проектирование </w:t>
      </w:r>
      <w:r w:rsidR="002157DE">
        <w:rPr>
          <w:lang w:eastAsia="en-US"/>
        </w:rPr>
        <w:t>программ</w:t>
      </w:r>
      <w:r w:rsidR="00DC6562">
        <w:rPr>
          <w:lang w:eastAsia="en-US"/>
        </w:rPr>
        <w:t>н</w:t>
      </w:r>
      <w:r w:rsidR="002157DE">
        <w:rPr>
          <w:lang w:eastAsia="en-US"/>
        </w:rPr>
        <w:t xml:space="preserve">ой </w:t>
      </w:r>
      <w:r w:rsidR="0027758D">
        <w:rPr>
          <w:lang w:eastAsia="en-US"/>
        </w:rPr>
        <w:t xml:space="preserve">архитектуры </w:t>
      </w:r>
      <w:r w:rsidR="00D709CB">
        <w:rPr>
          <w:lang w:eastAsia="en-US"/>
        </w:rPr>
        <w:t xml:space="preserve">и </w:t>
      </w:r>
      <w:r w:rsidR="00412E49">
        <w:rPr>
          <w:lang w:eastAsia="en-US"/>
        </w:rPr>
        <w:t>р</w:t>
      </w:r>
      <w:r w:rsidR="00412E49" w:rsidRPr="00412E49">
        <w:rPr>
          <w:lang w:eastAsia="en-US"/>
        </w:rPr>
        <w:t xml:space="preserve">азработка встраиваемого веб-чата поддержки пользователей на базе платформы </w:t>
      </w:r>
      <w:r w:rsidR="008F6A8F">
        <w:rPr>
          <w:lang w:eastAsia="en-US"/>
        </w:rPr>
        <w:t>«</w:t>
      </w:r>
      <w:r w:rsidR="00412E49" w:rsidRPr="00412E49">
        <w:rPr>
          <w:lang w:eastAsia="en-US"/>
        </w:rPr>
        <w:t>Rocket.Chat</w:t>
      </w:r>
      <w:r w:rsidR="008F6A8F">
        <w:rPr>
          <w:lang w:eastAsia="en-US"/>
        </w:rPr>
        <w:t>»</w:t>
      </w:r>
      <w:r>
        <w:rPr>
          <w:lang w:eastAsia="en-US"/>
        </w:rPr>
        <w:t>.</w:t>
      </w:r>
    </w:p>
    <w:p w14:paraId="4FCA64EC" w14:textId="4BC70C71" w:rsidR="00786B9A" w:rsidRDefault="0027758D" w:rsidP="00786B9A">
      <w:pPr>
        <w:rPr>
          <w:lang w:eastAsia="en-US"/>
        </w:rPr>
      </w:pPr>
      <w:r>
        <w:rPr>
          <w:lang w:eastAsia="en-US"/>
        </w:rPr>
        <w:t xml:space="preserve">В </w:t>
      </w:r>
      <w:r w:rsidR="00065D8B">
        <w:rPr>
          <w:lang w:eastAsia="en-US"/>
        </w:rPr>
        <w:t>результате проделанной работы</w:t>
      </w:r>
      <w:r>
        <w:rPr>
          <w:lang w:eastAsia="en-US"/>
        </w:rPr>
        <w:t xml:space="preserve"> выполнены следующие задачи:</w:t>
      </w:r>
      <w:r w:rsidR="00BB297E">
        <w:rPr>
          <w:lang w:eastAsia="en-US"/>
        </w:rPr>
        <w:t xml:space="preserve"> </w:t>
      </w:r>
      <w:r w:rsidR="00786B9A">
        <w:rPr>
          <w:lang w:eastAsia="en-US"/>
        </w:rPr>
        <w:t xml:space="preserve">выполнен анализ </w:t>
      </w:r>
      <w:r w:rsidR="004A2244">
        <w:rPr>
          <w:lang w:eastAsia="en-US"/>
        </w:rPr>
        <w:t xml:space="preserve">достоинств и </w:t>
      </w:r>
      <w:r w:rsidR="00786B9A">
        <w:rPr>
          <w:lang w:eastAsia="en-US"/>
        </w:rPr>
        <w:t xml:space="preserve">недостатков встраиваемых веб-чатов, используемых компанией на текущий момент; </w:t>
      </w:r>
      <w:r w:rsidR="00786B9A" w:rsidRPr="004C4FAB">
        <w:t>исследовано устройство и определены функциональные возможности «Rocket.Chat LiveChat API»;</w:t>
      </w:r>
      <w:r w:rsidR="00786B9A">
        <w:rPr>
          <w:lang w:eastAsia="en-US"/>
        </w:rPr>
        <w:t xml:space="preserve"> </w:t>
      </w:r>
      <w:r w:rsidR="00786B9A" w:rsidRPr="004C4FAB">
        <w:t>проанализирован разработанный компанией собственный дизайн веб-чата;</w:t>
      </w:r>
      <w:r w:rsidR="00786B9A">
        <w:rPr>
          <w:lang w:eastAsia="en-US"/>
        </w:rPr>
        <w:t xml:space="preserve"> исследованы подходы к разработке встраиваемых веб-чатов; сформулированы требования к реализуемому встраиваемому веб-чату; выбраны средства разработки для реализации </w:t>
      </w:r>
      <w:r w:rsidR="00A708E7">
        <w:rPr>
          <w:lang w:eastAsia="en-US"/>
        </w:rPr>
        <w:t>встраиваемого веб-чата</w:t>
      </w:r>
      <w:r w:rsidR="00786B9A">
        <w:rPr>
          <w:lang w:eastAsia="en-US"/>
        </w:rPr>
        <w:t>; спроектирована и разработана общая архитектура встраиваемого веб-чата и показаны системы, с которыми он взаимодействует; спроектирована и разработана программная архитектура встраиваемого веб-чата; спроектированы и разработаны основные алгоритмы работы программы</w:t>
      </w:r>
      <w:r w:rsidR="00786B9A" w:rsidRPr="003A2097">
        <w:rPr>
          <w:lang w:eastAsia="en-US"/>
        </w:rPr>
        <w:t>;</w:t>
      </w:r>
      <w:r w:rsidR="00786B9A">
        <w:rPr>
          <w:lang w:eastAsia="en-US"/>
        </w:rPr>
        <w:t xml:space="preserve"> разработана программная реализация</w:t>
      </w:r>
      <w:r w:rsidR="00786B9A" w:rsidRPr="00416884">
        <w:rPr>
          <w:lang w:eastAsia="en-US"/>
        </w:rPr>
        <w:t xml:space="preserve"> </w:t>
      </w:r>
      <w:r w:rsidR="00786B9A">
        <w:rPr>
          <w:lang w:eastAsia="en-US"/>
        </w:rPr>
        <w:t>спроектированного встраиваемого веб-чата</w:t>
      </w:r>
      <w:r w:rsidR="00786B9A" w:rsidRPr="00A0354A">
        <w:rPr>
          <w:lang w:eastAsia="en-US"/>
        </w:rPr>
        <w:t>;</w:t>
      </w:r>
      <w:r w:rsidR="00786B9A">
        <w:rPr>
          <w:lang w:eastAsia="en-US"/>
        </w:rPr>
        <w:t xml:space="preserve"> выполнена оценка </w:t>
      </w:r>
      <w:r w:rsidR="00786B9A">
        <w:t>технико-экономической эффективности внедрения.</w:t>
      </w:r>
    </w:p>
    <w:p w14:paraId="524B4481" w14:textId="15CD6A86" w:rsidR="00F4548A" w:rsidRPr="00694B1A" w:rsidRDefault="00FD6240" w:rsidP="00FD6240">
      <w:pPr>
        <w:rPr>
          <w:lang w:eastAsia="en-US"/>
        </w:rPr>
      </w:pPr>
      <w:r>
        <w:t>Таким образом, результатом выполненной работы является спроектированный и разработанный встраиваемый веб-чат поддержки пользователей на базе платформы «</w:t>
      </w:r>
      <w:r>
        <w:rPr>
          <w:lang w:val="en-US"/>
        </w:rPr>
        <w:t>Rocket</w:t>
      </w:r>
      <w:r w:rsidRPr="00FD6240">
        <w:t>.</w:t>
      </w:r>
      <w:r>
        <w:rPr>
          <w:lang w:val="en-US"/>
        </w:rPr>
        <w:t>Chat</w:t>
      </w:r>
      <w:r>
        <w:t>».</w:t>
      </w:r>
      <w:r w:rsidR="003F58EC" w:rsidRPr="00694B1A">
        <w:br w:type="page"/>
      </w:r>
    </w:p>
    <w:sdt>
      <w:sdtPr>
        <w:rPr>
          <w:rFonts w:eastAsia="Times New Roman" w:cs="Times New Roman"/>
          <w:b w:val="0"/>
          <w:color w:val="auto"/>
          <w:szCs w:val="24"/>
        </w:rPr>
        <w:id w:val="-785420076"/>
        <w:docPartObj>
          <w:docPartGallery w:val="Table of Contents"/>
          <w:docPartUnique/>
        </w:docPartObj>
      </w:sdtPr>
      <w:sdtEndPr/>
      <w:sdtContent>
        <w:p w14:paraId="47460FF7" w14:textId="3BDC2098" w:rsidR="00F4548A" w:rsidRPr="00DF5902" w:rsidRDefault="00B97721" w:rsidP="00566B76">
          <w:pPr>
            <w:pStyle w:val="a8"/>
            <w:rPr>
              <w:rFonts w:cs="Times New Roman"/>
              <w:b w:val="0"/>
              <w:szCs w:val="28"/>
            </w:rPr>
          </w:pPr>
          <w:r w:rsidRPr="00DF5902">
            <w:rPr>
              <w:rFonts w:cs="Times New Roman"/>
              <w:b w:val="0"/>
              <w:szCs w:val="28"/>
            </w:rPr>
            <w:t>СОДЕРЖАНИЕ</w:t>
          </w:r>
        </w:p>
        <w:p w14:paraId="42A1F227" w14:textId="56BE294E" w:rsidR="00913088" w:rsidRDefault="00C754F1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92765" w:history="1">
            <w:r w:rsidR="00913088" w:rsidRPr="005F24E7">
              <w:rPr>
                <w:rStyle w:val="a9"/>
                <w:bCs/>
                <w:noProof/>
              </w:rPr>
              <w:t>ТЕРМИНЫ И ОПРЕДЕЛЕНИЯ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_Toc74792765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9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59D39D34" w14:textId="090C8DD0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66" w:history="1">
            <w:r w:rsidR="00913088" w:rsidRPr="005F24E7">
              <w:rPr>
                <w:rStyle w:val="a9"/>
                <w:bCs/>
                <w:noProof/>
              </w:rPr>
              <w:t>ПЕРЕЧЕНЬ СОКРАЩЕНИЙ И ОБОЗНАЧЕНИЙ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_Toc74792766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642C855" w14:textId="11E90854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67" w:history="1">
            <w:r w:rsidR="00913088" w:rsidRPr="005F24E7">
              <w:rPr>
                <w:rStyle w:val="a9"/>
                <w:bCs/>
                <w:noProof/>
              </w:rPr>
              <w:t>ВВЕДЕНИЕ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_Toc74792767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6B0C22B1" w14:textId="4A846780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68" w:history="1">
            <w:r w:rsidR="00913088" w:rsidRPr="005F24E7">
              <w:rPr>
                <w:rStyle w:val="a9"/>
                <w:noProof/>
              </w:rPr>
              <w:t>1 Исследовательский раздел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_Toc74792768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4B9BDAE2" w14:textId="53373367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69" w:history="1">
            <w:r w:rsidR="00913088" w:rsidRPr="005F24E7">
              <w:rPr>
                <w:rStyle w:val="a9"/>
                <w:noProof/>
                <w:spacing w:val="-10"/>
                <w:kern w:val="28"/>
              </w:rPr>
              <w:t>1.1</w:t>
            </w:r>
            <w:r w:rsidR="00913088" w:rsidRPr="005F24E7">
              <w:rPr>
                <w:rStyle w:val="a9"/>
                <w:noProof/>
              </w:rPr>
              <w:t xml:space="preserve"> Анализ достоинств и недостатков встраиваемых веб-чатов, используемых компанией на текущий момент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_Toc74792769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528F03C" w14:textId="4ED77B9E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0" w:history="1">
            <w:r w:rsidR="00913088" w:rsidRPr="005F24E7">
              <w:rPr>
                <w:rStyle w:val="a9"/>
                <w:noProof/>
              </w:rPr>
              <w:t>1.1.1 Анализ достоинств и недостатков существующей реализации встраиваемого веб-чата для платформы Rocket.Chat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_Toc74792770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7E95095B" w14:textId="25D3AECA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1" w:history="1">
            <w:r w:rsidR="00913088" w:rsidRPr="005F24E7">
              <w:rPr>
                <w:rStyle w:val="a9"/>
                <w:noProof/>
              </w:rPr>
              <w:t>1.1.2 Анализ достоинств и недостатков встраиваемого веб-чата от компании Intercom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_Toc74792771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14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694E6EA" w14:textId="2BDB2AB3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2" w:history="1">
            <w:r w:rsidR="00913088" w:rsidRPr="005F24E7">
              <w:rPr>
                <w:rStyle w:val="a9"/>
                <w:noProof/>
              </w:rPr>
              <w:t>1.2 Исследование устройства и функциональных возможностей Rocket.Chat LiveChat API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_Toc74792772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14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096B666B" w14:textId="6F8328D3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3" w:history="1">
            <w:r w:rsidR="00913088" w:rsidRPr="005F24E7">
              <w:rPr>
                <w:rStyle w:val="a9"/>
                <w:noProof/>
              </w:rPr>
              <w:t>1.3 Анализ разработанного компанией дизайна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_Toc74792773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18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7844CE51" w14:textId="54DACB69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4" w:history="1">
            <w:r w:rsidR="00913088" w:rsidRPr="005F24E7">
              <w:rPr>
                <w:rStyle w:val="a9"/>
                <w:noProof/>
              </w:rPr>
              <w:t>1.4 Исследование подходов к разработке встраиваемых веб-чатов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_Toc74792774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22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02ABE327" w14:textId="503E2F00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5" w:history="1">
            <w:r w:rsidR="00913088" w:rsidRPr="005F24E7">
              <w:rPr>
                <w:rStyle w:val="a9"/>
                <w:noProof/>
              </w:rPr>
              <w:t>1.5 Требования к реализуемому встраиваемому веб-чату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_Toc74792775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24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17360E09" w14:textId="5476848A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6" w:history="1">
            <w:r w:rsidR="00913088" w:rsidRPr="005F24E7">
              <w:rPr>
                <w:rStyle w:val="a9"/>
                <w:noProof/>
              </w:rPr>
              <w:t>1.6 Выводы по разделу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_Toc74792776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25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0FC531F6" w14:textId="3F1F37C8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7" w:history="1">
            <w:r w:rsidR="00913088" w:rsidRPr="005F24E7">
              <w:rPr>
                <w:rStyle w:val="a9"/>
                <w:noProof/>
              </w:rPr>
              <w:t>2 Конструкторский раздел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_Toc74792777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27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1B1A67D0" w14:textId="78959734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8" w:history="1">
            <w:r w:rsidR="00913088" w:rsidRPr="005F24E7">
              <w:rPr>
                <w:rStyle w:val="a9"/>
                <w:noProof/>
              </w:rPr>
              <w:t>2.1 Выбор средств разработки для реализации встраиваемого веб-чата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_Toc74792778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27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5F0D47F0" w14:textId="4C9DD043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79" w:history="1">
            <w:r w:rsidR="00913088" w:rsidRPr="005F24E7">
              <w:rPr>
                <w:rStyle w:val="a9"/>
                <w:noProof/>
              </w:rPr>
              <w:t>2.2 Проектирование архитектуры встраиваемого веб-чата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_Toc74792779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28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1B8DB6EE" w14:textId="3255FEA7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0" w:history="1">
            <w:r w:rsidR="00913088" w:rsidRPr="005F24E7">
              <w:rPr>
                <w:rStyle w:val="a9"/>
                <w:noProof/>
              </w:rPr>
              <w:t>2.2.1 Общая архитектура проектируемой системы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_Toc74792780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28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6AF7BCA" w14:textId="187E19CF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1" w:history="1">
            <w:r w:rsidR="00913088" w:rsidRPr="005F24E7">
              <w:rPr>
                <w:rStyle w:val="a9"/>
                <w:noProof/>
              </w:rPr>
              <w:t>2.2.2 Проектирование программной архитектуры веб-чата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_Toc74792781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29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52CB81E" w14:textId="759DABAD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2" w:history="1">
            <w:r w:rsidR="00913088" w:rsidRPr="005F24E7">
              <w:rPr>
                <w:rStyle w:val="a9"/>
                <w:noProof/>
              </w:rPr>
              <w:t>2.3 Проектирование и разработка алгоритмов работы веб-чата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_Toc74792782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33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0FA03889" w14:textId="11F59CB8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3" w:history="1">
            <w:r w:rsidR="00913088" w:rsidRPr="005F24E7">
              <w:rPr>
                <w:rStyle w:val="a9"/>
                <w:noProof/>
              </w:rPr>
              <w:t>2.3.1 Разработка алгоритма инициализации веб-чата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_Toc74792783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33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10A586E3" w14:textId="48160373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4" w:history="1">
            <w:r w:rsidR="00913088" w:rsidRPr="005F24E7">
              <w:rPr>
                <w:rStyle w:val="a9"/>
                <w:noProof/>
              </w:rPr>
              <w:t>2.3.2 Разработка алгоритма отправки сообщения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_Toc74792784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36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9345EE6" w14:textId="012B6C89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5" w:history="1">
            <w:r w:rsidR="00913088" w:rsidRPr="005F24E7">
              <w:rPr>
                <w:rStyle w:val="a9"/>
                <w:noProof/>
              </w:rPr>
              <w:t>2.3.3 Разработка алгоритма дозагрузки сообщений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_Toc74792785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37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9296C62" w14:textId="6FD03F50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6" w:history="1">
            <w:r w:rsidR="00913088" w:rsidRPr="005F24E7">
              <w:rPr>
                <w:rStyle w:val="a9"/>
                <w:noProof/>
              </w:rPr>
              <w:t>2.4 Выводы по разделу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_Toc74792786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40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52FA260" w14:textId="2EE08EF0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7" w:history="1">
            <w:r w:rsidR="00913088" w:rsidRPr="005F24E7">
              <w:rPr>
                <w:rStyle w:val="a9"/>
                <w:noProof/>
              </w:rPr>
              <w:t>3 Технологический раздел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_Toc74792787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41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7F750E3E" w14:textId="44AA6111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8" w:history="1">
            <w:r w:rsidR="00913088" w:rsidRPr="005F24E7">
              <w:rPr>
                <w:rStyle w:val="a9"/>
                <w:noProof/>
              </w:rPr>
              <w:t>3.1 Настройка окружения разработки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_Toc74792788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41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48B06AC4" w14:textId="4C745362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89" w:history="1">
            <w:r w:rsidR="00913088" w:rsidRPr="005F24E7">
              <w:rPr>
                <w:rStyle w:val="a9"/>
                <w:noProof/>
              </w:rPr>
              <w:t>3.1.1 Установка зависимостей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_Toc74792789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41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2FCBFFD" w14:textId="5E9541CB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0" w:history="1">
            <w:r w:rsidR="00913088" w:rsidRPr="005F24E7">
              <w:rPr>
                <w:rStyle w:val="a9"/>
                <w:noProof/>
              </w:rPr>
              <w:t xml:space="preserve">3.1.2 Настройка сборщика пакетов </w:t>
            </w:r>
            <w:r w:rsidR="00913088" w:rsidRPr="005F24E7">
              <w:rPr>
                <w:rStyle w:val="a9"/>
                <w:noProof/>
                <w:lang w:val="en-US"/>
              </w:rPr>
              <w:t>Webpack</w:t>
            </w:r>
            <w:r w:rsidR="00913088" w:rsidRPr="005F24E7">
              <w:rPr>
                <w:rStyle w:val="a9"/>
                <w:noProof/>
              </w:rPr>
              <w:t xml:space="preserve"> и транслятора </w:t>
            </w:r>
            <w:r w:rsidR="00913088" w:rsidRPr="005F24E7">
              <w:rPr>
                <w:rStyle w:val="a9"/>
                <w:noProof/>
                <w:lang w:val="en-US"/>
              </w:rPr>
              <w:t>Babel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_Toc74792790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43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55E1E22" w14:textId="5A3D9B0A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1" w:history="1">
            <w:r w:rsidR="00913088" w:rsidRPr="005F24E7">
              <w:rPr>
                <w:rStyle w:val="a9"/>
                <w:noProof/>
              </w:rPr>
              <w:t xml:space="preserve">3.1.3 Настройка форматирования кода с помощью </w:t>
            </w:r>
            <w:r w:rsidR="00913088" w:rsidRPr="005F24E7">
              <w:rPr>
                <w:rStyle w:val="a9"/>
                <w:noProof/>
                <w:lang w:val="en-US"/>
              </w:rPr>
              <w:t>Prettier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_Toc74792791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50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6B6D44C" w14:textId="0FA8C9F9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2" w:history="1">
            <w:r w:rsidR="00913088" w:rsidRPr="005F24E7">
              <w:rPr>
                <w:rStyle w:val="a9"/>
                <w:noProof/>
                <w:lang w:val="en-US"/>
              </w:rPr>
              <w:t>3.1.4</w:t>
            </w:r>
            <w:r w:rsidR="00913088" w:rsidRPr="005F24E7">
              <w:rPr>
                <w:rStyle w:val="a9"/>
                <w:noProof/>
              </w:rPr>
              <w:t xml:space="preserve"> Настройка статического анализа кода с помощью </w:t>
            </w:r>
            <w:r w:rsidR="00913088" w:rsidRPr="005F24E7">
              <w:rPr>
                <w:rStyle w:val="a9"/>
                <w:noProof/>
                <w:lang w:val="en-US"/>
              </w:rPr>
              <w:t>ESLint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_Toc74792792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51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4EFB2832" w14:textId="46375BD3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3" w:history="1">
            <w:r w:rsidR="00913088" w:rsidRPr="005F24E7">
              <w:rPr>
                <w:rStyle w:val="a9"/>
                <w:noProof/>
              </w:rPr>
              <w:t>3.2 Реализация интерфейсов взаимодействия с Rocket.Chat LiveChat API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_Toc74792793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53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1441F609" w14:textId="7AF02518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4" w:history="1">
            <w:r w:rsidR="00913088" w:rsidRPr="005F24E7">
              <w:rPr>
                <w:rStyle w:val="a9"/>
                <w:noProof/>
              </w:rPr>
              <w:t xml:space="preserve">3.2.1 Реализация интерфейса взаимодействия с </w:t>
            </w:r>
            <w:r w:rsidR="00913088" w:rsidRPr="005F24E7">
              <w:rPr>
                <w:rStyle w:val="a9"/>
                <w:noProof/>
                <w:lang w:val="en-US"/>
              </w:rPr>
              <w:t>Rocket</w:t>
            </w:r>
            <w:r w:rsidR="00913088" w:rsidRPr="005F24E7">
              <w:rPr>
                <w:rStyle w:val="a9"/>
                <w:noProof/>
              </w:rPr>
              <w:t>.</w:t>
            </w:r>
            <w:r w:rsidR="00913088" w:rsidRPr="005F24E7">
              <w:rPr>
                <w:rStyle w:val="a9"/>
                <w:noProof/>
                <w:lang w:val="en-US"/>
              </w:rPr>
              <w:t>Chat</w:t>
            </w:r>
            <w:r w:rsidR="00913088" w:rsidRPr="005F24E7">
              <w:rPr>
                <w:rStyle w:val="a9"/>
                <w:noProof/>
              </w:rPr>
              <w:t xml:space="preserve"> </w:t>
            </w:r>
            <w:r w:rsidR="00913088" w:rsidRPr="005F24E7">
              <w:rPr>
                <w:rStyle w:val="a9"/>
                <w:noProof/>
                <w:lang w:val="en-US"/>
              </w:rPr>
              <w:t>LiveChat</w:t>
            </w:r>
            <w:r w:rsidR="00913088" w:rsidRPr="005F24E7">
              <w:rPr>
                <w:rStyle w:val="a9"/>
                <w:noProof/>
              </w:rPr>
              <w:t xml:space="preserve"> </w:t>
            </w:r>
            <w:r w:rsidR="00913088" w:rsidRPr="005F24E7">
              <w:rPr>
                <w:rStyle w:val="a9"/>
                <w:noProof/>
                <w:lang w:val="en-US"/>
              </w:rPr>
              <w:t>HTTP</w:t>
            </w:r>
            <w:r w:rsidR="00913088" w:rsidRPr="005F24E7">
              <w:rPr>
                <w:rStyle w:val="a9"/>
                <w:noProof/>
              </w:rPr>
              <w:t xml:space="preserve"> </w:t>
            </w:r>
            <w:r w:rsidR="00913088" w:rsidRPr="005F24E7">
              <w:rPr>
                <w:rStyle w:val="a9"/>
                <w:noProof/>
                <w:lang w:val="en-US"/>
              </w:rPr>
              <w:t>API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_Toc74792794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53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41887203" w14:textId="5343B8E1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5" w:history="1">
            <w:r w:rsidR="00913088" w:rsidRPr="005F24E7">
              <w:rPr>
                <w:rStyle w:val="a9"/>
                <w:noProof/>
              </w:rPr>
              <w:t xml:space="preserve">3.2.2 Реализация интерфейса взаимодействия с </w:t>
            </w:r>
            <w:r w:rsidR="00913088" w:rsidRPr="005F24E7">
              <w:rPr>
                <w:rStyle w:val="a9"/>
                <w:noProof/>
                <w:lang w:val="en-US"/>
              </w:rPr>
              <w:t>Rocket</w:t>
            </w:r>
            <w:r w:rsidR="00913088" w:rsidRPr="005F24E7">
              <w:rPr>
                <w:rStyle w:val="a9"/>
                <w:noProof/>
              </w:rPr>
              <w:t>.</w:t>
            </w:r>
            <w:r w:rsidR="00913088" w:rsidRPr="005F24E7">
              <w:rPr>
                <w:rStyle w:val="a9"/>
                <w:noProof/>
                <w:lang w:val="en-US"/>
              </w:rPr>
              <w:t>Chat</w:t>
            </w:r>
            <w:r w:rsidR="00913088" w:rsidRPr="005F24E7">
              <w:rPr>
                <w:rStyle w:val="a9"/>
                <w:noProof/>
              </w:rPr>
              <w:t xml:space="preserve"> </w:t>
            </w:r>
            <w:r w:rsidR="00913088" w:rsidRPr="005F24E7">
              <w:rPr>
                <w:rStyle w:val="a9"/>
                <w:noProof/>
                <w:lang w:val="en-US"/>
              </w:rPr>
              <w:t>LiveChat</w:t>
            </w:r>
            <w:r w:rsidR="00913088" w:rsidRPr="005F24E7">
              <w:rPr>
                <w:rStyle w:val="a9"/>
                <w:noProof/>
              </w:rPr>
              <w:t xml:space="preserve"> </w:t>
            </w:r>
            <w:r w:rsidR="00913088" w:rsidRPr="005F24E7">
              <w:rPr>
                <w:rStyle w:val="a9"/>
                <w:noProof/>
                <w:lang w:val="en-US"/>
              </w:rPr>
              <w:t>WebSocket</w:t>
            </w:r>
            <w:r w:rsidR="00913088" w:rsidRPr="005F24E7">
              <w:rPr>
                <w:rStyle w:val="a9"/>
                <w:noProof/>
              </w:rPr>
              <w:t xml:space="preserve"> </w:t>
            </w:r>
            <w:r w:rsidR="00913088" w:rsidRPr="005F24E7">
              <w:rPr>
                <w:rStyle w:val="a9"/>
                <w:noProof/>
                <w:lang w:val="en-US"/>
              </w:rPr>
              <w:t>API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_Toc74792795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57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A8AC684" w14:textId="0A919036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6" w:history="1">
            <w:r w:rsidR="00913088" w:rsidRPr="005F24E7">
              <w:rPr>
                <w:rStyle w:val="a9"/>
                <w:noProof/>
              </w:rPr>
              <w:t>3.3 Реализация хранилища для управления состоянием приложения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_Toc74792796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65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8EE7F3C" w14:textId="39FE690A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7" w:history="1">
            <w:r w:rsidR="00913088" w:rsidRPr="005F24E7">
              <w:rPr>
                <w:rStyle w:val="a9"/>
                <w:noProof/>
              </w:rPr>
              <w:t>3.3.1 Реализация компонента С</w:t>
            </w:r>
            <w:r w:rsidR="00913088" w:rsidRPr="005F24E7">
              <w:rPr>
                <w:rStyle w:val="a9"/>
                <w:noProof/>
                <w:lang w:val="en-US"/>
              </w:rPr>
              <w:t>hat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_Toc74792797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65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6093ECFF" w14:textId="43BC9A89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8" w:history="1">
            <w:r w:rsidR="00913088" w:rsidRPr="005F24E7">
              <w:rPr>
                <w:rStyle w:val="a9"/>
                <w:noProof/>
              </w:rPr>
              <w:t xml:space="preserve">3.3.2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Agent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_Toc74792798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70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5F7E86D" w14:textId="3BF5EA6A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799" w:history="1">
            <w:r w:rsidR="00913088" w:rsidRPr="005F24E7">
              <w:rPr>
                <w:rStyle w:val="a9"/>
                <w:noProof/>
              </w:rPr>
              <w:t xml:space="preserve">3.3.3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CustomFields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_Toc74792799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71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29C65C1" w14:textId="714062E1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0" w:history="1">
            <w:r w:rsidR="00913088" w:rsidRPr="005F24E7">
              <w:rPr>
                <w:rStyle w:val="a9"/>
                <w:noProof/>
              </w:rPr>
              <w:t xml:space="preserve">3.3.4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Messages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_Toc74792800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72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4F873E2" w14:textId="7ACA6CD9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1" w:history="1">
            <w:r w:rsidR="00913088" w:rsidRPr="005F24E7">
              <w:rPr>
                <w:rStyle w:val="a9"/>
                <w:noProof/>
              </w:rPr>
              <w:t xml:space="preserve">3.3.5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Room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_Toc74792801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77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A82659E" w14:textId="2A8A6D65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2" w:history="1">
            <w:r w:rsidR="00913088" w:rsidRPr="005F24E7">
              <w:rPr>
                <w:rStyle w:val="a9"/>
                <w:noProof/>
              </w:rPr>
              <w:t xml:space="preserve">3.3.6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Settings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_Toc74792802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79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78120F0" w14:textId="0675043F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3" w:history="1">
            <w:r w:rsidR="00913088" w:rsidRPr="005F24E7">
              <w:rPr>
                <w:rStyle w:val="a9"/>
                <w:noProof/>
              </w:rPr>
              <w:t xml:space="preserve">3.3.7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Visitor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_Toc74792803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80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6FD9560D" w14:textId="2FB63DE9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4" w:history="1">
            <w:r w:rsidR="00913088" w:rsidRPr="005F24E7">
              <w:rPr>
                <w:rStyle w:val="a9"/>
                <w:noProof/>
                <w:lang w:val="en-US"/>
              </w:rPr>
              <w:t>3.3.8</w:t>
            </w:r>
            <w:r w:rsidR="00913088" w:rsidRPr="005F24E7">
              <w:rPr>
                <w:rStyle w:val="a9"/>
                <w:noProof/>
              </w:rPr>
              <w:t xml:space="preserve">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FeedbackForm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_Toc74792804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83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7FC719C5" w14:textId="174E989C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5" w:history="1">
            <w:r w:rsidR="00913088" w:rsidRPr="005F24E7">
              <w:rPr>
                <w:rStyle w:val="a9"/>
                <w:noProof/>
              </w:rPr>
              <w:t>3.4 Реализация пользовательского интерфейса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_Toc74792805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84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14348DE2" w14:textId="0D8BDA0C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6" w:history="1">
            <w:r w:rsidR="00913088" w:rsidRPr="005F24E7">
              <w:rPr>
                <w:rStyle w:val="a9"/>
                <w:noProof/>
                <w:lang w:val="en-US"/>
              </w:rPr>
              <w:t>3.4.1</w:t>
            </w:r>
            <w:r w:rsidR="00913088" w:rsidRPr="005F24E7">
              <w:rPr>
                <w:rStyle w:val="a9"/>
                <w:noProof/>
              </w:rPr>
              <w:t xml:space="preserve">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LiveChat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_Toc74792806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84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F33DF8F" w14:textId="21C890DC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7" w:history="1">
            <w:r w:rsidR="00913088" w:rsidRPr="005F24E7">
              <w:rPr>
                <w:rStyle w:val="a9"/>
                <w:noProof/>
              </w:rPr>
              <w:t xml:space="preserve">3.4.2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Chat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_Toc74792807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85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44143D3A" w14:textId="4F565641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8" w:history="1">
            <w:r w:rsidR="00913088" w:rsidRPr="005F24E7">
              <w:rPr>
                <w:rStyle w:val="a9"/>
                <w:noProof/>
                <w:lang w:val="en-US"/>
              </w:rPr>
              <w:t>3.4.3</w:t>
            </w:r>
            <w:r w:rsidR="00913088" w:rsidRPr="005F24E7">
              <w:rPr>
                <w:rStyle w:val="a9"/>
                <w:noProof/>
              </w:rPr>
              <w:t xml:space="preserve">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Header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_Toc74792808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87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577DB076" w14:textId="005D854C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09" w:history="1">
            <w:r w:rsidR="00913088" w:rsidRPr="005F24E7">
              <w:rPr>
                <w:rStyle w:val="a9"/>
                <w:noProof/>
                <w:lang w:val="en-US"/>
              </w:rPr>
              <w:t>3.4.4</w:t>
            </w:r>
            <w:r w:rsidR="00913088" w:rsidRPr="005F24E7">
              <w:rPr>
                <w:rStyle w:val="a9"/>
                <w:noProof/>
              </w:rPr>
              <w:t xml:space="preserve">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FinishChat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_Toc74792809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88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0BE78945" w14:textId="16689F34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0" w:history="1">
            <w:r w:rsidR="00913088" w:rsidRPr="005F24E7">
              <w:rPr>
                <w:rStyle w:val="a9"/>
                <w:noProof/>
                <w:lang w:val="en-US"/>
              </w:rPr>
              <w:t>3.4.5</w:t>
            </w:r>
            <w:r w:rsidR="00913088" w:rsidRPr="005F24E7">
              <w:rPr>
                <w:rStyle w:val="a9"/>
                <w:noProof/>
              </w:rPr>
              <w:t xml:space="preserve">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MessageList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_Toc74792810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90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4C89CCD8" w14:textId="72BD0556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1" w:history="1">
            <w:r w:rsidR="00913088" w:rsidRPr="005F24E7">
              <w:rPr>
                <w:rStyle w:val="a9"/>
                <w:noProof/>
                <w:lang w:val="en-US"/>
              </w:rPr>
              <w:t>3.4.6</w:t>
            </w:r>
            <w:r w:rsidR="00913088" w:rsidRPr="005F24E7">
              <w:rPr>
                <w:rStyle w:val="a9"/>
                <w:noProof/>
              </w:rPr>
              <w:t xml:space="preserve">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Message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_Toc74792811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93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5D845DD2" w14:textId="25F8B1B4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2" w:history="1">
            <w:r w:rsidR="00913088" w:rsidRPr="005F24E7">
              <w:rPr>
                <w:rStyle w:val="a9"/>
                <w:noProof/>
                <w:lang w:val="en-US"/>
              </w:rPr>
              <w:t>3.4.7</w:t>
            </w:r>
            <w:r w:rsidR="00913088" w:rsidRPr="005F24E7">
              <w:rPr>
                <w:rStyle w:val="a9"/>
                <w:noProof/>
              </w:rPr>
              <w:t xml:space="preserve">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FeedbackForm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_Toc74792812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96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A103BF3" w14:textId="571ADF4B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3" w:history="1">
            <w:r w:rsidR="00913088" w:rsidRPr="005F24E7">
              <w:rPr>
                <w:rStyle w:val="a9"/>
                <w:noProof/>
                <w:lang w:val="en-US"/>
              </w:rPr>
              <w:t>3.4.8</w:t>
            </w:r>
            <w:r w:rsidR="00913088" w:rsidRPr="005F24E7">
              <w:rPr>
                <w:rStyle w:val="a9"/>
                <w:noProof/>
              </w:rPr>
              <w:t xml:space="preserve">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InputBox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_Toc74792813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98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1BD89A05" w14:textId="21F3AFCC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4" w:history="1">
            <w:r w:rsidR="00913088" w:rsidRPr="005F24E7">
              <w:rPr>
                <w:rStyle w:val="a9"/>
                <w:noProof/>
              </w:rPr>
              <w:t>3.5 Реализация механизма кроссдоменного обмена данными между фреймами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_Toc74792814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101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5F9962E5" w14:textId="082D9DD5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5" w:history="1">
            <w:r w:rsidR="00913088" w:rsidRPr="005F24E7">
              <w:rPr>
                <w:rStyle w:val="a9"/>
                <w:noProof/>
              </w:rPr>
              <w:t xml:space="preserve">3.6 Реализация </w:t>
            </w:r>
            <w:r w:rsidR="00913088" w:rsidRPr="005F24E7">
              <w:rPr>
                <w:rStyle w:val="a9"/>
                <w:noProof/>
                <w:lang w:val="en-US"/>
              </w:rPr>
              <w:t>Iframe-</w:t>
            </w:r>
            <w:r w:rsidR="00913088" w:rsidRPr="005F24E7">
              <w:rPr>
                <w:rStyle w:val="a9"/>
                <w:noProof/>
              </w:rPr>
              <w:t>приложения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_Toc74792815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102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1A73C40F" w14:textId="53FB0077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6" w:history="1">
            <w:r w:rsidR="00913088" w:rsidRPr="005F24E7">
              <w:rPr>
                <w:rStyle w:val="a9"/>
                <w:noProof/>
              </w:rPr>
              <w:t>3.6.1 Реализация хранилища для управления состоянием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_Toc74792816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102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66353742" w14:textId="43086E4A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7" w:history="1">
            <w:r w:rsidR="00913088" w:rsidRPr="005F24E7">
              <w:rPr>
                <w:rStyle w:val="a9"/>
                <w:noProof/>
              </w:rPr>
              <w:t>3.6.2 Реализация кнопки открытия и сокрытия веб-чата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_Toc74792817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105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295C794" w14:textId="6ADF54F1" w:rsidR="00913088" w:rsidRDefault="00071D0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8" w:history="1">
            <w:r w:rsidR="00913088" w:rsidRPr="005F24E7">
              <w:rPr>
                <w:rStyle w:val="a9"/>
                <w:noProof/>
              </w:rPr>
              <w:t xml:space="preserve">3.6.3 Реализация компонента </w:t>
            </w:r>
            <w:r w:rsidR="00913088" w:rsidRPr="005F24E7">
              <w:rPr>
                <w:rStyle w:val="a9"/>
                <w:noProof/>
                <w:lang w:val="en-US"/>
              </w:rPr>
              <w:t>ChatIframe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_Toc74792818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106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6716421E" w14:textId="38A44937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19" w:history="1">
            <w:r w:rsidR="00913088" w:rsidRPr="005F24E7">
              <w:rPr>
                <w:rStyle w:val="a9"/>
                <w:noProof/>
              </w:rPr>
              <w:t xml:space="preserve">3.7 Реализация скрипта загрузки </w:t>
            </w:r>
            <w:r w:rsidR="00913088" w:rsidRPr="005F24E7">
              <w:rPr>
                <w:rStyle w:val="a9"/>
                <w:noProof/>
                <w:lang w:val="en-US"/>
              </w:rPr>
              <w:t>Iframe</w:t>
            </w:r>
            <w:r w:rsidR="00913088" w:rsidRPr="005F24E7">
              <w:rPr>
                <w:rStyle w:val="a9"/>
                <w:noProof/>
              </w:rPr>
              <w:t>-приложения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_Toc74792819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107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5BF3726E" w14:textId="4A8FB394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0" w:history="1">
            <w:r w:rsidR="00913088" w:rsidRPr="005F24E7">
              <w:rPr>
                <w:rStyle w:val="a9"/>
                <w:noProof/>
              </w:rPr>
              <w:t>3.8 Выводы по разделу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_Toc74792820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108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579D7A1" w14:textId="56839D44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1" w:history="1">
            <w:r w:rsidR="00913088" w:rsidRPr="005F24E7">
              <w:rPr>
                <w:rStyle w:val="a9"/>
                <w:noProof/>
              </w:rPr>
              <w:t>4 Экономический раздел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_Toc74792821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109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4E520405" w14:textId="1CFE81D9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2" w:history="1">
            <w:r w:rsidR="00913088" w:rsidRPr="005F24E7">
              <w:rPr>
                <w:rStyle w:val="a9"/>
                <w:noProof/>
              </w:rPr>
              <w:t>4.1 Расчет затрат на разработку и ввод в эксплуатацию программного продукта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_Toc74792822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109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3B710710" w14:textId="18E9293F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3" w:history="1">
            <w:r w:rsidR="00913088" w:rsidRPr="005F24E7">
              <w:rPr>
                <w:rStyle w:val="a9"/>
                <w:noProof/>
              </w:rPr>
              <w:t>4.2 Расчет экономического эффекта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_Toc74792823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110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7A28C315" w14:textId="04278E38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4" w:history="1">
            <w:r w:rsidR="00913088" w:rsidRPr="005F24E7">
              <w:rPr>
                <w:rStyle w:val="a9"/>
                <w:noProof/>
              </w:rPr>
              <w:t>4.3 Сопутствующие технико-экономические результаты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_Toc74792824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111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08D0E768" w14:textId="7EA2463F" w:rsidR="00913088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5" w:history="1">
            <w:r w:rsidR="00913088" w:rsidRPr="005F24E7">
              <w:rPr>
                <w:rStyle w:val="a9"/>
                <w:noProof/>
              </w:rPr>
              <w:t>4.4 Выводы по разделу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_Toc74792825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111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514A2E1D" w14:textId="3CE33DCB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6" w:history="1">
            <w:r w:rsidR="00913088" w:rsidRPr="005F24E7">
              <w:rPr>
                <w:rStyle w:val="a9"/>
                <w:noProof/>
              </w:rPr>
              <w:t>5 Обеспечение информационной безопасности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_Toc74792826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112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25D7E441" w14:textId="784E8789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7" w:history="1">
            <w:r w:rsidR="00913088" w:rsidRPr="005F24E7">
              <w:rPr>
                <w:rStyle w:val="a9"/>
                <w:bCs/>
                <w:noProof/>
              </w:rPr>
              <w:t>ЗАКЛЮЧЕНИЕ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_Toc74792827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113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665C63A8" w14:textId="18F0E9E1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8" w:history="1">
            <w:r w:rsidR="00913088" w:rsidRPr="005F24E7">
              <w:rPr>
                <w:rStyle w:val="a9"/>
                <w:bCs/>
                <w:noProof/>
              </w:rPr>
              <w:t>СПИСОК ИСПОЛЬЗОВАННЫХ ИСТОЧНИКОВ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_Toc74792828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114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01682044" w14:textId="285E8FE0" w:rsidR="00913088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792829" w:history="1">
            <w:r w:rsidR="00913088" w:rsidRPr="005F24E7">
              <w:rPr>
                <w:rStyle w:val="a9"/>
                <w:noProof/>
              </w:rPr>
              <w:t>ПРИЛОЖЕНИЕ А</w:t>
            </w:r>
            <w:r w:rsidR="00913088">
              <w:rPr>
                <w:noProof/>
                <w:webHidden/>
              </w:rPr>
              <w:tab/>
            </w:r>
            <w:r w:rsidR="00913088">
              <w:rPr>
                <w:noProof/>
                <w:webHidden/>
              </w:rPr>
              <w:fldChar w:fldCharType="begin"/>
            </w:r>
            <w:r w:rsidR="00913088">
              <w:rPr>
                <w:noProof/>
                <w:webHidden/>
              </w:rPr>
              <w:instrText xml:space="preserve"> PAGEREF _Toc74792829 \h </w:instrText>
            </w:r>
            <w:r w:rsidR="00913088">
              <w:rPr>
                <w:noProof/>
                <w:webHidden/>
              </w:rPr>
            </w:r>
            <w:r w:rsidR="00913088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115</w:t>
            </w:r>
            <w:r w:rsidR="00913088">
              <w:rPr>
                <w:noProof/>
                <w:webHidden/>
              </w:rPr>
              <w:fldChar w:fldCharType="end"/>
            </w:r>
          </w:hyperlink>
        </w:p>
        <w:p w14:paraId="5B4A6B9D" w14:textId="12AA8A53" w:rsidR="00F4548A" w:rsidRPr="00F4548A" w:rsidRDefault="00C754F1" w:rsidP="00F56E9C">
          <w:pPr>
            <w:ind w:firstLine="0"/>
          </w:pPr>
          <w:r>
            <w:fldChar w:fldCharType="end"/>
          </w:r>
          <w:r w:rsidR="00F56E9C">
            <w:br w:type="page"/>
          </w:r>
        </w:p>
      </w:sdtContent>
    </w:sdt>
    <w:p w14:paraId="44136C6C" w14:textId="1067916A" w:rsidR="00FC0BAC" w:rsidRPr="00DF5902" w:rsidRDefault="00FC0BAC" w:rsidP="000C2735">
      <w:pPr>
        <w:pStyle w:val="af4"/>
        <w:rPr>
          <w:b w:val="0"/>
          <w:bCs/>
        </w:rPr>
      </w:pPr>
      <w:bookmarkStart w:id="21" w:name="_Toc74792765"/>
      <w:r w:rsidRPr="00DF5902">
        <w:rPr>
          <w:b w:val="0"/>
          <w:bCs/>
        </w:rPr>
        <w:lastRenderedPageBreak/>
        <w:t>ТЕРМИНЫ И ОПРЕДЕЛЕНИЯ</w:t>
      </w:r>
      <w:bookmarkEnd w:id="21"/>
    </w:p>
    <w:p w14:paraId="673052A4" w14:textId="51EB2B7D" w:rsidR="00F76AC2" w:rsidRPr="00F76AC2" w:rsidRDefault="00F76AC2" w:rsidP="00F76AC2">
      <w:r>
        <w:t>В настоящей работе применяют следующие термины с соответствующими определениями:</w:t>
      </w:r>
    </w:p>
    <w:p w14:paraId="15392640" w14:textId="2869EF14" w:rsidR="00820B70" w:rsidRPr="00025ACF" w:rsidRDefault="00B85751" w:rsidP="006873E7">
      <w:pPr>
        <w:ind w:firstLine="0"/>
      </w:pPr>
      <w:r>
        <w:rPr>
          <w:lang w:val="en-US"/>
        </w:rPr>
        <w:t>w</w:t>
      </w:r>
      <w:r w:rsidR="001A412C">
        <w:rPr>
          <w:lang w:val="en-US"/>
        </w:rPr>
        <w:t>idget</w:t>
      </w:r>
      <w:r w:rsidR="002440A6">
        <w:t xml:space="preserve"> </w:t>
      </w:r>
      <w:r w:rsidR="002440A6" w:rsidRPr="002440A6">
        <w:t>(</w:t>
      </w:r>
      <w:r w:rsidR="001A412C">
        <w:t>рус</w:t>
      </w:r>
      <w:r w:rsidR="002440A6">
        <w:t xml:space="preserve">. </w:t>
      </w:r>
      <w:r w:rsidR="001A412C">
        <w:t>виджет</w:t>
      </w:r>
      <w:r w:rsidR="002440A6" w:rsidRPr="00922A12">
        <w:t>)</w:t>
      </w:r>
      <w:r w:rsidR="00820B70">
        <w:t xml:space="preserve"> –</w:t>
      </w:r>
      <w:r w:rsidR="00025ACF">
        <w:t xml:space="preserve"> это веб-приложение,</w:t>
      </w:r>
      <w:r w:rsidR="00845B9C">
        <w:t xml:space="preserve"> </w:t>
      </w:r>
      <w:r w:rsidR="00750B1A">
        <w:t xml:space="preserve">которое может быть интегрировано в веб-страницу </w:t>
      </w:r>
      <w:r w:rsidR="00E16974">
        <w:t>для выполнения</w:t>
      </w:r>
      <w:r w:rsidR="00845B9C">
        <w:t xml:space="preserve"> как</w:t>
      </w:r>
      <w:r w:rsidR="00E16974">
        <w:t>ой</w:t>
      </w:r>
      <w:r w:rsidR="00845B9C">
        <w:t>-то конкретн</w:t>
      </w:r>
      <w:r w:rsidR="0036143D">
        <w:t>ой</w:t>
      </w:r>
      <w:r w:rsidR="00845B9C">
        <w:t xml:space="preserve"> задач</w:t>
      </w:r>
      <w:r w:rsidR="0036143D">
        <w:t>и</w:t>
      </w:r>
      <w:r w:rsidR="00845B9C">
        <w:t xml:space="preserve"> или </w:t>
      </w:r>
      <w:r w:rsidR="0036143D">
        <w:t>решения</w:t>
      </w:r>
      <w:r w:rsidR="00845B9C">
        <w:t xml:space="preserve"> определенн</w:t>
      </w:r>
      <w:r w:rsidR="00FD1F32">
        <w:t>ой проблемы.</w:t>
      </w:r>
    </w:p>
    <w:p w14:paraId="0BF8190A" w14:textId="08723E79" w:rsidR="002661AD" w:rsidRDefault="00B85751" w:rsidP="006873E7">
      <w:pPr>
        <w:ind w:firstLine="0"/>
      </w:pPr>
      <w:r>
        <w:rPr>
          <w:lang w:val="en-US"/>
        </w:rPr>
        <w:t>s</w:t>
      </w:r>
      <w:r w:rsidR="001A412C">
        <w:rPr>
          <w:lang w:val="en-US"/>
        </w:rPr>
        <w:t>cript</w:t>
      </w:r>
      <w:r w:rsidR="001A412C" w:rsidRPr="001A412C">
        <w:t xml:space="preserve"> </w:t>
      </w:r>
      <w:r w:rsidR="00BF59C5">
        <w:t>(</w:t>
      </w:r>
      <w:r w:rsidR="001A412C">
        <w:t>рус</w:t>
      </w:r>
      <w:r w:rsidR="00922A12">
        <w:t>.</w:t>
      </w:r>
      <w:r w:rsidR="001A412C">
        <w:t xml:space="preserve"> </w:t>
      </w:r>
      <w:r w:rsidR="00320394">
        <w:t>с</w:t>
      </w:r>
      <w:r w:rsidR="001A412C">
        <w:t>крипт</w:t>
      </w:r>
      <w:r w:rsidR="00BF59C5">
        <w:t>) – последовательность действий, описанных с помощью скриптового языка программирования для автоматического выполнения определенных задач</w:t>
      </w:r>
      <w:r w:rsidR="006873E7">
        <w:t>.</w:t>
      </w:r>
    </w:p>
    <w:p w14:paraId="3EDB84A5" w14:textId="42BE2D21" w:rsidR="007659B4" w:rsidRPr="007659B4" w:rsidRDefault="00B85751" w:rsidP="006873E7">
      <w:pPr>
        <w:ind w:firstLine="0"/>
      </w:pPr>
      <w:r>
        <w:rPr>
          <w:lang w:val="en-US"/>
        </w:rPr>
        <w:t>f</w:t>
      </w:r>
      <w:r w:rsidR="00576804">
        <w:rPr>
          <w:lang w:val="en-US"/>
        </w:rPr>
        <w:t>rame</w:t>
      </w:r>
      <w:r w:rsidR="00576804" w:rsidRPr="00576804">
        <w:t xml:space="preserve"> </w:t>
      </w:r>
      <w:r w:rsidR="007659B4">
        <w:t>(</w:t>
      </w:r>
      <w:r w:rsidR="00576804">
        <w:t>рус</w:t>
      </w:r>
      <w:r w:rsidR="007659B4">
        <w:t>.</w:t>
      </w:r>
      <w:r w:rsidR="00576804">
        <w:t xml:space="preserve"> фрейм</w:t>
      </w:r>
      <w:r w:rsidR="007659B4" w:rsidRPr="007659B4">
        <w:t>) – отдельный законченный HTML-документ, который вместе с другими HTML-документами может быть отображён в окне браузера.</w:t>
      </w:r>
    </w:p>
    <w:p w14:paraId="43BE3851" w14:textId="77777777" w:rsidR="002661AD" w:rsidRDefault="002661AD" w:rsidP="00A82B3F"/>
    <w:p w14:paraId="2D54B872" w14:textId="73834C58" w:rsidR="00FC0BAC" w:rsidRDefault="00BE684A" w:rsidP="00BE684A">
      <w:pPr>
        <w:rPr>
          <w:lang w:eastAsia="en-US"/>
        </w:rPr>
      </w:pPr>
      <w:r>
        <w:rPr>
          <w:lang w:eastAsia="en-US"/>
        </w:rPr>
        <w:br w:type="page"/>
      </w:r>
    </w:p>
    <w:p w14:paraId="0F14D2C5" w14:textId="46744DB5" w:rsidR="002661AD" w:rsidRPr="00DF5902" w:rsidRDefault="002661AD" w:rsidP="00125756">
      <w:pPr>
        <w:pStyle w:val="af4"/>
        <w:rPr>
          <w:b w:val="0"/>
          <w:bCs/>
        </w:rPr>
      </w:pPr>
      <w:bookmarkStart w:id="22" w:name="_Toc74792766"/>
      <w:r w:rsidRPr="00DF5902">
        <w:rPr>
          <w:b w:val="0"/>
          <w:bCs/>
        </w:rPr>
        <w:lastRenderedPageBreak/>
        <w:t>ПЕРЕЧЕНЬ СОКРАЩЕНИЙ И ОБОЗНАЧЕНИЙ</w:t>
      </w:r>
      <w:bookmarkEnd w:id="22"/>
    </w:p>
    <w:p w14:paraId="7C9F9DA6" w14:textId="77777777" w:rsidR="00D45F7A" w:rsidRDefault="00D45F7A" w:rsidP="00D45F7A">
      <w:r>
        <w:t>В настоящем отчете о выпускной квалификационной работе применяют</w:t>
      </w:r>
    </w:p>
    <w:p w14:paraId="6C709B60" w14:textId="40228BFD" w:rsidR="00DB21D8" w:rsidRDefault="00D45F7A" w:rsidP="00D45F7A">
      <w:pPr>
        <w:ind w:firstLine="0"/>
      </w:pPr>
      <w:r>
        <w:t>следующие сокращения и обозначения:</w:t>
      </w:r>
    </w:p>
    <w:p w14:paraId="774011A0" w14:textId="03EC12FF" w:rsidR="00226D46" w:rsidRPr="00226D46" w:rsidRDefault="00226D46" w:rsidP="00BB38D5">
      <w:pPr>
        <w:ind w:firstLine="0"/>
      </w:pPr>
      <w:r>
        <w:t>URL –</w:t>
      </w:r>
      <w:r w:rsidR="00472117" w:rsidRPr="00472117">
        <w:t xml:space="preserve"> </w:t>
      </w:r>
      <w:r w:rsidR="00472117">
        <w:t>Uniform Resource Locator</w:t>
      </w:r>
      <w:r w:rsidR="00472117" w:rsidRPr="009D01A8">
        <w:t>,</w:t>
      </w:r>
      <w:r>
        <w:t xml:space="preserve"> унифицированный указатель ресурса</w:t>
      </w:r>
    </w:p>
    <w:p w14:paraId="55D6AE00" w14:textId="09ACACFD" w:rsidR="00DB21D8" w:rsidRDefault="00226D46" w:rsidP="00BB38D5">
      <w:pPr>
        <w:ind w:firstLine="0"/>
        <w:rPr>
          <w:lang w:val="en-US"/>
        </w:rPr>
      </w:pPr>
      <w:r w:rsidRPr="00226D46">
        <w:rPr>
          <w:lang w:val="en-US"/>
        </w:rPr>
        <w:t>API</w:t>
      </w:r>
      <w:r w:rsidRPr="00D7710E">
        <w:rPr>
          <w:lang w:val="en-US"/>
        </w:rPr>
        <w:t xml:space="preserve"> –</w:t>
      </w:r>
      <w:r w:rsidR="00D04A1E">
        <w:rPr>
          <w:lang w:val="en-US"/>
        </w:rPr>
        <w:t xml:space="preserve"> </w:t>
      </w:r>
      <w:r w:rsidR="00D04A1E" w:rsidRPr="00226D46">
        <w:rPr>
          <w:lang w:val="en-US"/>
        </w:rPr>
        <w:t>Application</w:t>
      </w:r>
      <w:r w:rsidR="00D04A1E" w:rsidRPr="00D7710E">
        <w:rPr>
          <w:lang w:val="en-US"/>
        </w:rPr>
        <w:t xml:space="preserve"> </w:t>
      </w:r>
      <w:r w:rsidR="00D04A1E" w:rsidRPr="00226D46">
        <w:rPr>
          <w:lang w:val="en-US"/>
        </w:rPr>
        <w:t>Programming</w:t>
      </w:r>
      <w:r w:rsidR="00D04A1E" w:rsidRPr="00D7710E">
        <w:rPr>
          <w:lang w:val="en-US"/>
        </w:rPr>
        <w:t xml:space="preserve"> </w:t>
      </w:r>
      <w:r w:rsidR="00D04A1E" w:rsidRPr="00226D46">
        <w:rPr>
          <w:lang w:val="en-US"/>
        </w:rPr>
        <w:t>Interface</w:t>
      </w:r>
      <w:r w:rsidR="00D04A1E">
        <w:rPr>
          <w:lang w:val="en-US"/>
        </w:rPr>
        <w:t>,</w:t>
      </w:r>
      <w:r w:rsidRPr="00D7710E">
        <w:rPr>
          <w:lang w:val="en-US"/>
        </w:rPr>
        <w:t xml:space="preserve"> </w:t>
      </w:r>
      <w:r>
        <w:t>программный</w:t>
      </w:r>
      <w:r w:rsidRPr="00D7710E">
        <w:rPr>
          <w:lang w:val="en-US"/>
        </w:rPr>
        <w:t xml:space="preserve"> </w:t>
      </w:r>
      <w:r>
        <w:t>интерфейс</w:t>
      </w:r>
      <w:r w:rsidR="00D7710E" w:rsidRPr="00D7710E">
        <w:rPr>
          <w:lang w:val="en-US"/>
        </w:rPr>
        <w:t xml:space="preserve"> </w:t>
      </w:r>
      <w:r>
        <w:t>приложения</w:t>
      </w:r>
    </w:p>
    <w:p w14:paraId="2473AEB0" w14:textId="5F5CE43C" w:rsidR="00465709" w:rsidRPr="00D526F9" w:rsidRDefault="00465709" w:rsidP="00BB38D5">
      <w:pPr>
        <w:ind w:firstLine="0"/>
        <w:rPr>
          <w:lang w:val="en-US"/>
        </w:rPr>
      </w:pPr>
      <w:r w:rsidRPr="00465709">
        <w:rPr>
          <w:lang w:val="en-US"/>
        </w:rPr>
        <w:t>HTTP</w:t>
      </w:r>
      <w:r w:rsidRPr="00D526F9">
        <w:rPr>
          <w:lang w:val="en-US"/>
        </w:rPr>
        <w:t xml:space="preserve"> –</w:t>
      </w:r>
      <w:r w:rsidR="00123F80" w:rsidRPr="00D526F9">
        <w:rPr>
          <w:lang w:val="en-US"/>
        </w:rPr>
        <w:t xml:space="preserve"> </w:t>
      </w:r>
      <w:r w:rsidR="00123F80" w:rsidRPr="00465709">
        <w:rPr>
          <w:lang w:val="en-US"/>
        </w:rPr>
        <w:t>HyperText</w:t>
      </w:r>
      <w:r w:rsidR="00123F80" w:rsidRPr="00D526F9">
        <w:rPr>
          <w:lang w:val="en-US"/>
        </w:rPr>
        <w:t xml:space="preserve"> </w:t>
      </w:r>
      <w:r w:rsidR="00123F80" w:rsidRPr="00465709">
        <w:rPr>
          <w:lang w:val="en-US"/>
        </w:rPr>
        <w:t>Transfer</w:t>
      </w:r>
      <w:r w:rsidR="00123F80" w:rsidRPr="00D526F9">
        <w:rPr>
          <w:lang w:val="en-US"/>
        </w:rPr>
        <w:t xml:space="preserve"> </w:t>
      </w:r>
      <w:r w:rsidR="00123F80" w:rsidRPr="00465709">
        <w:rPr>
          <w:lang w:val="en-US"/>
        </w:rPr>
        <w:t>Protocol</w:t>
      </w:r>
      <w:r w:rsidR="00123F80" w:rsidRPr="00D526F9">
        <w:rPr>
          <w:lang w:val="en-US"/>
        </w:rPr>
        <w:t>,</w:t>
      </w:r>
      <w:r w:rsidRPr="00D526F9">
        <w:rPr>
          <w:lang w:val="en-US"/>
        </w:rPr>
        <w:t xml:space="preserve"> </w:t>
      </w:r>
      <w:r w:rsidR="00971D1E" w:rsidRPr="00971D1E">
        <w:t>протокол</w:t>
      </w:r>
      <w:r w:rsidR="00971D1E" w:rsidRPr="00D526F9">
        <w:rPr>
          <w:lang w:val="en-US"/>
        </w:rPr>
        <w:t xml:space="preserve"> </w:t>
      </w:r>
      <w:r w:rsidR="00971D1E" w:rsidRPr="00971D1E">
        <w:t>передачи</w:t>
      </w:r>
      <w:r w:rsidR="00971D1E" w:rsidRPr="00D526F9">
        <w:rPr>
          <w:lang w:val="en-US"/>
        </w:rPr>
        <w:t xml:space="preserve"> </w:t>
      </w:r>
      <w:r w:rsidR="00971D1E" w:rsidRPr="00971D1E">
        <w:t>гипертекста</w:t>
      </w:r>
    </w:p>
    <w:p w14:paraId="1E5E8E30" w14:textId="4D26AA37" w:rsidR="00465709" w:rsidRPr="00631796" w:rsidRDefault="00465709" w:rsidP="00BB38D5">
      <w:pPr>
        <w:ind w:firstLine="0"/>
        <w:rPr>
          <w:lang w:val="en-US"/>
        </w:rPr>
      </w:pPr>
      <w:r w:rsidRPr="00465709">
        <w:rPr>
          <w:lang w:val="en-US"/>
        </w:rPr>
        <w:t>CSS</w:t>
      </w:r>
      <w:r w:rsidRPr="00631796">
        <w:rPr>
          <w:lang w:val="en-US"/>
        </w:rPr>
        <w:t xml:space="preserve"> –</w:t>
      </w:r>
      <w:r w:rsidR="004D7FD1" w:rsidRPr="00631796">
        <w:rPr>
          <w:lang w:val="en-US"/>
        </w:rPr>
        <w:t xml:space="preserve"> </w:t>
      </w:r>
      <w:r w:rsidR="004D7FD1" w:rsidRPr="00465709">
        <w:rPr>
          <w:lang w:val="en-US"/>
        </w:rPr>
        <w:t>Cascading</w:t>
      </w:r>
      <w:r w:rsidR="004D7FD1" w:rsidRPr="00631796">
        <w:rPr>
          <w:lang w:val="en-US"/>
        </w:rPr>
        <w:t xml:space="preserve"> </w:t>
      </w:r>
      <w:r w:rsidR="004D7FD1" w:rsidRPr="00465709">
        <w:rPr>
          <w:lang w:val="en-US"/>
        </w:rPr>
        <w:t>Style</w:t>
      </w:r>
      <w:r w:rsidR="004D7FD1" w:rsidRPr="00631796">
        <w:rPr>
          <w:lang w:val="en-US"/>
        </w:rPr>
        <w:t xml:space="preserve"> </w:t>
      </w:r>
      <w:r w:rsidR="004D7FD1" w:rsidRPr="00465709">
        <w:rPr>
          <w:lang w:val="en-US"/>
        </w:rPr>
        <w:t>Sheets</w:t>
      </w:r>
      <w:r w:rsidR="004D7FD1" w:rsidRPr="00631796">
        <w:rPr>
          <w:lang w:val="en-US"/>
        </w:rPr>
        <w:t>,</w:t>
      </w:r>
      <w:r w:rsidRPr="00631796">
        <w:rPr>
          <w:lang w:val="en-US"/>
        </w:rPr>
        <w:t xml:space="preserve"> </w:t>
      </w:r>
      <w:r w:rsidR="00D526F9" w:rsidRPr="00D526F9">
        <w:t>каскадные</w:t>
      </w:r>
      <w:r w:rsidR="00D526F9" w:rsidRPr="00631796">
        <w:rPr>
          <w:lang w:val="en-US"/>
        </w:rPr>
        <w:t xml:space="preserve"> </w:t>
      </w:r>
      <w:r w:rsidR="00D526F9" w:rsidRPr="00D526F9">
        <w:t>таблицы</w:t>
      </w:r>
      <w:r w:rsidR="00D526F9" w:rsidRPr="00631796">
        <w:rPr>
          <w:lang w:val="en-US"/>
        </w:rPr>
        <w:t xml:space="preserve"> </w:t>
      </w:r>
      <w:r w:rsidR="00D526F9" w:rsidRPr="00D526F9">
        <w:t>стилей</w:t>
      </w:r>
    </w:p>
    <w:p w14:paraId="051425ED" w14:textId="1098B363" w:rsidR="00465709" w:rsidRPr="005E23AB" w:rsidRDefault="00465709" w:rsidP="00BB38D5">
      <w:pPr>
        <w:ind w:firstLine="0"/>
        <w:rPr>
          <w:lang w:val="en-US"/>
        </w:rPr>
      </w:pPr>
      <w:r w:rsidRPr="00465709">
        <w:rPr>
          <w:lang w:val="en-US"/>
        </w:rPr>
        <w:t>HTML</w:t>
      </w:r>
      <w:r w:rsidRPr="005E23AB">
        <w:rPr>
          <w:lang w:val="en-US"/>
        </w:rPr>
        <w:t xml:space="preserve"> –</w:t>
      </w:r>
      <w:r w:rsidR="004D7FD1" w:rsidRPr="005E23AB">
        <w:rPr>
          <w:lang w:val="en-US"/>
        </w:rPr>
        <w:t xml:space="preserve"> </w:t>
      </w:r>
      <w:r w:rsidR="004D7FD1" w:rsidRPr="00465709">
        <w:rPr>
          <w:lang w:val="en-US"/>
        </w:rPr>
        <w:t>HyperText</w:t>
      </w:r>
      <w:r w:rsidR="004D7FD1" w:rsidRPr="005E23AB">
        <w:rPr>
          <w:lang w:val="en-US"/>
        </w:rPr>
        <w:t xml:space="preserve"> </w:t>
      </w:r>
      <w:r w:rsidR="004D7FD1" w:rsidRPr="00465709">
        <w:rPr>
          <w:lang w:val="en-US"/>
        </w:rPr>
        <w:t>Markup</w:t>
      </w:r>
      <w:r w:rsidR="004D7FD1" w:rsidRPr="005E23AB">
        <w:rPr>
          <w:lang w:val="en-US"/>
        </w:rPr>
        <w:t xml:space="preserve"> </w:t>
      </w:r>
      <w:r w:rsidR="004D7FD1" w:rsidRPr="00465709">
        <w:rPr>
          <w:lang w:val="en-US"/>
        </w:rPr>
        <w:t>Language</w:t>
      </w:r>
      <w:r w:rsidR="004D7FD1" w:rsidRPr="005E23AB">
        <w:rPr>
          <w:lang w:val="en-US"/>
        </w:rPr>
        <w:t>,</w:t>
      </w:r>
      <w:r w:rsidRPr="005E23AB">
        <w:rPr>
          <w:lang w:val="en-US"/>
        </w:rPr>
        <w:t xml:space="preserve"> </w:t>
      </w:r>
      <w:r w:rsidR="00631796" w:rsidRPr="00631796">
        <w:t>язык</w:t>
      </w:r>
      <w:r w:rsidR="00631796" w:rsidRPr="005E23AB">
        <w:rPr>
          <w:lang w:val="en-US"/>
        </w:rPr>
        <w:t xml:space="preserve"> </w:t>
      </w:r>
      <w:r w:rsidR="00631796" w:rsidRPr="00631796">
        <w:t>гипертекстовой</w:t>
      </w:r>
      <w:r w:rsidR="00631796" w:rsidRPr="005E23AB">
        <w:rPr>
          <w:lang w:val="en-US"/>
        </w:rPr>
        <w:t xml:space="preserve"> </w:t>
      </w:r>
      <w:r w:rsidR="00631796" w:rsidRPr="00631796">
        <w:t>разметки</w:t>
      </w:r>
    </w:p>
    <w:p w14:paraId="146BE7EA" w14:textId="70B2A60A" w:rsidR="004D7FD1" w:rsidRDefault="004D7FD1" w:rsidP="00BB38D5">
      <w:pPr>
        <w:ind w:firstLine="0"/>
      </w:pPr>
      <w:r>
        <w:t>UML – Unified Modeling Language, унифицированный язык моделирования</w:t>
      </w:r>
    </w:p>
    <w:p w14:paraId="0FF29880" w14:textId="054661B3" w:rsidR="005E23AB" w:rsidRPr="001D40C3" w:rsidRDefault="005E23AB" w:rsidP="00BB38D5">
      <w:pPr>
        <w:ind w:firstLine="0"/>
      </w:pPr>
      <w:r>
        <w:t>ПО – программное обеспечение</w:t>
      </w:r>
    </w:p>
    <w:p w14:paraId="781ED196" w14:textId="358556E1" w:rsidR="00B4077A" w:rsidRPr="00B4077A" w:rsidRDefault="00B4077A" w:rsidP="00BB38D5">
      <w:pPr>
        <w:ind w:firstLine="0"/>
        <w:rPr>
          <w:lang w:val="en-US"/>
        </w:rPr>
      </w:pPr>
      <w:r>
        <w:rPr>
          <w:lang w:val="en-US"/>
        </w:rPr>
        <w:t xml:space="preserve">XSS – </w:t>
      </w:r>
      <w:r w:rsidRPr="00B4077A">
        <w:rPr>
          <w:lang w:val="en-US"/>
        </w:rPr>
        <w:t>Cross-Site Scripting</w:t>
      </w:r>
      <w:r>
        <w:rPr>
          <w:lang w:val="en-US"/>
        </w:rPr>
        <w:t xml:space="preserve">, </w:t>
      </w:r>
      <w:r w:rsidRPr="00B4077A">
        <w:rPr>
          <w:lang w:val="en-US"/>
        </w:rPr>
        <w:t>межсайтовый скриптинг</w:t>
      </w:r>
    </w:p>
    <w:p w14:paraId="3E25141A" w14:textId="77777777" w:rsidR="00465709" w:rsidRPr="00B4077A" w:rsidRDefault="00465709" w:rsidP="00465709">
      <w:pPr>
        <w:rPr>
          <w:lang w:val="en-US"/>
        </w:rPr>
      </w:pPr>
    </w:p>
    <w:p w14:paraId="593C3147" w14:textId="77777777" w:rsidR="00A068C6" w:rsidRPr="00B4077A" w:rsidRDefault="00A068C6" w:rsidP="00D7710E">
      <w:pPr>
        <w:rPr>
          <w:lang w:val="en-US"/>
        </w:rPr>
      </w:pPr>
    </w:p>
    <w:p w14:paraId="5A8A5D63" w14:textId="3902217A" w:rsidR="00DB21D8" w:rsidRPr="00B4077A" w:rsidRDefault="00DB21D8" w:rsidP="00D45F7A">
      <w:pPr>
        <w:ind w:firstLine="0"/>
        <w:rPr>
          <w:lang w:val="en-US"/>
        </w:rPr>
      </w:pPr>
      <w:r w:rsidRPr="00B4077A">
        <w:rPr>
          <w:lang w:val="en-US"/>
        </w:rPr>
        <w:br w:type="page"/>
      </w:r>
    </w:p>
    <w:p w14:paraId="6E57920A" w14:textId="6F185A76" w:rsidR="00941202" w:rsidRPr="00DF5902" w:rsidRDefault="00F4548A" w:rsidP="000C2735">
      <w:pPr>
        <w:pStyle w:val="af4"/>
        <w:rPr>
          <w:b w:val="0"/>
          <w:bCs/>
        </w:rPr>
      </w:pPr>
      <w:bookmarkStart w:id="23" w:name="_Toc74792767"/>
      <w:r w:rsidRPr="00DF5902">
        <w:rPr>
          <w:b w:val="0"/>
          <w:bCs/>
        </w:rPr>
        <w:lastRenderedPageBreak/>
        <w:t>ВВЕДЕНИ</w:t>
      </w:r>
      <w:r w:rsidR="00941202" w:rsidRPr="00DF5902">
        <w:rPr>
          <w:b w:val="0"/>
          <w:bCs/>
        </w:rPr>
        <w:t>Е</w:t>
      </w:r>
      <w:bookmarkEnd w:id="23"/>
    </w:p>
    <w:p w14:paraId="094A51D7" w14:textId="2C925E3B" w:rsidR="00BF3F73" w:rsidRDefault="00BF3F73" w:rsidP="003979FF">
      <w:r>
        <w:t xml:space="preserve">Неотъемлемой составляющей деятельности современного человека является возможность использования различных сервисов, услуг и развлечений, основанных на инфокоммуникационных технологиях (главным образом, </w:t>
      </w:r>
      <w:r w:rsidR="00076A64">
        <w:t>на использовании</w:t>
      </w:r>
      <w:r>
        <w:t xml:space="preserve"> Интернета), таких, например, как: интернет-магазины, онлайн-игры, социальные сети и </w:t>
      </w:r>
      <w:r w:rsidR="00F32C41">
        <w:t>других</w:t>
      </w:r>
      <w:r>
        <w:t xml:space="preserve">. Одной из проблем, с которой столкнулись компании, владеющие бизнесом в Интернете, оказалась оперативная поддержка пользователей. </w:t>
      </w:r>
      <w:r w:rsidR="00817CC4">
        <w:t>Наиболее часто используемым</w:t>
      </w:r>
      <w:r>
        <w:t xml:space="preserve"> инструментом, созданным для решения этой проблемы, является веб-чат – средство обмена сообщениями через Интернет в режиме реального времени. Применение веб-чата обладает существенным преимуществом: его можно встроить на веб-сайт компании и для его работы не нужно никаких дополнительных действий (установок, настроек и </w:t>
      </w:r>
      <w:r w:rsidR="003979FF">
        <w:t>други</w:t>
      </w:r>
      <w:r w:rsidR="00EA26D9">
        <w:t>х</w:t>
      </w:r>
      <w:r>
        <w:t>) со стороны пользователя.</w:t>
      </w:r>
    </w:p>
    <w:p w14:paraId="18CA7C52" w14:textId="6BCFA7AB" w:rsidR="003E57DA" w:rsidRPr="003666E6" w:rsidRDefault="003E57DA" w:rsidP="003E57DA">
      <w:pPr>
        <w:rPr>
          <w:szCs w:val="28"/>
        </w:rPr>
      </w:pPr>
      <w:r w:rsidRPr="0025513B">
        <w:rPr>
          <w:color w:val="000000" w:themeColor="text1"/>
          <w:szCs w:val="28"/>
        </w:rPr>
        <w:t xml:space="preserve">Компания, занимающаяся </w:t>
      </w:r>
      <w:r>
        <w:rPr>
          <w:szCs w:val="28"/>
        </w:rPr>
        <w:t>приемом платежей в онлайн-играх, использует</w:t>
      </w:r>
      <w:r w:rsidR="00985B9C">
        <w:rPr>
          <w:szCs w:val="28"/>
        </w:rPr>
        <w:t xml:space="preserve"> встраиваемые</w:t>
      </w:r>
      <w:r>
        <w:rPr>
          <w:szCs w:val="28"/>
        </w:rPr>
        <w:t xml:space="preserve"> веб-чаты для поддержки</w:t>
      </w:r>
      <w:r w:rsidR="00371108">
        <w:rPr>
          <w:szCs w:val="28"/>
        </w:rPr>
        <w:t xml:space="preserve"> своих</w:t>
      </w:r>
      <w:r>
        <w:rPr>
          <w:szCs w:val="28"/>
        </w:rPr>
        <w:t xml:space="preserve"> пользователей. При этом</w:t>
      </w:r>
      <w:r w:rsidR="00084391">
        <w:rPr>
          <w:szCs w:val="28"/>
        </w:rPr>
        <w:t>,</w:t>
      </w:r>
      <w:r>
        <w:rPr>
          <w:szCs w:val="28"/>
        </w:rPr>
        <w:t xml:space="preserve"> на </w:t>
      </w:r>
      <w:r w:rsidR="007B76F4">
        <w:rPr>
          <w:szCs w:val="28"/>
        </w:rPr>
        <w:t>данный</w:t>
      </w:r>
      <w:r>
        <w:rPr>
          <w:szCs w:val="28"/>
        </w:rPr>
        <w:t xml:space="preserve"> момент компанией использу</w:t>
      </w:r>
      <w:r w:rsidR="002165A0">
        <w:rPr>
          <w:szCs w:val="28"/>
        </w:rPr>
        <w:t>ю</w:t>
      </w:r>
      <w:r>
        <w:rPr>
          <w:szCs w:val="28"/>
        </w:rPr>
        <w:t xml:space="preserve">тся разные веб-чаты для </w:t>
      </w:r>
      <w:r w:rsidR="00066F04">
        <w:rPr>
          <w:szCs w:val="28"/>
        </w:rPr>
        <w:t>множества</w:t>
      </w:r>
      <w:r>
        <w:rPr>
          <w:szCs w:val="28"/>
        </w:rPr>
        <w:t xml:space="preserve"> сервисов компании, например, для поддержки партнеров </w:t>
      </w:r>
      <w:r w:rsidR="002D0AE6">
        <w:rPr>
          <w:szCs w:val="28"/>
        </w:rPr>
        <w:t xml:space="preserve">компании </w:t>
      </w:r>
      <w:r>
        <w:rPr>
          <w:szCs w:val="28"/>
        </w:rPr>
        <w:t xml:space="preserve">используется платный веб-чат от компании </w:t>
      </w:r>
      <w:r>
        <w:rPr>
          <w:szCs w:val="28"/>
          <w:lang w:val="en-US"/>
        </w:rPr>
        <w:t>Intercom</w:t>
      </w:r>
      <w:r>
        <w:rPr>
          <w:szCs w:val="28"/>
        </w:rPr>
        <w:t xml:space="preserve">, а для поддержки обычных пользователей используется решение с открытым исходным кодом – </w:t>
      </w:r>
      <w:r w:rsidR="00371108">
        <w:rPr>
          <w:szCs w:val="28"/>
        </w:rPr>
        <w:t>«</w:t>
      </w:r>
      <w:r w:rsidRPr="003E57DA">
        <w:rPr>
          <w:szCs w:val="28"/>
          <w:lang w:val="en-US"/>
        </w:rPr>
        <w:t>Rocket</w:t>
      </w:r>
      <w:r w:rsidRPr="003E57DA">
        <w:rPr>
          <w:szCs w:val="28"/>
        </w:rPr>
        <w:t>.</w:t>
      </w:r>
      <w:r w:rsidRPr="003E57DA">
        <w:rPr>
          <w:szCs w:val="28"/>
          <w:lang w:val="en-US"/>
        </w:rPr>
        <w:t>Chat</w:t>
      </w:r>
      <w:r w:rsidRPr="003E57DA">
        <w:rPr>
          <w:szCs w:val="28"/>
        </w:rPr>
        <w:t>.</w:t>
      </w:r>
      <w:r w:rsidRPr="003E57DA">
        <w:rPr>
          <w:szCs w:val="28"/>
          <w:lang w:val="en-US"/>
        </w:rPr>
        <w:t>Livechat</w:t>
      </w:r>
      <w:r w:rsidR="00371108">
        <w:rPr>
          <w:szCs w:val="28"/>
        </w:rPr>
        <w:t>»</w:t>
      </w:r>
      <w:r>
        <w:rPr>
          <w:szCs w:val="28"/>
        </w:rPr>
        <w:t xml:space="preserve">, которое базируется на платформе </w:t>
      </w:r>
      <w:r w:rsidR="00371108">
        <w:rPr>
          <w:szCs w:val="28"/>
        </w:rPr>
        <w:t>«</w:t>
      </w:r>
      <w:r>
        <w:rPr>
          <w:szCs w:val="28"/>
          <w:lang w:val="en-US"/>
        </w:rPr>
        <w:t>Rocket</w:t>
      </w:r>
      <w:r w:rsidRPr="00056D80">
        <w:rPr>
          <w:szCs w:val="28"/>
        </w:rPr>
        <w:t>.</w:t>
      </w:r>
      <w:r>
        <w:rPr>
          <w:szCs w:val="28"/>
          <w:lang w:val="en-US"/>
        </w:rPr>
        <w:t>Chat</w:t>
      </w:r>
      <w:r w:rsidR="00371108">
        <w:rPr>
          <w:szCs w:val="28"/>
        </w:rPr>
        <w:t>»</w:t>
      </w:r>
      <w:r w:rsidR="00056D80">
        <w:rPr>
          <w:szCs w:val="28"/>
        </w:rPr>
        <w:t>.</w:t>
      </w:r>
      <w:r w:rsidR="004200D4" w:rsidRPr="004200D4">
        <w:rPr>
          <w:szCs w:val="28"/>
        </w:rPr>
        <w:t xml:space="preserve"> Платформа </w:t>
      </w:r>
      <w:r w:rsidR="0046598D">
        <w:rPr>
          <w:szCs w:val="28"/>
        </w:rPr>
        <w:t>«</w:t>
      </w:r>
      <w:r w:rsidR="004200D4" w:rsidRPr="004200D4">
        <w:rPr>
          <w:szCs w:val="28"/>
        </w:rPr>
        <w:t>Rocket.Chat</w:t>
      </w:r>
      <w:r w:rsidR="0046598D">
        <w:rPr>
          <w:szCs w:val="28"/>
        </w:rPr>
        <w:t>»</w:t>
      </w:r>
      <w:r w:rsidR="004200D4" w:rsidRPr="004200D4">
        <w:rPr>
          <w:szCs w:val="28"/>
        </w:rPr>
        <w:t xml:space="preserve"> – это приложение с открытым исходным кодом, представляющее собой систему обмена различными видами сообщений в реальном времени.</w:t>
      </w:r>
      <w:r w:rsidR="00047662">
        <w:rPr>
          <w:szCs w:val="28"/>
        </w:rPr>
        <w:t xml:space="preserve"> </w:t>
      </w:r>
      <w:r w:rsidR="00371108">
        <w:rPr>
          <w:szCs w:val="28"/>
        </w:rPr>
        <w:t xml:space="preserve">Недостатки </w:t>
      </w:r>
      <w:r w:rsidR="002504FA">
        <w:rPr>
          <w:szCs w:val="28"/>
        </w:rPr>
        <w:t xml:space="preserve">в интерфейсе и </w:t>
      </w:r>
      <w:r w:rsidR="00D566A4">
        <w:rPr>
          <w:szCs w:val="28"/>
        </w:rPr>
        <w:t>надежности</w:t>
      </w:r>
      <w:r w:rsidR="002504FA">
        <w:rPr>
          <w:szCs w:val="28"/>
        </w:rPr>
        <w:t xml:space="preserve"> </w:t>
      </w:r>
      <w:r w:rsidR="00371108">
        <w:rPr>
          <w:szCs w:val="28"/>
        </w:rPr>
        <w:t>веб-чата «</w:t>
      </w:r>
      <w:r w:rsidR="00371108" w:rsidRPr="003E57DA">
        <w:rPr>
          <w:szCs w:val="28"/>
          <w:lang w:val="en-US"/>
        </w:rPr>
        <w:t>Rocket</w:t>
      </w:r>
      <w:r w:rsidR="00371108" w:rsidRPr="003E57DA">
        <w:rPr>
          <w:szCs w:val="28"/>
        </w:rPr>
        <w:t>.</w:t>
      </w:r>
      <w:r w:rsidR="00371108" w:rsidRPr="003E57DA">
        <w:rPr>
          <w:szCs w:val="28"/>
          <w:lang w:val="en-US"/>
        </w:rPr>
        <w:t>Chat</w:t>
      </w:r>
      <w:r w:rsidR="00371108" w:rsidRPr="003E57DA">
        <w:rPr>
          <w:szCs w:val="28"/>
        </w:rPr>
        <w:t>.</w:t>
      </w:r>
      <w:r w:rsidR="00371108" w:rsidRPr="003E57DA">
        <w:rPr>
          <w:szCs w:val="28"/>
          <w:lang w:val="en-US"/>
        </w:rPr>
        <w:t>Livechat</w:t>
      </w:r>
      <w:r w:rsidR="00371108">
        <w:rPr>
          <w:szCs w:val="28"/>
        </w:rPr>
        <w:t>» не позволя</w:t>
      </w:r>
      <w:r w:rsidR="001C0DC3">
        <w:rPr>
          <w:szCs w:val="28"/>
        </w:rPr>
        <w:t>ю</w:t>
      </w:r>
      <w:r w:rsidR="00371108">
        <w:rPr>
          <w:szCs w:val="28"/>
        </w:rPr>
        <w:t>т компании использовать его для всех своих сервисов, поскольку</w:t>
      </w:r>
      <w:r w:rsidR="000931F1">
        <w:rPr>
          <w:szCs w:val="28"/>
        </w:rPr>
        <w:t>, например, в случае</w:t>
      </w:r>
      <w:r w:rsidR="0058711C">
        <w:rPr>
          <w:szCs w:val="28"/>
        </w:rPr>
        <w:t xml:space="preserve"> работы</w:t>
      </w:r>
      <w:r w:rsidR="000931F1">
        <w:rPr>
          <w:szCs w:val="28"/>
        </w:rPr>
        <w:t xml:space="preserve"> с партнерами, </w:t>
      </w:r>
      <w:r w:rsidR="00371108">
        <w:rPr>
          <w:szCs w:val="28"/>
        </w:rPr>
        <w:t>это может испортить впечатление о компании</w:t>
      </w:r>
      <w:r w:rsidR="00532928">
        <w:rPr>
          <w:szCs w:val="28"/>
        </w:rPr>
        <w:t xml:space="preserve"> и помешать </w:t>
      </w:r>
      <w:r w:rsidR="002504FA">
        <w:rPr>
          <w:szCs w:val="28"/>
        </w:rPr>
        <w:t xml:space="preserve">оперативному </w:t>
      </w:r>
      <w:r w:rsidR="00532928">
        <w:rPr>
          <w:szCs w:val="28"/>
        </w:rPr>
        <w:t>решению проблемы.</w:t>
      </w:r>
      <w:r w:rsidR="003666E6">
        <w:rPr>
          <w:szCs w:val="28"/>
        </w:rPr>
        <w:t xml:space="preserve"> Поэтому руководством компании было принято решение о разработке собственного веб-чата на базе платформы «</w:t>
      </w:r>
      <w:r w:rsidR="003666E6">
        <w:rPr>
          <w:szCs w:val="28"/>
          <w:lang w:val="en-US"/>
        </w:rPr>
        <w:t>Rocket</w:t>
      </w:r>
      <w:r w:rsidR="003666E6" w:rsidRPr="003666E6">
        <w:rPr>
          <w:szCs w:val="28"/>
        </w:rPr>
        <w:t>.</w:t>
      </w:r>
      <w:r w:rsidR="003666E6">
        <w:rPr>
          <w:szCs w:val="28"/>
          <w:lang w:val="en-US"/>
        </w:rPr>
        <w:t>Chat</w:t>
      </w:r>
      <w:r w:rsidR="003666E6">
        <w:rPr>
          <w:szCs w:val="28"/>
        </w:rPr>
        <w:t xml:space="preserve">», который позволит </w:t>
      </w:r>
      <w:r w:rsidR="003666E6" w:rsidRPr="003666E6">
        <w:rPr>
          <w:szCs w:val="28"/>
        </w:rPr>
        <w:t xml:space="preserve">уменьшить затраты компании </w:t>
      </w:r>
      <w:r w:rsidR="003666E6">
        <w:rPr>
          <w:szCs w:val="28"/>
        </w:rPr>
        <w:t xml:space="preserve">на платный веб-чат </w:t>
      </w:r>
      <w:r w:rsidR="003666E6">
        <w:rPr>
          <w:szCs w:val="28"/>
          <w:lang w:val="en-US"/>
        </w:rPr>
        <w:t>Intercom</w:t>
      </w:r>
      <w:r w:rsidR="0066375E">
        <w:rPr>
          <w:szCs w:val="28"/>
        </w:rPr>
        <w:t xml:space="preserve"> и будет </w:t>
      </w:r>
      <w:r w:rsidR="0066375E">
        <w:rPr>
          <w:szCs w:val="28"/>
        </w:rPr>
        <w:lastRenderedPageBreak/>
        <w:t>лишен недостатков</w:t>
      </w:r>
      <w:r w:rsidR="00A32F38">
        <w:rPr>
          <w:szCs w:val="28"/>
        </w:rPr>
        <w:t>,</w:t>
      </w:r>
      <w:r w:rsidR="0066375E">
        <w:rPr>
          <w:szCs w:val="28"/>
        </w:rPr>
        <w:t xml:space="preserve"> присущих «</w:t>
      </w:r>
      <w:r w:rsidR="0066375E" w:rsidRPr="003E57DA">
        <w:rPr>
          <w:szCs w:val="28"/>
          <w:lang w:val="en-US"/>
        </w:rPr>
        <w:t>Rocket</w:t>
      </w:r>
      <w:r w:rsidR="0066375E" w:rsidRPr="003E57DA">
        <w:rPr>
          <w:szCs w:val="28"/>
        </w:rPr>
        <w:t>.</w:t>
      </w:r>
      <w:r w:rsidR="0066375E" w:rsidRPr="003E57DA">
        <w:rPr>
          <w:szCs w:val="28"/>
          <w:lang w:val="en-US"/>
        </w:rPr>
        <w:t>Chat</w:t>
      </w:r>
      <w:r w:rsidR="0066375E" w:rsidRPr="003E57DA">
        <w:rPr>
          <w:szCs w:val="28"/>
        </w:rPr>
        <w:t>.</w:t>
      </w:r>
      <w:r w:rsidR="0066375E" w:rsidRPr="003E57DA">
        <w:rPr>
          <w:szCs w:val="28"/>
          <w:lang w:val="en-US"/>
        </w:rPr>
        <w:t>Livechat</w:t>
      </w:r>
      <w:r w:rsidR="0066375E">
        <w:rPr>
          <w:szCs w:val="28"/>
        </w:rPr>
        <w:t>»</w:t>
      </w:r>
      <w:r w:rsidR="003666E6">
        <w:rPr>
          <w:szCs w:val="28"/>
        </w:rPr>
        <w:t>,</w:t>
      </w:r>
      <w:r w:rsidR="0066375E">
        <w:rPr>
          <w:szCs w:val="28"/>
        </w:rPr>
        <w:t xml:space="preserve"> </w:t>
      </w:r>
      <w:r w:rsidR="00631037">
        <w:rPr>
          <w:szCs w:val="28"/>
        </w:rPr>
        <w:t>при этом предоставив возможность поддержки и расширения исходя из предпочтений партнеров и клиентов.</w:t>
      </w:r>
    </w:p>
    <w:p w14:paraId="2DB25B09" w14:textId="792E1123" w:rsidR="00CB77A3" w:rsidRDefault="00CB77A3" w:rsidP="00CB77A3">
      <w:pPr>
        <w:rPr>
          <w:lang w:eastAsia="en-US"/>
        </w:rPr>
      </w:pPr>
      <w:r>
        <w:rPr>
          <w:lang w:eastAsia="en-US"/>
        </w:rPr>
        <w:t xml:space="preserve">Объектом разработки является встраиваемый веб-чат поддержки пользователей на базе платформы </w:t>
      </w:r>
      <w:r w:rsidR="007844DB">
        <w:rPr>
          <w:lang w:eastAsia="en-US"/>
        </w:rPr>
        <w:t>«</w:t>
      </w:r>
      <w:r>
        <w:rPr>
          <w:lang w:val="en-US" w:eastAsia="en-US"/>
        </w:rPr>
        <w:t>Rocket</w:t>
      </w:r>
      <w:r w:rsidRPr="0034444F">
        <w:rPr>
          <w:lang w:eastAsia="en-US"/>
        </w:rPr>
        <w:t>.</w:t>
      </w:r>
      <w:r>
        <w:rPr>
          <w:lang w:val="en-US" w:eastAsia="en-US"/>
        </w:rPr>
        <w:t>Chat</w:t>
      </w:r>
      <w:r w:rsidR="007844DB">
        <w:rPr>
          <w:lang w:eastAsia="en-US"/>
        </w:rPr>
        <w:t>»</w:t>
      </w:r>
      <w:r>
        <w:rPr>
          <w:lang w:eastAsia="en-US"/>
        </w:rPr>
        <w:t>.</w:t>
      </w:r>
    </w:p>
    <w:p w14:paraId="2E5B3D64" w14:textId="36E95645" w:rsidR="00CB77A3" w:rsidRPr="00D56F7D" w:rsidRDefault="00CB77A3" w:rsidP="00CB77A3">
      <w:r>
        <w:rPr>
          <w:lang w:eastAsia="en-US"/>
        </w:rPr>
        <w:t>Целью данной работы является</w:t>
      </w:r>
      <w:r w:rsidR="009509CB">
        <w:rPr>
          <w:lang w:eastAsia="en-US"/>
        </w:rPr>
        <w:t xml:space="preserve"> проектирование архитектуры и</w:t>
      </w:r>
      <w:r>
        <w:rPr>
          <w:lang w:eastAsia="en-US"/>
        </w:rPr>
        <w:t xml:space="preserve"> р</w:t>
      </w:r>
      <w:r w:rsidRPr="00412E49">
        <w:rPr>
          <w:lang w:eastAsia="en-US"/>
        </w:rPr>
        <w:t xml:space="preserve">азработка встраиваемого веб-чата поддержки пользователей на базе платформы </w:t>
      </w:r>
      <w:r w:rsidR="007844DB">
        <w:rPr>
          <w:lang w:eastAsia="en-US"/>
        </w:rPr>
        <w:t>«</w:t>
      </w:r>
      <w:r w:rsidRPr="00412E49">
        <w:rPr>
          <w:lang w:eastAsia="en-US"/>
        </w:rPr>
        <w:t>Rocket.Chat</w:t>
      </w:r>
      <w:r w:rsidR="007844DB">
        <w:rPr>
          <w:lang w:eastAsia="en-US"/>
        </w:rPr>
        <w:t>»</w:t>
      </w:r>
      <w:r>
        <w:rPr>
          <w:lang w:eastAsia="en-US"/>
        </w:rPr>
        <w:t>.</w:t>
      </w:r>
    </w:p>
    <w:p w14:paraId="04246B04" w14:textId="0D00ED0F" w:rsidR="00CF7FD2" w:rsidRDefault="00D56F7D" w:rsidP="00095AA7">
      <w:pPr>
        <w:rPr>
          <w:lang w:eastAsia="en-US"/>
        </w:rPr>
      </w:pPr>
      <w:r>
        <w:rPr>
          <w:lang w:eastAsia="en-US"/>
        </w:rPr>
        <w:tab/>
        <w:t>Задачи:</w:t>
      </w:r>
    </w:p>
    <w:p w14:paraId="2BADACED" w14:textId="5E78142A" w:rsidR="00007219" w:rsidRDefault="005A502C" w:rsidP="00AB3955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выполнить анализ</w:t>
      </w:r>
      <w:r w:rsidR="00EB722D">
        <w:rPr>
          <w:lang w:eastAsia="en-US"/>
        </w:rPr>
        <w:t xml:space="preserve"> достоинств и</w:t>
      </w:r>
      <w:r w:rsidR="00007219">
        <w:rPr>
          <w:lang w:eastAsia="en-US"/>
        </w:rPr>
        <w:t xml:space="preserve"> недостатк</w:t>
      </w:r>
      <w:r>
        <w:rPr>
          <w:lang w:eastAsia="en-US"/>
        </w:rPr>
        <w:t xml:space="preserve">ов </w:t>
      </w:r>
      <w:r w:rsidR="00007219">
        <w:rPr>
          <w:lang w:eastAsia="en-US"/>
        </w:rPr>
        <w:t>встраиваемых веб-чатов, используемых компанией на текущий момент;</w:t>
      </w:r>
    </w:p>
    <w:p w14:paraId="40CFD3DE" w14:textId="6054723C" w:rsidR="00007219" w:rsidRDefault="00007219" w:rsidP="00AB3955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исследовать устройств</w:t>
      </w:r>
      <w:r w:rsidR="00AD1AC6">
        <w:rPr>
          <w:lang w:eastAsia="en-US"/>
        </w:rPr>
        <w:t>о</w:t>
      </w:r>
      <w:r>
        <w:rPr>
          <w:lang w:eastAsia="en-US"/>
        </w:rPr>
        <w:t xml:space="preserve"> и</w:t>
      </w:r>
      <w:r w:rsidR="00E61720">
        <w:rPr>
          <w:lang w:eastAsia="en-US"/>
        </w:rPr>
        <w:t xml:space="preserve"> определить</w:t>
      </w:r>
      <w:r>
        <w:rPr>
          <w:lang w:eastAsia="en-US"/>
        </w:rPr>
        <w:t xml:space="preserve"> </w:t>
      </w:r>
      <w:r w:rsidR="00A92311">
        <w:rPr>
          <w:lang w:eastAsia="en-US"/>
        </w:rPr>
        <w:t>функциональные</w:t>
      </w:r>
      <w:r>
        <w:rPr>
          <w:lang w:eastAsia="en-US"/>
        </w:rPr>
        <w:t xml:space="preserve"> возможности </w:t>
      </w:r>
      <w:r w:rsidR="007844DB">
        <w:rPr>
          <w:lang w:eastAsia="en-US"/>
        </w:rPr>
        <w:t>«</w:t>
      </w:r>
      <w:r>
        <w:rPr>
          <w:lang w:eastAsia="en-US"/>
        </w:rPr>
        <w:t>Rocket.Chat LiveChat API</w:t>
      </w:r>
      <w:r w:rsidR="007844DB">
        <w:rPr>
          <w:lang w:eastAsia="en-US"/>
        </w:rPr>
        <w:t>»</w:t>
      </w:r>
      <w:r>
        <w:rPr>
          <w:lang w:eastAsia="en-US"/>
        </w:rPr>
        <w:t>;</w:t>
      </w:r>
    </w:p>
    <w:p w14:paraId="7FFFC855" w14:textId="0BA51329" w:rsidR="00007219" w:rsidRDefault="00D70505" w:rsidP="00AB3955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проанализировать</w:t>
      </w:r>
      <w:r w:rsidR="00007219">
        <w:rPr>
          <w:lang w:eastAsia="en-US"/>
        </w:rPr>
        <w:t xml:space="preserve"> разработанный компанией</w:t>
      </w:r>
      <w:r>
        <w:rPr>
          <w:lang w:eastAsia="en-US"/>
        </w:rPr>
        <w:t xml:space="preserve"> собственный</w:t>
      </w:r>
      <w:r w:rsidR="00007219">
        <w:rPr>
          <w:lang w:eastAsia="en-US"/>
        </w:rPr>
        <w:t xml:space="preserve"> дизайн</w:t>
      </w:r>
      <w:r>
        <w:rPr>
          <w:lang w:eastAsia="en-US"/>
        </w:rPr>
        <w:t xml:space="preserve"> веб-чата</w:t>
      </w:r>
      <w:r w:rsidR="00007219">
        <w:rPr>
          <w:lang w:eastAsia="en-US"/>
        </w:rPr>
        <w:t>;</w:t>
      </w:r>
    </w:p>
    <w:p w14:paraId="12B5592C" w14:textId="77777777" w:rsidR="00007219" w:rsidRDefault="00007219" w:rsidP="00AB3955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исследовать подходы к разработке встраиваемых веб-чатов;</w:t>
      </w:r>
    </w:p>
    <w:p w14:paraId="522A9CDD" w14:textId="77777777" w:rsidR="00007219" w:rsidRDefault="00007219" w:rsidP="00AB3955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сформулировать требования к реализуемому встраиваемому веб-чату;</w:t>
      </w:r>
    </w:p>
    <w:p w14:paraId="47D0A6BF" w14:textId="55BBF5D5" w:rsidR="00007219" w:rsidRDefault="00007219" w:rsidP="00AB3955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выбрать средства разработки для реализации </w:t>
      </w:r>
      <w:r w:rsidR="00F21B72">
        <w:rPr>
          <w:lang w:eastAsia="en-US"/>
        </w:rPr>
        <w:t>встраиваемого веб-чата</w:t>
      </w:r>
      <w:r>
        <w:rPr>
          <w:lang w:eastAsia="en-US"/>
        </w:rPr>
        <w:t>;</w:t>
      </w:r>
    </w:p>
    <w:p w14:paraId="13A8EC8B" w14:textId="3708EA9D" w:rsidR="007D3CB9" w:rsidRDefault="007D3CB9" w:rsidP="007D3CB9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спроектировать и разработать общую архитектуру </w:t>
      </w:r>
      <w:r w:rsidR="00C51E99">
        <w:rPr>
          <w:lang w:eastAsia="en-US"/>
        </w:rPr>
        <w:t>встраиваемого</w:t>
      </w:r>
      <w:r>
        <w:rPr>
          <w:lang w:eastAsia="en-US"/>
        </w:rPr>
        <w:t xml:space="preserve"> веб-чата и показать системы, с которыми он взаимодействует;</w:t>
      </w:r>
    </w:p>
    <w:p w14:paraId="528757FA" w14:textId="39C3B731" w:rsidR="007D3CB9" w:rsidRDefault="007D3CB9" w:rsidP="007D3CB9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спроектировать и разработать программную архитектуру встраиваемого веб-чата;</w:t>
      </w:r>
    </w:p>
    <w:p w14:paraId="1E9F09F2" w14:textId="43343FC2" w:rsidR="007D3CB9" w:rsidRDefault="007D3CB9" w:rsidP="007D3CB9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спроектировать и разработать основные алгоритмы работы программы</w:t>
      </w:r>
      <w:r w:rsidR="003A2097" w:rsidRPr="003A2097">
        <w:rPr>
          <w:lang w:eastAsia="en-US"/>
        </w:rPr>
        <w:t>;</w:t>
      </w:r>
    </w:p>
    <w:p w14:paraId="5B48B7CA" w14:textId="5EE015D0" w:rsidR="00D411D8" w:rsidRDefault="00A0354A" w:rsidP="00AB3955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разработать программную реализацию</w:t>
      </w:r>
      <w:r w:rsidR="00416884" w:rsidRPr="00416884">
        <w:rPr>
          <w:lang w:eastAsia="en-US"/>
        </w:rPr>
        <w:t xml:space="preserve"> </w:t>
      </w:r>
      <w:r w:rsidR="00416884">
        <w:rPr>
          <w:lang w:eastAsia="en-US"/>
        </w:rPr>
        <w:t>спроектированного</w:t>
      </w:r>
      <w:r>
        <w:rPr>
          <w:lang w:eastAsia="en-US"/>
        </w:rPr>
        <w:t xml:space="preserve"> встраиваемого веб-чата</w:t>
      </w:r>
      <w:r w:rsidRPr="00A0354A">
        <w:rPr>
          <w:lang w:eastAsia="en-US"/>
        </w:rPr>
        <w:t>;</w:t>
      </w:r>
    </w:p>
    <w:p w14:paraId="1B0BBCFA" w14:textId="5082AF67" w:rsidR="00A0354A" w:rsidRDefault="00032F09" w:rsidP="00AB3955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провести оценку </w:t>
      </w:r>
      <w:r>
        <w:t>технико-экономической эффективности внедрения</w:t>
      </w:r>
      <w:r w:rsidR="00D92F82">
        <w:t>.</w:t>
      </w:r>
    </w:p>
    <w:p w14:paraId="13158965" w14:textId="77777777" w:rsidR="00EF6136" w:rsidRDefault="00EF6136" w:rsidP="00EF6136">
      <w:pPr>
        <w:rPr>
          <w:lang w:eastAsia="en-US"/>
        </w:rPr>
      </w:pPr>
    </w:p>
    <w:p w14:paraId="350A667F" w14:textId="374CA9A9" w:rsidR="003F58EC" w:rsidRDefault="00A82B3F" w:rsidP="00EF6136">
      <w:pPr>
        <w:rPr>
          <w:lang w:eastAsia="en-US"/>
        </w:rPr>
      </w:pPr>
      <w:r>
        <w:rPr>
          <w:lang w:eastAsia="en-US"/>
        </w:rPr>
        <w:br w:type="page"/>
      </w:r>
    </w:p>
    <w:p w14:paraId="401EFDD9" w14:textId="5923AF42" w:rsidR="000D7A6D" w:rsidRPr="003334AB" w:rsidRDefault="00B9781A" w:rsidP="000C2735">
      <w:pPr>
        <w:pStyle w:val="10"/>
      </w:pPr>
      <w:bookmarkStart w:id="24" w:name="_Toc74792768"/>
      <w:r w:rsidRPr="003334AB">
        <w:lastRenderedPageBreak/>
        <w:t>Исследовательский раздел</w:t>
      </w:r>
      <w:bookmarkEnd w:id="24"/>
    </w:p>
    <w:p w14:paraId="58B190D0" w14:textId="099DE536" w:rsidR="009723D9" w:rsidRPr="009723D9" w:rsidRDefault="00513290" w:rsidP="007C7945">
      <w:pPr>
        <w:pStyle w:val="2"/>
        <w:rPr>
          <w:spacing w:val="-10"/>
          <w:kern w:val="28"/>
          <w:szCs w:val="56"/>
        </w:rPr>
      </w:pPr>
      <w:bookmarkStart w:id="25" w:name="_Toc74792769"/>
      <w:r>
        <w:t>Анализ</w:t>
      </w:r>
      <w:r w:rsidR="0001593C">
        <w:t xml:space="preserve"> достоинств и</w:t>
      </w:r>
      <w:r>
        <w:t xml:space="preserve"> недостатков</w:t>
      </w:r>
      <w:r w:rsidR="00930B3D">
        <w:t xml:space="preserve"> встраиваемых</w:t>
      </w:r>
      <w:r w:rsidR="009723D9" w:rsidRPr="009723D9">
        <w:t xml:space="preserve"> веб-чатов, используемых компанией на текущий момент</w:t>
      </w:r>
      <w:bookmarkEnd w:id="25"/>
    </w:p>
    <w:p w14:paraId="118B7561" w14:textId="1B0F7499" w:rsidR="007C7945" w:rsidRDefault="00513290" w:rsidP="007C7945">
      <w:pPr>
        <w:pStyle w:val="a5"/>
      </w:pPr>
      <w:bookmarkStart w:id="26" w:name="_Toc74792770"/>
      <w:r>
        <w:t>Анализ</w:t>
      </w:r>
      <w:r w:rsidR="0001593C">
        <w:t xml:space="preserve"> достоинств и</w:t>
      </w:r>
      <w:r>
        <w:t xml:space="preserve"> недостатков</w:t>
      </w:r>
      <w:r w:rsidR="007C7945" w:rsidRPr="007C7945">
        <w:t xml:space="preserve"> существующей реализации</w:t>
      </w:r>
      <w:r w:rsidR="000C1A89">
        <w:t xml:space="preserve"> встраиваемого</w:t>
      </w:r>
      <w:r w:rsidR="007C7945" w:rsidRPr="007C7945">
        <w:t xml:space="preserve"> веб-чата для платформы Rocket.Chat</w:t>
      </w:r>
      <w:bookmarkEnd w:id="26"/>
    </w:p>
    <w:p w14:paraId="580FEBB2" w14:textId="748D115E" w:rsidR="003C02F8" w:rsidRDefault="003C02F8" w:rsidP="009C6D3F">
      <w:pPr>
        <w:rPr>
          <w:lang w:eastAsia="en-US"/>
        </w:rPr>
      </w:pPr>
      <w:r>
        <w:rPr>
          <w:lang w:eastAsia="en-US"/>
        </w:rPr>
        <w:t>Из достоинств существующей реализации встраиваемого веб-чата «</w:t>
      </w:r>
      <w:r>
        <w:rPr>
          <w:lang w:val="en-US" w:eastAsia="en-US"/>
        </w:rPr>
        <w:t>Rocket</w:t>
      </w:r>
      <w:r w:rsidRPr="00F335ED">
        <w:rPr>
          <w:lang w:eastAsia="en-US"/>
        </w:rPr>
        <w:t>.</w:t>
      </w:r>
      <w:r>
        <w:rPr>
          <w:lang w:val="en-US" w:eastAsia="en-US"/>
        </w:rPr>
        <w:t>Chat</w:t>
      </w:r>
      <w:r w:rsidRPr="00F335ED">
        <w:rPr>
          <w:lang w:eastAsia="en-US"/>
        </w:rPr>
        <w:t>.</w:t>
      </w:r>
      <w:r>
        <w:rPr>
          <w:lang w:val="en-US" w:eastAsia="en-US"/>
        </w:rPr>
        <w:t>Livechat</w:t>
      </w:r>
      <w:r>
        <w:rPr>
          <w:lang w:eastAsia="en-US"/>
        </w:rPr>
        <w:t>» для платформы «</w:t>
      </w:r>
      <w:r>
        <w:rPr>
          <w:lang w:val="en-US" w:eastAsia="en-US"/>
        </w:rPr>
        <w:t>Rocket</w:t>
      </w:r>
      <w:r w:rsidRPr="00985A5E">
        <w:rPr>
          <w:lang w:eastAsia="en-US"/>
        </w:rPr>
        <w:t>.</w:t>
      </w:r>
      <w:r>
        <w:rPr>
          <w:lang w:val="en-US" w:eastAsia="en-US"/>
        </w:rPr>
        <w:t>Chat</w:t>
      </w:r>
      <w:r>
        <w:rPr>
          <w:lang w:eastAsia="en-US"/>
        </w:rPr>
        <w:t>» можно отметить:</w:t>
      </w:r>
    </w:p>
    <w:p w14:paraId="62E0491E" w14:textId="1CF0FA09" w:rsidR="003C02F8" w:rsidRPr="003C02F8" w:rsidRDefault="003C02F8" w:rsidP="008420E7">
      <w:pPr>
        <w:pStyle w:val="aa"/>
        <w:numPr>
          <w:ilvl w:val="0"/>
          <w:numId w:val="45"/>
        </w:numPr>
        <w:rPr>
          <w:lang w:eastAsia="en-US"/>
        </w:rPr>
      </w:pPr>
      <w:r>
        <w:rPr>
          <w:lang w:eastAsia="en-US"/>
        </w:rPr>
        <w:t>открытый исходный код</w:t>
      </w:r>
      <w:r>
        <w:rPr>
          <w:lang w:val="en-US" w:eastAsia="en-US"/>
        </w:rPr>
        <w:t>;</w:t>
      </w:r>
    </w:p>
    <w:p w14:paraId="63B4F4C6" w14:textId="6EE759EA" w:rsidR="003C02F8" w:rsidRPr="003C02F8" w:rsidRDefault="003C02F8" w:rsidP="008420E7">
      <w:pPr>
        <w:pStyle w:val="aa"/>
        <w:numPr>
          <w:ilvl w:val="0"/>
          <w:numId w:val="45"/>
        </w:numPr>
        <w:rPr>
          <w:lang w:eastAsia="en-US"/>
        </w:rPr>
      </w:pPr>
      <w:r>
        <w:rPr>
          <w:lang w:eastAsia="en-US"/>
        </w:rPr>
        <w:t>возможность бесплатного использования</w:t>
      </w:r>
      <w:r>
        <w:rPr>
          <w:lang w:val="en-US" w:eastAsia="en-US"/>
        </w:rPr>
        <w:t>;</w:t>
      </w:r>
    </w:p>
    <w:p w14:paraId="0DA43068" w14:textId="1BCC002F" w:rsidR="003C02F8" w:rsidRDefault="003C02F8" w:rsidP="008420E7">
      <w:pPr>
        <w:pStyle w:val="aa"/>
        <w:numPr>
          <w:ilvl w:val="0"/>
          <w:numId w:val="45"/>
        </w:numPr>
        <w:rPr>
          <w:lang w:eastAsia="en-US"/>
        </w:rPr>
      </w:pPr>
      <w:r>
        <w:rPr>
          <w:lang w:eastAsia="en-US"/>
        </w:rPr>
        <w:t>возможность расширения и добавлени</w:t>
      </w:r>
      <w:r w:rsidR="007D1E18">
        <w:rPr>
          <w:lang w:eastAsia="en-US"/>
        </w:rPr>
        <w:t>я</w:t>
      </w:r>
      <w:r>
        <w:rPr>
          <w:lang w:eastAsia="en-US"/>
        </w:rPr>
        <w:t xml:space="preserve"> функционала</w:t>
      </w:r>
      <w:r w:rsidRPr="003C02F8">
        <w:rPr>
          <w:lang w:eastAsia="en-US"/>
        </w:rPr>
        <w:t>.</w:t>
      </w:r>
    </w:p>
    <w:p w14:paraId="44D27EA6" w14:textId="5DC31A1F" w:rsidR="009C6D3F" w:rsidRDefault="00985A5E" w:rsidP="009C6D3F">
      <w:pPr>
        <w:rPr>
          <w:lang w:eastAsia="en-US"/>
        </w:rPr>
      </w:pPr>
      <w:r>
        <w:rPr>
          <w:lang w:eastAsia="en-US"/>
        </w:rPr>
        <w:t xml:space="preserve">Ключевым недостатком </w:t>
      </w:r>
      <w:r w:rsidR="00A97FC9">
        <w:rPr>
          <w:lang w:eastAsia="en-US"/>
        </w:rPr>
        <w:t>данного веб-чата</w:t>
      </w:r>
      <w:r w:rsidRPr="00985A5E">
        <w:rPr>
          <w:lang w:eastAsia="en-US"/>
        </w:rPr>
        <w:t xml:space="preserve"> </w:t>
      </w:r>
      <w:r>
        <w:rPr>
          <w:lang w:eastAsia="en-US"/>
        </w:rPr>
        <w:t>является несоответствие пользовательского интерфейса фирменному стилю компании.</w:t>
      </w:r>
      <w:r w:rsidR="007C7945">
        <w:rPr>
          <w:lang w:eastAsia="en-US"/>
        </w:rPr>
        <w:t xml:space="preserve"> Во всех продуктах компании пользовательский интерфейс строится с соблюдением фирменного стиля, то есть с использованием конкретных цветов и определенно оформленных элементов. Этот фирменный стиль</w:t>
      </w:r>
      <w:r w:rsidR="00270174">
        <w:rPr>
          <w:lang w:eastAsia="en-US"/>
        </w:rPr>
        <w:t xml:space="preserve"> компании</w:t>
      </w:r>
      <w:r w:rsidR="007C7945">
        <w:rPr>
          <w:lang w:eastAsia="en-US"/>
        </w:rPr>
        <w:t xml:space="preserve"> изложен в виде отдельного компонента, называемого </w:t>
      </w:r>
      <w:r w:rsidR="007C7945">
        <w:rPr>
          <w:lang w:val="en-US" w:eastAsia="en-US"/>
        </w:rPr>
        <w:t>UI</w:t>
      </w:r>
      <w:r w:rsidR="007C7945" w:rsidRPr="00807D71">
        <w:rPr>
          <w:lang w:eastAsia="en-US"/>
        </w:rPr>
        <w:t xml:space="preserve"> </w:t>
      </w:r>
      <w:r w:rsidR="007C7945">
        <w:rPr>
          <w:lang w:val="en-US" w:eastAsia="en-US"/>
        </w:rPr>
        <w:t>Kit</w:t>
      </w:r>
      <w:r w:rsidR="007C7945">
        <w:rPr>
          <w:lang w:eastAsia="en-US"/>
        </w:rPr>
        <w:t>, который содержит набор готовых элементов пользовательского интерфейса, оформленных в соответствии с брендом. Однако</w:t>
      </w:r>
      <w:r w:rsidR="002F6899">
        <w:rPr>
          <w:lang w:eastAsia="en-US"/>
        </w:rPr>
        <w:t xml:space="preserve">, </w:t>
      </w:r>
      <w:r w:rsidR="007C7945">
        <w:rPr>
          <w:lang w:eastAsia="en-US"/>
        </w:rPr>
        <w:t>существующий веб-чат не соответствует фирменному стилю компании и поэтому его встраивание на страницы продуктов компании может нарушить общую стилистику и негативно повлиять на пользовательский опыт.</w:t>
      </w:r>
      <w:r w:rsidR="000D409F">
        <w:rPr>
          <w:lang w:eastAsia="en-US"/>
        </w:rPr>
        <w:t xml:space="preserve"> Таким образом, поскольку в клиентских приложениях преобладающую часть исходного кода  составляет</w:t>
      </w:r>
      <w:r w:rsidR="002B63B3">
        <w:rPr>
          <w:lang w:eastAsia="en-US"/>
        </w:rPr>
        <w:t xml:space="preserve"> </w:t>
      </w:r>
      <w:r w:rsidR="000D409F">
        <w:rPr>
          <w:lang w:eastAsia="en-US"/>
        </w:rPr>
        <w:t>код</w:t>
      </w:r>
      <w:r w:rsidR="00B164E9">
        <w:rPr>
          <w:lang w:eastAsia="en-US"/>
        </w:rPr>
        <w:t xml:space="preserve">, </w:t>
      </w:r>
      <w:r w:rsidR="000D409F">
        <w:rPr>
          <w:lang w:eastAsia="en-US"/>
        </w:rPr>
        <w:t xml:space="preserve">реализующий пользовательский интерфейс, разработчиками, </w:t>
      </w:r>
      <w:r w:rsidR="00096ACF">
        <w:rPr>
          <w:lang w:eastAsia="en-US"/>
        </w:rPr>
        <w:t>которые отвечают</w:t>
      </w:r>
      <w:r w:rsidR="000D409F">
        <w:rPr>
          <w:lang w:eastAsia="en-US"/>
        </w:rPr>
        <w:t xml:space="preserve"> за поддержку существующего веб-чата, было принято решение не перерабатывать </w:t>
      </w:r>
      <w:r w:rsidR="00FB31D9">
        <w:rPr>
          <w:lang w:eastAsia="en-US"/>
        </w:rPr>
        <w:t xml:space="preserve">исходный </w:t>
      </w:r>
      <w:r w:rsidR="000D409F">
        <w:rPr>
          <w:lang w:eastAsia="en-US"/>
        </w:rPr>
        <w:t>код имеющейся реализации, а разработать новую</w:t>
      </w:r>
      <w:r w:rsidR="00FB31D9">
        <w:rPr>
          <w:lang w:eastAsia="en-US"/>
        </w:rPr>
        <w:t xml:space="preserve"> реализацию</w:t>
      </w:r>
      <w:r w:rsidR="000D409F">
        <w:rPr>
          <w:lang w:eastAsia="en-US"/>
        </w:rPr>
        <w:t xml:space="preserve">, соответствующую фирменному стилю компании и стандартам написания </w:t>
      </w:r>
      <w:r w:rsidR="00E74296">
        <w:rPr>
          <w:lang w:eastAsia="en-US"/>
        </w:rPr>
        <w:t xml:space="preserve">исходного кода </w:t>
      </w:r>
      <w:r w:rsidR="00FB31D9">
        <w:rPr>
          <w:lang w:eastAsia="en-US"/>
        </w:rPr>
        <w:t>клиентских приложений</w:t>
      </w:r>
      <w:r w:rsidR="000D409F">
        <w:rPr>
          <w:lang w:eastAsia="en-US"/>
        </w:rPr>
        <w:t xml:space="preserve"> компании</w:t>
      </w:r>
      <w:r w:rsidR="000D409F" w:rsidRPr="000D409F">
        <w:rPr>
          <w:lang w:eastAsia="en-US"/>
        </w:rPr>
        <w:t>.</w:t>
      </w:r>
    </w:p>
    <w:p w14:paraId="1B176763" w14:textId="77777777" w:rsidR="00723C49" w:rsidRPr="003736E3" w:rsidRDefault="00723C49" w:rsidP="009C6D3F">
      <w:pPr>
        <w:rPr>
          <w:lang w:eastAsia="en-US"/>
        </w:rPr>
      </w:pPr>
    </w:p>
    <w:p w14:paraId="224D34A1" w14:textId="11DD1C67" w:rsidR="007C7945" w:rsidRDefault="000A3576" w:rsidP="007C7945">
      <w:pPr>
        <w:pStyle w:val="a5"/>
      </w:pPr>
      <w:bookmarkStart w:id="27" w:name="_Toc74792771"/>
      <w:r>
        <w:lastRenderedPageBreak/>
        <w:t>Анализ</w:t>
      </w:r>
      <w:r w:rsidR="00BA6498">
        <w:t xml:space="preserve"> достоинств и</w:t>
      </w:r>
      <w:r>
        <w:t xml:space="preserve"> недостатков</w:t>
      </w:r>
      <w:r w:rsidR="007C7945" w:rsidRPr="007C7945">
        <w:t xml:space="preserve"> </w:t>
      </w:r>
      <w:r w:rsidR="00C754F1">
        <w:t>встраиваемого</w:t>
      </w:r>
      <w:r w:rsidR="007C7945" w:rsidRPr="007C7945">
        <w:t xml:space="preserve"> веб-чата от компании Intercom</w:t>
      </w:r>
      <w:bookmarkEnd w:id="27"/>
    </w:p>
    <w:p w14:paraId="74FAC944" w14:textId="41FF7710" w:rsidR="00A22361" w:rsidRDefault="00A22361" w:rsidP="00A22361">
      <w:pPr>
        <w:rPr>
          <w:lang w:eastAsia="en-US"/>
        </w:rPr>
      </w:pPr>
      <w:r>
        <w:rPr>
          <w:lang w:eastAsia="en-US"/>
        </w:rPr>
        <w:t xml:space="preserve">Из достоинств встраиваемого веб-чата от компании </w:t>
      </w:r>
      <w:r>
        <w:rPr>
          <w:lang w:val="en-US" w:eastAsia="en-US"/>
        </w:rPr>
        <w:t>Intercom</w:t>
      </w:r>
      <w:r>
        <w:rPr>
          <w:lang w:eastAsia="en-US"/>
        </w:rPr>
        <w:t xml:space="preserve"> можно отметить:</w:t>
      </w:r>
    </w:p>
    <w:p w14:paraId="378D6D92" w14:textId="1645EB54" w:rsidR="00A22361" w:rsidRPr="005C14E4" w:rsidRDefault="005C14E4" w:rsidP="008420E7">
      <w:pPr>
        <w:pStyle w:val="aa"/>
        <w:numPr>
          <w:ilvl w:val="0"/>
          <w:numId w:val="46"/>
        </w:numPr>
        <w:rPr>
          <w:lang w:eastAsia="en-US"/>
        </w:rPr>
      </w:pPr>
      <w:r>
        <w:rPr>
          <w:lang w:eastAsia="en-US"/>
        </w:rPr>
        <w:t>современный пользовательский интерфейс</w:t>
      </w:r>
      <w:r>
        <w:rPr>
          <w:lang w:val="en-US" w:eastAsia="en-US"/>
        </w:rPr>
        <w:t>;</w:t>
      </w:r>
    </w:p>
    <w:p w14:paraId="1361AB9E" w14:textId="0D932E96" w:rsidR="005C14E4" w:rsidRDefault="00895FF2" w:rsidP="008420E7">
      <w:pPr>
        <w:pStyle w:val="aa"/>
        <w:numPr>
          <w:ilvl w:val="0"/>
          <w:numId w:val="46"/>
        </w:numPr>
        <w:rPr>
          <w:lang w:eastAsia="en-US"/>
        </w:rPr>
      </w:pPr>
      <w:r>
        <w:rPr>
          <w:lang w:eastAsia="en-US"/>
        </w:rPr>
        <w:t>п</w:t>
      </w:r>
      <w:r w:rsidR="00155D0F" w:rsidRPr="00155D0F">
        <w:rPr>
          <w:lang w:eastAsia="en-US"/>
        </w:rPr>
        <w:t>оддерживается сотрудниками компании Intercom</w:t>
      </w:r>
      <w:r w:rsidR="00DE7423" w:rsidRPr="00DE7423">
        <w:rPr>
          <w:lang w:eastAsia="en-US"/>
        </w:rPr>
        <w:t>.</w:t>
      </w:r>
    </w:p>
    <w:p w14:paraId="72144964" w14:textId="014B0F0F" w:rsidR="00BA5B03" w:rsidRDefault="00383A1B" w:rsidP="007C7945">
      <w:pPr>
        <w:rPr>
          <w:lang w:eastAsia="en-US"/>
        </w:rPr>
      </w:pPr>
      <w:r>
        <w:rPr>
          <w:lang w:eastAsia="en-US"/>
        </w:rPr>
        <w:t>Встраиваемый веб-чат</w:t>
      </w:r>
      <w:r w:rsidR="00254153">
        <w:rPr>
          <w:lang w:eastAsia="en-US"/>
        </w:rPr>
        <w:t xml:space="preserve"> от компании </w:t>
      </w:r>
      <w:r w:rsidR="00254153">
        <w:rPr>
          <w:lang w:val="en-US" w:eastAsia="en-US"/>
        </w:rPr>
        <w:t>Intercom</w:t>
      </w:r>
      <w:r>
        <w:rPr>
          <w:lang w:eastAsia="en-US"/>
        </w:rPr>
        <w:t xml:space="preserve"> обладает таким же недостатком пользовательского интерфейса, что и реализация веб-чата с открытым исходным кодом для платформы </w:t>
      </w:r>
      <w:r w:rsidR="00CB045A">
        <w:rPr>
          <w:lang w:eastAsia="en-US"/>
        </w:rPr>
        <w:t>«</w:t>
      </w:r>
      <w:r>
        <w:rPr>
          <w:lang w:val="en-US" w:eastAsia="en-US"/>
        </w:rPr>
        <w:t>Rocket</w:t>
      </w:r>
      <w:r w:rsidRPr="00383A1B">
        <w:rPr>
          <w:lang w:eastAsia="en-US"/>
        </w:rPr>
        <w:t>.</w:t>
      </w:r>
      <w:r>
        <w:rPr>
          <w:lang w:val="en-US" w:eastAsia="en-US"/>
        </w:rPr>
        <w:t>Chat</w:t>
      </w:r>
      <w:r w:rsidR="00CB045A">
        <w:rPr>
          <w:lang w:eastAsia="en-US"/>
        </w:rPr>
        <w:t>»</w:t>
      </w:r>
      <w:r>
        <w:rPr>
          <w:lang w:eastAsia="en-US"/>
        </w:rPr>
        <w:t>, то есть пользовательский интерфейс не соответствует фирменному стилю компании</w:t>
      </w:r>
      <w:r w:rsidRPr="00383A1B">
        <w:rPr>
          <w:lang w:eastAsia="en-US"/>
        </w:rPr>
        <w:t>.</w:t>
      </w:r>
      <w:r w:rsidR="00BD15B8" w:rsidRPr="00BD15B8">
        <w:rPr>
          <w:lang w:eastAsia="en-US"/>
        </w:rPr>
        <w:t xml:space="preserve"> </w:t>
      </w:r>
      <w:r w:rsidR="00BD15B8">
        <w:rPr>
          <w:lang w:eastAsia="en-US"/>
        </w:rPr>
        <w:t xml:space="preserve">Но при этом веб-чат от компании </w:t>
      </w:r>
      <w:r w:rsidR="00BD15B8">
        <w:rPr>
          <w:lang w:val="en-US" w:eastAsia="en-US"/>
        </w:rPr>
        <w:t>Intercom</w:t>
      </w:r>
      <w:r w:rsidR="00BD15B8" w:rsidRPr="00BD15B8">
        <w:rPr>
          <w:lang w:eastAsia="en-US"/>
        </w:rPr>
        <w:t xml:space="preserve"> </w:t>
      </w:r>
      <w:r w:rsidR="00BD15B8">
        <w:rPr>
          <w:lang w:eastAsia="en-US"/>
        </w:rPr>
        <w:t>имеет достаточно современный и удобный пользовательский интерфейс, который отдаленно похож на фирменный стиль компании</w:t>
      </w:r>
      <w:r w:rsidR="00BD15B8" w:rsidRPr="00BD15B8">
        <w:rPr>
          <w:lang w:eastAsia="en-US"/>
        </w:rPr>
        <w:t>.</w:t>
      </w:r>
      <w:r w:rsidR="00BD15B8">
        <w:rPr>
          <w:lang w:eastAsia="en-US"/>
        </w:rPr>
        <w:t xml:space="preserve"> Именно поэтому компания позволяет себе использовать его на </w:t>
      </w:r>
      <w:r w:rsidR="00040375">
        <w:rPr>
          <w:lang w:eastAsia="en-US"/>
        </w:rPr>
        <w:t>веб-</w:t>
      </w:r>
      <w:r w:rsidR="00BD15B8">
        <w:rPr>
          <w:lang w:eastAsia="en-US"/>
        </w:rPr>
        <w:t>страницах ключевых продуктов для взаимодействия с партнерами.</w:t>
      </w:r>
    </w:p>
    <w:p w14:paraId="04BACCE6" w14:textId="4FDF82A9" w:rsidR="00485F21" w:rsidRPr="007B7AAD" w:rsidRDefault="00485F21" w:rsidP="007C7945">
      <w:pPr>
        <w:rPr>
          <w:lang w:eastAsia="en-US"/>
        </w:rPr>
      </w:pPr>
      <w:r>
        <w:rPr>
          <w:lang w:eastAsia="en-US"/>
        </w:rPr>
        <w:t>Ещ</w:t>
      </w:r>
      <w:r w:rsidR="00486B78">
        <w:rPr>
          <w:lang w:eastAsia="en-US"/>
        </w:rPr>
        <w:t>е</w:t>
      </w:r>
      <w:r>
        <w:rPr>
          <w:lang w:eastAsia="en-US"/>
        </w:rPr>
        <w:t xml:space="preserve"> одним недостатком веб-чата от компании </w:t>
      </w:r>
      <w:r>
        <w:rPr>
          <w:lang w:val="en-US" w:eastAsia="en-US"/>
        </w:rPr>
        <w:t>Intercom</w:t>
      </w:r>
      <w:r w:rsidRPr="00485F21">
        <w:rPr>
          <w:lang w:eastAsia="en-US"/>
        </w:rPr>
        <w:t xml:space="preserve"> </w:t>
      </w:r>
      <w:r>
        <w:rPr>
          <w:lang w:eastAsia="en-US"/>
        </w:rPr>
        <w:t xml:space="preserve">является невозможность </w:t>
      </w:r>
      <w:r w:rsidR="00A112B3">
        <w:rPr>
          <w:lang w:eastAsia="en-US"/>
        </w:rPr>
        <w:t>расширения</w:t>
      </w:r>
      <w:r>
        <w:rPr>
          <w:lang w:eastAsia="en-US"/>
        </w:rPr>
        <w:t xml:space="preserve"> и добавления нового функционала, необходимого компании</w:t>
      </w:r>
      <w:r w:rsidR="0081494E">
        <w:rPr>
          <w:lang w:eastAsia="en-US"/>
        </w:rPr>
        <w:t>, п</w:t>
      </w:r>
      <w:r w:rsidR="007B7AAD">
        <w:rPr>
          <w:lang w:eastAsia="en-US"/>
        </w:rPr>
        <w:t xml:space="preserve">оскольку компания </w:t>
      </w:r>
      <w:r w:rsidR="007B7AAD">
        <w:rPr>
          <w:lang w:val="en-US" w:eastAsia="en-US"/>
        </w:rPr>
        <w:t>Intercom</w:t>
      </w:r>
      <w:r w:rsidR="007B7AAD" w:rsidRPr="007B7AAD">
        <w:rPr>
          <w:lang w:eastAsia="en-US"/>
        </w:rPr>
        <w:t xml:space="preserve"> </w:t>
      </w:r>
      <w:r w:rsidR="007B7AAD">
        <w:rPr>
          <w:lang w:eastAsia="en-US"/>
        </w:rPr>
        <w:t>не имеет цели создавать под каждого своего клиента индивидуальный функционал и дизайн.</w:t>
      </w:r>
    </w:p>
    <w:p w14:paraId="587BCC95" w14:textId="62ECC53D" w:rsidR="00383A1B" w:rsidRDefault="00BD15B8" w:rsidP="00925EF5">
      <w:pPr>
        <w:rPr>
          <w:lang w:eastAsia="en-US"/>
        </w:rPr>
      </w:pPr>
      <w:r>
        <w:rPr>
          <w:lang w:eastAsia="en-US"/>
        </w:rPr>
        <w:t xml:space="preserve">Но </w:t>
      </w:r>
      <w:r w:rsidR="00E25DCE">
        <w:rPr>
          <w:lang w:eastAsia="en-US"/>
        </w:rPr>
        <w:t>всё же ключевым недостатком</w:t>
      </w:r>
      <w:r>
        <w:rPr>
          <w:lang w:eastAsia="en-US"/>
        </w:rPr>
        <w:t xml:space="preserve"> веб-чата от компании </w:t>
      </w:r>
      <w:r>
        <w:rPr>
          <w:lang w:val="en-US" w:eastAsia="en-US"/>
        </w:rPr>
        <w:t>Intercom</w:t>
      </w:r>
      <w:r w:rsidR="00E25DCE">
        <w:rPr>
          <w:lang w:eastAsia="en-US"/>
        </w:rPr>
        <w:t xml:space="preserve"> является </w:t>
      </w:r>
      <w:r w:rsidR="000B2D20">
        <w:rPr>
          <w:lang w:eastAsia="en-US"/>
        </w:rPr>
        <w:t>стоимость его использования</w:t>
      </w:r>
      <w:r>
        <w:rPr>
          <w:lang w:eastAsia="en-US"/>
        </w:rPr>
        <w:t xml:space="preserve">. </w:t>
      </w:r>
      <w:r w:rsidR="00BA5B03">
        <w:rPr>
          <w:lang w:eastAsia="en-US"/>
        </w:rPr>
        <w:t>Использование веб-чата от</w:t>
      </w:r>
      <w:r>
        <w:rPr>
          <w:lang w:eastAsia="en-US"/>
        </w:rPr>
        <w:t xml:space="preserve"> компании</w:t>
      </w:r>
      <w:r w:rsidR="00BA5B03">
        <w:rPr>
          <w:lang w:eastAsia="en-US"/>
        </w:rPr>
        <w:t xml:space="preserve"> </w:t>
      </w:r>
      <w:r w:rsidR="00BA5B03">
        <w:rPr>
          <w:lang w:val="en-US" w:eastAsia="en-US"/>
        </w:rPr>
        <w:t>Intercom</w:t>
      </w:r>
      <w:r>
        <w:rPr>
          <w:lang w:eastAsia="en-US"/>
        </w:rPr>
        <w:t xml:space="preserve"> обходитс</w:t>
      </w:r>
      <w:r w:rsidR="00BA5B03">
        <w:rPr>
          <w:lang w:eastAsia="en-US"/>
        </w:rPr>
        <w:t xml:space="preserve">я </w:t>
      </w:r>
      <w:r w:rsidR="00A3182D">
        <w:rPr>
          <w:lang w:eastAsia="en-US"/>
        </w:rPr>
        <w:t>пример</w:t>
      </w:r>
      <w:r w:rsidR="00DA2874">
        <w:rPr>
          <w:lang w:eastAsia="en-US"/>
        </w:rPr>
        <w:t>но</w:t>
      </w:r>
      <w:r w:rsidR="00A3182D">
        <w:rPr>
          <w:lang w:eastAsia="en-US"/>
        </w:rPr>
        <w:t xml:space="preserve"> в</w:t>
      </w:r>
      <w:r w:rsidR="00CD5DB7">
        <w:rPr>
          <w:lang w:eastAsia="en-US"/>
        </w:rPr>
        <w:t xml:space="preserve"> </w:t>
      </w:r>
      <w:r w:rsidR="00A3182D">
        <w:rPr>
          <w:lang w:eastAsia="en-US"/>
        </w:rPr>
        <w:t>4</w:t>
      </w:r>
      <w:r w:rsidR="00CD5DB7">
        <w:rPr>
          <w:lang w:eastAsia="en-US"/>
        </w:rPr>
        <w:t>0</w:t>
      </w:r>
      <w:r w:rsidR="00BA5B03">
        <w:rPr>
          <w:lang w:eastAsia="en-US"/>
        </w:rPr>
        <w:t xml:space="preserve"> тыс. долларов в год.</w:t>
      </w:r>
      <w:r w:rsidR="008A0BD1">
        <w:rPr>
          <w:lang w:eastAsia="en-US"/>
        </w:rPr>
        <w:t xml:space="preserve"> Это и является ключе</w:t>
      </w:r>
      <w:r w:rsidR="00074A1E">
        <w:rPr>
          <w:lang w:eastAsia="en-US"/>
        </w:rPr>
        <w:t>вой</w:t>
      </w:r>
      <w:r w:rsidR="008A0BD1">
        <w:rPr>
          <w:lang w:eastAsia="en-US"/>
        </w:rPr>
        <w:t xml:space="preserve"> причиной</w:t>
      </w:r>
      <w:r w:rsidR="00473EAA">
        <w:rPr>
          <w:lang w:eastAsia="en-US"/>
        </w:rPr>
        <w:t xml:space="preserve">, </w:t>
      </w:r>
      <w:r w:rsidR="00A70F57">
        <w:rPr>
          <w:lang w:eastAsia="en-US"/>
        </w:rPr>
        <w:t>по которой</w:t>
      </w:r>
      <w:r w:rsidR="008A0BD1">
        <w:rPr>
          <w:lang w:eastAsia="en-US"/>
        </w:rPr>
        <w:t xml:space="preserve"> руководство</w:t>
      </w:r>
      <w:r w:rsidR="005D09D2">
        <w:rPr>
          <w:lang w:eastAsia="en-US"/>
        </w:rPr>
        <w:t>м</w:t>
      </w:r>
      <w:r w:rsidR="008A0BD1">
        <w:rPr>
          <w:lang w:eastAsia="en-US"/>
        </w:rPr>
        <w:t xml:space="preserve"> компании </w:t>
      </w:r>
      <w:r w:rsidR="000A03FB">
        <w:rPr>
          <w:lang w:eastAsia="en-US"/>
        </w:rPr>
        <w:t>приня</w:t>
      </w:r>
      <w:r w:rsidR="005D09D2">
        <w:rPr>
          <w:lang w:eastAsia="en-US"/>
        </w:rPr>
        <w:t>т</w:t>
      </w:r>
      <w:r w:rsidR="000A03FB">
        <w:rPr>
          <w:lang w:eastAsia="en-US"/>
        </w:rPr>
        <w:t>о решение</w:t>
      </w:r>
      <w:r w:rsidR="008A0BD1">
        <w:rPr>
          <w:lang w:eastAsia="en-US"/>
        </w:rPr>
        <w:t xml:space="preserve"> заменить веб-чат от компании </w:t>
      </w:r>
      <w:r w:rsidR="008A0BD1">
        <w:rPr>
          <w:lang w:val="en-US" w:eastAsia="en-US"/>
        </w:rPr>
        <w:t>Intercom</w:t>
      </w:r>
      <w:r w:rsidR="008A0BD1" w:rsidRPr="008A0BD1">
        <w:rPr>
          <w:lang w:eastAsia="en-US"/>
        </w:rPr>
        <w:t xml:space="preserve"> </w:t>
      </w:r>
      <w:r w:rsidR="008A0BD1">
        <w:rPr>
          <w:lang w:eastAsia="en-US"/>
        </w:rPr>
        <w:t>на собственное решение.</w:t>
      </w:r>
    </w:p>
    <w:p w14:paraId="2B8E2AF8" w14:textId="77777777" w:rsidR="007F3215" w:rsidRPr="007C7945" w:rsidRDefault="007F3215" w:rsidP="00925EF5">
      <w:pPr>
        <w:rPr>
          <w:lang w:eastAsia="en-US"/>
        </w:rPr>
      </w:pPr>
    </w:p>
    <w:p w14:paraId="3B9C6A1B" w14:textId="22B293DD" w:rsidR="003478BC" w:rsidRDefault="007C7945" w:rsidP="007C7945">
      <w:pPr>
        <w:pStyle w:val="2"/>
      </w:pPr>
      <w:bookmarkStart w:id="28" w:name="_Toc74792772"/>
      <w:r w:rsidRPr="007C7945">
        <w:t xml:space="preserve">Исследование устройства и </w:t>
      </w:r>
      <w:r w:rsidR="00D10F6D">
        <w:t>функциональных</w:t>
      </w:r>
      <w:r w:rsidRPr="007C7945">
        <w:t xml:space="preserve"> возможностей Rocket.Chat LiveChat API</w:t>
      </w:r>
      <w:bookmarkEnd w:id="28"/>
    </w:p>
    <w:p w14:paraId="40BE7F96" w14:textId="3F260813" w:rsidR="00925EF5" w:rsidRDefault="005863D3" w:rsidP="00925EF5">
      <w:pPr>
        <w:rPr>
          <w:lang w:eastAsia="en-US"/>
        </w:rPr>
      </w:pPr>
      <w:r>
        <w:rPr>
          <w:lang w:eastAsia="en-US"/>
        </w:rPr>
        <w:t xml:space="preserve">Платформа </w:t>
      </w:r>
      <w:r w:rsidR="00031A2C">
        <w:rPr>
          <w:lang w:eastAsia="en-US"/>
        </w:rPr>
        <w:t>«</w:t>
      </w:r>
      <w:r>
        <w:rPr>
          <w:lang w:val="en-US" w:eastAsia="en-US"/>
        </w:rPr>
        <w:t>Rocket</w:t>
      </w:r>
      <w:r w:rsidRPr="005863D3">
        <w:rPr>
          <w:lang w:eastAsia="en-US"/>
        </w:rPr>
        <w:t>.</w:t>
      </w:r>
      <w:r>
        <w:rPr>
          <w:lang w:val="en-US" w:eastAsia="en-US"/>
        </w:rPr>
        <w:t>Chat</w:t>
      </w:r>
      <w:r w:rsidR="00031A2C">
        <w:rPr>
          <w:lang w:eastAsia="en-US"/>
        </w:rPr>
        <w:t>»</w:t>
      </w:r>
      <w:r w:rsidRPr="005863D3">
        <w:rPr>
          <w:lang w:eastAsia="en-US"/>
        </w:rPr>
        <w:t xml:space="preserve"> – </w:t>
      </w:r>
      <w:r>
        <w:rPr>
          <w:lang w:eastAsia="en-US"/>
        </w:rPr>
        <w:t>это приложение с открытым исходным кодом,</w:t>
      </w:r>
      <w:r w:rsidR="00025D51">
        <w:rPr>
          <w:lang w:eastAsia="en-US"/>
        </w:rPr>
        <w:t xml:space="preserve"> </w:t>
      </w:r>
      <w:r w:rsidR="009A5D59" w:rsidRPr="009A5D59">
        <w:rPr>
          <w:lang w:eastAsia="en-US"/>
        </w:rPr>
        <w:t xml:space="preserve">представляющее собой систему обмена различными видами </w:t>
      </w:r>
      <w:r w:rsidR="009A5D59" w:rsidRPr="009A5D59">
        <w:rPr>
          <w:lang w:eastAsia="en-US"/>
        </w:rPr>
        <w:lastRenderedPageBreak/>
        <w:t>сообщений в реальном времени</w:t>
      </w:r>
      <w:r>
        <w:rPr>
          <w:lang w:eastAsia="en-US"/>
        </w:rPr>
        <w:t xml:space="preserve">. </w:t>
      </w:r>
      <w:r w:rsidR="00AF03FC">
        <w:rPr>
          <w:lang w:eastAsia="en-US"/>
        </w:rPr>
        <w:t xml:space="preserve">Компания использует </w:t>
      </w:r>
      <w:r w:rsidR="00031A2C">
        <w:rPr>
          <w:lang w:eastAsia="en-US"/>
        </w:rPr>
        <w:t>«</w:t>
      </w:r>
      <w:r w:rsidR="00AF03FC">
        <w:rPr>
          <w:lang w:val="en-US" w:eastAsia="en-US"/>
        </w:rPr>
        <w:t>Rocket</w:t>
      </w:r>
      <w:r w:rsidR="00AF03FC" w:rsidRPr="00AF03FC">
        <w:rPr>
          <w:lang w:eastAsia="en-US"/>
        </w:rPr>
        <w:t>.</w:t>
      </w:r>
      <w:r w:rsidR="00AF03FC">
        <w:rPr>
          <w:lang w:val="en-US" w:eastAsia="en-US"/>
        </w:rPr>
        <w:t>Chat</w:t>
      </w:r>
      <w:r w:rsidR="00031A2C">
        <w:rPr>
          <w:lang w:eastAsia="en-US"/>
        </w:rPr>
        <w:t>»</w:t>
      </w:r>
      <w:r w:rsidR="00AF03FC" w:rsidRPr="00AF03FC">
        <w:rPr>
          <w:lang w:eastAsia="en-US"/>
        </w:rPr>
        <w:t xml:space="preserve"> </w:t>
      </w:r>
      <w:r w:rsidR="00AF03FC">
        <w:rPr>
          <w:lang w:eastAsia="en-US"/>
        </w:rPr>
        <w:t>для общения с партнерами и оказания</w:t>
      </w:r>
      <w:r w:rsidR="00A77236">
        <w:rPr>
          <w:lang w:eastAsia="en-US"/>
        </w:rPr>
        <w:t xml:space="preserve"> технической</w:t>
      </w:r>
      <w:r w:rsidR="00AF03FC">
        <w:rPr>
          <w:lang w:eastAsia="en-US"/>
        </w:rPr>
        <w:t xml:space="preserve"> поддержки пользователям</w:t>
      </w:r>
      <w:r>
        <w:rPr>
          <w:lang w:eastAsia="en-US"/>
        </w:rPr>
        <w:t>.</w:t>
      </w:r>
    </w:p>
    <w:p w14:paraId="4CE93ADF" w14:textId="096A133F" w:rsidR="00CC456B" w:rsidRDefault="00CC456B" w:rsidP="00925EF5">
      <w:pPr>
        <w:rPr>
          <w:lang w:eastAsia="en-US"/>
        </w:rPr>
      </w:pPr>
      <w:r>
        <w:rPr>
          <w:lang w:eastAsia="en-US"/>
        </w:rPr>
        <w:t xml:space="preserve">В платформе </w:t>
      </w:r>
      <w:r w:rsidR="00B6747A">
        <w:rPr>
          <w:lang w:eastAsia="en-US"/>
        </w:rPr>
        <w:t>«</w:t>
      </w:r>
      <w:r>
        <w:rPr>
          <w:lang w:val="en-US" w:eastAsia="en-US"/>
        </w:rPr>
        <w:t>Rocket</w:t>
      </w:r>
      <w:r w:rsidRPr="00CC456B">
        <w:rPr>
          <w:lang w:eastAsia="en-US"/>
        </w:rPr>
        <w:t>.</w:t>
      </w:r>
      <w:r>
        <w:rPr>
          <w:lang w:val="en-US" w:eastAsia="en-US"/>
        </w:rPr>
        <w:t>Chat</w:t>
      </w:r>
      <w:r w:rsidR="00B6747A">
        <w:rPr>
          <w:lang w:eastAsia="en-US"/>
        </w:rPr>
        <w:t>»</w:t>
      </w:r>
      <w:r w:rsidRPr="00CC456B">
        <w:rPr>
          <w:lang w:eastAsia="en-US"/>
        </w:rPr>
        <w:t xml:space="preserve"> </w:t>
      </w:r>
      <w:r>
        <w:rPr>
          <w:lang w:eastAsia="en-US"/>
        </w:rPr>
        <w:t xml:space="preserve">общение происходит в рамках чатов, которые называются комнатами. </w:t>
      </w:r>
      <w:r w:rsidR="00ED054F">
        <w:rPr>
          <w:lang w:eastAsia="en-US"/>
        </w:rPr>
        <w:t>С</w:t>
      </w:r>
      <w:r>
        <w:rPr>
          <w:lang w:eastAsia="en-US"/>
        </w:rPr>
        <w:t>уществуют различные виды комна</w:t>
      </w:r>
      <w:r w:rsidR="00953C9C">
        <w:rPr>
          <w:lang w:eastAsia="en-US"/>
        </w:rPr>
        <w:t>т</w:t>
      </w:r>
      <w:r w:rsidR="00953C9C" w:rsidRPr="00953C9C">
        <w:rPr>
          <w:lang w:eastAsia="en-US"/>
        </w:rPr>
        <w:t>:</w:t>
      </w:r>
      <w:r>
        <w:rPr>
          <w:lang w:eastAsia="en-US"/>
        </w:rPr>
        <w:t xml:space="preserve"> личные, публичные групповые, приватные групповые и </w:t>
      </w:r>
      <w:r w:rsidR="00E23E97">
        <w:rPr>
          <w:lang w:eastAsia="en-US"/>
        </w:rPr>
        <w:t>другие</w:t>
      </w:r>
      <w:r>
        <w:rPr>
          <w:lang w:eastAsia="en-US"/>
        </w:rPr>
        <w:t>, но для поддержки пользователей использу</w:t>
      </w:r>
      <w:r w:rsidR="0031300D">
        <w:rPr>
          <w:lang w:eastAsia="en-US"/>
        </w:rPr>
        <w:t>е</w:t>
      </w:r>
      <w:r>
        <w:rPr>
          <w:lang w:eastAsia="en-US"/>
        </w:rPr>
        <w:t xml:space="preserve">тся отдельный тип комнат, </w:t>
      </w:r>
      <w:r w:rsidR="00ED4232">
        <w:rPr>
          <w:lang w:eastAsia="en-US"/>
        </w:rPr>
        <w:t>которы</w:t>
      </w:r>
      <w:r w:rsidR="0031300D">
        <w:rPr>
          <w:lang w:eastAsia="en-US"/>
        </w:rPr>
        <w:t>й</w:t>
      </w:r>
      <w:r w:rsidR="00ED4232">
        <w:rPr>
          <w:lang w:eastAsia="en-US"/>
        </w:rPr>
        <w:t xml:space="preserve"> называ</w:t>
      </w:r>
      <w:r w:rsidR="0031300D">
        <w:rPr>
          <w:lang w:eastAsia="en-US"/>
        </w:rPr>
        <w:t>е</w:t>
      </w:r>
      <w:r w:rsidR="00ED4232">
        <w:rPr>
          <w:lang w:eastAsia="en-US"/>
        </w:rPr>
        <w:t>тся</w:t>
      </w:r>
      <w:r>
        <w:rPr>
          <w:lang w:eastAsia="en-US"/>
        </w:rPr>
        <w:t xml:space="preserve"> </w:t>
      </w:r>
      <w:r w:rsidR="005467D1">
        <w:rPr>
          <w:lang w:eastAsia="en-US"/>
        </w:rPr>
        <w:t>«</w:t>
      </w:r>
      <w:r>
        <w:rPr>
          <w:lang w:eastAsia="en-US"/>
        </w:rPr>
        <w:t>жив</w:t>
      </w:r>
      <w:r w:rsidR="0031300D">
        <w:rPr>
          <w:lang w:eastAsia="en-US"/>
        </w:rPr>
        <w:t>ой</w:t>
      </w:r>
      <w:r>
        <w:rPr>
          <w:lang w:eastAsia="en-US"/>
        </w:rPr>
        <w:t xml:space="preserve"> чат</w:t>
      </w:r>
      <w:r w:rsidR="005467D1">
        <w:rPr>
          <w:lang w:eastAsia="en-US"/>
        </w:rPr>
        <w:t>»</w:t>
      </w:r>
      <w:r>
        <w:rPr>
          <w:lang w:eastAsia="en-US"/>
        </w:rPr>
        <w:t xml:space="preserve"> (</w:t>
      </w:r>
      <w:r>
        <w:rPr>
          <w:lang w:val="en-US" w:eastAsia="en-US"/>
        </w:rPr>
        <w:t>LiveChat</w:t>
      </w:r>
      <w:r w:rsidRPr="00CC456B">
        <w:rPr>
          <w:lang w:eastAsia="en-US"/>
        </w:rPr>
        <w:t>).</w:t>
      </w:r>
      <w:r>
        <w:rPr>
          <w:lang w:eastAsia="en-US"/>
        </w:rPr>
        <w:t xml:space="preserve"> </w:t>
      </w:r>
      <w:r w:rsidR="0009787D">
        <w:rPr>
          <w:lang w:eastAsia="en-US"/>
        </w:rPr>
        <w:t>Поскольку</w:t>
      </w:r>
      <w:r w:rsidR="002614D7">
        <w:rPr>
          <w:lang w:eastAsia="en-US"/>
        </w:rPr>
        <w:t xml:space="preserve"> в</w:t>
      </w:r>
      <w:r w:rsidR="0009787D">
        <w:rPr>
          <w:lang w:eastAsia="en-US"/>
        </w:rPr>
        <w:t xml:space="preserve"> </w:t>
      </w:r>
      <w:r>
        <w:rPr>
          <w:lang w:eastAsia="en-US"/>
        </w:rPr>
        <w:t>живы</w:t>
      </w:r>
      <w:r w:rsidR="002614D7">
        <w:rPr>
          <w:lang w:eastAsia="en-US"/>
        </w:rPr>
        <w:t>х</w:t>
      </w:r>
      <w:r>
        <w:rPr>
          <w:lang w:eastAsia="en-US"/>
        </w:rPr>
        <w:t xml:space="preserve"> </w:t>
      </w:r>
      <w:r w:rsidR="00C00B10">
        <w:rPr>
          <w:lang w:eastAsia="en-US"/>
        </w:rPr>
        <w:t>чат</w:t>
      </w:r>
      <w:r w:rsidR="002614D7">
        <w:rPr>
          <w:lang w:eastAsia="en-US"/>
        </w:rPr>
        <w:t xml:space="preserve">ах общение </w:t>
      </w:r>
      <w:r>
        <w:rPr>
          <w:lang w:eastAsia="en-US"/>
        </w:rPr>
        <w:t xml:space="preserve">происходит между сотрудником, использующим платформу </w:t>
      </w:r>
      <w:r w:rsidR="007707CD">
        <w:rPr>
          <w:lang w:eastAsia="en-US"/>
        </w:rPr>
        <w:t>«</w:t>
      </w:r>
      <w:r>
        <w:rPr>
          <w:lang w:val="en-US" w:eastAsia="en-US"/>
        </w:rPr>
        <w:t>Rocket</w:t>
      </w:r>
      <w:r w:rsidRPr="00CC456B">
        <w:rPr>
          <w:lang w:eastAsia="en-US"/>
        </w:rPr>
        <w:t>.</w:t>
      </w:r>
      <w:r>
        <w:rPr>
          <w:lang w:val="en-US" w:eastAsia="en-US"/>
        </w:rPr>
        <w:t>Chat</w:t>
      </w:r>
      <w:r w:rsidR="007707CD">
        <w:rPr>
          <w:lang w:eastAsia="en-US"/>
        </w:rPr>
        <w:t>»</w:t>
      </w:r>
      <w:r w:rsidRPr="00CC456B">
        <w:rPr>
          <w:lang w:eastAsia="en-US"/>
        </w:rPr>
        <w:t xml:space="preserve"> </w:t>
      </w:r>
      <w:r>
        <w:rPr>
          <w:lang w:eastAsia="en-US"/>
        </w:rPr>
        <w:t xml:space="preserve">и пользователем, использующим встраиваемый веб-чат, то для </w:t>
      </w:r>
      <w:r w:rsidR="00B04EE2">
        <w:rPr>
          <w:lang w:eastAsia="en-US"/>
        </w:rPr>
        <w:t>того,</w:t>
      </w:r>
      <w:r>
        <w:rPr>
          <w:lang w:eastAsia="en-US"/>
        </w:rPr>
        <w:t xml:space="preserve"> чтобы встраиваемый веб-чат позволял пользователю отправлять сообщения в платформу </w:t>
      </w:r>
      <w:r w:rsidRPr="002D46BE">
        <w:t>и</w:t>
      </w:r>
      <w:r w:rsidR="002D46BE">
        <w:t xml:space="preserve"> </w:t>
      </w:r>
      <w:r w:rsidRPr="002D46BE">
        <w:t>получать</w:t>
      </w:r>
      <w:r>
        <w:rPr>
          <w:lang w:eastAsia="en-US"/>
        </w:rPr>
        <w:t xml:space="preserve"> их из платформы, бы</w:t>
      </w:r>
      <w:r w:rsidR="000F5891">
        <w:rPr>
          <w:lang w:eastAsia="en-US"/>
        </w:rPr>
        <w:t>л</w:t>
      </w:r>
      <w:r>
        <w:rPr>
          <w:lang w:eastAsia="en-US"/>
        </w:rPr>
        <w:t xml:space="preserve"> создан специальн</w:t>
      </w:r>
      <w:r w:rsidR="000F5891">
        <w:rPr>
          <w:lang w:eastAsia="en-US"/>
        </w:rPr>
        <w:t>ый</w:t>
      </w:r>
      <w:r>
        <w:rPr>
          <w:lang w:eastAsia="en-US"/>
        </w:rPr>
        <w:t xml:space="preserve"> </w:t>
      </w:r>
      <w:r w:rsidR="000F5891">
        <w:rPr>
          <w:lang w:eastAsia="en-US"/>
        </w:rPr>
        <w:t xml:space="preserve">серверный </w:t>
      </w:r>
      <w:r w:rsidR="007A5F1A">
        <w:rPr>
          <w:lang w:val="en-US" w:eastAsia="en-US"/>
        </w:rPr>
        <w:t>LiveChat</w:t>
      </w:r>
      <w:r w:rsidR="007A5F1A" w:rsidRPr="007A5F1A">
        <w:rPr>
          <w:lang w:eastAsia="en-US"/>
        </w:rPr>
        <w:t xml:space="preserve"> </w:t>
      </w:r>
      <w:r>
        <w:rPr>
          <w:lang w:val="en-US" w:eastAsia="en-US"/>
        </w:rPr>
        <w:t>API</w:t>
      </w:r>
      <w:r w:rsidR="00B04EE2">
        <w:rPr>
          <w:lang w:eastAsia="en-US"/>
        </w:rPr>
        <w:t xml:space="preserve">, который должен использоваться встраиваемым веб-чатом для </w:t>
      </w:r>
      <w:r w:rsidR="002D46BE">
        <w:rPr>
          <w:lang w:eastAsia="en-US"/>
        </w:rPr>
        <w:t>того,</w:t>
      </w:r>
      <w:r w:rsidR="00B04EE2">
        <w:rPr>
          <w:lang w:eastAsia="en-US"/>
        </w:rPr>
        <w:t xml:space="preserve"> чтобы взаимодействовать с платформой</w:t>
      </w:r>
      <w:r w:rsidR="000F5891">
        <w:rPr>
          <w:lang w:eastAsia="en-US"/>
        </w:rPr>
        <w:t>.</w:t>
      </w:r>
    </w:p>
    <w:p w14:paraId="10EC1D68" w14:textId="12B6EDD2" w:rsidR="00631562" w:rsidRDefault="007C647E" w:rsidP="00603767">
      <w:pPr>
        <w:rPr>
          <w:lang w:eastAsia="en-US"/>
        </w:rPr>
      </w:pPr>
      <w:r>
        <w:rPr>
          <w:lang w:eastAsia="en-US"/>
        </w:rPr>
        <w:t>Д</w:t>
      </w:r>
      <w:r w:rsidR="007A5F1A">
        <w:rPr>
          <w:lang w:eastAsia="en-US"/>
        </w:rPr>
        <w:t>ля реализации</w:t>
      </w:r>
      <w:r w:rsidR="00D923EC">
        <w:rPr>
          <w:lang w:eastAsia="en-US"/>
        </w:rPr>
        <w:t xml:space="preserve"> </w:t>
      </w:r>
      <w:r w:rsidR="007A5F1A">
        <w:rPr>
          <w:lang w:eastAsia="en-US"/>
        </w:rPr>
        <w:t xml:space="preserve">встраиваемого веб-чата, необходимо изучить </w:t>
      </w:r>
      <w:r w:rsidR="00B61150">
        <w:rPr>
          <w:lang w:eastAsia="en-US"/>
        </w:rPr>
        <w:t xml:space="preserve">устройство </w:t>
      </w:r>
      <w:r w:rsidR="00B61150">
        <w:rPr>
          <w:lang w:val="en-US" w:eastAsia="en-US"/>
        </w:rPr>
        <w:t>LiveChat</w:t>
      </w:r>
      <w:r w:rsidR="00B61150" w:rsidRPr="00B61150">
        <w:rPr>
          <w:lang w:eastAsia="en-US"/>
        </w:rPr>
        <w:t xml:space="preserve"> </w:t>
      </w:r>
      <w:r w:rsidR="00B61150">
        <w:rPr>
          <w:lang w:val="en-US" w:eastAsia="en-US"/>
        </w:rPr>
        <w:t>API</w:t>
      </w:r>
      <w:r w:rsidR="00D923EC">
        <w:rPr>
          <w:lang w:eastAsia="en-US"/>
        </w:rPr>
        <w:t xml:space="preserve"> и</w:t>
      </w:r>
      <w:r w:rsidR="00B61150">
        <w:rPr>
          <w:lang w:eastAsia="en-US"/>
        </w:rPr>
        <w:t xml:space="preserve"> </w:t>
      </w:r>
      <w:r w:rsidR="007A5F1A">
        <w:rPr>
          <w:lang w:eastAsia="en-US"/>
        </w:rPr>
        <w:t>возможности, которые</w:t>
      </w:r>
      <w:r w:rsidR="00B61150">
        <w:rPr>
          <w:lang w:eastAsia="en-US"/>
        </w:rPr>
        <w:t xml:space="preserve"> он</w:t>
      </w:r>
      <w:r w:rsidR="007A5F1A">
        <w:rPr>
          <w:lang w:eastAsia="en-US"/>
        </w:rPr>
        <w:t xml:space="preserve"> предоставляет</w:t>
      </w:r>
      <w:r w:rsidR="00651F61">
        <w:rPr>
          <w:lang w:eastAsia="en-US"/>
        </w:rPr>
        <w:t>.</w:t>
      </w:r>
      <w:r w:rsidR="000B3D55" w:rsidRPr="000B3D55">
        <w:rPr>
          <w:lang w:eastAsia="en-US"/>
        </w:rPr>
        <w:t xml:space="preserve"> </w:t>
      </w:r>
      <w:r w:rsidR="00631562">
        <w:rPr>
          <w:lang w:eastAsia="en-US"/>
        </w:rPr>
        <w:t>Основными сущностями</w:t>
      </w:r>
      <w:r w:rsidR="006276A1">
        <w:rPr>
          <w:lang w:eastAsia="en-US"/>
        </w:rPr>
        <w:t xml:space="preserve"> и понятиями</w:t>
      </w:r>
      <w:r w:rsidR="00631562">
        <w:rPr>
          <w:lang w:eastAsia="en-US"/>
        </w:rPr>
        <w:t xml:space="preserve">, которыми оперирует </w:t>
      </w:r>
      <w:r w:rsidR="00BB6B61">
        <w:rPr>
          <w:lang w:eastAsia="en-US"/>
        </w:rPr>
        <w:t>«</w:t>
      </w:r>
      <w:r w:rsidR="00631562">
        <w:rPr>
          <w:lang w:val="en-US" w:eastAsia="en-US"/>
        </w:rPr>
        <w:t>Rocket</w:t>
      </w:r>
      <w:r w:rsidR="00631562" w:rsidRPr="00631562">
        <w:rPr>
          <w:lang w:eastAsia="en-US"/>
        </w:rPr>
        <w:t>.</w:t>
      </w:r>
      <w:r w:rsidR="00631562">
        <w:rPr>
          <w:lang w:val="en-US" w:eastAsia="en-US"/>
        </w:rPr>
        <w:t>Chat</w:t>
      </w:r>
      <w:r w:rsidR="00BB6B61">
        <w:rPr>
          <w:lang w:eastAsia="en-US"/>
        </w:rPr>
        <w:t>»</w:t>
      </w:r>
      <w:r w:rsidR="00631562" w:rsidRPr="00631562">
        <w:rPr>
          <w:lang w:eastAsia="en-US"/>
        </w:rPr>
        <w:t xml:space="preserve"> </w:t>
      </w:r>
      <w:r w:rsidR="00631562">
        <w:rPr>
          <w:lang w:eastAsia="en-US"/>
        </w:rPr>
        <w:t xml:space="preserve">для </w:t>
      </w:r>
      <w:r w:rsidR="00AA06AC">
        <w:rPr>
          <w:lang w:eastAsia="en-US"/>
        </w:rPr>
        <w:t xml:space="preserve">реализации </w:t>
      </w:r>
      <w:r w:rsidR="00631562">
        <w:rPr>
          <w:lang w:eastAsia="en-US"/>
        </w:rPr>
        <w:t>живых чатов, являются:</w:t>
      </w:r>
    </w:p>
    <w:p w14:paraId="38F5C584" w14:textId="045B3867" w:rsidR="00631562" w:rsidRDefault="00C943E9" w:rsidP="008420E7">
      <w:pPr>
        <w:pStyle w:val="aa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к</w:t>
      </w:r>
      <w:r w:rsidR="00631562">
        <w:rPr>
          <w:lang w:eastAsia="en-US"/>
        </w:rPr>
        <w:t>омната</w:t>
      </w:r>
      <w:r w:rsidR="00631562" w:rsidRPr="00631562">
        <w:rPr>
          <w:lang w:eastAsia="en-US"/>
        </w:rPr>
        <w:t xml:space="preserve"> (</w:t>
      </w:r>
      <w:r w:rsidR="00631562">
        <w:rPr>
          <w:lang w:val="en-US" w:eastAsia="en-US"/>
        </w:rPr>
        <w:t>Room</w:t>
      </w:r>
      <w:r w:rsidR="00631562" w:rsidRPr="00631562">
        <w:rPr>
          <w:lang w:eastAsia="en-US"/>
        </w:rPr>
        <w:t>)</w:t>
      </w:r>
      <w:r w:rsidR="00631562">
        <w:rPr>
          <w:lang w:eastAsia="en-US"/>
        </w:rPr>
        <w:t xml:space="preserve"> – </w:t>
      </w:r>
      <w:r w:rsidR="00796AA4">
        <w:rPr>
          <w:lang w:eastAsia="en-US"/>
        </w:rPr>
        <w:t>сущность, содержащая информацию об</w:t>
      </w:r>
      <w:r w:rsidR="00CA4FCB">
        <w:rPr>
          <w:lang w:eastAsia="en-US"/>
        </w:rPr>
        <w:t xml:space="preserve"> </w:t>
      </w:r>
      <w:r w:rsidR="00631562">
        <w:rPr>
          <w:lang w:eastAsia="en-US"/>
        </w:rPr>
        <w:t>отдельн</w:t>
      </w:r>
      <w:r w:rsidR="00796AA4">
        <w:rPr>
          <w:lang w:eastAsia="en-US"/>
        </w:rPr>
        <w:t xml:space="preserve">ом </w:t>
      </w:r>
      <w:r w:rsidR="00631562">
        <w:rPr>
          <w:lang w:eastAsia="en-US"/>
        </w:rPr>
        <w:t>чат</w:t>
      </w:r>
      <w:r w:rsidR="00796AA4">
        <w:rPr>
          <w:lang w:eastAsia="en-US"/>
        </w:rPr>
        <w:t>е</w:t>
      </w:r>
      <w:r w:rsidR="00631562">
        <w:rPr>
          <w:lang w:eastAsia="en-US"/>
        </w:rPr>
        <w:t>, в котором происходит общение пользователя и сотрудника поддержки</w:t>
      </w:r>
      <w:r w:rsidR="001A5D5D" w:rsidRPr="001A5D5D">
        <w:rPr>
          <w:lang w:eastAsia="en-US"/>
        </w:rPr>
        <w:t>;</w:t>
      </w:r>
    </w:p>
    <w:p w14:paraId="2B833EBB" w14:textId="38582E80" w:rsidR="008264B7" w:rsidRDefault="00C943E9" w:rsidP="008420E7">
      <w:pPr>
        <w:pStyle w:val="aa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д</w:t>
      </w:r>
      <w:r w:rsidR="008264B7">
        <w:rPr>
          <w:lang w:eastAsia="en-US"/>
        </w:rPr>
        <w:t>епартамент (</w:t>
      </w:r>
      <w:r w:rsidR="008264B7">
        <w:rPr>
          <w:lang w:val="en-US" w:eastAsia="en-US"/>
        </w:rPr>
        <w:t>Department</w:t>
      </w:r>
      <w:r w:rsidR="008264B7" w:rsidRPr="008264B7">
        <w:rPr>
          <w:lang w:eastAsia="en-US"/>
        </w:rPr>
        <w:t xml:space="preserve">) – </w:t>
      </w:r>
      <w:r w:rsidR="009B13C4">
        <w:rPr>
          <w:lang w:eastAsia="en-US"/>
        </w:rPr>
        <w:t>сущность, содержащая информацию об</w:t>
      </w:r>
      <w:r w:rsidR="008264B7">
        <w:rPr>
          <w:lang w:eastAsia="en-US"/>
        </w:rPr>
        <w:t xml:space="preserve"> </w:t>
      </w:r>
      <w:r w:rsidR="0099756E">
        <w:rPr>
          <w:lang w:eastAsia="en-US"/>
        </w:rPr>
        <w:t>отдел</w:t>
      </w:r>
      <w:r w:rsidR="009B13C4">
        <w:rPr>
          <w:lang w:eastAsia="en-US"/>
        </w:rPr>
        <w:t>е</w:t>
      </w:r>
      <w:r w:rsidR="0099756E">
        <w:rPr>
          <w:lang w:eastAsia="en-US"/>
        </w:rPr>
        <w:t xml:space="preserve"> поддержки пользователей компании. </w:t>
      </w:r>
      <w:r w:rsidR="00DA755D">
        <w:rPr>
          <w:lang w:eastAsia="en-US"/>
        </w:rPr>
        <w:t>Так, например</w:t>
      </w:r>
      <w:r w:rsidR="008264B7">
        <w:rPr>
          <w:lang w:eastAsia="en-US"/>
        </w:rPr>
        <w:t>, пользователь</w:t>
      </w:r>
      <w:r w:rsidR="00D76866">
        <w:rPr>
          <w:lang w:eastAsia="en-US"/>
        </w:rPr>
        <w:t>,</w:t>
      </w:r>
      <w:r w:rsidR="008264B7">
        <w:rPr>
          <w:lang w:eastAsia="en-US"/>
        </w:rPr>
        <w:t xml:space="preserve"> скорее всего</w:t>
      </w:r>
      <w:r w:rsidR="00D76866">
        <w:rPr>
          <w:lang w:eastAsia="en-US"/>
        </w:rPr>
        <w:t>,</w:t>
      </w:r>
      <w:r w:rsidR="008264B7">
        <w:rPr>
          <w:lang w:eastAsia="en-US"/>
        </w:rPr>
        <w:t xml:space="preserve"> будет обращаться в отдел поддержки, а партнер компании </w:t>
      </w:r>
      <w:r w:rsidR="00DA755D">
        <w:rPr>
          <w:lang w:eastAsia="en-US"/>
        </w:rPr>
        <w:t>–</w:t>
      </w:r>
      <w:r w:rsidR="008607DF">
        <w:rPr>
          <w:lang w:eastAsia="en-US"/>
        </w:rPr>
        <w:t xml:space="preserve"> </w:t>
      </w:r>
      <w:r w:rsidR="008264B7">
        <w:rPr>
          <w:lang w:eastAsia="en-US"/>
        </w:rPr>
        <w:t xml:space="preserve">в отдел </w:t>
      </w:r>
      <w:r w:rsidR="00F639F3">
        <w:rPr>
          <w:lang w:eastAsia="en-US"/>
        </w:rPr>
        <w:t>менеджеров</w:t>
      </w:r>
      <w:r w:rsidR="001A5D5D" w:rsidRPr="001A5D5D">
        <w:rPr>
          <w:lang w:eastAsia="en-US"/>
        </w:rPr>
        <w:t>;</w:t>
      </w:r>
    </w:p>
    <w:p w14:paraId="4C6567D7" w14:textId="076A9117" w:rsidR="00631562" w:rsidRDefault="00C943E9" w:rsidP="008420E7">
      <w:pPr>
        <w:pStyle w:val="aa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п</w:t>
      </w:r>
      <w:r w:rsidR="00631562">
        <w:rPr>
          <w:lang w:eastAsia="en-US"/>
        </w:rPr>
        <w:t>осетитель (</w:t>
      </w:r>
      <w:r w:rsidR="00631562">
        <w:rPr>
          <w:lang w:val="en-US" w:eastAsia="en-US"/>
        </w:rPr>
        <w:t>Visitor</w:t>
      </w:r>
      <w:r w:rsidR="00631562" w:rsidRPr="00631562">
        <w:rPr>
          <w:lang w:eastAsia="en-US"/>
        </w:rPr>
        <w:t>) –</w:t>
      </w:r>
      <w:r w:rsidR="00E40522">
        <w:rPr>
          <w:lang w:eastAsia="en-US"/>
        </w:rPr>
        <w:t xml:space="preserve"> </w:t>
      </w:r>
      <w:r w:rsidR="00631562">
        <w:rPr>
          <w:lang w:eastAsia="en-US"/>
        </w:rPr>
        <w:t xml:space="preserve">сущность, содержащая информацию о </w:t>
      </w:r>
      <w:r w:rsidR="00597673">
        <w:rPr>
          <w:lang w:eastAsia="en-US"/>
        </w:rPr>
        <w:t>пользователе</w:t>
      </w:r>
      <w:r w:rsidR="00631562">
        <w:rPr>
          <w:lang w:eastAsia="en-US"/>
        </w:rPr>
        <w:t>, такую, например, как имя и электронная почта</w:t>
      </w:r>
      <w:r w:rsidR="001A5D5D" w:rsidRPr="001A5D5D">
        <w:rPr>
          <w:lang w:eastAsia="en-US"/>
        </w:rPr>
        <w:t>;</w:t>
      </w:r>
    </w:p>
    <w:p w14:paraId="72CD35F5" w14:textId="056919BC" w:rsidR="00511D3F" w:rsidRDefault="00C943E9" w:rsidP="008420E7">
      <w:pPr>
        <w:pStyle w:val="aa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а</w:t>
      </w:r>
      <w:r w:rsidR="00511D3F">
        <w:rPr>
          <w:lang w:eastAsia="en-US"/>
        </w:rPr>
        <w:t>гент (</w:t>
      </w:r>
      <w:r w:rsidR="00511D3F">
        <w:rPr>
          <w:lang w:val="en-US" w:eastAsia="en-US"/>
        </w:rPr>
        <w:t>Agent</w:t>
      </w:r>
      <w:r w:rsidR="00511D3F" w:rsidRPr="00511D3F">
        <w:rPr>
          <w:lang w:eastAsia="en-US"/>
        </w:rPr>
        <w:t>) –</w:t>
      </w:r>
      <w:r w:rsidR="00E40522">
        <w:rPr>
          <w:lang w:eastAsia="en-US"/>
        </w:rPr>
        <w:t xml:space="preserve"> </w:t>
      </w:r>
      <w:r w:rsidR="00511D3F">
        <w:rPr>
          <w:lang w:eastAsia="en-US"/>
        </w:rPr>
        <w:t>сущность, содержащая информацию о сотруднике службы поддержки</w:t>
      </w:r>
      <w:r w:rsidR="001A5D5D" w:rsidRPr="001A5D5D">
        <w:rPr>
          <w:lang w:eastAsia="en-US"/>
        </w:rPr>
        <w:t>;</w:t>
      </w:r>
    </w:p>
    <w:p w14:paraId="0D8DFC65" w14:textId="714674D0" w:rsidR="00511D3F" w:rsidRDefault="00C943E9" w:rsidP="008420E7">
      <w:pPr>
        <w:pStyle w:val="aa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с</w:t>
      </w:r>
      <w:r w:rsidR="00511D3F">
        <w:rPr>
          <w:lang w:eastAsia="en-US"/>
        </w:rPr>
        <w:t>ообщение (</w:t>
      </w:r>
      <w:r w:rsidR="00511D3F">
        <w:rPr>
          <w:lang w:val="en-US" w:eastAsia="en-US"/>
        </w:rPr>
        <w:t>Message</w:t>
      </w:r>
      <w:r w:rsidR="00511D3F" w:rsidRPr="00511D3F">
        <w:rPr>
          <w:lang w:eastAsia="en-US"/>
        </w:rPr>
        <w:t>) –</w:t>
      </w:r>
      <w:r w:rsidR="00E40522">
        <w:rPr>
          <w:lang w:eastAsia="en-US"/>
        </w:rPr>
        <w:t xml:space="preserve"> </w:t>
      </w:r>
      <w:r w:rsidR="00511D3F">
        <w:rPr>
          <w:lang w:eastAsia="en-US"/>
        </w:rPr>
        <w:t>сущность, содержащая информацию о сообщении</w:t>
      </w:r>
      <w:r w:rsidR="007C4EAE">
        <w:rPr>
          <w:lang w:eastAsia="en-US"/>
        </w:rPr>
        <w:t xml:space="preserve"> </w:t>
      </w:r>
      <w:r w:rsidR="00511D3F">
        <w:rPr>
          <w:lang w:eastAsia="en-US"/>
        </w:rPr>
        <w:t xml:space="preserve">в определенной комнате. Оно также содержит информацию об отправителе, о дате и времени отправки и </w:t>
      </w:r>
      <w:r w:rsidR="00A345D3">
        <w:rPr>
          <w:lang w:eastAsia="en-US"/>
        </w:rPr>
        <w:t>других</w:t>
      </w:r>
      <w:r w:rsidR="001A5D5D" w:rsidRPr="001A5D5D">
        <w:rPr>
          <w:lang w:eastAsia="en-US"/>
        </w:rPr>
        <w:t>;</w:t>
      </w:r>
    </w:p>
    <w:p w14:paraId="13C5E852" w14:textId="42EE5523" w:rsidR="00CA4FCB" w:rsidRDefault="00C943E9" w:rsidP="008420E7">
      <w:pPr>
        <w:pStyle w:val="aa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lastRenderedPageBreak/>
        <w:t>н</w:t>
      </w:r>
      <w:r w:rsidR="000A572F">
        <w:rPr>
          <w:lang w:eastAsia="en-US"/>
        </w:rPr>
        <w:t>астраиваемое поле (</w:t>
      </w:r>
      <w:r w:rsidR="000A572F">
        <w:rPr>
          <w:lang w:val="en-US" w:eastAsia="en-US"/>
        </w:rPr>
        <w:t>Custom</w:t>
      </w:r>
      <w:r w:rsidR="00E5715D">
        <w:rPr>
          <w:lang w:eastAsia="en-US"/>
        </w:rPr>
        <w:t xml:space="preserve"> </w:t>
      </w:r>
      <w:r w:rsidR="000A572F">
        <w:rPr>
          <w:lang w:val="en-US" w:eastAsia="en-US"/>
        </w:rPr>
        <w:t>Field</w:t>
      </w:r>
      <w:r w:rsidR="000A572F" w:rsidRPr="000A572F">
        <w:rPr>
          <w:lang w:eastAsia="en-US"/>
        </w:rPr>
        <w:t>) –</w:t>
      </w:r>
      <w:r w:rsidR="00B16819">
        <w:rPr>
          <w:lang w:eastAsia="en-US"/>
        </w:rPr>
        <w:t xml:space="preserve"> </w:t>
      </w:r>
      <w:r w:rsidR="000A572F">
        <w:rPr>
          <w:lang w:eastAsia="en-US"/>
        </w:rPr>
        <w:t xml:space="preserve">сущность, представляющая собой поле </w:t>
      </w:r>
      <w:r w:rsidR="00F742BC">
        <w:rPr>
          <w:lang w:eastAsia="en-US"/>
        </w:rPr>
        <w:t xml:space="preserve">типа </w:t>
      </w:r>
      <w:r w:rsidR="000A572F">
        <w:rPr>
          <w:lang w:eastAsia="en-US"/>
        </w:rPr>
        <w:t xml:space="preserve">ключ-значение, </w:t>
      </w:r>
      <w:r w:rsidR="008D3AA9">
        <w:rPr>
          <w:lang w:eastAsia="en-US"/>
        </w:rPr>
        <w:t>которое создается</w:t>
      </w:r>
      <w:r w:rsidR="000A572F">
        <w:rPr>
          <w:lang w:eastAsia="en-US"/>
        </w:rPr>
        <w:t xml:space="preserve"> в панели администратора </w:t>
      </w:r>
      <w:r w:rsidR="003B2231">
        <w:rPr>
          <w:lang w:eastAsia="en-US"/>
        </w:rPr>
        <w:t xml:space="preserve">для того, чтобы в него записывать дополнительную информацию о </w:t>
      </w:r>
      <w:r w:rsidR="00B22221">
        <w:rPr>
          <w:lang w:eastAsia="en-US"/>
        </w:rPr>
        <w:t>посетителе</w:t>
      </w:r>
      <w:r w:rsidR="003B2231">
        <w:rPr>
          <w:lang w:eastAsia="en-US"/>
        </w:rPr>
        <w:t xml:space="preserve"> или комнате. Например, можно создать настраиваемое поле «Номер транзакции» для </w:t>
      </w:r>
      <w:r w:rsidR="00DE4F9B">
        <w:rPr>
          <w:lang w:eastAsia="en-US"/>
        </w:rPr>
        <w:t>комнаты</w:t>
      </w:r>
      <w:r w:rsidR="003B2231">
        <w:rPr>
          <w:lang w:eastAsia="en-US"/>
        </w:rPr>
        <w:t xml:space="preserve"> и в него записывать номер транзакции, с которой у пользователя проблема</w:t>
      </w:r>
      <w:r w:rsidR="00DE4F9B">
        <w:rPr>
          <w:lang w:eastAsia="en-US"/>
        </w:rPr>
        <w:t xml:space="preserve"> в данный момент</w:t>
      </w:r>
      <w:r w:rsidR="003B2231">
        <w:rPr>
          <w:lang w:eastAsia="en-US"/>
        </w:rPr>
        <w:t>.</w:t>
      </w:r>
      <w:r w:rsidR="00DE4F9B">
        <w:rPr>
          <w:lang w:eastAsia="en-US"/>
        </w:rPr>
        <w:t xml:space="preserve"> Или можно создать поле «Номер телефона» для посетителя и в него записывать контактный номер телефона пользователя</w:t>
      </w:r>
      <w:r w:rsidR="006609E6">
        <w:rPr>
          <w:lang w:eastAsia="en-US"/>
        </w:rPr>
        <w:t>.</w:t>
      </w:r>
    </w:p>
    <w:p w14:paraId="4E0C8E68" w14:textId="78532B9B" w:rsidR="00342FB1" w:rsidRDefault="00342FB1" w:rsidP="00817BC2">
      <w:pPr>
        <w:rPr>
          <w:lang w:eastAsia="en-US"/>
        </w:rPr>
      </w:pPr>
      <w:r>
        <w:rPr>
          <w:lang w:eastAsia="en-US"/>
        </w:rPr>
        <w:t xml:space="preserve">Таким образом, выявлены основные сущности и понятия, которыми оперирует </w:t>
      </w:r>
      <w:r w:rsidR="005C580C">
        <w:rPr>
          <w:lang w:eastAsia="en-US"/>
        </w:rPr>
        <w:t>платформа «</w:t>
      </w:r>
      <w:r>
        <w:rPr>
          <w:lang w:val="en-US" w:eastAsia="en-US"/>
        </w:rPr>
        <w:t>Rocket</w:t>
      </w:r>
      <w:r w:rsidRPr="00631562">
        <w:rPr>
          <w:lang w:eastAsia="en-US"/>
        </w:rPr>
        <w:t>.</w:t>
      </w:r>
      <w:r>
        <w:rPr>
          <w:lang w:val="en-US" w:eastAsia="en-US"/>
        </w:rPr>
        <w:t>Chat</w:t>
      </w:r>
      <w:r w:rsidR="005C580C">
        <w:rPr>
          <w:lang w:eastAsia="en-US"/>
        </w:rPr>
        <w:t>»</w:t>
      </w:r>
      <w:r w:rsidRPr="00631562">
        <w:rPr>
          <w:lang w:eastAsia="en-US"/>
        </w:rPr>
        <w:t xml:space="preserve"> </w:t>
      </w:r>
      <w:r>
        <w:rPr>
          <w:lang w:eastAsia="en-US"/>
        </w:rPr>
        <w:t xml:space="preserve">для </w:t>
      </w:r>
      <w:r w:rsidR="00C55887">
        <w:rPr>
          <w:lang w:eastAsia="en-US"/>
        </w:rPr>
        <w:t>реализации</w:t>
      </w:r>
      <w:r>
        <w:rPr>
          <w:lang w:eastAsia="en-US"/>
        </w:rPr>
        <w:t xml:space="preserve"> живых чатов.</w:t>
      </w:r>
    </w:p>
    <w:p w14:paraId="7626D92D" w14:textId="2D10C7F4" w:rsidR="0044161F" w:rsidRDefault="0044161F" w:rsidP="00817BC2">
      <w:pPr>
        <w:rPr>
          <w:lang w:eastAsia="en-US"/>
        </w:rPr>
      </w:pPr>
      <w:r>
        <w:rPr>
          <w:lang w:eastAsia="en-US"/>
        </w:rPr>
        <w:t>Поскольку речь идет о клиент-серверном взаимодействии, в которо</w:t>
      </w:r>
      <w:r w:rsidR="007A4CBC">
        <w:rPr>
          <w:lang w:eastAsia="en-US"/>
        </w:rPr>
        <w:t xml:space="preserve">м </w:t>
      </w:r>
      <w:r>
        <w:rPr>
          <w:lang w:eastAsia="en-US"/>
        </w:rPr>
        <w:t xml:space="preserve">клиентом выступает браузер, то основным протоколом взаимодействия </w:t>
      </w:r>
      <w:r w:rsidRPr="0040788A">
        <w:rPr>
          <w:lang w:eastAsia="en-US"/>
        </w:rPr>
        <w:t xml:space="preserve">встраиваемого </w:t>
      </w:r>
      <w:r>
        <w:rPr>
          <w:lang w:eastAsia="en-US"/>
        </w:rPr>
        <w:t xml:space="preserve">веб-чата и платформы </w:t>
      </w:r>
      <w:r w:rsidR="00933AD0">
        <w:rPr>
          <w:lang w:eastAsia="en-US"/>
        </w:rPr>
        <w:t>«</w:t>
      </w:r>
      <w:r>
        <w:rPr>
          <w:lang w:val="en-US" w:eastAsia="en-US"/>
        </w:rPr>
        <w:t>Rocket</w:t>
      </w:r>
      <w:r w:rsidRPr="00727871">
        <w:rPr>
          <w:lang w:eastAsia="en-US"/>
        </w:rPr>
        <w:t>.</w:t>
      </w:r>
      <w:r>
        <w:rPr>
          <w:lang w:val="en-US" w:eastAsia="en-US"/>
        </w:rPr>
        <w:t>Chat</w:t>
      </w:r>
      <w:r w:rsidR="00933AD0">
        <w:rPr>
          <w:lang w:eastAsia="en-US"/>
        </w:rPr>
        <w:t>»</w:t>
      </w:r>
      <w:r>
        <w:rPr>
          <w:lang w:eastAsia="en-US"/>
        </w:rPr>
        <w:t xml:space="preserve"> является протокол </w:t>
      </w:r>
      <w:r>
        <w:rPr>
          <w:lang w:val="en-US" w:eastAsia="en-US"/>
        </w:rPr>
        <w:t>HTTP</w:t>
      </w:r>
      <w:r>
        <w:rPr>
          <w:lang w:eastAsia="en-US"/>
        </w:rPr>
        <w:t>(</w:t>
      </w:r>
      <w:r>
        <w:rPr>
          <w:lang w:val="en-US" w:eastAsia="en-US"/>
        </w:rPr>
        <w:t>S</w:t>
      </w:r>
      <w:r>
        <w:rPr>
          <w:lang w:eastAsia="en-US"/>
        </w:rPr>
        <w:t>)</w:t>
      </w:r>
      <w:r w:rsidRPr="00930031">
        <w:rPr>
          <w:lang w:eastAsia="en-US"/>
        </w:rPr>
        <w:t xml:space="preserve"> [</w:t>
      </w:r>
      <w:r w:rsidR="001943B0" w:rsidRPr="001943B0">
        <w:rPr>
          <w:lang w:eastAsia="en-US"/>
        </w:rPr>
        <w:t>1</w:t>
      </w:r>
      <w:r w:rsidRPr="004A62CD">
        <w:rPr>
          <w:lang w:eastAsia="en-US"/>
        </w:rPr>
        <w:t>]</w:t>
      </w:r>
      <w:r w:rsidRPr="004C6050">
        <w:rPr>
          <w:lang w:eastAsia="en-US"/>
        </w:rPr>
        <w:t>.</w:t>
      </w:r>
      <w:r>
        <w:rPr>
          <w:lang w:eastAsia="en-US"/>
        </w:rPr>
        <w:t xml:space="preserve"> Но помимо протокола </w:t>
      </w:r>
      <w:r>
        <w:rPr>
          <w:lang w:val="en-US" w:eastAsia="en-US"/>
        </w:rPr>
        <w:t>HTTP</w:t>
      </w:r>
      <w:r w:rsidR="006B2807">
        <w:rPr>
          <w:lang w:eastAsia="en-US"/>
        </w:rPr>
        <w:t>(</w:t>
      </w:r>
      <w:r w:rsidR="006B2807">
        <w:rPr>
          <w:lang w:val="en-US" w:eastAsia="en-US"/>
        </w:rPr>
        <w:t>S</w:t>
      </w:r>
      <w:r w:rsidR="006B2807" w:rsidRPr="00CD73AF">
        <w:rPr>
          <w:lang w:eastAsia="en-US"/>
        </w:rPr>
        <w:t>)</w:t>
      </w:r>
      <w:r>
        <w:rPr>
          <w:lang w:eastAsia="en-US"/>
        </w:rPr>
        <w:t>, в</w:t>
      </w:r>
      <w:r w:rsidRPr="00930031">
        <w:rPr>
          <w:lang w:eastAsia="en-US"/>
        </w:rPr>
        <w:t xml:space="preserve"> </w:t>
      </w:r>
      <w:r>
        <w:rPr>
          <w:lang w:val="en-US" w:eastAsia="en-US"/>
        </w:rPr>
        <w:t>LiveChat</w:t>
      </w:r>
      <w:r w:rsidRPr="00930031">
        <w:rPr>
          <w:lang w:eastAsia="en-US"/>
        </w:rPr>
        <w:t xml:space="preserve"> </w:t>
      </w:r>
      <w:r>
        <w:rPr>
          <w:lang w:val="en-US" w:eastAsia="en-US"/>
        </w:rPr>
        <w:t>API</w:t>
      </w:r>
      <w:r w:rsidRPr="00930031">
        <w:rPr>
          <w:lang w:eastAsia="en-US"/>
        </w:rPr>
        <w:t xml:space="preserve"> </w:t>
      </w:r>
      <w:r>
        <w:rPr>
          <w:lang w:eastAsia="en-US"/>
        </w:rPr>
        <w:t xml:space="preserve">для реализации общения в реальном времени используется протокол </w:t>
      </w:r>
      <w:r>
        <w:rPr>
          <w:lang w:val="en-US" w:eastAsia="en-US"/>
        </w:rPr>
        <w:t>WebSocket</w:t>
      </w:r>
      <w:r w:rsidRPr="00930031">
        <w:rPr>
          <w:lang w:eastAsia="en-US"/>
        </w:rPr>
        <w:t xml:space="preserve"> [</w:t>
      </w:r>
      <w:r w:rsidR="001943B0" w:rsidRPr="007177C8">
        <w:rPr>
          <w:lang w:eastAsia="en-US"/>
        </w:rPr>
        <w:t>2</w:t>
      </w:r>
      <w:r w:rsidRPr="00930031">
        <w:rPr>
          <w:lang w:eastAsia="en-US"/>
        </w:rPr>
        <w:t>]</w:t>
      </w:r>
      <w:r>
        <w:rPr>
          <w:lang w:eastAsia="en-US"/>
        </w:rPr>
        <w:t>.</w:t>
      </w:r>
    </w:p>
    <w:p w14:paraId="44EB191E" w14:textId="3EAADA3F" w:rsidR="009A36DE" w:rsidRPr="00342724" w:rsidRDefault="00342724" w:rsidP="00817BC2">
      <w:pPr>
        <w:rPr>
          <w:lang w:eastAsia="en-US"/>
        </w:rPr>
      </w:pPr>
      <w:r>
        <w:rPr>
          <w:lang w:eastAsia="en-US"/>
        </w:rPr>
        <w:t xml:space="preserve">Исходя из документации, </w:t>
      </w:r>
      <w:r w:rsidR="00042A53">
        <w:rPr>
          <w:lang w:eastAsia="en-US"/>
        </w:rPr>
        <w:t>определен</w:t>
      </w:r>
      <w:r w:rsidR="00F13E9F">
        <w:rPr>
          <w:lang w:eastAsia="en-US"/>
        </w:rPr>
        <w:t xml:space="preserve"> список </w:t>
      </w:r>
      <w:r w:rsidR="00A70A0C">
        <w:rPr>
          <w:lang w:eastAsia="en-US"/>
        </w:rPr>
        <w:t>возможностей</w:t>
      </w:r>
      <w:r w:rsidR="00F13E9F">
        <w:rPr>
          <w:lang w:eastAsia="en-US"/>
        </w:rPr>
        <w:t xml:space="preserve">, которые предоставляет </w:t>
      </w:r>
      <w:r w:rsidR="00F13E9F">
        <w:rPr>
          <w:lang w:val="en-US" w:eastAsia="en-US"/>
        </w:rPr>
        <w:t>LiveChat</w:t>
      </w:r>
      <w:r w:rsidR="009417EE" w:rsidRPr="009417EE">
        <w:rPr>
          <w:lang w:eastAsia="en-US"/>
        </w:rPr>
        <w:t xml:space="preserve"> </w:t>
      </w:r>
      <w:r w:rsidR="009417EE">
        <w:rPr>
          <w:lang w:val="en-US" w:eastAsia="en-US"/>
        </w:rPr>
        <w:t>HTTP</w:t>
      </w:r>
      <w:r w:rsidR="00F13E9F" w:rsidRPr="00342724">
        <w:rPr>
          <w:lang w:eastAsia="en-US"/>
        </w:rPr>
        <w:t xml:space="preserve"> </w:t>
      </w:r>
      <w:r w:rsidR="00F13E9F">
        <w:rPr>
          <w:lang w:val="en-US" w:eastAsia="en-US"/>
        </w:rPr>
        <w:t>API</w:t>
      </w:r>
      <w:r w:rsidR="008264B7">
        <w:rPr>
          <w:lang w:eastAsia="en-US"/>
        </w:rPr>
        <w:t xml:space="preserve"> для</w:t>
      </w:r>
      <w:r w:rsidR="00FA46D3">
        <w:rPr>
          <w:lang w:eastAsia="en-US"/>
        </w:rPr>
        <w:t xml:space="preserve"> реализации встраиваемого</w:t>
      </w:r>
      <w:r w:rsidR="008264B7">
        <w:rPr>
          <w:lang w:eastAsia="en-US"/>
        </w:rPr>
        <w:t xml:space="preserve"> веб-чата</w:t>
      </w:r>
      <w:r w:rsidR="00F13E9F" w:rsidRPr="00342724">
        <w:rPr>
          <w:lang w:eastAsia="en-US"/>
        </w:rPr>
        <w:t>:</w:t>
      </w:r>
    </w:p>
    <w:p w14:paraId="13CCF3C8" w14:textId="19E2CDC1" w:rsidR="00F13E9F" w:rsidRDefault="00D03757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получение</w:t>
      </w:r>
      <w:r w:rsidR="00AC167E">
        <w:rPr>
          <w:lang w:eastAsia="en-US"/>
        </w:rPr>
        <w:t xml:space="preserve"> информаци</w:t>
      </w:r>
      <w:r w:rsidR="00362FCF">
        <w:rPr>
          <w:lang w:eastAsia="en-US"/>
        </w:rPr>
        <w:t>и</w:t>
      </w:r>
      <w:r w:rsidR="00AC167E">
        <w:rPr>
          <w:lang w:eastAsia="en-US"/>
        </w:rPr>
        <w:t xml:space="preserve"> о</w:t>
      </w:r>
      <w:r w:rsidR="00490658">
        <w:rPr>
          <w:lang w:eastAsia="en-US"/>
        </w:rPr>
        <w:t>б</w:t>
      </w:r>
      <w:r w:rsidR="00AC167E">
        <w:rPr>
          <w:lang w:eastAsia="en-US"/>
        </w:rPr>
        <w:t xml:space="preserve"> агенте</w:t>
      </w:r>
      <w:r w:rsidR="00AC167E">
        <w:rPr>
          <w:lang w:val="en-US" w:eastAsia="en-US"/>
        </w:rPr>
        <w:t>;</w:t>
      </w:r>
    </w:p>
    <w:p w14:paraId="7CF1761B" w14:textId="18E62A2C" w:rsidR="00AC167E" w:rsidRDefault="00D03757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получение</w:t>
      </w:r>
      <w:r w:rsidR="00AC167E">
        <w:rPr>
          <w:lang w:eastAsia="en-US"/>
        </w:rPr>
        <w:t xml:space="preserve"> информаци</w:t>
      </w:r>
      <w:r w:rsidR="005C01E8">
        <w:rPr>
          <w:lang w:eastAsia="en-US"/>
        </w:rPr>
        <w:t>и</w:t>
      </w:r>
      <w:r w:rsidR="00AC167E">
        <w:rPr>
          <w:lang w:eastAsia="en-US"/>
        </w:rPr>
        <w:t xml:space="preserve"> о конфигурации виджета и дополнительн</w:t>
      </w:r>
      <w:r w:rsidR="00913DCC">
        <w:rPr>
          <w:lang w:eastAsia="en-US"/>
        </w:rPr>
        <w:t>ых</w:t>
      </w:r>
      <w:r w:rsidR="00AC167E">
        <w:rPr>
          <w:lang w:eastAsia="en-US"/>
        </w:rPr>
        <w:t xml:space="preserve"> данны</w:t>
      </w:r>
      <w:r w:rsidR="00913DCC">
        <w:rPr>
          <w:lang w:eastAsia="en-US"/>
        </w:rPr>
        <w:t>х</w:t>
      </w:r>
      <w:r w:rsidR="00AC167E">
        <w:rPr>
          <w:lang w:eastAsia="en-US"/>
        </w:rPr>
        <w:t xml:space="preserve"> о пользователе</w:t>
      </w:r>
      <w:r w:rsidR="002C6BF2">
        <w:rPr>
          <w:lang w:eastAsia="en-US"/>
        </w:rPr>
        <w:t xml:space="preserve">, комнате, департаментах и </w:t>
      </w:r>
      <w:r w:rsidR="00D30D81">
        <w:rPr>
          <w:lang w:eastAsia="en-US"/>
        </w:rPr>
        <w:t>других</w:t>
      </w:r>
      <w:r w:rsidR="00AC167E" w:rsidRPr="00AC167E">
        <w:rPr>
          <w:lang w:eastAsia="en-US"/>
        </w:rPr>
        <w:t>;</w:t>
      </w:r>
    </w:p>
    <w:p w14:paraId="7B5F9937" w14:textId="6BD7CD32" w:rsidR="00D03757" w:rsidRDefault="00D03757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установка настраиваемых полей</w:t>
      </w:r>
      <w:r>
        <w:rPr>
          <w:lang w:val="en-US" w:eastAsia="en-US"/>
        </w:rPr>
        <w:t>;</w:t>
      </w:r>
    </w:p>
    <w:p w14:paraId="2FBD04F5" w14:textId="3736FC56" w:rsidR="002D151C" w:rsidRPr="00CB0C31" w:rsidRDefault="002D151C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отправка сообщения</w:t>
      </w:r>
      <w:r>
        <w:rPr>
          <w:lang w:val="en-US" w:eastAsia="en-US"/>
        </w:rPr>
        <w:t>;</w:t>
      </w:r>
    </w:p>
    <w:p w14:paraId="537B4DE0" w14:textId="692F6EB3" w:rsidR="00CB0C31" w:rsidRPr="00CB0C31" w:rsidRDefault="00CB0C31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изменение сообщения</w:t>
      </w:r>
      <w:r>
        <w:rPr>
          <w:lang w:val="en-US" w:eastAsia="en-US"/>
        </w:rPr>
        <w:t>;</w:t>
      </w:r>
    </w:p>
    <w:p w14:paraId="5BB6B5BF" w14:textId="2EB958A3" w:rsidR="00CB0C31" w:rsidRPr="00CB0C31" w:rsidRDefault="00CB0C31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удаление сообщения</w:t>
      </w:r>
      <w:r>
        <w:rPr>
          <w:lang w:val="en-US" w:eastAsia="en-US"/>
        </w:rPr>
        <w:t>;</w:t>
      </w:r>
    </w:p>
    <w:p w14:paraId="002C5CC8" w14:textId="082ED36A" w:rsidR="00CB0C31" w:rsidRDefault="00CB0C31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получение истории сообщений в комнате</w:t>
      </w:r>
      <w:r w:rsidRPr="00CB0C31">
        <w:rPr>
          <w:lang w:eastAsia="en-US"/>
        </w:rPr>
        <w:t>;</w:t>
      </w:r>
    </w:p>
    <w:p w14:paraId="69A43701" w14:textId="336540CE" w:rsidR="002D151C" w:rsidRDefault="00A17643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получение информации о текущей комнате или регистрация новой, если текущая отсутствует</w:t>
      </w:r>
      <w:r w:rsidRPr="00A17643">
        <w:rPr>
          <w:lang w:eastAsia="en-US"/>
        </w:rPr>
        <w:t>;</w:t>
      </w:r>
    </w:p>
    <w:p w14:paraId="4E7400D7" w14:textId="73DFFC86" w:rsidR="00A17643" w:rsidRPr="00CB0C31" w:rsidRDefault="00E5316A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закрытие комнаты</w:t>
      </w:r>
      <w:r>
        <w:rPr>
          <w:lang w:val="en-US" w:eastAsia="en-US"/>
        </w:rPr>
        <w:t>;</w:t>
      </w:r>
    </w:p>
    <w:p w14:paraId="72E7871B" w14:textId="7397E20B" w:rsidR="00CB0C31" w:rsidRDefault="0028061D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переключение комнаты на другой департамент</w:t>
      </w:r>
      <w:r w:rsidRPr="0028061D">
        <w:rPr>
          <w:lang w:eastAsia="en-US"/>
        </w:rPr>
        <w:t>;</w:t>
      </w:r>
    </w:p>
    <w:p w14:paraId="24C7B20A" w14:textId="7137DA83" w:rsidR="00C22B9D" w:rsidRDefault="00C22B9D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отправка оценки</w:t>
      </w:r>
      <w:r w:rsidR="003D02AA">
        <w:rPr>
          <w:lang w:val="en-US" w:eastAsia="en-US"/>
        </w:rPr>
        <w:t xml:space="preserve"> </w:t>
      </w:r>
      <w:r w:rsidR="003D02AA">
        <w:rPr>
          <w:lang w:eastAsia="en-US"/>
        </w:rPr>
        <w:t>обслуживания</w:t>
      </w:r>
      <w:r>
        <w:rPr>
          <w:lang w:val="en-US" w:eastAsia="en-US"/>
        </w:rPr>
        <w:t>;</w:t>
      </w:r>
    </w:p>
    <w:p w14:paraId="06C6C93B" w14:textId="0CF45F71" w:rsidR="009C608B" w:rsidRPr="009C608B" w:rsidRDefault="009C608B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получение информации о пользователе</w:t>
      </w:r>
      <w:r>
        <w:rPr>
          <w:lang w:val="en-US" w:eastAsia="en-US"/>
        </w:rPr>
        <w:t>;</w:t>
      </w:r>
    </w:p>
    <w:p w14:paraId="639F33E6" w14:textId="1B116F57" w:rsidR="009C608B" w:rsidRPr="00CD2DF4" w:rsidRDefault="009C608B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lastRenderedPageBreak/>
        <w:t>регистрация нового пользователя</w:t>
      </w:r>
      <w:r>
        <w:rPr>
          <w:lang w:val="en-US" w:eastAsia="en-US"/>
        </w:rPr>
        <w:t>;</w:t>
      </w:r>
    </w:p>
    <w:p w14:paraId="06E91C73" w14:textId="25022BFB" w:rsidR="00CD2DF4" w:rsidRPr="00F13E9F" w:rsidRDefault="00CD2DF4" w:rsidP="008420E7">
      <w:pPr>
        <w:pStyle w:val="a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отправка истории навигации пользователя</w:t>
      </w:r>
      <w:r w:rsidR="00BF0797">
        <w:rPr>
          <w:lang w:eastAsia="en-US"/>
        </w:rPr>
        <w:t>.</w:t>
      </w:r>
    </w:p>
    <w:p w14:paraId="22EFA1EA" w14:textId="036AAD92" w:rsidR="0044161F" w:rsidRDefault="00CF2F15" w:rsidP="0040788A">
      <w:pPr>
        <w:rPr>
          <w:lang w:eastAsia="en-US"/>
        </w:rPr>
      </w:pPr>
      <w:r>
        <w:rPr>
          <w:lang w:eastAsia="en-US"/>
        </w:rPr>
        <w:t>Исходя</w:t>
      </w:r>
      <w:r w:rsidR="0044161F">
        <w:rPr>
          <w:lang w:eastAsia="en-US"/>
        </w:rPr>
        <w:t xml:space="preserve"> из той же документации</w:t>
      </w:r>
      <w:r w:rsidR="00CF62C8">
        <w:rPr>
          <w:lang w:eastAsia="en-US"/>
        </w:rPr>
        <w:t xml:space="preserve"> </w:t>
      </w:r>
      <w:r w:rsidR="00CF62C8" w:rsidRPr="00CF62C8">
        <w:rPr>
          <w:lang w:eastAsia="en-US"/>
        </w:rPr>
        <w:t>[2]</w:t>
      </w:r>
      <w:r w:rsidR="0044161F">
        <w:rPr>
          <w:lang w:eastAsia="en-US"/>
        </w:rPr>
        <w:t xml:space="preserve">, </w:t>
      </w:r>
      <w:r w:rsidR="008E5B2E">
        <w:rPr>
          <w:lang w:eastAsia="en-US"/>
        </w:rPr>
        <w:t>определен</w:t>
      </w:r>
      <w:r w:rsidR="0044161F">
        <w:rPr>
          <w:lang w:eastAsia="en-US"/>
        </w:rPr>
        <w:t xml:space="preserve"> список возможностей, которые предоставляет </w:t>
      </w:r>
      <w:r w:rsidR="0044161F">
        <w:rPr>
          <w:lang w:val="en-US" w:eastAsia="en-US"/>
        </w:rPr>
        <w:t>LiveChat</w:t>
      </w:r>
      <w:r w:rsidR="0044161F" w:rsidRPr="009417EE">
        <w:rPr>
          <w:lang w:eastAsia="en-US"/>
        </w:rPr>
        <w:t xml:space="preserve"> </w:t>
      </w:r>
      <w:r w:rsidR="0044161F">
        <w:rPr>
          <w:lang w:val="en-US" w:eastAsia="en-US"/>
        </w:rPr>
        <w:t>WebSocket</w:t>
      </w:r>
      <w:r w:rsidR="0044161F" w:rsidRPr="00342724">
        <w:rPr>
          <w:lang w:eastAsia="en-US"/>
        </w:rPr>
        <w:t xml:space="preserve"> </w:t>
      </w:r>
      <w:r w:rsidR="0044161F">
        <w:rPr>
          <w:lang w:val="en-US" w:eastAsia="en-US"/>
        </w:rPr>
        <w:t>API</w:t>
      </w:r>
      <w:r w:rsidR="0044161F">
        <w:rPr>
          <w:lang w:eastAsia="en-US"/>
        </w:rPr>
        <w:t xml:space="preserve"> для реализации встраиваемого веб-чата</w:t>
      </w:r>
      <w:r w:rsidR="0044161F" w:rsidRPr="00342724">
        <w:rPr>
          <w:lang w:eastAsia="en-US"/>
        </w:rPr>
        <w:t>:</w:t>
      </w:r>
    </w:p>
    <w:p w14:paraId="19718971" w14:textId="25BE6A14" w:rsidR="009A6591" w:rsidRDefault="009A6591" w:rsidP="008420E7">
      <w:pPr>
        <w:pStyle w:val="aa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получение информации о конфигурации виджета и дополнительных данных о пользователе, комнате, департаментах и </w:t>
      </w:r>
      <w:r w:rsidR="00760E01">
        <w:rPr>
          <w:lang w:eastAsia="en-US"/>
        </w:rPr>
        <w:t>других</w:t>
      </w:r>
      <w:r w:rsidRPr="00AC167E">
        <w:rPr>
          <w:lang w:eastAsia="en-US"/>
        </w:rPr>
        <w:t>;</w:t>
      </w:r>
    </w:p>
    <w:p w14:paraId="050C862B" w14:textId="77777777" w:rsidR="009A6591" w:rsidRPr="00CD2DF4" w:rsidRDefault="009A6591" w:rsidP="008420E7">
      <w:pPr>
        <w:pStyle w:val="aa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регистрация нового пользователя</w:t>
      </w:r>
      <w:r>
        <w:rPr>
          <w:lang w:val="en-US" w:eastAsia="en-US"/>
        </w:rPr>
        <w:t>;</w:t>
      </w:r>
    </w:p>
    <w:p w14:paraId="28629ABC" w14:textId="77777777" w:rsidR="009A6591" w:rsidRPr="00CB0C31" w:rsidRDefault="009A6591" w:rsidP="008420E7">
      <w:pPr>
        <w:pStyle w:val="aa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отправка сообщения</w:t>
      </w:r>
      <w:r>
        <w:rPr>
          <w:lang w:val="en-US" w:eastAsia="en-US"/>
        </w:rPr>
        <w:t>;</w:t>
      </w:r>
    </w:p>
    <w:p w14:paraId="49BDF240" w14:textId="5361559A" w:rsidR="002D1E5E" w:rsidRDefault="009A6591" w:rsidP="008420E7">
      <w:pPr>
        <w:pStyle w:val="aa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получение</w:t>
      </w:r>
      <w:r w:rsidR="00FA38B9" w:rsidRPr="00FA38B9">
        <w:rPr>
          <w:lang w:eastAsia="en-US"/>
        </w:rPr>
        <w:t xml:space="preserve"> </w:t>
      </w:r>
      <w:r w:rsidR="00FA38B9">
        <w:rPr>
          <w:lang w:eastAsia="en-US"/>
        </w:rPr>
        <w:t>новых или измененных</w:t>
      </w:r>
      <w:r>
        <w:rPr>
          <w:lang w:eastAsia="en-US"/>
        </w:rPr>
        <w:t xml:space="preserve"> сообщений из определенной комнаты</w:t>
      </w:r>
      <w:r w:rsidRPr="009A6591">
        <w:rPr>
          <w:lang w:eastAsia="en-US"/>
        </w:rPr>
        <w:t>;</w:t>
      </w:r>
    </w:p>
    <w:p w14:paraId="72920F46" w14:textId="51B56271" w:rsidR="00677DE5" w:rsidRDefault="009A6591" w:rsidP="008420E7">
      <w:pPr>
        <w:pStyle w:val="aa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получение информации о </w:t>
      </w:r>
      <w:r w:rsidR="00FA38B9">
        <w:rPr>
          <w:lang w:eastAsia="en-US"/>
        </w:rPr>
        <w:t>том,</w:t>
      </w:r>
      <w:r>
        <w:rPr>
          <w:lang w:eastAsia="en-US"/>
        </w:rPr>
        <w:t xml:space="preserve"> что сообщение удалено</w:t>
      </w:r>
      <w:r w:rsidR="000A1CC3">
        <w:rPr>
          <w:lang w:eastAsia="en-US"/>
        </w:rPr>
        <w:t>.</w:t>
      </w:r>
    </w:p>
    <w:p w14:paraId="4D9AC4B4" w14:textId="68C54DBD" w:rsidR="003D10EA" w:rsidRDefault="00F13E9F" w:rsidP="00944FD9">
      <w:pPr>
        <w:rPr>
          <w:lang w:eastAsia="en-US"/>
        </w:rPr>
      </w:pPr>
      <w:r>
        <w:rPr>
          <w:lang w:eastAsia="en-US"/>
        </w:rPr>
        <w:t>Следующим шагом</w:t>
      </w:r>
      <w:r w:rsidR="00AC3E27">
        <w:rPr>
          <w:lang w:eastAsia="en-US"/>
        </w:rPr>
        <w:t xml:space="preserve"> построен</w:t>
      </w:r>
      <w:r>
        <w:rPr>
          <w:lang w:eastAsia="en-US"/>
        </w:rPr>
        <w:t xml:space="preserve"> алгоритм</w:t>
      </w:r>
      <w:r w:rsidR="00AC3E27">
        <w:rPr>
          <w:lang w:eastAsia="en-US"/>
        </w:rPr>
        <w:t xml:space="preserve"> </w:t>
      </w:r>
      <w:r>
        <w:rPr>
          <w:lang w:eastAsia="en-US"/>
        </w:rPr>
        <w:t>действий</w:t>
      </w:r>
      <w:r w:rsidR="00944FD9">
        <w:rPr>
          <w:lang w:eastAsia="en-US"/>
        </w:rPr>
        <w:t xml:space="preserve"> </w:t>
      </w:r>
      <w:r>
        <w:rPr>
          <w:lang w:eastAsia="en-US"/>
        </w:rPr>
        <w:t xml:space="preserve">для создания чата и общения между пользователем и сотрудником поддержки. </w:t>
      </w:r>
      <w:r w:rsidR="003D10EA">
        <w:rPr>
          <w:lang w:eastAsia="en-US"/>
        </w:rPr>
        <w:t>При отправке пользователем первого сообщения в чат, алгоритм действий должен быть следующий:</w:t>
      </w:r>
    </w:p>
    <w:p w14:paraId="0CCE4215" w14:textId="0F020D38" w:rsidR="00F13E9F" w:rsidRDefault="003D10EA" w:rsidP="008420E7">
      <w:pPr>
        <w:pStyle w:val="a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если пользователь ранее не был зарегистрирован, посылается запрос на регистрацию</w:t>
      </w:r>
      <w:r w:rsidR="00B13E80">
        <w:rPr>
          <w:lang w:eastAsia="en-US"/>
        </w:rPr>
        <w:t>, иначе посылается запрос на обновление текущих данных пользователя</w:t>
      </w:r>
      <w:r w:rsidRPr="003D10EA">
        <w:rPr>
          <w:lang w:eastAsia="en-US"/>
        </w:rPr>
        <w:t>;</w:t>
      </w:r>
    </w:p>
    <w:p w14:paraId="0A169C04" w14:textId="5CC1CFD8" w:rsidR="003D10EA" w:rsidRDefault="003D10EA" w:rsidP="008420E7">
      <w:pPr>
        <w:pStyle w:val="a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выполняется запрос на создание комнаты</w:t>
      </w:r>
      <w:r w:rsidRPr="003D10EA">
        <w:rPr>
          <w:lang w:eastAsia="en-US"/>
        </w:rPr>
        <w:t>;</w:t>
      </w:r>
    </w:p>
    <w:p w14:paraId="124F7BA5" w14:textId="0A6FFF27" w:rsidR="00B13E80" w:rsidRDefault="00B13E80" w:rsidP="008420E7">
      <w:pPr>
        <w:pStyle w:val="a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выполняется запрос на подписку событий комнаты</w:t>
      </w:r>
      <w:r w:rsidR="00A97FE3" w:rsidRPr="00A97FE3">
        <w:rPr>
          <w:lang w:eastAsia="en-US"/>
        </w:rPr>
        <w:t>;</w:t>
      </w:r>
    </w:p>
    <w:p w14:paraId="0BC777D7" w14:textId="19215A17" w:rsidR="003D10EA" w:rsidRDefault="00B13E80" w:rsidP="008420E7">
      <w:pPr>
        <w:pStyle w:val="a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выполняется запрос на установку настраиваемых полей, если они есть</w:t>
      </w:r>
      <w:r w:rsidRPr="00B13E80">
        <w:rPr>
          <w:lang w:eastAsia="en-US"/>
        </w:rPr>
        <w:t>;</w:t>
      </w:r>
    </w:p>
    <w:p w14:paraId="01FAB81C" w14:textId="598BFEC8" w:rsidR="003D10EA" w:rsidRDefault="003D10EA" w:rsidP="008420E7">
      <w:pPr>
        <w:pStyle w:val="a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посылается запрос на отправку сообщения в комнату</w:t>
      </w:r>
      <w:r w:rsidR="00716E1A" w:rsidRPr="00716E1A">
        <w:rPr>
          <w:lang w:eastAsia="en-US"/>
        </w:rPr>
        <w:t>.</w:t>
      </w:r>
    </w:p>
    <w:p w14:paraId="413C0E78" w14:textId="58E7415F" w:rsidR="003D10EA" w:rsidRDefault="007F07D5" w:rsidP="004C3C01">
      <w:pPr>
        <w:rPr>
          <w:lang w:eastAsia="en-US"/>
        </w:rPr>
      </w:pPr>
      <w:r>
        <w:rPr>
          <w:lang w:eastAsia="en-US"/>
        </w:rPr>
        <w:t>В случае, если</w:t>
      </w:r>
      <w:r w:rsidR="004C3C01">
        <w:rPr>
          <w:lang w:eastAsia="en-US"/>
        </w:rPr>
        <w:t xml:space="preserve"> комната уже создана, то происходит </w:t>
      </w:r>
      <w:r w:rsidR="001F0DFF">
        <w:rPr>
          <w:lang w:eastAsia="en-US"/>
        </w:rPr>
        <w:t>стандартный</w:t>
      </w:r>
      <w:r w:rsidR="004C3C01">
        <w:rPr>
          <w:lang w:eastAsia="en-US"/>
        </w:rPr>
        <w:t xml:space="preserve"> обмен сообщениями между пользователем и агентом, новые сообщения пользователь получает по протоколу </w:t>
      </w:r>
      <w:r w:rsidR="004C3C01">
        <w:rPr>
          <w:lang w:val="en-US" w:eastAsia="en-US"/>
        </w:rPr>
        <w:t>WebSocket</w:t>
      </w:r>
      <w:r w:rsidR="004C3C01">
        <w:rPr>
          <w:lang w:eastAsia="en-US"/>
        </w:rPr>
        <w:t>,</w:t>
      </w:r>
      <w:r w:rsidR="008D768A">
        <w:rPr>
          <w:lang w:eastAsia="en-US"/>
        </w:rPr>
        <w:t xml:space="preserve"> потому</w:t>
      </w:r>
      <w:r w:rsidR="003C07AF">
        <w:rPr>
          <w:lang w:eastAsia="en-US"/>
        </w:rPr>
        <w:t xml:space="preserve"> </w:t>
      </w:r>
      <w:r w:rsidR="004C3C01">
        <w:rPr>
          <w:lang w:eastAsia="en-US"/>
        </w:rPr>
        <w:t>что была выполнена подписка на комнату.</w:t>
      </w:r>
      <w:r w:rsidR="007A54FF">
        <w:rPr>
          <w:lang w:eastAsia="en-US"/>
        </w:rPr>
        <w:t xml:space="preserve"> По окончанию общения, пользователь или агент могут закрыть чат, в этом случае с сервера по протоколу </w:t>
      </w:r>
      <w:r w:rsidR="007A54FF">
        <w:rPr>
          <w:lang w:val="en-US" w:eastAsia="en-US"/>
        </w:rPr>
        <w:t>WebSocket</w:t>
      </w:r>
      <w:r w:rsidR="007A54FF" w:rsidRPr="007A54FF">
        <w:rPr>
          <w:lang w:eastAsia="en-US"/>
        </w:rPr>
        <w:t xml:space="preserve"> </w:t>
      </w:r>
      <w:r w:rsidR="007A54FF">
        <w:rPr>
          <w:lang w:eastAsia="en-US"/>
        </w:rPr>
        <w:t>приходит соответствующее событие.</w:t>
      </w:r>
    </w:p>
    <w:p w14:paraId="142FFB5A" w14:textId="72E167EF" w:rsidR="007A7B17" w:rsidRDefault="000249EF" w:rsidP="00C86444">
      <w:pPr>
        <w:rPr>
          <w:lang w:eastAsia="en-US"/>
        </w:rPr>
      </w:pPr>
      <w:r>
        <w:rPr>
          <w:lang w:eastAsia="en-US"/>
        </w:rPr>
        <w:lastRenderedPageBreak/>
        <w:t xml:space="preserve">Таким образом, выявлен функционал, предоставляемый </w:t>
      </w:r>
      <w:r w:rsidR="00B27852">
        <w:rPr>
          <w:lang w:eastAsia="en-US"/>
        </w:rPr>
        <w:t>«</w:t>
      </w:r>
      <w:r>
        <w:rPr>
          <w:lang w:val="en-US" w:eastAsia="en-US"/>
        </w:rPr>
        <w:t>Rocket</w:t>
      </w:r>
      <w:r w:rsidRPr="000249EF">
        <w:rPr>
          <w:lang w:eastAsia="en-US"/>
        </w:rPr>
        <w:t>.</w:t>
      </w:r>
      <w:r>
        <w:rPr>
          <w:lang w:val="en-US" w:eastAsia="en-US"/>
        </w:rPr>
        <w:t>Chat</w:t>
      </w:r>
      <w:r w:rsidRPr="000249EF">
        <w:rPr>
          <w:lang w:eastAsia="en-US"/>
        </w:rPr>
        <w:t xml:space="preserve"> </w:t>
      </w:r>
      <w:r>
        <w:rPr>
          <w:lang w:val="en-US" w:eastAsia="en-US"/>
        </w:rPr>
        <w:t>LiveChat</w:t>
      </w:r>
      <w:r w:rsidRPr="000249EF">
        <w:rPr>
          <w:lang w:eastAsia="en-US"/>
        </w:rPr>
        <w:t xml:space="preserve"> </w:t>
      </w:r>
      <w:r>
        <w:rPr>
          <w:lang w:val="en-US" w:eastAsia="en-US"/>
        </w:rPr>
        <w:t>API</w:t>
      </w:r>
      <w:r w:rsidR="00B27852">
        <w:rPr>
          <w:lang w:eastAsia="en-US"/>
        </w:rPr>
        <w:t>»</w:t>
      </w:r>
      <w:r w:rsidRPr="000249EF">
        <w:rPr>
          <w:lang w:eastAsia="en-US"/>
        </w:rPr>
        <w:t xml:space="preserve"> </w:t>
      </w:r>
      <w:r>
        <w:rPr>
          <w:lang w:eastAsia="en-US"/>
        </w:rPr>
        <w:t xml:space="preserve">для </w:t>
      </w:r>
      <w:r w:rsidR="00FE1B87">
        <w:rPr>
          <w:lang w:eastAsia="en-US"/>
        </w:rPr>
        <w:t>реализации встраиваемого веб-чата</w:t>
      </w:r>
      <w:r w:rsidR="00837618">
        <w:rPr>
          <w:lang w:eastAsia="en-US"/>
        </w:rPr>
        <w:t xml:space="preserve">, </w:t>
      </w:r>
      <w:r w:rsidR="00C86444">
        <w:rPr>
          <w:lang w:eastAsia="en-US"/>
        </w:rPr>
        <w:t>который позволит</w:t>
      </w:r>
      <w:r w:rsidR="00837618">
        <w:rPr>
          <w:lang w:eastAsia="en-US"/>
        </w:rPr>
        <w:t xml:space="preserve"> пользователю общаться с агентом в </w:t>
      </w:r>
      <w:r w:rsidR="00F20610">
        <w:rPr>
          <w:lang w:eastAsia="en-US"/>
        </w:rPr>
        <w:t>реальном времени</w:t>
      </w:r>
      <w:r>
        <w:rPr>
          <w:lang w:eastAsia="en-US"/>
        </w:rPr>
        <w:t>.</w:t>
      </w:r>
    </w:p>
    <w:p w14:paraId="5CCE3AF2" w14:textId="77777777" w:rsidR="007F3215" w:rsidRPr="009A36DE" w:rsidRDefault="007F3215" w:rsidP="00C86444">
      <w:pPr>
        <w:rPr>
          <w:lang w:eastAsia="en-US"/>
        </w:rPr>
      </w:pPr>
    </w:p>
    <w:p w14:paraId="35DF5115" w14:textId="6623DA28" w:rsidR="00C073D9" w:rsidRDefault="00F57110" w:rsidP="00C073D9">
      <w:pPr>
        <w:pStyle w:val="2"/>
      </w:pPr>
      <w:bookmarkStart w:id="29" w:name="_Toc74792773"/>
      <w:r>
        <w:t>Анализ</w:t>
      </w:r>
      <w:r w:rsidR="00C073D9" w:rsidRPr="00C073D9">
        <w:t xml:space="preserve"> </w:t>
      </w:r>
      <w:r w:rsidR="00C073D9">
        <w:t xml:space="preserve">разработанного компанией </w:t>
      </w:r>
      <w:r w:rsidR="00C073D9" w:rsidRPr="00C073D9">
        <w:t>дизайна</w:t>
      </w:r>
      <w:bookmarkEnd w:id="29"/>
    </w:p>
    <w:p w14:paraId="657AE373" w14:textId="0449A32C" w:rsidR="00B67973" w:rsidRDefault="00B67973" w:rsidP="00925EF5">
      <w:pPr>
        <w:rPr>
          <w:lang w:eastAsia="en-US"/>
        </w:rPr>
      </w:pPr>
      <w:r>
        <w:rPr>
          <w:lang w:eastAsia="en-US"/>
        </w:rPr>
        <w:t>С целью определения актуального для поставленной задачи функционала выполнен анализ разработанного специалистами компании дизайна реализуемого веб-чата</w:t>
      </w:r>
      <w:r w:rsidR="009D3DD0">
        <w:rPr>
          <w:lang w:eastAsia="en-US"/>
        </w:rPr>
        <w:t>.</w:t>
      </w:r>
    </w:p>
    <w:p w14:paraId="7CB85CED" w14:textId="4F728D57" w:rsidR="00F639F3" w:rsidRDefault="00E826EB" w:rsidP="00925EF5">
      <w:pPr>
        <w:rPr>
          <w:lang w:eastAsia="en-US"/>
        </w:rPr>
      </w:pPr>
      <w:r>
        <w:rPr>
          <w:lang w:eastAsia="en-US"/>
        </w:rPr>
        <w:t>На рисунке 1 представлен главный экран чата при первом открытии его пользователем.</w:t>
      </w:r>
    </w:p>
    <w:p w14:paraId="5375F4D1" w14:textId="6F935EE4" w:rsidR="000E67BE" w:rsidRDefault="00237C07" w:rsidP="000E67BE">
      <w:pPr>
        <w:pStyle w:val="a4"/>
        <w:keepNext/>
        <w:jc w:val="center"/>
      </w:pPr>
      <w:r w:rsidRPr="00237C07">
        <w:rPr>
          <w:noProof/>
        </w:rPr>
        <w:t xml:space="preserve"> </w:t>
      </w:r>
      <w:r w:rsidRPr="00237C07">
        <w:rPr>
          <w:noProof/>
        </w:rPr>
        <w:drawing>
          <wp:inline distT="0" distB="0" distL="0" distR="0" wp14:anchorId="75292040" wp14:editId="6CFF569B">
            <wp:extent cx="2410797" cy="45434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6607" cy="461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1925" w14:textId="1DC85989" w:rsidR="000E67BE" w:rsidRDefault="000E67BE" w:rsidP="000E67BE">
      <w:pPr>
        <w:pStyle w:val="a4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1</w:t>
        </w:r>
      </w:fldSimple>
      <w:r>
        <w:t xml:space="preserve"> – Главный экран чата при первом открытии</w:t>
      </w:r>
    </w:p>
    <w:p w14:paraId="31B00A7B" w14:textId="20EFC933" w:rsidR="00BE5BDB" w:rsidRDefault="00C44C23" w:rsidP="00B36B4E">
      <w:r>
        <w:t>Р</w:t>
      </w:r>
      <w:r w:rsidR="00BE5BDB">
        <w:t>еализуемый встраиваемый веб-чат подразумевает два основных состояния – скрытое и открытое. Когда веб-чат скрыт, в углу веб-страницы отображается только кнопка для</w:t>
      </w:r>
      <w:r w:rsidR="00132A4A">
        <w:t xml:space="preserve"> его</w:t>
      </w:r>
      <w:r w:rsidR="00BE5BDB">
        <w:t xml:space="preserve"> открытия, </w:t>
      </w:r>
      <w:r w:rsidR="00974D5B">
        <w:t>если</w:t>
      </w:r>
      <w:r w:rsidR="00BE5BDB">
        <w:t xml:space="preserve"> веб-чат открыт,</w:t>
      </w:r>
      <w:r w:rsidR="00EB6679">
        <w:t xml:space="preserve"> то</w:t>
      </w:r>
      <w:r w:rsidR="00BE5BDB">
        <w:t xml:space="preserve"> над кнопкой появляется окно чата, с которым </w:t>
      </w:r>
      <w:r w:rsidR="00825A4F">
        <w:t>взаимодействует</w:t>
      </w:r>
      <w:r w:rsidR="00BE5BDB">
        <w:t xml:space="preserve"> пользователь.</w:t>
      </w:r>
    </w:p>
    <w:p w14:paraId="76C467C6" w14:textId="670B5D01" w:rsidR="00432F44" w:rsidRDefault="00712EB3" w:rsidP="006C4559">
      <w:r>
        <w:lastRenderedPageBreak/>
        <w:t xml:space="preserve">На </w:t>
      </w:r>
      <w:r w:rsidR="00A23977">
        <w:t>рисунке 1</w:t>
      </w:r>
      <w:r>
        <w:t xml:space="preserve">, </w:t>
      </w:r>
      <w:r w:rsidR="00D63CB2">
        <w:t>кроме</w:t>
      </w:r>
      <w:r>
        <w:t xml:space="preserve"> самого чата, снизу отображены три состояния кнопки открытия и сокрытия чата. Первое</w:t>
      </w:r>
      <w:r w:rsidR="00D528D7">
        <w:t xml:space="preserve"> </w:t>
      </w:r>
      <w:r>
        <w:t>состояние, слева, отображается, когда</w:t>
      </w:r>
      <w:r w:rsidR="00880D05">
        <w:t xml:space="preserve"> окно</w:t>
      </w:r>
      <w:r>
        <w:t xml:space="preserve"> </w:t>
      </w:r>
      <w:r w:rsidR="00880D05">
        <w:t>веб-</w:t>
      </w:r>
      <w:r>
        <w:t>чат</w:t>
      </w:r>
      <w:r w:rsidR="00880D05">
        <w:t>а</w:t>
      </w:r>
      <w:r>
        <w:t xml:space="preserve"> открыт</w:t>
      </w:r>
      <w:r w:rsidR="00880D05">
        <w:t>о</w:t>
      </w:r>
      <w:r>
        <w:t xml:space="preserve">. Следующие два состояния отображаются, когда </w:t>
      </w:r>
      <w:r w:rsidR="00A7432B">
        <w:t>окно веб-</w:t>
      </w:r>
      <w:r>
        <w:t>чат</w:t>
      </w:r>
      <w:r w:rsidR="00A7432B">
        <w:t>а</w:t>
      </w:r>
      <w:r>
        <w:t xml:space="preserve"> скрыт</w:t>
      </w:r>
      <w:r w:rsidR="00A7432B">
        <w:t>о</w:t>
      </w:r>
      <w:r w:rsidR="00AB7106">
        <w:t xml:space="preserve">. Помимо этого, </w:t>
      </w:r>
      <w:r w:rsidR="002A411F">
        <w:t>в</w:t>
      </w:r>
      <w:r w:rsidR="00AB7106">
        <w:t xml:space="preserve"> третьем состоянии кнопки отображен счетчик непрочитанных пользователем сообщений.</w:t>
      </w:r>
      <w:r>
        <w:t xml:space="preserve"> </w:t>
      </w:r>
    </w:p>
    <w:p w14:paraId="7F657E9E" w14:textId="5195C67B" w:rsidR="00453435" w:rsidRDefault="002E6E04" w:rsidP="006C4559">
      <w:r>
        <w:t>В</w:t>
      </w:r>
      <w:r w:rsidR="00E46F4F">
        <w:t xml:space="preserve"> самом чате </w:t>
      </w:r>
      <w:r w:rsidR="00002E25">
        <w:t>отображено</w:t>
      </w:r>
      <w:r w:rsidR="00E46F4F">
        <w:t xml:space="preserve"> три ключевых блока: </w:t>
      </w:r>
      <w:r w:rsidR="008E5587">
        <w:t xml:space="preserve">блок вверху </w:t>
      </w:r>
      <w:r w:rsidR="00C44F0D">
        <w:t>–</w:t>
      </w:r>
      <w:r w:rsidR="00E46F4F">
        <w:t xml:space="preserve"> шапка, блок </w:t>
      </w:r>
      <w:r w:rsidR="003C19B9">
        <w:t xml:space="preserve">истории </w:t>
      </w:r>
      <w:r w:rsidR="00E46F4F">
        <w:t>сообщений и блок ввода сообщения.</w:t>
      </w:r>
    </w:p>
    <w:p w14:paraId="4248ED72" w14:textId="5D850351" w:rsidR="00AE2029" w:rsidRDefault="00AE2029" w:rsidP="006C4559">
      <w:r>
        <w:t xml:space="preserve">В </w:t>
      </w:r>
      <w:r w:rsidR="00DB2882">
        <w:t>шапке</w:t>
      </w:r>
      <w:r>
        <w:t xml:space="preserve"> </w:t>
      </w:r>
      <w:r w:rsidR="001A2B42">
        <w:t>отображено</w:t>
      </w:r>
      <w:r>
        <w:t xml:space="preserve"> два элемента</w:t>
      </w:r>
      <w:r w:rsidR="00E24041" w:rsidRPr="00E24041">
        <w:t>:</w:t>
      </w:r>
      <w:r w:rsidR="00774435" w:rsidRPr="00526D39">
        <w:t xml:space="preserve"> </w:t>
      </w:r>
      <w:r w:rsidR="00886B56">
        <w:t xml:space="preserve">текст слева </w:t>
      </w:r>
      <w:r>
        <w:t>и кнопка сокрытия чата</w:t>
      </w:r>
      <w:r w:rsidR="001A4762">
        <w:t xml:space="preserve"> справа</w:t>
      </w:r>
      <w:r>
        <w:t>.</w:t>
      </w:r>
      <w:r w:rsidR="006C4559">
        <w:t xml:space="preserve"> В блоке</w:t>
      </w:r>
      <w:r w:rsidR="006D4AED">
        <w:t xml:space="preserve"> истории</w:t>
      </w:r>
      <w:r w:rsidR="006C4559">
        <w:t xml:space="preserve"> сообщений находится приветственное сообщение</w:t>
      </w:r>
      <w:r w:rsidR="005830DE">
        <w:t xml:space="preserve"> для</w:t>
      </w:r>
      <w:r w:rsidR="006C4559">
        <w:t xml:space="preserve"> пользовател</w:t>
      </w:r>
      <w:r w:rsidR="005830DE">
        <w:t xml:space="preserve">я </w:t>
      </w:r>
      <w:r w:rsidR="006C4559">
        <w:t xml:space="preserve">при первом открытии чата, у данного сообщения отображается логотип компании </w:t>
      </w:r>
      <w:r w:rsidR="008501C5">
        <w:t>и над сообщением находится дата и время отправки</w:t>
      </w:r>
      <w:r w:rsidR="006C4559" w:rsidRPr="006C4559">
        <w:t>.</w:t>
      </w:r>
      <w:r w:rsidR="00CB518C">
        <w:t xml:space="preserve"> В блоке ввода сообщения находится три элемента: слева </w:t>
      </w:r>
      <w:r w:rsidR="00D60606">
        <w:t xml:space="preserve">– </w:t>
      </w:r>
      <w:r w:rsidR="00CB518C">
        <w:t xml:space="preserve">кнопка прикрепления файла, по центру </w:t>
      </w:r>
      <w:r w:rsidR="00DD666E">
        <w:t>–</w:t>
      </w:r>
      <w:r w:rsidR="00067511">
        <w:t xml:space="preserve"> </w:t>
      </w:r>
      <w:r w:rsidR="00CB518C">
        <w:t xml:space="preserve">поле ввода сообщения, а справа </w:t>
      </w:r>
      <w:r w:rsidR="00DD666E">
        <w:t>–</w:t>
      </w:r>
      <w:r w:rsidR="00CB0FAC">
        <w:t xml:space="preserve"> </w:t>
      </w:r>
      <w:r w:rsidR="00CB518C">
        <w:t>кнопка отправки сообщения.</w:t>
      </w:r>
    </w:p>
    <w:p w14:paraId="580FD70A" w14:textId="4B0EF0A8" w:rsidR="008D4FF2" w:rsidRDefault="005770D7" w:rsidP="006C4559">
      <w:r>
        <w:t>На рисунке 2 представлен</w:t>
      </w:r>
      <w:r w:rsidR="005427DE">
        <w:t>ы</w:t>
      </w:r>
      <w:r>
        <w:t xml:space="preserve"> фрагмент</w:t>
      </w:r>
      <w:r w:rsidR="005427DE">
        <w:t>ы</w:t>
      </w:r>
      <w:r>
        <w:t xml:space="preserve"> </w:t>
      </w:r>
      <w:r w:rsidR="008D4FF2">
        <w:t>переписк</w:t>
      </w:r>
      <w:r>
        <w:t>и</w:t>
      </w:r>
      <w:r w:rsidR="008D4FF2">
        <w:t xml:space="preserve"> между агентом и пользователем.</w:t>
      </w:r>
    </w:p>
    <w:p w14:paraId="39239F08" w14:textId="77777777" w:rsidR="008160D4" w:rsidRDefault="008D4FF2" w:rsidP="008160D4">
      <w:pPr>
        <w:pStyle w:val="a4"/>
        <w:jc w:val="center"/>
      </w:pPr>
      <w:r w:rsidRPr="008D4FF2">
        <w:rPr>
          <w:noProof/>
        </w:rPr>
        <w:drawing>
          <wp:inline distT="0" distB="0" distL="0" distR="0" wp14:anchorId="4C0F466F" wp14:editId="11F73451">
            <wp:extent cx="4943475" cy="4023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600" cy="403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95A" w14:textId="50FD0743" w:rsidR="00CD2A33" w:rsidRPr="006C4559" w:rsidRDefault="008160D4" w:rsidP="008160D4">
      <w:pPr>
        <w:pStyle w:val="a4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2</w:t>
        </w:r>
      </w:fldSimple>
      <w:r>
        <w:t xml:space="preserve"> – </w:t>
      </w:r>
      <w:r w:rsidR="005427DE">
        <w:t>Фрагменты переписки между агентом и пользователем</w:t>
      </w:r>
    </w:p>
    <w:p w14:paraId="11F3A8A5" w14:textId="23EB6790" w:rsidR="00F90497" w:rsidRDefault="007D28E6" w:rsidP="003C3A34">
      <w:pPr>
        <w:rPr>
          <w:lang w:eastAsia="en-US"/>
        </w:rPr>
      </w:pPr>
      <w:r>
        <w:rPr>
          <w:lang w:eastAsia="en-US"/>
        </w:rPr>
        <w:lastRenderedPageBreak/>
        <w:t xml:space="preserve">На </w:t>
      </w:r>
      <w:r w:rsidR="00FA6E5A">
        <w:rPr>
          <w:lang w:eastAsia="en-US"/>
        </w:rPr>
        <w:t xml:space="preserve">рисунке 2 </w:t>
      </w:r>
      <w:r w:rsidR="00E655A0">
        <w:rPr>
          <w:lang w:eastAsia="en-US"/>
        </w:rPr>
        <w:t>отображено</w:t>
      </w:r>
      <w:r>
        <w:rPr>
          <w:lang w:eastAsia="en-US"/>
        </w:rPr>
        <w:t xml:space="preserve"> несколько новых элементов. В блоке ввода сообщения видно, что при вводе длинного сообщения</w:t>
      </w:r>
      <w:r w:rsidR="00B10341">
        <w:rPr>
          <w:lang w:eastAsia="en-US"/>
        </w:rPr>
        <w:t>,</w:t>
      </w:r>
      <w:r>
        <w:rPr>
          <w:lang w:eastAsia="en-US"/>
        </w:rPr>
        <w:t xml:space="preserve"> блок увеличива</w:t>
      </w:r>
      <w:r w:rsidR="00FE7602">
        <w:rPr>
          <w:lang w:eastAsia="en-US"/>
        </w:rPr>
        <w:t>ется</w:t>
      </w:r>
      <w:r>
        <w:rPr>
          <w:lang w:eastAsia="en-US"/>
        </w:rPr>
        <w:t xml:space="preserve"> по высоте. </w:t>
      </w:r>
      <w:r w:rsidR="001E3E7C">
        <w:rPr>
          <w:lang w:eastAsia="en-US"/>
        </w:rPr>
        <w:t>Кроме</w:t>
      </w:r>
      <w:r>
        <w:rPr>
          <w:lang w:eastAsia="en-US"/>
        </w:rPr>
        <w:t xml:space="preserve"> этого, у кнопки отправки сообщения есть два состояния: когда сообщение нельзя отправить кнопка обозначен</w:t>
      </w:r>
      <w:r w:rsidR="003E73B6">
        <w:rPr>
          <w:lang w:eastAsia="en-US"/>
        </w:rPr>
        <w:t>а</w:t>
      </w:r>
      <w:r>
        <w:rPr>
          <w:lang w:eastAsia="en-US"/>
        </w:rPr>
        <w:t xml:space="preserve"> серым цветом, а в случае</w:t>
      </w:r>
      <w:r w:rsidR="00DC4353">
        <w:rPr>
          <w:lang w:eastAsia="en-US"/>
        </w:rPr>
        <w:t>,</w:t>
      </w:r>
      <w:r w:rsidR="003E73B6">
        <w:rPr>
          <w:lang w:eastAsia="en-US"/>
        </w:rPr>
        <w:t xml:space="preserve"> когда сообщение можно отправить</w:t>
      </w:r>
      <w:r w:rsidR="00DC4353">
        <w:rPr>
          <w:lang w:eastAsia="en-US"/>
        </w:rPr>
        <w:t>,</w:t>
      </w:r>
      <w:r w:rsidR="003E73B6">
        <w:rPr>
          <w:lang w:eastAsia="en-US"/>
        </w:rPr>
        <w:t xml:space="preserve"> кнопка обозначена зеленым </w:t>
      </w:r>
      <w:r w:rsidR="00E83ECA">
        <w:rPr>
          <w:lang w:eastAsia="en-US"/>
        </w:rPr>
        <w:t>цветом</w:t>
      </w:r>
      <w:r w:rsidR="003E73B6">
        <w:rPr>
          <w:lang w:eastAsia="en-US"/>
        </w:rPr>
        <w:t>.</w:t>
      </w:r>
      <w:r w:rsidR="007321CC">
        <w:rPr>
          <w:lang w:eastAsia="en-US"/>
        </w:rPr>
        <w:t xml:space="preserve"> В блоке</w:t>
      </w:r>
      <w:r w:rsidR="006937E1">
        <w:rPr>
          <w:lang w:eastAsia="en-US"/>
        </w:rPr>
        <w:t xml:space="preserve"> истории</w:t>
      </w:r>
      <w:r w:rsidR="007321CC">
        <w:rPr>
          <w:lang w:eastAsia="en-US"/>
        </w:rPr>
        <w:t xml:space="preserve"> сообщений </w:t>
      </w:r>
      <w:r w:rsidR="008272D2">
        <w:rPr>
          <w:lang w:eastAsia="en-US"/>
        </w:rPr>
        <w:t>отображены</w:t>
      </w:r>
      <w:r w:rsidR="007321CC">
        <w:rPr>
          <w:lang w:eastAsia="en-US"/>
        </w:rPr>
        <w:t xml:space="preserve"> сообщения</w:t>
      </w:r>
      <w:r w:rsidR="00B111C3">
        <w:rPr>
          <w:lang w:eastAsia="en-US"/>
        </w:rPr>
        <w:t xml:space="preserve"> как от агента и</w:t>
      </w:r>
      <w:r w:rsidR="007321CC">
        <w:rPr>
          <w:lang w:eastAsia="en-US"/>
        </w:rPr>
        <w:t xml:space="preserve"> пользователя</w:t>
      </w:r>
      <w:r w:rsidR="00E52B66">
        <w:rPr>
          <w:lang w:eastAsia="en-US"/>
        </w:rPr>
        <w:t>. При этом, у</w:t>
      </w:r>
      <w:r w:rsidR="007321CC">
        <w:rPr>
          <w:lang w:eastAsia="en-US"/>
        </w:rPr>
        <w:t xml:space="preserve"> сообщений агент</w:t>
      </w:r>
      <w:r w:rsidR="00390D5F">
        <w:rPr>
          <w:lang w:eastAsia="en-US"/>
        </w:rPr>
        <w:t>а, слева,</w:t>
      </w:r>
      <w:r w:rsidR="007321CC">
        <w:rPr>
          <w:lang w:eastAsia="en-US"/>
        </w:rPr>
        <w:t xml:space="preserve"> вместо логотипа </w:t>
      </w:r>
      <w:r w:rsidR="00723823">
        <w:rPr>
          <w:lang w:eastAsia="en-US"/>
        </w:rPr>
        <w:t>компании</w:t>
      </w:r>
      <w:r w:rsidR="00EB5534">
        <w:rPr>
          <w:lang w:eastAsia="en-US"/>
        </w:rPr>
        <w:t xml:space="preserve">, </w:t>
      </w:r>
      <w:r w:rsidR="007321CC">
        <w:rPr>
          <w:lang w:eastAsia="en-US"/>
        </w:rPr>
        <w:t>отображается фото профиля агента, а в сообщении сверху</w:t>
      </w:r>
      <w:r w:rsidR="00167587">
        <w:rPr>
          <w:lang w:eastAsia="en-US"/>
        </w:rPr>
        <w:t xml:space="preserve"> </w:t>
      </w:r>
      <w:r w:rsidR="007321CC">
        <w:rPr>
          <w:lang w:eastAsia="en-US"/>
        </w:rPr>
        <w:t xml:space="preserve">его имя. </w:t>
      </w:r>
      <w:r w:rsidR="00D75DE2">
        <w:rPr>
          <w:lang w:eastAsia="en-US"/>
        </w:rPr>
        <w:t xml:space="preserve">Под шапкой </w:t>
      </w:r>
      <w:r w:rsidR="00954974">
        <w:rPr>
          <w:lang w:eastAsia="en-US"/>
        </w:rPr>
        <w:t>отображен</w:t>
      </w:r>
      <w:r w:rsidR="00D75DE2">
        <w:rPr>
          <w:lang w:eastAsia="en-US"/>
        </w:rPr>
        <w:t xml:space="preserve"> элемент, при нажатии на который появляется новый блок</w:t>
      </w:r>
      <w:r w:rsidR="00C248EB">
        <w:rPr>
          <w:lang w:eastAsia="en-US"/>
        </w:rPr>
        <w:t xml:space="preserve"> </w:t>
      </w:r>
      <w:r w:rsidR="00D75DE2">
        <w:rPr>
          <w:lang w:eastAsia="en-US"/>
        </w:rPr>
        <w:t>для закрытия комнаты пользователем</w:t>
      </w:r>
      <w:r w:rsidR="00A42187">
        <w:rPr>
          <w:lang w:eastAsia="en-US"/>
        </w:rPr>
        <w:t>. В</w:t>
      </w:r>
      <w:r w:rsidR="00D75DE2">
        <w:rPr>
          <w:lang w:eastAsia="en-US"/>
        </w:rPr>
        <w:t xml:space="preserve"> данном блоке </w:t>
      </w:r>
      <w:r w:rsidR="00EC564A">
        <w:rPr>
          <w:lang w:eastAsia="en-US"/>
        </w:rPr>
        <w:t>отображ</w:t>
      </w:r>
      <w:r w:rsidR="003F104D">
        <w:rPr>
          <w:lang w:eastAsia="en-US"/>
        </w:rPr>
        <w:t>е</w:t>
      </w:r>
      <w:r w:rsidR="00EC564A">
        <w:rPr>
          <w:lang w:eastAsia="en-US"/>
        </w:rPr>
        <w:t>ны:</w:t>
      </w:r>
      <w:r w:rsidR="00D75DE2">
        <w:rPr>
          <w:lang w:eastAsia="en-US"/>
        </w:rPr>
        <w:t xml:space="preserve"> </w:t>
      </w:r>
      <w:r w:rsidR="00BE0C7D">
        <w:rPr>
          <w:lang w:eastAsia="en-US"/>
        </w:rPr>
        <w:t xml:space="preserve">поясняющий </w:t>
      </w:r>
      <w:r w:rsidR="00D75DE2">
        <w:rPr>
          <w:lang w:eastAsia="en-US"/>
        </w:rPr>
        <w:t>текст, кнопка</w:t>
      </w:r>
      <w:r w:rsidR="00B53DF4">
        <w:rPr>
          <w:lang w:eastAsia="en-US"/>
        </w:rPr>
        <w:t xml:space="preserve"> «</w:t>
      </w:r>
      <w:r w:rsidR="00B53DF4">
        <w:rPr>
          <w:lang w:val="en-US" w:eastAsia="en-US"/>
        </w:rPr>
        <w:t>FINISH</w:t>
      </w:r>
      <w:r w:rsidR="00B53DF4">
        <w:rPr>
          <w:lang w:eastAsia="en-US"/>
        </w:rPr>
        <w:t>»</w:t>
      </w:r>
      <w:r w:rsidR="009D6FE3">
        <w:rPr>
          <w:lang w:eastAsia="en-US"/>
        </w:rPr>
        <w:t xml:space="preserve"> для </w:t>
      </w:r>
      <w:r w:rsidR="00D75DE2">
        <w:rPr>
          <w:lang w:eastAsia="en-US"/>
        </w:rPr>
        <w:t>закрыт</w:t>
      </w:r>
      <w:r w:rsidR="009D6FE3">
        <w:rPr>
          <w:lang w:eastAsia="en-US"/>
        </w:rPr>
        <w:t>ия</w:t>
      </w:r>
      <w:r w:rsidR="00D75DE2">
        <w:rPr>
          <w:lang w:eastAsia="en-US"/>
        </w:rPr>
        <w:t xml:space="preserve"> чат</w:t>
      </w:r>
      <w:r w:rsidR="009D6FE3">
        <w:rPr>
          <w:lang w:eastAsia="en-US"/>
        </w:rPr>
        <w:t>а</w:t>
      </w:r>
      <w:r w:rsidR="00C25E15">
        <w:rPr>
          <w:lang w:eastAsia="en-US"/>
        </w:rPr>
        <w:t>,</w:t>
      </w:r>
      <w:r w:rsidR="00D75DE2">
        <w:rPr>
          <w:lang w:eastAsia="en-US"/>
        </w:rPr>
        <w:t xml:space="preserve"> и кнопка сокрытия данного блока</w:t>
      </w:r>
      <w:r w:rsidR="00FB3C5E">
        <w:rPr>
          <w:lang w:eastAsia="en-US"/>
        </w:rPr>
        <w:t xml:space="preserve"> в виде крестика</w:t>
      </w:r>
      <w:r w:rsidR="00D75DE2">
        <w:rPr>
          <w:lang w:eastAsia="en-US"/>
        </w:rPr>
        <w:t>.</w:t>
      </w:r>
    </w:p>
    <w:p w14:paraId="497075A3" w14:textId="7ED0349C" w:rsidR="00E01028" w:rsidRDefault="00E01028" w:rsidP="003C3A34">
      <w:pPr>
        <w:rPr>
          <w:lang w:eastAsia="en-US"/>
        </w:rPr>
      </w:pPr>
      <w:r>
        <w:rPr>
          <w:lang w:eastAsia="en-US"/>
        </w:rPr>
        <w:t xml:space="preserve">На </w:t>
      </w:r>
      <w:r w:rsidR="00306608">
        <w:rPr>
          <w:lang w:eastAsia="en-US"/>
        </w:rPr>
        <w:t>рисунке 3</w:t>
      </w:r>
      <w:r>
        <w:rPr>
          <w:lang w:eastAsia="en-US"/>
        </w:rPr>
        <w:t xml:space="preserve"> от</w:t>
      </w:r>
      <w:r w:rsidR="00306608">
        <w:rPr>
          <w:lang w:eastAsia="en-US"/>
        </w:rPr>
        <w:t>ображен</w:t>
      </w:r>
      <w:r w:rsidR="001D51A3">
        <w:rPr>
          <w:lang w:eastAsia="en-US"/>
        </w:rPr>
        <w:t>а</w:t>
      </w:r>
      <w:r w:rsidR="00306608">
        <w:rPr>
          <w:lang w:eastAsia="en-US"/>
        </w:rPr>
        <w:t xml:space="preserve"> </w:t>
      </w:r>
      <w:r>
        <w:rPr>
          <w:lang w:eastAsia="en-US"/>
        </w:rPr>
        <w:t>форма для оценки пользователем качества обслуживания.</w:t>
      </w:r>
    </w:p>
    <w:p w14:paraId="1EBFE3DF" w14:textId="77777777" w:rsidR="00E01028" w:rsidRDefault="00E01028" w:rsidP="00907CAA">
      <w:pPr>
        <w:pStyle w:val="a4"/>
        <w:keepNext/>
        <w:jc w:val="center"/>
      </w:pPr>
      <w:r w:rsidRPr="00E01028">
        <w:rPr>
          <w:noProof/>
        </w:rPr>
        <w:drawing>
          <wp:inline distT="0" distB="0" distL="0" distR="0" wp14:anchorId="676440C8" wp14:editId="532D1B87">
            <wp:extent cx="5940425" cy="3183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8EEF" w14:textId="47468EBA" w:rsidR="00E01028" w:rsidRDefault="00E01028" w:rsidP="00E01028">
      <w:pPr>
        <w:pStyle w:val="a4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3</w:t>
        </w:r>
      </w:fldSimple>
      <w:r>
        <w:t xml:space="preserve"> </w:t>
      </w:r>
      <w:r w:rsidR="004541BA">
        <w:t>–</w:t>
      </w:r>
      <w:r>
        <w:t xml:space="preserve"> Форма для оценки пользователем качества обслуживания</w:t>
      </w:r>
    </w:p>
    <w:p w14:paraId="5A717A49" w14:textId="41322153" w:rsidR="00A56515" w:rsidRDefault="00F42BE8" w:rsidP="003C3A34">
      <w:pPr>
        <w:rPr>
          <w:lang w:eastAsia="en-US"/>
        </w:rPr>
      </w:pPr>
      <w:r>
        <w:rPr>
          <w:lang w:eastAsia="en-US"/>
        </w:rPr>
        <w:t>Форма оценки качества</w:t>
      </w:r>
      <w:r w:rsidR="00E01028">
        <w:rPr>
          <w:lang w:eastAsia="en-US"/>
        </w:rPr>
        <w:t xml:space="preserve"> </w:t>
      </w:r>
      <w:r w:rsidR="005329C5">
        <w:rPr>
          <w:lang w:eastAsia="en-US"/>
        </w:rPr>
        <w:t xml:space="preserve">появляется после окончания разговора пользователя и агента. </w:t>
      </w:r>
      <w:r w:rsidR="00D54C8E">
        <w:rPr>
          <w:lang w:eastAsia="en-US"/>
        </w:rPr>
        <w:t>Вверху формы</w:t>
      </w:r>
      <w:r w:rsidR="005329C5">
        <w:rPr>
          <w:lang w:eastAsia="en-US"/>
        </w:rPr>
        <w:t xml:space="preserve"> </w:t>
      </w:r>
      <w:r w:rsidR="005F346C">
        <w:rPr>
          <w:lang w:eastAsia="en-US"/>
        </w:rPr>
        <w:t>отображен</w:t>
      </w:r>
      <w:r w:rsidR="005329C5">
        <w:rPr>
          <w:lang w:eastAsia="en-US"/>
        </w:rPr>
        <w:t xml:space="preserve"> вопрос, который </w:t>
      </w:r>
      <w:r w:rsidR="00704FE0">
        <w:rPr>
          <w:lang w:eastAsia="en-US"/>
        </w:rPr>
        <w:t>необходим</w:t>
      </w:r>
      <w:r w:rsidR="005329C5">
        <w:rPr>
          <w:lang w:eastAsia="en-US"/>
        </w:rPr>
        <w:t xml:space="preserve"> пользователю </w:t>
      </w:r>
      <w:r w:rsidR="00704FE0">
        <w:rPr>
          <w:lang w:eastAsia="en-US"/>
        </w:rPr>
        <w:t xml:space="preserve">для выставления </w:t>
      </w:r>
      <w:r w:rsidR="005329C5">
        <w:rPr>
          <w:lang w:eastAsia="en-US"/>
        </w:rPr>
        <w:t>оценк</w:t>
      </w:r>
      <w:r w:rsidR="00704FE0">
        <w:rPr>
          <w:lang w:eastAsia="en-US"/>
        </w:rPr>
        <w:t>и</w:t>
      </w:r>
      <w:r w:rsidR="005329C5">
        <w:rPr>
          <w:lang w:eastAsia="en-US"/>
        </w:rPr>
        <w:t xml:space="preserve"> обслуживания. В форме </w:t>
      </w:r>
      <w:r w:rsidR="00BB48EE">
        <w:rPr>
          <w:lang w:eastAsia="en-US"/>
        </w:rPr>
        <w:t>отображены</w:t>
      </w:r>
      <w:r w:rsidR="005329C5">
        <w:rPr>
          <w:lang w:eastAsia="en-US"/>
        </w:rPr>
        <w:t xml:space="preserve"> две кнопки</w:t>
      </w:r>
      <w:r w:rsidR="00BB48EE">
        <w:rPr>
          <w:lang w:eastAsia="en-US"/>
        </w:rPr>
        <w:t xml:space="preserve"> оценки:</w:t>
      </w:r>
      <w:r w:rsidR="005329C5">
        <w:rPr>
          <w:lang w:eastAsia="en-US"/>
        </w:rPr>
        <w:t xml:space="preserve"> </w:t>
      </w:r>
      <w:r w:rsidR="009D0B07">
        <w:rPr>
          <w:lang w:eastAsia="en-US"/>
        </w:rPr>
        <w:t>положительн</w:t>
      </w:r>
      <w:r w:rsidR="00BB48EE">
        <w:rPr>
          <w:lang w:eastAsia="en-US"/>
        </w:rPr>
        <w:t>ая</w:t>
      </w:r>
      <w:r w:rsidR="009D0B07">
        <w:rPr>
          <w:lang w:eastAsia="en-US"/>
        </w:rPr>
        <w:t xml:space="preserve"> </w:t>
      </w:r>
      <w:r w:rsidR="005329C5">
        <w:rPr>
          <w:lang w:eastAsia="en-US"/>
        </w:rPr>
        <w:t xml:space="preserve">и </w:t>
      </w:r>
      <w:r w:rsidR="00BB48EE">
        <w:rPr>
          <w:lang w:eastAsia="en-US"/>
        </w:rPr>
        <w:t>отрицательная</w:t>
      </w:r>
      <w:r w:rsidR="005329C5">
        <w:rPr>
          <w:lang w:eastAsia="en-US"/>
        </w:rPr>
        <w:t xml:space="preserve">. Иконка выбранной </w:t>
      </w:r>
      <w:r w:rsidR="005329C5">
        <w:rPr>
          <w:lang w:eastAsia="en-US"/>
        </w:rPr>
        <w:lastRenderedPageBreak/>
        <w:t>оценки увеличивается в размере</w:t>
      </w:r>
      <w:r w:rsidR="005431B1">
        <w:rPr>
          <w:lang w:eastAsia="en-US"/>
        </w:rPr>
        <w:t>,</w:t>
      </w:r>
      <w:r w:rsidR="005329C5">
        <w:rPr>
          <w:lang w:eastAsia="en-US"/>
        </w:rPr>
        <w:t xml:space="preserve"> относительно своего первоначального состояния</w:t>
      </w:r>
      <w:r w:rsidR="005431B1">
        <w:rPr>
          <w:lang w:eastAsia="en-US"/>
        </w:rPr>
        <w:t>,</w:t>
      </w:r>
      <w:r w:rsidR="005329C5">
        <w:rPr>
          <w:lang w:eastAsia="en-US"/>
        </w:rPr>
        <w:t xml:space="preserve"> и выделяется в рамку.</w:t>
      </w:r>
      <w:r w:rsidR="00861D98">
        <w:rPr>
          <w:lang w:eastAsia="en-US"/>
        </w:rPr>
        <w:t xml:space="preserve"> Помимо этого, после выбора пользователем оценки ему выводится сообщение с поясняющим текстом.</w:t>
      </w:r>
    </w:p>
    <w:p w14:paraId="685B9F49" w14:textId="0BE3B52A" w:rsidR="00907CAA" w:rsidRDefault="00907CAA" w:rsidP="003C3A34">
      <w:pPr>
        <w:rPr>
          <w:lang w:eastAsia="en-US"/>
        </w:rPr>
      </w:pPr>
      <w:r>
        <w:rPr>
          <w:lang w:eastAsia="en-US"/>
        </w:rPr>
        <w:t xml:space="preserve">На </w:t>
      </w:r>
      <w:r w:rsidR="00465CAB">
        <w:rPr>
          <w:lang w:eastAsia="en-US"/>
        </w:rPr>
        <w:t xml:space="preserve">рисунке </w:t>
      </w:r>
      <w:r w:rsidR="00260A6F">
        <w:rPr>
          <w:lang w:eastAsia="en-US"/>
        </w:rPr>
        <w:t>4</w:t>
      </w:r>
      <w:r>
        <w:rPr>
          <w:lang w:eastAsia="en-US"/>
        </w:rPr>
        <w:t xml:space="preserve"> от</w:t>
      </w:r>
      <w:r w:rsidR="00465CAB">
        <w:rPr>
          <w:lang w:eastAsia="en-US"/>
        </w:rPr>
        <w:t>ображены</w:t>
      </w:r>
      <w:r>
        <w:rPr>
          <w:lang w:eastAsia="en-US"/>
        </w:rPr>
        <w:t xml:space="preserve"> возможные состояния сообщения и внешний вид сообщений при отправке файлов.</w:t>
      </w:r>
    </w:p>
    <w:p w14:paraId="18877BCD" w14:textId="77777777" w:rsidR="00D97D1E" w:rsidRDefault="00907CAA" w:rsidP="00D97D1E">
      <w:pPr>
        <w:pStyle w:val="a4"/>
        <w:jc w:val="center"/>
      </w:pPr>
      <w:r w:rsidRPr="00907CAA">
        <w:rPr>
          <w:noProof/>
        </w:rPr>
        <w:drawing>
          <wp:inline distT="0" distB="0" distL="0" distR="0" wp14:anchorId="045F31CF" wp14:editId="2FC03D8C">
            <wp:extent cx="5940425" cy="31692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E88" w14:textId="3B8FF082" w:rsidR="00EF0F81" w:rsidRDefault="00D97D1E" w:rsidP="000F44BB">
      <w:pPr>
        <w:pStyle w:val="a4"/>
        <w:spacing w:line="240" w:lineRule="auto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4</w:t>
        </w:r>
      </w:fldSimple>
      <w:r>
        <w:t xml:space="preserve"> – Возможные состояния сообщений и </w:t>
      </w:r>
      <w:r w:rsidR="00227062">
        <w:t xml:space="preserve">их </w:t>
      </w:r>
      <w:r>
        <w:t xml:space="preserve">внешний вид при </w:t>
      </w:r>
    </w:p>
    <w:p w14:paraId="2ACCC535" w14:textId="02D10C7C" w:rsidR="00907CAA" w:rsidRDefault="00D97D1E" w:rsidP="00EF0F81">
      <w:pPr>
        <w:pStyle w:val="a4"/>
        <w:jc w:val="center"/>
      </w:pPr>
      <w:r>
        <w:t>отправке файлов</w:t>
      </w:r>
    </w:p>
    <w:p w14:paraId="36A99AF1" w14:textId="26749007" w:rsidR="00D97D1E" w:rsidRDefault="00857B1D" w:rsidP="00857B1D">
      <w:r>
        <w:t xml:space="preserve">На </w:t>
      </w:r>
      <w:r w:rsidR="003C610C">
        <w:t>экране слева отображено</w:t>
      </w:r>
      <w:r>
        <w:t xml:space="preserve"> сообщение с файлом, </w:t>
      </w:r>
      <w:r w:rsidR="00743771">
        <w:t>которое находится</w:t>
      </w:r>
      <w:r>
        <w:t xml:space="preserve"> в состоянии «отправк</w:t>
      </w:r>
      <w:r w:rsidR="00CB7D9C">
        <w:t>а</w:t>
      </w:r>
      <w:r>
        <w:t xml:space="preserve">». На </w:t>
      </w:r>
      <w:r w:rsidR="00B458A3">
        <w:t>центральном экране</w:t>
      </w:r>
      <w:r>
        <w:t xml:space="preserve"> от</w:t>
      </w:r>
      <w:r w:rsidR="00D372CE">
        <w:t>о</w:t>
      </w:r>
      <w:r w:rsidR="00B458A3">
        <w:t>бражен</w:t>
      </w:r>
      <w:r>
        <w:t xml:space="preserve">о аналогичное сообщение, но в состоянии «ошибка отправки». И на третьем экране </w:t>
      </w:r>
      <w:r w:rsidR="00D41056">
        <w:t>отображено</w:t>
      </w:r>
      <w:r w:rsidR="00800726">
        <w:t>,</w:t>
      </w:r>
      <w:r>
        <w:t xml:space="preserve"> как должны выглядеть сообщения с файлом от обеих сторон, то есть такое сообщение состоит из иконки «скрепка» и названия файла</w:t>
      </w:r>
      <w:r w:rsidR="00196FAA">
        <w:t>, при нажатии на которое он должен скачиваться</w:t>
      </w:r>
      <w:r w:rsidR="00DB5294">
        <w:t xml:space="preserve"> на компьютер пользователя</w:t>
      </w:r>
      <w:r w:rsidR="00196FAA">
        <w:t>.</w:t>
      </w:r>
    </w:p>
    <w:p w14:paraId="7547EE99" w14:textId="6D8C6702" w:rsidR="004B6792" w:rsidRPr="004B6792" w:rsidRDefault="004B6792" w:rsidP="004B6792">
      <w:r>
        <w:t xml:space="preserve">Таким образом, </w:t>
      </w:r>
      <w:r w:rsidR="004F54A8">
        <w:t>выполнен анализ</w:t>
      </w:r>
      <w:r>
        <w:t xml:space="preserve"> </w:t>
      </w:r>
      <w:r w:rsidR="00786A01">
        <w:t>разработанного компанией</w:t>
      </w:r>
      <w:r>
        <w:t xml:space="preserve"> дизайна</w:t>
      </w:r>
      <w:r w:rsidR="00492714">
        <w:t xml:space="preserve">, </w:t>
      </w:r>
      <w:r>
        <w:t xml:space="preserve">выявлены все </w:t>
      </w:r>
      <w:r w:rsidR="00262284">
        <w:t>функциональные</w:t>
      </w:r>
      <w:r>
        <w:t xml:space="preserve"> элементы </w:t>
      </w:r>
      <w:r w:rsidR="00280EEF">
        <w:t>разрабатываемого</w:t>
      </w:r>
      <w:r>
        <w:t xml:space="preserve"> </w:t>
      </w:r>
      <w:r w:rsidR="00FB29D4">
        <w:t xml:space="preserve">пользовательского </w:t>
      </w:r>
      <w:r>
        <w:t>интерфейса</w:t>
      </w:r>
      <w:r w:rsidR="007F217C">
        <w:t xml:space="preserve"> </w:t>
      </w:r>
      <w:r w:rsidR="00C26389">
        <w:t xml:space="preserve">встраиваемого </w:t>
      </w:r>
      <w:r>
        <w:t xml:space="preserve">веб-чата, определено их поведение и </w:t>
      </w:r>
      <w:r w:rsidR="002A1F02">
        <w:t>параметры отображения</w:t>
      </w:r>
      <w:r>
        <w:t>.</w:t>
      </w:r>
    </w:p>
    <w:p w14:paraId="44C53D08" w14:textId="77777777" w:rsidR="00D97D1E" w:rsidRPr="00CE5A12" w:rsidRDefault="00D97D1E" w:rsidP="00A01587">
      <w:pPr>
        <w:pStyle w:val="a4"/>
      </w:pPr>
    </w:p>
    <w:p w14:paraId="12626DFC" w14:textId="11F6C7E0" w:rsidR="0018605B" w:rsidRDefault="0018605B" w:rsidP="0018605B">
      <w:pPr>
        <w:pStyle w:val="2"/>
      </w:pPr>
      <w:bookmarkStart w:id="30" w:name="_Toc74792774"/>
      <w:r w:rsidRPr="0018605B">
        <w:lastRenderedPageBreak/>
        <w:t>Исследование подходов к разработке встраиваемых веб-чатов</w:t>
      </w:r>
      <w:bookmarkEnd w:id="30"/>
    </w:p>
    <w:p w14:paraId="4C3658EF" w14:textId="2F59950F" w:rsidR="00376040" w:rsidRDefault="00376040" w:rsidP="009325DA">
      <w:pPr>
        <w:rPr>
          <w:lang w:eastAsia="en-US"/>
        </w:rPr>
      </w:pPr>
      <w:r>
        <w:rPr>
          <w:lang w:eastAsia="en-US"/>
        </w:rPr>
        <w:t xml:space="preserve">Реализация встраиваемого веб-чата подразумевает разработку браузерного веб-приложения, которое </w:t>
      </w:r>
      <w:r w:rsidR="00985418">
        <w:rPr>
          <w:lang w:eastAsia="en-US"/>
        </w:rPr>
        <w:t>встраивает</w:t>
      </w:r>
      <w:r w:rsidR="00456E56">
        <w:rPr>
          <w:lang w:eastAsia="en-US"/>
        </w:rPr>
        <w:t>ся на</w:t>
      </w:r>
      <w:r>
        <w:rPr>
          <w:lang w:eastAsia="en-US"/>
        </w:rPr>
        <w:t xml:space="preserve"> </w:t>
      </w:r>
      <w:r w:rsidR="00B73638">
        <w:rPr>
          <w:lang w:eastAsia="en-US"/>
        </w:rPr>
        <w:t>веб-</w:t>
      </w:r>
      <w:r>
        <w:rPr>
          <w:lang w:eastAsia="en-US"/>
        </w:rPr>
        <w:t>страницы</w:t>
      </w:r>
      <w:r w:rsidR="00A9667F">
        <w:rPr>
          <w:lang w:eastAsia="en-US"/>
        </w:rPr>
        <w:t xml:space="preserve"> </w:t>
      </w:r>
      <w:r w:rsidR="005D5C82">
        <w:rPr>
          <w:lang w:eastAsia="en-US"/>
        </w:rPr>
        <w:t>продуктов компании</w:t>
      </w:r>
      <w:r>
        <w:rPr>
          <w:lang w:eastAsia="en-US"/>
        </w:rPr>
        <w:t>.</w:t>
      </w:r>
      <w:r w:rsidR="00AA4674">
        <w:rPr>
          <w:lang w:eastAsia="en-US"/>
        </w:rPr>
        <w:t xml:space="preserve"> Все браузерные веб-приложения разрабатываются с использованием языков</w:t>
      </w:r>
      <w:r w:rsidR="00AA4674" w:rsidRPr="00AA4674">
        <w:rPr>
          <w:lang w:eastAsia="en-US"/>
        </w:rPr>
        <w:t xml:space="preserve"> </w:t>
      </w:r>
      <w:r w:rsidR="00AA4674">
        <w:rPr>
          <w:lang w:val="en-US" w:eastAsia="en-US"/>
        </w:rPr>
        <w:t>HTML</w:t>
      </w:r>
      <w:r w:rsidR="00AA4674" w:rsidRPr="00AA4674">
        <w:rPr>
          <w:lang w:eastAsia="en-US"/>
        </w:rPr>
        <w:t xml:space="preserve">, </w:t>
      </w:r>
      <w:r w:rsidR="00AA4674">
        <w:rPr>
          <w:lang w:val="en-US" w:eastAsia="en-US"/>
        </w:rPr>
        <w:t>CSS</w:t>
      </w:r>
      <w:r w:rsidR="00AA4674" w:rsidRPr="00AA4674">
        <w:rPr>
          <w:lang w:eastAsia="en-US"/>
        </w:rPr>
        <w:t xml:space="preserve"> </w:t>
      </w:r>
      <w:r w:rsidR="00AA4674">
        <w:rPr>
          <w:lang w:eastAsia="en-US"/>
        </w:rPr>
        <w:t xml:space="preserve">и </w:t>
      </w:r>
      <w:r w:rsidR="00AA4674">
        <w:rPr>
          <w:lang w:val="en-US" w:eastAsia="en-US"/>
        </w:rPr>
        <w:t>JavaScript</w:t>
      </w:r>
      <w:r w:rsidR="00AA4674">
        <w:rPr>
          <w:lang w:eastAsia="en-US"/>
        </w:rPr>
        <w:t>.</w:t>
      </w:r>
      <w:r w:rsidR="003C3A34">
        <w:rPr>
          <w:lang w:eastAsia="en-US"/>
        </w:rPr>
        <w:t xml:space="preserve"> В данном случае веб-чат не является исключением и к нему </w:t>
      </w:r>
      <w:r w:rsidR="00C16F44">
        <w:rPr>
          <w:lang w:eastAsia="en-US"/>
        </w:rPr>
        <w:t>применены</w:t>
      </w:r>
      <w:r w:rsidR="003C3A34">
        <w:rPr>
          <w:lang w:eastAsia="en-US"/>
        </w:rPr>
        <w:t xml:space="preserve"> те же инструменты</w:t>
      </w:r>
      <w:r w:rsidR="00F87AFD">
        <w:rPr>
          <w:lang w:eastAsia="en-US"/>
        </w:rPr>
        <w:t xml:space="preserve">, </w:t>
      </w:r>
      <w:r w:rsidR="003C3A34">
        <w:rPr>
          <w:lang w:eastAsia="en-US"/>
        </w:rPr>
        <w:t xml:space="preserve">что и к </w:t>
      </w:r>
      <w:r w:rsidR="001F29E6">
        <w:rPr>
          <w:lang w:eastAsia="en-US"/>
        </w:rPr>
        <w:t>стандартным</w:t>
      </w:r>
      <w:r w:rsidR="003C3A34">
        <w:rPr>
          <w:lang w:eastAsia="en-US"/>
        </w:rPr>
        <w:t xml:space="preserve"> веб-приложениям, разрабатываемы</w:t>
      </w:r>
      <w:r w:rsidR="009B0C22">
        <w:rPr>
          <w:lang w:eastAsia="en-US"/>
        </w:rPr>
        <w:t>м</w:t>
      </w:r>
      <w:r w:rsidR="003C3A34">
        <w:rPr>
          <w:lang w:eastAsia="en-US"/>
        </w:rPr>
        <w:t xml:space="preserve"> компанией. Однако</w:t>
      </w:r>
      <w:r w:rsidR="00FA4289">
        <w:rPr>
          <w:lang w:eastAsia="en-US"/>
        </w:rPr>
        <w:t xml:space="preserve">, </w:t>
      </w:r>
      <w:r w:rsidR="00F13238">
        <w:rPr>
          <w:lang w:eastAsia="en-US"/>
        </w:rPr>
        <w:t xml:space="preserve">возможность встраивания веб-чата на другие </w:t>
      </w:r>
      <w:r w:rsidR="00186679">
        <w:rPr>
          <w:lang w:eastAsia="en-US"/>
        </w:rPr>
        <w:t>веб-</w:t>
      </w:r>
      <w:r w:rsidR="00F13238">
        <w:rPr>
          <w:lang w:eastAsia="en-US"/>
        </w:rPr>
        <w:t xml:space="preserve">страницы требует </w:t>
      </w:r>
      <w:r w:rsidR="00727204">
        <w:rPr>
          <w:lang w:eastAsia="en-US"/>
        </w:rPr>
        <w:t>исследования</w:t>
      </w:r>
      <w:r w:rsidR="00F13238">
        <w:rPr>
          <w:lang w:eastAsia="en-US"/>
        </w:rPr>
        <w:t xml:space="preserve"> </w:t>
      </w:r>
      <w:r w:rsidR="00727204">
        <w:rPr>
          <w:lang w:eastAsia="en-US"/>
        </w:rPr>
        <w:t>подходов, позволяющих</w:t>
      </w:r>
      <w:r w:rsidR="00F13238">
        <w:rPr>
          <w:lang w:eastAsia="en-US"/>
        </w:rPr>
        <w:t xml:space="preserve"> </w:t>
      </w:r>
      <w:r w:rsidR="00F87AFD">
        <w:rPr>
          <w:lang w:eastAsia="en-US"/>
        </w:rPr>
        <w:t xml:space="preserve">реализовать </w:t>
      </w:r>
      <w:r w:rsidR="00256063">
        <w:rPr>
          <w:lang w:eastAsia="en-US"/>
        </w:rPr>
        <w:t>данный функционал</w:t>
      </w:r>
      <w:r w:rsidR="00F13238">
        <w:rPr>
          <w:lang w:eastAsia="en-US"/>
        </w:rPr>
        <w:t>.</w:t>
      </w:r>
    </w:p>
    <w:p w14:paraId="62711B62" w14:textId="6ABE6D06" w:rsidR="0046612D" w:rsidRDefault="004538FC" w:rsidP="00005F08">
      <w:pPr>
        <w:rPr>
          <w:lang w:eastAsia="en-US"/>
        </w:rPr>
      </w:pPr>
      <w:r>
        <w:rPr>
          <w:lang w:eastAsia="en-US"/>
        </w:rPr>
        <w:t>Анализ</w:t>
      </w:r>
      <w:r w:rsidR="007C7932">
        <w:rPr>
          <w:lang w:eastAsia="en-US"/>
        </w:rPr>
        <w:t xml:space="preserve"> подход</w:t>
      </w:r>
      <w:r>
        <w:rPr>
          <w:lang w:eastAsia="en-US"/>
        </w:rPr>
        <w:t>ов</w:t>
      </w:r>
      <w:r w:rsidR="007C7932">
        <w:rPr>
          <w:lang w:eastAsia="en-US"/>
        </w:rPr>
        <w:t>, которые используют текущая реализация встраиваемого веб-чата для</w:t>
      </w:r>
      <w:r w:rsidR="007A4A64">
        <w:rPr>
          <w:lang w:eastAsia="en-US"/>
        </w:rPr>
        <w:t xml:space="preserve"> платформы</w:t>
      </w:r>
      <w:r w:rsidR="007C7932">
        <w:rPr>
          <w:lang w:eastAsia="en-US"/>
        </w:rPr>
        <w:t xml:space="preserve"> </w:t>
      </w:r>
      <w:r w:rsidR="00CE6357">
        <w:rPr>
          <w:lang w:eastAsia="en-US"/>
        </w:rPr>
        <w:t>«</w:t>
      </w:r>
      <w:r w:rsidR="007C7932">
        <w:rPr>
          <w:lang w:val="en-US" w:eastAsia="en-US"/>
        </w:rPr>
        <w:t>Rocket</w:t>
      </w:r>
      <w:r w:rsidR="007C7932" w:rsidRPr="007C7932">
        <w:rPr>
          <w:lang w:eastAsia="en-US"/>
        </w:rPr>
        <w:t>.</w:t>
      </w:r>
      <w:r w:rsidR="007C7932">
        <w:rPr>
          <w:lang w:val="en-US" w:eastAsia="en-US"/>
        </w:rPr>
        <w:t>Chat</w:t>
      </w:r>
      <w:r w:rsidR="00CE6357">
        <w:rPr>
          <w:lang w:eastAsia="en-US"/>
        </w:rPr>
        <w:t>»</w:t>
      </w:r>
      <w:r w:rsidR="000F07FE">
        <w:rPr>
          <w:lang w:eastAsia="en-US"/>
        </w:rPr>
        <w:t xml:space="preserve"> </w:t>
      </w:r>
      <w:r w:rsidR="007C7932">
        <w:rPr>
          <w:lang w:eastAsia="en-US"/>
        </w:rPr>
        <w:t xml:space="preserve">и веб-чат от компании </w:t>
      </w:r>
      <w:r w:rsidR="007C7932">
        <w:rPr>
          <w:lang w:val="en-US" w:eastAsia="en-US"/>
        </w:rPr>
        <w:t>Intercom</w:t>
      </w:r>
      <w:r w:rsidR="007C7932">
        <w:rPr>
          <w:lang w:eastAsia="en-US"/>
        </w:rPr>
        <w:t xml:space="preserve">, </w:t>
      </w:r>
      <w:r w:rsidR="00431D59">
        <w:rPr>
          <w:lang w:eastAsia="en-US"/>
        </w:rPr>
        <w:t>показал</w:t>
      </w:r>
      <w:r w:rsidR="007C7932">
        <w:rPr>
          <w:lang w:eastAsia="en-US"/>
        </w:rPr>
        <w:t xml:space="preserve">, что они используют один и тот же инструмент для встраивания веб-чата на </w:t>
      </w:r>
      <w:r w:rsidR="00F6579C">
        <w:rPr>
          <w:lang w:eastAsia="en-US"/>
        </w:rPr>
        <w:t>веб-</w:t>
      </w:r>
      <w:r w:rsidR="007C7932">
        <w:rPr>
          <w:lang w:eastAsia="en-US"/>
        </w:rPr>
        <w:t xml:space="preserve">страницу – </w:t>
      </w:r>
      <w:r w:rsidR="007C7932">
        <w:rPr>
          <w:lang w:val="en-US" w:eastAsia="en-US"/>
        </w:rPr>
        <w:t>HTML</w:t>
      </w:r>
      <w:r w:rsidR="007C7932" w:rsidRPr="007C7932">
        <w:rPr>
          <w:lang w:eastAsia="en-US"/>
        </w:rPr>
        <w:t xml:space="preserve"> </w:t>
      </w:r>
      <w:r w:rsidR="007C7932">
        <w:rPr>
          <w:lang w:eastAsia="en-US"/>
        </w:rPr>
        <w:t xml:space="preserve">элемент </w:t>
      </w:r>
      <w:r w:rsidR="007C7932">
        <w:rPr>
          <w:lang w:val="en-US" w:eastAsia="en-US"/>
        </w:rPr>
        <w:t>iframe</w:t>
      </w:r>
      <w:r w:rsidR="003A6F74">
        <w:rPr>
          <w:lang w:eastAsia="en-US"/>
        </w:rPr>
        <w:t xml:space="preserve">, который позволяет встроить в </w:t>
      </w:r>
      <w:r w:rsidR="00BE0A06">
        <w:rPr>
          <w:lang w:eastAsia="en-US"/>
        </w:rPr>
        <w:t>веб-</w:t>
      </w:r>
      <w:r w:rsidR="003A6F74">
        <w:rPr>
          <w:lang w:eastAsia="en-US"/>
        </w:rPr>
        <w:t>страницу любой другой независим</w:t>
      </w:r>
      <w:r w:rsidR="00584A30">
        <w:rPr>
          <w:lang w:eastAsia="en-US"/>
        </w:rPr>
        <w:t>ы</w:t>
      </w:r>
      <w:r w:rsidR="003A6F74">
        <w:rPr>
          <w:lang w:eastAsia="en-US"/>
        </w:rPr>
        <w:t>й документ, загруженный по указанному адресу</w:t>
      </w:r>
      <w:r w:rsidR="00DE2F0E">
        <w:rPr>
          <w:lang w:eastAsia="en-US"/>
        </w:rPr>
        <w:t xml:space="preserve"> </w:t>
      </w:r>
      <w:r w:rsidR="00DE2F0E" w:rsidRPr="00C664FA">
        <w:rPr>
          <w:lang w:eastAsia="en-US"/>
        </w:rPr>
        <w:t>[</w:t>
      </w:r>
      <w:r w:rsidR="00C664FA" w:rsidRPr="00C664FA">
        <w:rPr>
          <w:lang w:eastAsia="en-US"/>
        </w:rPr>
        <w:t>3</w:t>
      </w:r>
      <w:r w:rsidR="00DE2F0E" w:rsidRPr="00C664FA">
        <w:rPr>
          <w:lang w:eastAsia="en-US"/>
        </w:rPr>
        <w:t>]</w:t>
      </w:r>
      <w:r w:rsidR="003A6F74">
        <w:rPr>
          <w:lang w:eastAsia="en-US"/>
        </w:rPr>
        <w:t xml:space="preserve">. Таким образом, в </w:t>
      </w:r>
      <w:r w:rsidR="006F5019">
        <w:rPr>
          <w:lang w:eastAsia="en-US"/>
        </w:rPr>
        <w:t>веб-</w:t>
      </w:r>
      <w:r w:rsidR="003A6F74">
        <w:rPr>
          <w:lang w:eastAsia="en-US"/>
        </w:rPr>
        <w:t xml:space="preserve">страницу продукта компании будет интегрироваться </w:t>
      </w:r>
      <w:r w:rsidR="003A6F74">
        <w:rPr>
          <w:lang w:val="en-US" w:eastAsia="en-US"/>
        </w:rPr>
        <w:t>HTML</w:t>
      </w:r>
      <w:r w:rsidR="003A6F74" w:rsidRPr="003A6F74">
        <w:rPr>
          <w:lang w:eastAsia="en-US"/>
        </w:rPr>
        <w:t xml:space="preserve"> </w:t>
      </w:r>
      <w:r w:rsidR="003A6F74">
        <w:rPr>
          <w:lang w:eastAsia="en-US"/>
        </w:rPr>
        <w:t xml:space="preserve">элемент </w:t>
      </w:r>
      <w:r w:rsidR="003A6F74">
        <w:rPr>
          <w:lang w:val="en-US" w:eastAsia="en-US"/>
        </w:rPr>
        <w:t>iframe</w:t>
      </w:r>
      <w:r w:rsidR="003A6F74">
        <w:rPr>
          <w:lang w:eastAsia="en-US"/>
        </w:rPr>
        <w:t>, в котором указан адрес к веб-чату.</w:t>
      </w:r>
      <w:r w:rsidR="008A69EF">
        <w:rPr>
          <w:lang w:eastAsia="en-US"/>
        </w:rPr>
        <w:t xml:space="preserve"> Однако</w:t>
      </w:r>
      <w:r w:rsidR="00596681">
        <w:rPr>
          <w:lang w:eastAsia="en-US"/>
        </w:rPr>
        <w:t>,</w:t>
      </w:r>
      <w:r w:rsidR="008A69EF">
        <w:rPr>
          <w:lang w:eastAsia="en-US"/>
        </w:rPr>
        <w:t xml:space="preserve"> есть некоторые тонкости такой реализации</w:t>
      </w:r>
      <w:r w:rsidR="00467F1D" w:rsidRPr="00467F1D">
        <w:rPr>
          <w:lang w:eastAsia="en-US"/>
        </w:rPr>
        <w:t>.</w:t>
      </w:r>
      <w:r w:rsidR="00005F08">
        <w:rPr>
          <w:lang w:eastAsia="en-US"/>
        </w:rPr>
        <w:t xml:space="preserve"> </w:t>
      </w:r>
    </w:p>
    <w:p w14:paraId="2A588B74" w14:textId="77E14615" w:rsidR="000F07FE" w:rsidRPr="003A6F74" w:rsidRDefault="00467F1D" w:rsidP="00005F08">
      <w:pPr>
        <w:rPr>
          <w:lang w:eastAsia="en-US"/>
        </w:rPr>
      </w:pPr>
      <w:r>
        <w:rPr>
          <w:lang w:eastAsia="en-US"/>
        </w:rPr>
        <w:t>Первая</w:t>
      </w:r>
      <w:r w:rsidR="00BD0792">
        <w:rPr>
          <w:lang w:eastAsia="en-US"/>
        </w:rPr>
        <w:t xml:space="preserve"> тонкость</w:t>
      </w:r>
      <w:r>
        <w:rPr>
          <w:lang w:eastAsia="en-US"/>
        </w:rPr>
        <w:t xml:space="preserve"> заключается в том, что </w:t>
      </w:r>
      <w:r w:rsidR="008A69EF">
        <w:rPr>
          <w:lang w:eastAsia="en-US"/>
        </w:rPr>
        <w:t xml:space="preserve">кнопка открытия и сокрытия чата должна быть создана отдельно от </w:t>
      </w:r>
      <w:r w:rsidR="00863256">
        <w:rPr>
          <w:lang w:eastAsia="en-US"/>
        </w:rPr>
        <w:t>него</w:t>
      </w:r>
      <w:r w:rsidR="008A69EF">
        <w:rPr>
          <w:lang w:eastAsia="en-US"/>
        </w:rPr>
        <w:t xml:space="preserve">, вне </w:t>
      </w:r>
      <w:r w:rsidR="008A69EF" w:rsidRPr="00467F1D">
        <w:rPr>
          <w:lang w:val="en-US" w:eastAsia="en-US"/>
        </w:rPr>
        <w:t>iframe</w:t>
      </w:r>
      <w:r w:rsidR="008A69EF">
        <w:rPr>
          <w:lang w:eastAsia="en-US"/>
        </w:rPr>
        <w:t xml:space="preserve"> элемента, иначе </w:t>
      </w:r>
      <w:r w:rsidR="005E467D">
        <w:rPr>
          <w:lang w:eastAsia="en-US"/>
        </w:rPr>
        <w:t>чат и кнопка будут перекрывать расположенный рядом контент</w:t>
      </w:r>
      <w:r w:rsidR="004A4B1B">
        <w:rPr>
          <w:lang w:eastAsia="en-US"/>
        </w:rPr>
        <w:t xml:space="preserve"> из-за прямоугольной формы </w:t>
      </w:r>
      <w:r w:rsidR="004A4B1B" w:rsidRPr="00467F1D">
        <w:rPr>
          <w:lang w:val="en-US" w:eastAsia="en-US"/>
        </w:rPr>
        <w:t>iframe</w:t>
      </w:r>
      <w:r w:rsidR="004A4B1B" w:rsidRPr="004A4B1B">
        <w:rPr>
          <w:lang w:eastAsia="en-US"/>
        </w:rPr>
        <w:t xml:space="preserve"> </w:t>
      </w:r>
      <w:r w:rsidR="004A4B1B">
        <w:rPr>
          <w:lang w:eastAsia="en-US"/>
        </w:rPr>
        <w:t xml:space="preserve">элемента. Данная проблема присутствует в существующей реализации веб-чата для платформы </w:t>
      </w:r>
      <w:r w:rsidR="00E1245F">
        <w:rPr>
          <w:lang w:eastAsia="en-US"/>
        </w:rPr>
        <w:t>«</w:t>
      </w:r>
      <w:r w:rsidR="004A4B1B" w:rsidRPr="00467F1D">
        <w:rPr>
          <w:lang w:val="en-US" w:eastAsia="en-US"/>
        </w:rPr>
        <w:t>Rocket</w:t>
      </w:r>
      <w:r w:rsidR="004A4B1B" w:rsidRPr="004A4B1B">
        <w:rPr>
          <w:lang w:eastAsia="en-US"/>
        </w:rPr>
        <w:t>.</w:t>
      </w:r>
      <w:r w:rsidR="004A4B1B" w:rsidRPr="00467F1D">
        <w:rPr>
          <w:lang w:val="en-US" w:eastAsia="en-US"/>
        </w:rPr>
        <w:t>Chat</w:t>
      </w:r>
      <w:r w:rsidR="00E1245F">
        <w:rPr>
          <w:lang w:eastAsia="en-US"/>
        </w:rPr>
        <w:t>»</w:t>
      </w:r>
      <w:r w:rsidR="004A4B1B">
        <w:rPr>
          <w:lang w:eastAsia="en-US"/>
        </w:rPr>
        <w:t xml:space="preserve"> и </w:t>
      </w:r>
      <w:r w:rsidR="00866072">
        <w:rPr>
          <w:lang w:eastAsia="en-US"/>
        </w:rPr>
        <w:t>отображена</w:t>
      </w:r>
      <w:r w:rsidR="004A4B1B">
        <w:rPr>
          <w:lang w:eastAsia="en-US"/>
        </w:rPr>
        <w:t xml:space="preserve"> на рисунке </w:t>
      </w:r>
      <w:r w:rsidR="00247B3C">
        <w:rPr>
          <w:lang w:eastAsia="en-US"/>
        </w:rPr>
        <w:t>5</w:t>
      </w:r>
      <w:r w:rsidR="004A4B1B">
        <w:rPr>
          <w:lang w:eastAsia="en-US"/>
        </w:rPr>
        <w:t>.</w:t>
      </w:r>
    </w:p>
    <w:p w14:paraId="314F0108" w14:textId="77777777" w:rsidR="00984105" w:rsidRDefault="004A4B1B" w:rsidP="00984105">
      <w:pPr>
        <w:pStyle w:val="a4"/>
        <w:jc w:val="center"/>
      </w:pPr>
      <w:r w:rsidRPr="004A4B1B">
        <w:rPr>
          <w:noProof/>
        </w:rPr>
        <w:lastRenderedPageBreak/>
        <w:drawing>
          <wp:inline distT="0" distB="0" distL="0" distR="0" wp14:anchorId="186CB94D" wp14:editId="32D1EE0C">
            <wp:extent cx="4076700" cy="369016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338" cy="370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ACF0" w14:textId="77422C3F" w:rsidR="00B6546F" w:rsidRDefault="00984105" w:rsidP="00B6546F">
      <w:pPr>
        <w:pStyle w:val="a4"/>
        <w:spacing w:line="240" w:lineRule="auto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5</w:t>
        </w:r>
      </w:fldSimple>
      <w:r>
        <w:t xml:space="preserve"> – Перекрытие рядом находящихся элементов в существующей</w:t>
      </w:r>
      <w:r w:rsidR="00B6546F">
        <w:t xml:space="preserve"> </w:t>
      </w:r>
    </w:p>
    <w:p w14:paraId="16533F48" w14:textId="25D81281" w:rsidR="00151CBD" w:rsidRDefault="00984105" w:rsidP="00607BD9">
      <w:pPr>
        <w:pStyle w:val="a4"/>
        <w:jc w:val="center"/>
      </w:pPr>
      <w:r>
        <w:t xml:space="preserve">реализации веб-чата для платформы </w:t>
      </w:r>
      <w:r w:rsidR="00D87049">
        <w:t>«</w:t>
      </w:r>
      <w:r>
        <w:rPr>
          <w:lang w:val="en-US"/>
        </w:rPr>
        <w:t>Rocket</w:t>
      </w:r>
      <w:r w:rsidRPr="00984105">
        <w:t>.</w:t>
      </w:r>
      <w:r>
        <w:rPr>
          <w:lang w:val="en-US"/>
        </w:rPr>
        <w:t>Chat</w:t>
      </w:r>
      <w:r w:rsidR="00D87049">
        <w:t>»</w:t>
      </w:r>
    </w:p>
    <w:p w14:paraId="17EB4A76" w14:textId="5712FB20" w:rsidR="008223F3" w:rsidRPr="008223F3" w:rsidRDefault="008223F3" w:rsidP="00151CBD">
      <w:r>
        <w:t>На рисунке</w:t>
      </w:r>
      <w:r w:rsidR="00151CBD">
        <w:t xml:space="preserve"> 5</w:t>
      </w:r>
      <w:r>
        <w:t xml:space="preserve"> голубым</w:t>
      </w:r>
      <w:r w:rsidR="00151CBD">
        <w:t xml:space="preserve"> цветом</w:t>
      </w:r>
      <w:r>
        <w:t xml:space="preserve"> выделена прямоугольная область, которую перекрывает веб-чат, в итоге</w:t>
      </w:r>
      <w:r w:rsidR="0027527A">
        <w:t xml:space="preserve"> </w:t>
      </w:r>
      <w:r w:rsidR="00632B4E">
        <w:t>–</w:t>
      </w:r>
      <w:r w:rsidR="0027527A">
        <w:t xml:space="preserve"> </w:t>
      </w:r>
      <w:r>
        <w:t>нажатие на кнопку «</w:t>
      </w:r>
      <w:r w:rsidRPr="00467F1D">
        <w:rPr>
          <w:lang w:val="en-US"/>
        </w:rPr>
        <w:t>Learn</w:t>
      </w:r>
      <w:r w:rsidRPr="004A4B1B">
        <w:t xml:space="preserve"> </w:t>
      </w:r>
      <w:r w:rsidRPr="00467F1D">
        <w:rPr>
          <w:lang w:val="en-US"/>
        </w:rPr>
        <w:t>more</w:t>
      </w:r>
      <w:r>
        <w:t>» не сработает из-за перекрытия.</w:t>
      </w:r>
    </w:p>
    <w:p w14:paraId="3E678248" w14:textId="19833790" w:rsidR="004E0D7A" w:rsidRDefault="00FA7F59" w:rsidP="004E0D7A">
      <w:r>
        <w:t>Второй</w:t>
      </w:r>
      <w:r w:rsidR="0047314E">
        <w:t xml:space="preserve"> </w:t>
      </w:r>
      <w:r w:rsidR="00FC7004">
        <w:t>тонкостью</w:t>
      </w:r>
      <w:r w:rsidR="004E0D7A">
        <w:t xml:space="preserve"> является передача данных </w:t>
      </w:r>
      <w:r w:rsidR="00703C52">
        <w:t xml:space="preserve">в веб-чат </w:t>
      </w:r>
      <w:r w:rsidR="004E0D7A">
        <w:t xml:space="preserve">с </w:t>
      </w:r>
      <w:r w:rsidR="00357F55">
        <w:t>веб</w:t>
      </w:r>
      <w:r w:rsidR="00ED3614">
        <w:t>-</w:t>
      </w:r>
      <w:r w:rsidR="004E0D7A">
        <w:t xml:space="preserve">страницы, на которую </w:t>
      </w:r>
      <w:r w:rsidR="00703C52">
        <w:t>он встраивается</w:t>
      </w:r>
      <w:r w:rsidR="004E0D7A">
        <w:t xml:space="preserve">. </w:t>
      </w:r>
      <w:r w:rsidR="00BB7E28">
        <w:t>Поскольку</w:t>
      </w:r>
      <w:r w:rsidR="00E030E2">
        <w:t xml:space="preserve"> некоторые продукты компании уже хранят </w:t>
      </w:r>
      <w:r w:rsidR="005C3587">
        <w:t>какую-либо</w:t>
      </w:r>
      <w:r w:rsidR="00E030E2">
        <w:t xml:space="preserve"> информацию о пользователе, который может воспользоваться веб-чатом, то</w:t>
      </w:r>
      <w:r w:rsidR="00A17577">
        <w:t xml:space="preserve"> </w:t>
      </w:r>
      <w:r w:rsidR="00E030E2">
        <w:t>данная информация должна автоматически попадать в веб-чат, чтобы</w:t>
      </w:r>
      <w:r w:rsidR="00446D38">
        <w:t xml:space="preserve"> </w:t>
      </w:r>
      <w:r w:rsidR="006732C4">
        <w:t>в</w:t>
      </w:r>
      <w:r w:rsidR="003225B2">
        <w:t>о</w:t>
      </w:r>
      <w:r w:rsidR="006732C4">
        <w:t xml:space="preserve"> время общения агенту</w:t>
      </w:r>
      <w:r w:rsidR="00E030E2">
        <w:t xml:space="preserve"> не</w:t>
      </w:r>
      <w:r w:rsidR="00446D38">
        <w:t xml:space="preserve"> пришлось</w:t>
      </w:r>
      <w:r w:rsidR="00E030E2">
        <w:t xml:space="preserve"> </w:t>
      </w:r>
      <w:r w:rsidR="00446D38">
        <w:t>запрашивать у</w:t>
      </w:r>
      <w:r w:rsidR="00E030E2">
        <w:t xml:space="preserve"> пользовател</w:t>
      </w:r>
      <w:r w:rsidR="00446D38">
        <w:t>я его данные</w:t>
      </w:r>
      <w:r w:rsidR="00E030E2">
        <w:t>, котор</w:t>
      </w:r>
      <w:r w:rsidR="00ED5712">
        <w:t>ые он</w:t>
      </w:r>
      <w:r w:rsidR="00680CD6">
        <w:t xml:space="preserve"> </w:t>
      </w:r>
      <w:r w:rsidR="00ED5712">
        <w:t>уже</w:t>
      </w:r>
      <w:r w:rsidR="00680CD6">
        <w:t xml:space="preserve"> </w:t>
      </w:r>
      <w:r w:rsidR="00ED5712">
        <w:t>указал в</w:t>
      </w:r>
      <w:r w:rsidR="00E030E2">
        <w:t xml:space="preserve"> </w:t>
      </w:r>
      <w:r w:rsidR="00C64DFC">
        <w:t>своем</w:t>
      </w:r>
      <w:r w:rsidR="00E030E2">
        <w:t xml:space="preserve"> аккаунте</w:t>
      </w:r>
      <w:r w:rsidR="00AD3D9E">
        <w:t xml:space="preserve">. </w:t>
      </w:r>
      <w:r w:rsidR="00BF1FC1">
        <w:t>Проблема</w:t>
      </w:r>
      <w:r w:rsidR="007B3142">
        <w:t xml:space="preserve"> передачи данных с </w:t>
      </w:r>
      <w:r w:rsidR="00A3165E">
        <w:t>веб-</w:t>
      </w:r>
      <w:r w:rsidR="007B3142">
        <w:t>страницы в веб-чат заключается в том, что</w:t>
      </w:r>
      <w:r w:rsidR="00C91559" w:rsidRPr="00C91559">
        <w:t xml:space="preserve"> </w:t>
      </w:r>
      <w:r w:rsidR="00C91559">
        <w:t>в некотор</w:t>
      </w:r>
      <w:r w:rsidR="00B45941">
        <w:t>ых</w:t>
      </w:r>
      <w:r w:rsidR="007E6E3E">
        <w:t xml:space="preserve"> случаях</w:t>
      </w:r>
      <w:r w:rsidR="007B3142">
        <w:t xml:space="preserve"> браузер </w:t>
      </w:r>
      <w:r w:rsidR="00C91559">
        <w:t>может</w:t>
      </w:r>
      <w:r w:rsidR="007B3142">
        <w:t xml:space="preserve"> блокировать чтени</w:t>
      </w:r>
      <w:r w:rsidR="008945FF">
        <w:t>е</w:t>
      </w:r>
      <w:r w:rsidR="007B3142">
        <w:t xml:space="preserve"> данных веб-страницы из фрейма и в обратном направлении</w:t>
      </w:r>
      <w:r w:rsidR="007D6A38">
        <w:t>, поскольку это нарушает п</w:t>
      </w:r>
      <w:r w:rsidR="007D6A38" w:rsidRPr="007D6A38">
        <w:t>олитик</w:t>
      </w:r>
      <w:r w:rsidR="007D6A38">
        <w:t>у</w:t>
      </w:r>
      <w:r w:rsidR="007D6A38" w:rsidRPr="007D6A38">
        <w:t xml:space="preserve"> «Одинакового источника» (</w:t>
      </w:r>
      <w:r w:rsidR="00846C6A">
        <w:t xml:space="preserve">англ. </w:t>
      </w:r>
      <w:r w:rsidR="007D6A38" w:rsidRPr="007D6A38">
        <w:t>Same Origin)</w:t>
      </w:r>
      <w:r w:rsidR="007D6A38">
        <w:t>, которую обеспечивает браузер.</w:t>
      </w:r>
      <w:r w:rsidR="00FC0DE4">
        <w:t xml:space="preserve"> </w:t>
      </w:r>
      <w:r w:rsidR="0076762A">
        <w:t>Согласно данной политике, когда у двух окон различаются протокол, домен или порт, то браузер блокирует для них доступ к переменным и</w:t>
      </w:r>
      <w:r w:rsidR="00C560EA">
        <w:t xml:space="preserve"> объекту </w:t>
      </w:r>
      <w:r w:rsidR="00C560EA">
        <w:rPr>
          <w:lang w:val="en-US"/>
        </w:rPr>
        <w:t>document</w:t>
      </w:r>
      <w:r w:rsidR="0076762A">
        <w:t xml:space="preserve"> друг друга</w:t>
      </w:r>
      <w:r w:rsidR="00A32EA3" w:rsidRPr="00A32EA3">
        <w:t xml:space="preserve"> </w:t>
      </w:r>
      <w:r w:rsidR="00A32EA3" w:rsidRPr="00787514">
        <w:t>[</w:t>
      </w:r>
      <w:r w:rsidR="00746938" w:rsidRPr="00787514">
        <w:t>4</w:t>
      </w:r>
      <w:r w:rsidR="00A32EA3" w:rsidRPr="00787514">
        <w:t>]</w:t>
      </w:r>
      <w:r w:rsidR="00FC0DE4" w:rsidRPr="00FC0DE4">
        <w:t xml:space="preserve">. </w:t>
      </w:r>
      <w:r w:rsidR="006410A9">
        <w:t xml:space="preserve">  </w:t>
      </w:r>
      <w:r w:rsidR="00C63F8A">
        <w:t>В ином случае окна имеют полный доступ друг к другу.</w:t>
      </w:r>
      <w:r w:rsidR="00ED51F6">
        <w:t xml:space="preserve"> </w:t>
      </w:r>
      <w:r w:rsidR="007D05BC">
        <w:t>В</w:t>
      </w:r>
      <w:r w:rsidR="00ED51F6">
        <w:t xml:space="preserve">еб-чат не </w:t>
      </w:r>
      <w:r w:rsidR="00ED51F6">
        <w:lastRenderedPageBreak/>
        <w:t xml:space="preserve">будет иметь тот же источник, что и продукты компании, на которые он будет встраиваться, поэтому необходимо разработать кроссдоменный способ обмена данными между окном веб-чата и </w:t>
      </w:r>
      <w:r w:rsidR="00F01290">
        <w:t>веб-</w:t>
      </w:r>
      <w:r w:rsidR="00ED51F6">
        <w:t>страницей, на которую он будет встраиваться.</w:t>
      </w:r>
      <w:r w:rsidR="00A26895">
        <w:t xml:space="preserve"> Браузер позволяет осуществлять кроссдоменный обмен информацией между окнами с помощью </w:t>
      </w:r>
      <w:r w:rsidR="008B5038">
        <w:t>метода</w:t>
      </w:r>
      <w:r w:rsidR="00A26895">
        <w:t xml:space="preserve"> «</w:t>
      </w:r>
      <w:r w:rsidR="0029180D">
        <w:rPr>
          <w:lang w:val="en-US"/>
        </w:rPr>
        <w:t>window</w:t>
      </w:r>
      <w:r w:rsidR="0029180D" w:rsidRPr="0029180D">
        <w:t>.</w:t>
      </w:r>
      <w:r w:rsidR="00A26895">
        <w:rPr>
          <w:lang w:val="en-US"/>
        </w:rPr>
        <w:t>postMessage</w:t>
      </w:r>
      <w:r w:rsidR="0029180D" w:rsidRPr="0029180D">
        <w:t>(</w:t>
      </w:r>
      <w:r w:rsidR="0029180D" w:rsidRPr="00C91559">
        <w:t>)</w:t>
      </w:r>
      <w:r w:rsidR="00A26895">
        <w:t>»</w:t>
      </w:r>
      <w:r w:rsidR="00BF6E37" w:rsidRPr="00BF6E37">
        <w:t xml:space="preserve"> </w:t>
      </w:r>
      <w:r w:rsidR="00BF6E37" w:rsidRPr="004171A4">
        <w:t>[</w:t>
      </w:r>
      <w:r w:rsidR="004171A4" w:rsidRPr="004171A4">
        <w:t>5</w:t>
      </w:r>
      <w:r w:rsidR="00BF6E37" w:rsidRPr="004171A4">
        <w:t>]</w:t>
      </w:r>
      <w:r w:rsidR="00A26895">
        <w:t>,</w:t>
      </w:r>
      <w:r w:rsidR="004E0638">
        <w:t xml:space="preserve"> </w:t>
      </w:r>
      <w:r w:rsidR="00773463">
        <w:t xml:space="preserve">этот метод позволяет </w:t>
      </w:r>
      <w:r w:rsidR="00A26895">
        <w:t>разработать кроссдоменный обмен</w:t>
      </w:r>
      <w:r w:rsidR="00A06B08">
        <w:t xml:space="preserve"> </w:t>
      </w:r>
      <w:r w:rsidR="00DB242E">
        <w:t xml:space="preserve">данными </w:t>
      </w:r>
      <w:r w:rsidR="00A06B08">
        <w:t xml:space="preserve">между окном веб-чата и </w:t>
      </w:r>
      <w:r w:rsidR="00C758DE">
        <w:t>веб-</w:t>
      </w:r>
      <w:r w:rsidR="00A06B08">
        <w:t>страницей</w:t>
      </w:r>
      <w:r w:rsidR="00A26895">
        <w:t>.</w:t>
      </w:r>
    </w:p>
    <w:p w14:paraId="38D7DF5D" w14:textId="36DB029D" w:rsidR="00743EC0" w:rsidRPr="00743EC0" w:rsidRDefault="004A46BA" w:rsidP="004E0D7A">
      <w:r>
        <w:t>Третьей</w:t>
      </w:r>
      <w:r w:rsidR="005A0974">
        <w:t xml:space="preserve"> </w:t>
      </w:r>
      <w:r w:rsidR="00F43556">
        <w:t>тонкостью</w:t>
      </w:r>
      <w:r w:rsidR="00743EC0">
        <w:t xml:space="preserve"> является механизм встраивания </w:t>
      </w:r>
      <w:r w:rsidR="00743EC0">
        <w:rPr>
          <w:lang w:val="en-US"/>
        </w:rPr>
        <w:t>iframe</w:t>
      </w:r>
      <w:r w:rsidR="00743EC0">
        <w:t xml:space="preserve"> элемента </w:t>
      </w:r>
      <w:r w:rsidR="00D40D41">
        <w:t>в веб-</w:t>
      </w:r>
      <w:r w:rsidR="00743EC0">
        <w:t>страницу продукта.</w:t>
      </w:r>
      <w:r w:rsidR="00D51AD8">
        <w:t xml:space="preserve"> П</w:t>
      </w:r>
      <w:r w:rsidR="00743EC0">
        <w:t xml:space="preserve">омимо </w:t>
      </w:r>
      <w:r w:rsidR="00743EC0">
        <w:rPr>
          <w:lang w:val="en-US"/>
        </w:rPr>
        <w:t>iframe</w:t>
      </w:r>
      <w:r w:rsidR="00743EC0">
        <w:t xml:space="preserve"> элемента в </w:t>
      </w:r>
      <w:r w:rsidR="00A31D5B">
        <w:t>веб</w:t>
      </w:r>
      <w:r w:rsidR="00833655">
        <w:t>-</w:t>
      </w:r>
      <w:r w:rsidR="00743EC0">
        <w:t xml:space="preserve">страницу должны быть интегрированы кнопка открытия и закрытия чата и механизм кроссдоменного обмена данными между </w:t>
      </w:r>
      <w:r w:rsidR="00981AC1">
        <w:t>веб-</w:t>
      </w:r>
      <w:r w:rsidR="00743EC0">
        <w:t xml:space="preserve">страницей и веб-чатом. Данные требования означают, что </w:t>
      </w:r>
      <w:r w:rsidR="00BE72D2">
        <w:t>необходимо</w:t>
      </w:r>
      <w:r w:rsidR="00743EC0">
        <w:t xml:space="preserve"> реализовать отдельное приложение, которое будет встраивать веб-чат на </w:t>
      </w:r>
      <w:r w:rsidR="00C523D4">
        <w:t>веб-</w:t>
      </w:r>
      <w:r w:rsidR="00743EC0">
        <w:t xml:space="preserve">страницу и содержать описанный выше функционал. </w:t>
      </w:r>
      <w:r w:rsidR="009E36E2">
        <w:t>Д</w:t>
      </w:r>
      <w:r w:rsidR="00743EC0">
        <w:t xml:space="preserve">ля загрузки данного приложения </w:t>
      </w:r>
      <w:r w:rsidR="0019232D">
        <w:t>в</w:t>
      </w:r>
      <w:r w:rsidR="00743EC0">
        <w:t xml:space="preserve"> </w:t>
      </w:r>
      <w:r w:rsidR="0019232D">
        <w:t>веб-</w:t>
      </w:r>
      <w:r w:rsidR="00743EC0">
        <w:t>страницу необходимо реализовать скрипт</w:t>
      </w:r>
      <w:r w:rsidR="00A036AC">
        <w:t xml:space="preserve">, который </w:t>
      </w:r>
      <w:r w:rsidR="009C2C89">
        <w:t xml:space="preserve">будет </w:t>
      </w:r>
      <w:r w:rsidR="00BB3283">
        <w:t>предоставляться</w:t>
      </w:r>
      <w:r w:rsidR="009C2C89">
        <w:t xml:space="preserve"> разработчикам продукт</w:t>
      </w:r>
      <w:r w:rsidR="00BB3283">
        <w:t>ов компании</w:t>
      </w:r>
      <w:r w:rsidR="009C2C89">
        <w:t xml:space="preserve"> </w:t>
      </w:r>
      <w:r w:rsidR="009A5DDA">
        <w:t>для</w:t>
      </w:r>
      <w:r w:rsidR="009C2C89">
        <w:t xml:space="preserve"> </w:t>
      </w:r>
      <w:r w:rsidR="00B5726F">
        <w:t xml:space="preserve">его </w:t>
      </w:r>
      <w:r w:rsidR="009A5DDA">
        <w:t>интеграции</w:t>
      </w:r>
      <w:r w:rsidR="007F67F6">
        <w:t xml:space="preserve"> </w:t>
      </w:r>
      <w:r w:rsidR="009C2C89">
        <w:t xml:space="preserve">в </w:t>
      </w:r>
      <w:r w:rsidR="00550FEC">
        <w:t>исходный код</w:t>
      </w:r>
      <w:r w:rsidR="009C2C89">
        <w:t>.</w:t>
      </w:r>
      <w:r w:rsidR="00DF3F8F">
        <w:t xml:space="preserve"> В итоге, </w:t>
      </w:r>
      <w:r w:rsidR="00795D52">
        <w:t>полный</w:t>
      </w:r>
      <w:r w:rsidR="00DF3F8F">
        <w:t xml:space="preserve"> процесс встраивания веб-чата будет унифицирован в одном скрипте.</w:t>
      </w:r>
    </w:p>
    <w:p w14:paraId="2C19CFD3" w14:textId="7D5B85BD" w:rsidR="00C97477" w:rsidRDefault="00080E01" w:rsidP="00C23CE5">
      <w:r>
        <w:t>Таким образом, исследован</w:t>
      </w:r>
      <w:r w:rsidR="00D51A55">
        <w:t>ы</w:t>
      </w:r>
      <w:r>
        <w:t xml:space="preserve"> подход</w:t>
      </w:r>
      <w:r w:rsidR="00D51A55">
        <w:t>ы</w:t>
      </w:r>
      <w:r>
        <w:t xml:space="preserve"> к реализации встраиваемого веб-чата</w:t>
      </w:r>
      <w:r w:rsidR="00D51A55">
        <w:t xml:space="preserve">. В результате исследования выявлено, что веб-чат должен разрабатываться как </w:t>
      </w:r>
      <w:r w:rsidR="009623C2">
        <w:t>стандартное</w:t>
      </w:r>
      <w:r w:rsidR="00D51A55">
        <w:t xml:space="preserve"> браузерное веб-приложение, а его встраивание будет происходить</w:t>
      </w:r>
      <w:r>
        <w:t xml:space="preserve"> с помощью </w:t>
      </w:r>
      <w:r>
        <w:rPr>
          <w:lang w:val="en-US"/>
        </w:rPr>
        <w:t>HTML</w:t>
      </w:r>
      <w:r w:rsidRPr="00080E01">
        <w:t xml:space="preserve"> </w:t>
      </w:r>
      <w:r w:rsidR="00EC0F8B">
        <w:rPr>
          <w:lang w:val="en-US"/>
        </w:rPr>
        <w:t>iframe</w:t>
      </w:r>
      <w:r w:rsidR="00EC0F8B">
        <w:t xml:space="preserve"> </w:t>
      </w:r>
      <w:r>
        <w:t>элемента</w:t>
      </w:r>
      <w:r w:rsidR="00D51A55">
        <w:t>.</w:t>
      </w:r>
      <w:r w:rsidR="00461333">
        <w:t xml:space="preserve"> </w:t>
      </w:r>
      <w:r w:rsidR="00944513">
        <w:t>Определены и решены проблемы реализации, присущие данному подходу.</w:t>
      </w:r>
    </w:p>
    <w:p w14:paraId="38C24352" w14:textId="77777777" w:rsidR="00585DE1" w:rsidRPr="00080E01" w:rsidRDefault="00585DE1" w:rsidP="00C23CE5"/>
    <w:p w14:paraId="31A82E60" w14:textId="4CCBA579" w:rsidR="0018605B" w:rsidRDefault="00B17DFA" w:rsidP="0018605B">
      <w:pPr>
        <w:pStyle w:val="2"/>
      </w:pPr>
      <w:bookmarkStart w:id="31" w:name="_Toc74792775"/>
      <w:r>
        <w:t>Т</w:t>
      </w:r>
      <w:r w:rsidR="006341E2">
        <w:t>ребования</w:t>
      </w:r>
      <w:r w:rsidR="0018605B">
        <w:t xml:space="preserve"> к</w:t>
      </w:r>
      <w:r w:rsidR="00B15100">
        <w:t xml:space="preserve"> реализуемому встраиваемому веб-чату</w:t>
      </w:r>
      <w:bookmarkEnd w:id="31"/>
    </w:p>
    <w:p w14:paraId="4414FE8C" w14:textId="254E4094" w:rsidR="00F45228" w:rsidRDefault="00C23CE5" w:rsidP="00F45228">
      <w:pPr>
        <w:rPr>
          <w:lang w:eastAsia="en-US"/>
        </w:rPr>
      </w:pPr>
      <w:bookmarkStart w:id="32" w:name="_Hlk71509709"/>
      <w:r>
        <w:rPr>
          <w:lang w:eastAsia="en-US"/>
        </w:rPr>
        <w:t xml:space="preserve">В результате </w:t>
      </w:r>
      <w:r w:rsidR="00A67D4A">
        <w:rPr>
          <w:lang w:eastAsia="en-US"/>
        </w:rPr>
        <w:t xml:space="preserve">исследования и анализа </w:t>
      </w:r>
      <w:r>
        <w:rPr>
          <w:lang w:eastAsia="en-US"/>
        </w:rPr>
        <w:t xml:space="preserve">выявлены </w:t>
      </w:r>
      <w:r w:rsidR="00490347">
        <w:rPr>
          <w:lang w:eastAsia="en-US"/>
        </w:rPr>
        <w:t xml:space="preserve">следующие </w:t>
      </w:r>
      <w:r>
        <w:rPr>
          <w:lang w:eastAsia="en-US"/>
        </w:rPr>
        <w:t>требования к реализуемому встраиваемому веб-чату:</w:t>
      </w:r>
    </w:p>
    <w:bookmarkEnd w:id="32"/>
    <w:p w14:paraId="328295FC" w14:textId="035E6BD2" w:rsidR="00C23CE5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п</w:t>
      </w:r>
      <w:r w:rsidR="00C23CE5">
        <w:rPr>
          <w:lang w:eastAsia="en-US"/>
        </w:rPr>
        <w:t xml:space="preserve">ользовательский интерфейс веб-чата должен соответствовать </w:t>
      </w:r>
      <w:r w:rsidR="00B05E2C">
        <w:rPr>
          <w:lang w:eastAsia="en-US"/>
        </w:rPr>
        <w:t>разработанному</w:t>
      </w:r>
      <w:r w:rsidR="00C23CE5">
        <w:rPr>
          <w:lang w:eastAsia="en-US"/>
        </w:rPr>
        <w:t xml:space="preserve"> </w:t>
      </w:r>
      <w:r w:rsidR="00C23CE5">
        <w:t>компанией</w:t>
      </w:r>
      <w:r w:rsidR="00B05E2C">
        <w:t xml:space="preserve"> собственному</w:t>
      </w:r>
      <w:r w:rsidR="00C23CE5">
        <w:t xml:space="preserve"> </w:t>
      </w:r>
      <w:r w:rsidR="00C23CE5" w:rsidRPr="00C073D9">
        <w:t>дизайн</w:t>
      </w:r>
      <w:r w:rsidR="00C23CE5">
        <w:t>у</w:t>
      </w:r>
      <w:r w:rsidR="00C23CE5" w:rsidRPr="00C23CE5">
        <w:t>;</w:t>
      </w:r>
    </w:p>
    <w:p w14:paraId="460148B6" w14:textId="66AC2231" w:rsidR="005A6E54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5A6E54">
        <w:rPr>
          <w:lang w:eastAsia="en-US"/>
        </w:rPr>
        <w:t>еб-чат должен осуществлять регистрацию новых пользователей</w:t>
      </w:r>
      <w:r w:rsidR="005A6E54" w:rsidRPr="005A6E54">
        <w:rPr>
          <w:lang w:eastAsia="en-US"/>
        </w:rPr>
        <w:t>;</w:t>
      </w:r>
    </w:p>
    <w:p w14:paraId="7D088DA1" w14:textId="05D8CC84" w:rsidR="00ED54A4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lastRenderedPageBreak/>
        <w:t>в</w:t>
      </w:r>
      <w:r w:rsidR="00ED54A4">
        <w:rPr>
          <w:lang w:eastAsia="en-US"/>
        </w:rPr>
        <w:t>еб-чат должен обновлять информацию о зарегистрированном пользователе, если какие-либо его данные изменились</w:t>
      </w:r>
      <w:r w:rsidR="00ED54A4" w:rsidRPr="00ED54A4">
        <w:rPr>
          <w:lang w:eastAsia="en-US"/>
        </w:rPr>
        <w:t>;</w:t>
      </w:r>
    </w:p>
    <w:p w14:paraId="549A7EDA" w14:textId="79A7B90E" w:rsidR="005A6E54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5A6E54">
        <w:rPr>
          <w:lang w:eastAsia="en-US"/>
        </w:rPr>
        <w:t>еб-чат должен создавать комнату при первом обращении пользователя</w:t>
      </w:r>
      <w:r w:rsidR="005A6E54" w:rsidRPr="005A6E54">
        <w:rPr>
          <w:lang w:eastAsia="en-US"/>
        </w:rPr>
        <w:t>;</w:t>
      </w:r>
    </w:p>
    <w:p w14:paraId="32734CB7" w14:textId="17FC8FA7" w:rsidR="0027125D" w:rsidRDefault="0027125D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отслеживать онлайн статус пользователя</w:t>
      </w:r>
      <w:r w:rsidRPr="0027125D">
        <w:rPr>
          <w:lang w:eastAsia="en-US"/>
        </w:rPr>
        <w:t>;</w:t>
      </w:r>
    </w:p>
    <w:p w14:paraId="5A6E21EB" w14:textId="2CAB625E" w:rsidR="00C23CE5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C23CE5">
        <w:rPr>
          <w:lang w:eastAsia="en-US"/>
        </w:rPr>
        <w:t xml:space="preserve">еб-чат должен позволять пользователю осуществлять </w:t>
      </w:r>
      <w:r w:rsidR="00012AF9">
        <w:rPr>
          <w:lang w:eastAsia="en-US"/>
        </w:rPr>
        <w:t>обмен текстовыми сообщениями</w:t>
      </w:r>
      <w:r w:rsidR="00C23CE5">
        <w:rPr>
          <w:lang w:eastAsia="en-US"/>
        </w:rPr>
        <w:t xml:space="preserve"> с агентом в режиме реального времени</w:t>
      </w:r>
      <w:r w:rsidR="00C23CE5" w:rsidRPr="00C23CE5">
        <w:rPr>
          <w:lang w:eastAsia="en-US"/>
        </w:rPr>
        <w:t>;</w:t>
      </w:r>
    </w:p>
    <w:p w14:paraId="43F1EBB6" w14:textId="271B31BA" w:rsidR="00C23CE5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C23CE5">
        <w:rPr>
          <w:lang w:eastAsia="en-US"/>
        </w:rPr>
        <w:t>е</w:t>
      </w:r>
      <w:r w:rsidR="00012AF9">
        <w:rPr>
          <w:lang w:eastAsia="en-US"/>
        </w:rPr>
        <w:t>б-чат должен позволять пользователю отправлять и получать файлы</w:t>
      </w:r>
      <w:r w:rsidR="00012AF9" w:rsidRPr="00012AF9">
        <w:rPr>
          <w:lang w:eastAsia="en-US"/>
        </w:rPr>
        <w:t>;</w:t>
      </w:r>
    </w:p>
    <w:p w14:paraId="706D3930" w14:textId="59CA887D" w:rsidR="00012AF9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012AF9">
        <w:rPr>
          <w:lang w:eastAsia="en-US"/>
        </w:rPr>
        <w:t>еб-чат должен позволять пользователю закрыть комнату самостоятельно</w:t>
      </w:r>
      <w:r w:rsidR="00012AF9" w:rsidRPr="00012AF9">
        <w:rPr>
          <w:lang w:eastAsia="en-US"/>
        </w:rPr>
        <w:t>;</w:t>
      </w:r>
    </w:p>
    <w:p w14:paraId="6FC47447" w14:textId="27112FC8" w:rsidR="005A6E54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п</w:t>
      </w:r>
      <w:r w:rsidR="005A6E54">
        <w:rPr>
          <w:lang w:eastAsia="en-US"/>
        </w:rPr>
        <w:t>ри отсутствии в текущей момент созданной комнаты, веб-чат должен отображать приветственное сообщение с текстом, полученным с сервера</w:t>
      </w:r>
      <w:r w:rsidR="005A6E54" w:rsidRPr="005A6E54">
        <w:rPr>
          <w:lang w:eastAsia="en-US"/>
        </w:rPr>
        <w:t>;</w:t>
      </w:r>
    </w:p>
    <w:p w14:paraId="6AA3B0D8" w14:textId="0170688F" w:rsidR="00716E1A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п</w:t>
      </w:r>
      <w:r w:rsidR="00CE0936">
        <w:rPr>
          <w:lang w:eastAsia="en-US"/>
        </w:rPr>
        <w:t>осле закрытия комнаты веб-чат должен выводить форму для оценки  пользовател</w:t>
      </w:r>
      <w:r w:rsidR="001F6875">
        <w:rPr>
          <w:lang w:eastAsia="en-US"/>
        </w:rPr>
        <w:t xml:space="preserve">ем </w:t>
      </w:r>
      <w:r w:rsidR="00CE0936">
        <w:rPr>
          <w:lang w:eastAsia="en-US"/>
        </w:rPr>
        <w:t>качества обслуживания</w:t>
      </w:r>
      <w:r w:rsidR="00CE0936" w:rsidRPr="00CE0936">
        <w:rPr>
          <w:lang w:eastAsia="en-US"/>
        </w:rPr>
        <w:t>;</w:t>
      </w:r>
    </w:p>
    <w:p w14:paraId="1F61D4A5" w14:textId="116C9141" w:rsidR="00CE0936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B669AC">
        <w:rPr>
          <w:lang w:eastAsia="en-US"/>
        </w:rPr>
        <w:t xml:space="preserve">еб-чат должен иметь возможность встраивания на другие </w:t>
      </w:r>
      <w:r w:rsidR="00977586">
        <w:rPr>
          <w:lang w:eastAsia="en-US"/>
        </w:rPr>
        <w:t xml:space="preserve">                    </w:t>
      </w:r>
      <w:r w:rsidR="001F4440">
        <w:rPr>
          <w:lang w:eastAsia="en-US"/>
        </w:rPr>
        <w:t>веб-</w:t>
      </w:r>
      <w:r w:rsidR="00B669AC">
        <w:rPr>
          <w:lang w:eastAsia="en-US"/>
        </w:rPr>
        <w:t>страниц</w:t>
      </w:r>
      <w:r w:rsidR="000E13B1">
        <w:rPr>
          <w:lang w:eastAsia="en-US"/>
        </w:rPr>
        <w:t>ы</w:t>
      </w:r>
      <w:r w:rsidR="00B669AC">
        <w:rPr>
          <w:lang w:eastAsia="en-US"/>
        </w:rPr>
        <w:t xml:space="preserve"> в Интернете</w:t>
      </w:r>
      <w:r w:rsidR="00B669AC" w:rsidRPr="00B669AC">
        <w:rPr>
          <w:lang w:eastAsia="en-US"/>
        </w:rPr>
        <w:t>;</w:t>
      </w:r>
    </w:p>
    <w:p w14:paraId="458B89DE" w14:textId="5A4E062D" w:rsidR="00B669AC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B669AC">
        <w:rPr>
          <w:lang w:eastAsia="en-US"/>
        </w:rPr>
        <w:t xml:space="preserve">еб-чат должен уметь принимать и обрабатывать данные, полученные от </w:t>
      </w:r>
      <w:r w:rsidR="00E43360">
        <w:rPr>
          <w:lang w:eastAsia="en-US"/>
        </w:rPr>
        <w:t>веб-</w:t>
      </w:r>
      <w:r w:rsidR="00B669AC">
        <w:rPr>
          <w:lang w:eastAsia="en-US"/>
        </w:rPr>
        <w:t>страницы, на которую он встроен</w:t>
      </w:r>
      <w:r w:rsidR="00B669AC" w:rsidRPr="00B669AC">
        <w:rPr>
          <w:lang w:eastAsia="en-US"/>
        </w:rPr>
        <w:t>;</w:t>
      </w:r>
    </w:p>
    <w:p w14:paraId="1E06D8F6" w14:textId="2A28D5AF" w:rsidR="00B8113E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B8113E">
        <w:rPr>
          <w:lang w:eastAsia="en-US"/>
        </w:rPr>
        <w:t>еб-чат должен отправлять</w:t>
      </w:r>
      <w:r w:rsidR="00B8113E" w:rsidRPr="00B8113E">
        <w:rPr>
          <w:lang w:eastAsia="en-US"/>
        </w:rPr>
        <w:t xml:space="preserve"> </w:t>
      </w:r>
      <w:r w:rsidR="00B8113E">
        <w:rPr>
          <w:lang w:eastAsia="en-US"/>
        </w:rPr>
        <w:t>полученные</w:t>
      </w:r>
      <w:r w:rsidR="00374AC0">
        <w:rPr>
          <w:lang w:eastAsia="en-US"/>
        </w:rPr>
        <w:t xml:space="preserve"> настраиваемые поля</w:t>
      </w:r>
      <w:r w:rsidR="00B8113E">
        <w:rPr>
          <w:lang w:eastAsia="en-US"/>
        </w:rPr>
        <w:t xml:space="preserve"> от </w:t>
      </w:r>
      <w:r w:rsidR="00101762">
        <w:rPr>
          <w:lang w:eastAsia="en-US"/>
        </w:rPr>
        <w:t xml:space="preserve">            </w:t>
      </w:r>
      <w:r w:rsidR="002C5E1B">
        <w:rPr>
          <w:lang w:eastAsia="en-US"/>
        </w:rPr>
        <w:t>веб-</w:t>
      </w:r>
      <w:r w:rsidR="00B8113E">
        <w:rPr>
          <w:lang w:eastAsia="en-US"/>
        </w:rPr>
        <w:t>страницы</w:t>
      </w:r>
      <w:r w:rsidR="00523E1B">
        <w:rPr>
          <w:lang w:eastAsia="en-US"/>
        </w:rPr>
        <w:t>, на которую он встроен,</w:t>
      </w:r>
      <w:r w:rsidR="00B8113E">
        <w:rPr>
          <w:lang w:eastAsia="en-US"/>
        </w:rPr>
        <w:t xml:space="preserve"> на сервер</w:t>
      </w:r>
      <w:r w:rsidR="00B8113E" w:rsidRPr="00ED54A4">
        <w:rPr>
          <w:lang w:eastAsia="en-US"/>
        </w:rPr>
        <w:t>;</w:t>
      </w:r>
    </w:p>
    <w:p w14:paraId="4B0D6790" w14:textId="6FB9AF82" w:rsidR="00B669AC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A56E0A">
        <w:rPr>
          <w:lang w:eastAsia="en-US"/>
        </w:rPr>
        <w:t xml:space="preserve">еб-чат должен иметь возможность сокрытия и открытия по специальной кнопке, </w:t>
      </w:r>
      <w:r w:rsidR="00E7327E">
        <w:rPr>
          <w:lang w:eastAsia="en-US"/>
        </w:rPr>
        <w:t>отображенной</w:t>
      </w:r>
      <w:r w:rsidR="00A56E0A">
        <w:rPr>
          <w:lang w:eastAsia="en-US"/>
        </w:rPr>
        <w:t xml:space="preserve"> в предоставленном в дизайне</w:t>
      </w:r>
      <w:r w:rsidR="00A56E0A" w:rsidRPr="00A56E0A">
        <w:rPr>
          <w:lang w:eastAsia="en-US"/>
        </w:rPr>
        <w:t>;</w:t>
      </w:r>
    </w:p>
    <w:p w14:paraId="750F3C4D" w14:textId="5E2C9F57" w:rsidR="00253BE8" w:rsidRDefault="00C943E9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</w:t>
      </w:r>
      <w:r w:rsidR="00A56E0A">
        <w:rPr>
          <w:lang w:eastAsia="en-US"/>
        </w:rPr>
        <w:t xml:space="preserve">еб-чат не должен перекрывать </w:t>
      </w:r>
      <w:r w:rsidR="00EB5B8D">
        <w:rPr>
          <w:lang w:eastAsia="en-US"/>
        </w:rPr>
        <w:t>какой-либо</w:t>
      </w:r>
      <w:r w:rsidR="00246B4F" w:rsidRPr="00246B4F">
        <w:rPr>
          <w:lang w:eastAsia="en-US"/>
        </w:rPr>
        <w:t xml:space="preserve"> </w:t>
      </w:r>
      <w:r w:rsidR="00246B4F">
        <w:rPr>
          <w:lang w:eastAsia="en-US"/>
        </w:rPr>
        <w:t>рядом расположенный</w:t>
      </w:r>
      <w:r w:rsidR="00A56E0A">
        <w:rPr>
          <w:lang w:eastAsia="en-US"/>
        </w:rPr>
        <w:t xml:space="preserve"> контент на </w:t>
      </w:r>
      <w:r w:rsidR="00CF1418">
        <w:rPr>
          <w:lang w:eastAsia="en-US"/>
        </w:rPr>
        <w:t>веб-</w:t>
      </w:r>
      <w:r w:rsidR="00A56E0A">
        <w:rPr>
          <w:lang w:eastAsia="en-US"/>
        </w:rPr>
        <w:t>страницах, в которые он встроен</w:t>
      </w:r>
      <w:r w:rsidR="00856F03">
        <w:rPr>
          <w:lang w:eastAsia="en-US"/>
        </w:rPr>
        <w:t>.</w:t>
      </w:r>
    </w:p>
    <w:p w14:paraId="753602F2" w14:textId="77777777" w:rsidR="00C23CE5" w:rsidRPr="00F45228" w:rsidRDefault="00C23CE5" w:rsidP="00F45228">
      <w:pPr>
        <w:rPr>
          <w:lang w:eastAsia="en-US"/>
        </w:rPr>
      </w:pPr>
    </w:p>
    <w:p w14:paraId="78719F85" w14:textId="41D08C46" w:rsidR="00832411" w:rsidRPr="00832411" w:rsidRDefault="00832411" w:rsidP="00832411">
      <w:pPr>
        <w:pStyle w:val="2"/>
      </w:pPr>
      <w:bookmarkStart w:id="33" w:name="_Toc74792776"/>
      <w:r>
        <w:t xml:space="preserve">Выводы по </w:t>
      </w:r>
      <w:r w:rsidR="00EF14CB">
        <w:t>разделу</w:t>
      </w:r>
      <w:bookmarkEnd w:id="33"/>
    </w:p>
    <w:p w14:paraId="4C382AC0" w14:textId="6CE729D7" w:rsidR="00C943E9" w:rsidRDefault="00A67D4A" w:rsidP="00A67D4A">
      <w:pPr>
        <w:rPr>
          <w:lang w:eastAsia="en-US"/>
        </w:rPr>
      </w:pPr>
      <w:r>
        <w:rPr>
          <w:lang w:eastAsia="en-US"/>
        </w:rPr>
        <w:t xml:space="preserve">Таким образом, </w:t>
      </w:r>
      <w:r w:rsidR="00E655A0">
        <w:rPr>
          <w:lang w:eastAsia="en-US"/>
        </w:rPr>
        <w:t>в данном разделе</w:t>
      </w:r>
      <w:r w:rsidR="00C943E9">
        <w:rPr>
          <w:lang w:eastAsia="en-US"/>
        </w:rPr>
        <w:t xml:space="preserve"> </w:t>
      </w:r>
      <w:r w:rsidR="00E3135A">
        <w:rPr>
          <w:lang w:eastAsia="en-US"/>
        </w:rPr>
        <w:t>решены</w:t>
      </w:r>
      <w:r w:rsidR="00C943E9">
        <w:rPr>
          <w:lang w:eastAsia="en-US"/>
        </w:rPr>
        <w:t xml:space="preserve"> следующие задачи:</w:t>
      </w:r>
    </w:p>
    <w:p w14:paraId="2E986130" w14:textId="3FC1B11B" w:rsidR="00EF43A3" w:rsidRDefault="00EF43A3" w:rsidP="00EF43A3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выполнен анализ </w:t>
      </w:r>
      <w:r w:rsidR="008C7E8E">
        <w:rPr>
          <w:lang w:eastAsia="en-US"/>
        </w:rPr>
        <w:t xml:space="preserve">достоинств и </w:t>
      </w:r>
      <w:r>
        <w:rPr>
          <w:lang w:eastAsia="en-US"/>
        </w:rPr>
        <w:t>недостатков встраиваемых веб-чатов, используемых компанией на текущий момент;</w:t>
      </w:r>
    </w:p>
    <w:p w14:paraId="26D542A9" w14:textId="77777777" w:rsidR="00EF43A3" w:rsidRDefault="00EF43A3" w:rsidP="00EF43A3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lastRenderedPageBreak/>
        <w:t>исследовано устройство и определены функциональные возможности «Rocket.Chat LiveChat API»;</w:t>
      </w:r>
    </w:p>
    <w:p w14:paraId="5E6B072A" w14:textId="77777777" w:rsidR="00EF43A3" w:rsidRDefault="00EF43A3" w:rsidP="00EF43A3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проанализирован разработанный компанией собственный дизайн веб-чата;</w:t>
      </w:r>
    </w:p>
    <w:p w14:paraId="4AFEB1D2" w14:textId="77777777" w:rsidR="00EF43A3" w:rsidRDefault="00EF43A3" w:rsidP="00EF43A3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исследованы подходы к разработке встраиваемых веб-чатов;</w:t>
      </w:r>
    </w:p>
    <w:p w14:paraId="27F89DC8" w14:textId="68354C77" w:rsidR="00EF43A3" w:rsidRDefault="00EF43A3" w:rsidP="00EF43A3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сформулированы требования к реализуемому встраиваемому веб-чату</w:t>
      </w:r>
      <w:r w:rsidR="000E1FCB">
        <w:rPr>
          <w:lang w:eastAsia="en-US"/>
        </w:rPr>
        <w:t>.</w:t>
      </w:r>
    </w:p>
    <w:p w14:paraId="7DF7EC40" w14:textId="77777777" w:rsidR="009F44E2" w:rsidRPr="009F44E2" w:rsidRDefault="009F44E2" w:rsidP="00744808">
      <w:pPr>
        <w:rPr>
          <w:lang w:eastAsia="en-US"/>
        </w:rPr>
      </w:pPr>
    </w:p>
    <w:p w14:paraId="224882DD" w14:textId="52D12490" w:rsidR="003B647D" w:rsidRPr="000D7A6D" w:rsidRDefault="003B647D" w:rsidP="000D7A6D">
      <w:pPr>
        <w:ind w:firstLine="0"/>
      </w:pPr>
      <w:r>
        <w:br w:type="page"/>
      </w:r>
    </w:p>
    <w:p w14:paraId="6B729CD7" w14:textId="0E0E1CB5" w:rsidR="000C1D1F" w:rsidRPr="000C1D1F" w:rsidRDefault="00466DCF" w:rsidP="000C1D1F">
      <w:pPr>
        <w:pStyle w:val="10"/>
      </w:pPr>
      <w:bookmarkStart w:id="34" w:name="_Toc74792777"/>
      <w:r>
        <w:lastRenderedPageBreak/>
        <w:t>Конструкторский раздел</w:t>
      </w:r>
      <w:bookmarkEnd w:id="34"/>
    </w:p>
    <w:p w14:paraId="0FA05AAC" w14:textId="1BAF02EE" w:rsidR="003C2F89" w:rsidRDefault="003C2F89" w:rsidP="003C2F89">
      <w:pPr>
        <w:pStyle w:val="2"/>
      </w:pPr>
      <w:bookmarkStart w:id="35" w:name="_Toc74792778"/>
      <w:r>
        <w:t xml:space="preserve">Выбор </w:t>
      </w:r>
      <w:r w:rsidR="004D7C15">
        <w:t>средств</w:t>
      </w:r>
      <w:r>
        <w:t xml:space="preserve"> разработки</w:t>
      </w:r>
      <w:r w:rsidR="00A81A83">
        <w:t xml:space="preserve"> для реализации </w:t>
      </w:r>
      <w:r w:rsidR="0022050D">
        <w:t>встраиваемого веб-чата</w:t>
      </w:r>
      <w:bookmarkEnd w:id="35"/>
    </w:p>
    <w:p w14:paraId="56A752DF" w14:textId="5C83076D" w:rsidR="00CB1519" w:rsidRDefault="00A6545C" w:rsidP="00F7693A">
      <w:r>
        <w:t>Для</w:t>
      </w:r>
      <w:r w:rsidR="00F7693A">
        <w:t xml:space="preserve"> разработки браузерных веб-приложений используются языки </w:t>
      </w:r>
      <w:r w:rsidR="00F7693A">
        <w:rPr>
          <w:lang w:val="en-US"/>
        </w:rPr>
        <w:t>HTML</w:t>
      </w:r>
      <w:r w:rsidR="00F7693A" w:rsidRPr="00F7693A">
        <w:t xml:space="preserve">, </w:t>
      </w:r>
      <w:r w:rsidR="00F7693A">
        <w:rPr>
          <w:lang w:val="en-US"/>
        </w:rPr>
        <w:t>CSS</w:t>
      </w:r>
      <w:r w:rsidR="00F7693A" w:rsidRPr="00F7693A">
        <w:t xml:space="preserve"> </w:t>
      </w:r>
      <w:r w:rsidR="00F7693A">
        <w:t xml:space="preserve">и </w:t>
      </w:r>
      <w:r w:rsidR="00F7693A">
        <w:rPr>
          <w:lang w:val="en-US"/>
        </w:rPr>
        <w:t>JavaScript</w:t>
      </w:r>
      <w:r w:rsidR="00F7693A" w:rsidRPr="00F7693A">
        <w:t xml:space="preserve">, </w:t>
      </w:r>
      <w:r w:rsidR="00F7693A" w:rsidRPr="007327F3">
        <w:t>поскольку эти языки воспринимаются браузером.</w:t>
      </w:r>
      <w:r w:rsidR="00F7693A">
        <w:t xml:space="preserve"> Однако</w:t>
      </w:r>
      <w:r w:rsidR="00254C7D">
        <w:t>,</w:t>
      </w:r>
      <w:r w:rsidR="00F7693A" w:rsidRPr="00F7693A">
        <w:t xml:space="preserve"> </w:t>
      </w:r>
      <w:r w:rsidR="00F7693A">
        <w:t xml:space="preserve">со временем стали появляться </w:t>
      </w:r>
      <w:r w:rsidR="00AB7553">
        <w:t>различные фреймворки, упрощающие разработку</w:t>
      </w:r>
      <w:r w:rsidR="00056894" w:rsidRPr="00056894">
        <w:t>,</w:t>
      </w:r>
      <w:r w:rsidR="00AB7553">
        <w:t xml:space="preserve"> и </w:t>
      </w:r>
      <w:r w:rsidR="00254C7D">
        <w:t xml:space="preserve">надстройки над браузерными языками, </w:t>
      </w:r>
      <w:r w:rsidR="00686789">
        <w:t>которые позволяют</w:t>
      </w:r>
      <w:r w:rsidR="00254C7D">
        <w:t xml:space="preserve"> упростить и ускорить разработку.</w:t>
      </w:r>
    </w:p>
    <w:p w14:paraId="42781BA8" w14:textId="6FB5A43E" w:rsidR="00036F8E" w:rsidRPr="00F75F69" w:rsidRDefault="00CB1519" w:rsidP="00036F8E">
      <w:r>
        <w:t xml:space="preserve">В </w:t>
      </w:r>
      <w:r w:rsidR="00701762">
        <w:t xml:space="preserve">компании </w:t>
      </w:r>
      <w:r>
        <w:t xml:space="preserve">существует </w:t>
      </w:r>
      <w:r w:rsidR="00A06705">
        <w:t>внутренний</w:t>
      </w:r>
      <w:r>
        <w:t xml:space="preserve"> стандарт, который регламентирует выбор средств для разработки различных продуктов. Стандартными инструментами для разработки браузерных веб-приложений в компании являются:</w:t>
      </w:r>
    </w:p>
    <w:p w14:paraId="375E01A3" w14:textId="1AD475A0" w:rsidR="007354B5" w:rsidRDefault="009D1475" w:rsidP="008420E7">
      <w:pPr>
        <w:pStyle w:val="aa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я</w:t>
      </w:r>
      <w:r w:rsidR="00036F8E">
        <w:rPr>
          <w:lang w:eastAsia="en-US"/>
        </w:rPr>
        <w:t>зык</w:t>
      </w:r>
      <w:r w:rsidR="00036F8E" w:rsidRPr="00036F8E">
        <w:rPr>
          <w:lang w:eastAsia="en-US"/>
        </w:rPr>
        <w:t xml:space="preserve"> </w:t>
      </w:r>
      <w:r w:rsidR="00036F8E">
        <w:rPr>
          <w:lang w:val="en-US" w:eastAsia="en-US"/>
        </w:rPr>
        <w:t>JavaScript</w:t>
      </w:r>
      <w:r w:rsidR="00036F8E" w:rsidRPr="00036F8E">
        <w:rPr>
          <w:lang w:eastAsia="en-US"/>
        </w:rPr>
        <w:t xml:space="preserve"> </w:t>
      </w:r>
      <w:r w:rsidR="00036F8E">
        <w:rPr>
          <w:lang w:eastAsia="en-US"/>
        </w:rPr>
        <w:t>для программирования логики работы пользовательского интерфейса</w:t>
      </w:r>
      <w:r w:rsidR="00036F8E" w:rsidRPr="00036F8E">
        <w:rPr>
          <w:lang w:eastAsia="en-US"/>
        </w:rPr>
        <w:t>;</w:t>
      </w:r>
    </w:p>
    <w:p w14:paraId="4B254D42" w14:textId="117D5F70" w:rsidR="00036F8E" w:rsidRDefault="009D1475" w:rsidP="008420E7">
      <w:pPr>
        <w:pStyle w:val="aa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б</w:t>
      </w:r>
      <w:r w:rsidR="00036F8E">
        <w:rPr>
          <w:lang w:eastAsia="en-US"/>
        </w:rPr>
        <w:t>иблиотека «</w:t>
      </w:r>
      <w:r w:rsidR="00036F8E">
        <w:rPr>
          <w:lang w:val="en-US" w:eastAsia="en-US"/>
        </w:rPr>
        <w:t>React</w:t>
      </w:r>
      <w:r w:rsidR="00036F8E" w:rsidRPr="007354B5">
        <w:rPr>
          <w:lang w:eastAsia="en-US"/>
        </w:rPr>
        <w:t>.</w:t>
      </w:r>
      <w:r w:rsidR="00036F8E">
        <w:rPr>
          <w:lang w:val="en-US" w:eastAsia="en-US"/>
        </w:rPr>
        <w:t>js</w:t>
      </w:r>
      <w:r w:rsidR="00036F8E">
        <w:rPr>
          <w:lang w:eastAsia="en-US"/>
        </w:rPr>
        <w:t xml:space="preserve">» </w:t>
      </w:r>
      <w:r w:rsidR="00036F8E" w:rsidRPr="006363A1">
        <w:rPr>
          <w:lang w:eastAsia="en-US"/>
        </w:rPr>
        <w:t>для создания пользовательских интерфейсов</w:t>
      </w:r>
      <w:r w:rsidR="00036F8E" w:rsidRPr="007354B5">
        <w:rPr>
          <w:lang w:eastAsia="en-US"/>
        </w:rPr>
        <w:t>;</w:t>
      </w:r>
      <w:r w:rsidR="00036F8E">
        <w:rPr>
          <w:lang w:eastAsia="en-US"/>
        </w:rPr>
        <w:t xml:space="preserve"> </w:t>
      </w:r>
    </w:p>
    <w:p w14:paraId="134BB844" w14:textId="56D30349" w:rsidR="007B3CA5" w:rsidRDefault="007B3CA5" w:rsidP="008420E7">
      <w:pPr>
        <w:pStyle w:val="aa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 xml:space="preserve">библиотека </w:t>
      </w:r>
      <w:r>
        <w:rPr>
          <w:lang w:val="en-US" w:eastAsia="en-US"/>
        </w:rPr>
        <w:t>MobX</w:t>
      </w:r>
      <w:r>
        <w:rPr>
          <w:lang w:eastAsia="en-US"/>
        </w:rPr>
        <w:t xml:space="preserve"> для управлени</w:t>
      </w:r>
      <w:r w:rsidR="00866C17">
        <w:rPr>
          <w:lang w:eastAsia="en-US"/>
        </w:rPr>
        <w:t>я</w:t>
      </w:r>
      <w:r>
        <w:rPr>
          <w:lang w:eastAsia="en-US"/>
        </w:rPr>
        <w:t xml:space="preserve"> состоянием веб-приложения</w:t>
      </w:r>
      <w:r w:rsidRPr="007B3CA5">
        <w:rPr>
          <w:lang w:eastAsia="en-US"/>
        </w:rPr>
        <w:t>;</w:t>
      </w:r>
    </w:p>
    <w:p w14:paraId="2C718AE1" w14:textId="28136630" w:rsidR="007354B5" w:rsidRDefault="009D1475" w:rsidP="008420E7">
      <w:pPr>
        <w:pStyle w:val="aa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п</w:t>
      </w:r>
      <w:r w:rsidR="004566B2">
        <w:rPr>
          <w:lang w:eastAsia="en-US"/>
        </w:rPr>
        <w:t xml:space="preserve">репроцессор </w:t>
      </w:r>
      <w:r w:rsidR="004566B2">
        <w:rPr>
          <w:lang w:val="en-US" w:eastAsia="en-US"/>
        </w:rPr>
        <w:t>SCSS</w:t>
      </w:r>
      <w:r w:rsidR="00365BAF">
        <w:rPr>
          <w:lang w:eastAsia="en-US"/>
        </w:rPr>
        <w:t xml:space="preserve">, </w:t>
      </w:r>
      <w:r w:rsidR="0074699A">
        <w:rPr>
          <w:lang w:eastAsia="en-US"/>
        </w:rPr>
        <w:t>который предназначен</w:t>
      </w:r>
      <w:r w:rsidR="00365BAF">
        <w:rPr>
          <w:lang w:eastAsia="en-US"/>
        </w:rPr>
        <w:t xml:space="preserve"> для увеличения уровня абстракции </w:t>
      </w:r>
      <w:r w:rsidR="00365BAF">
        <w:rPr>
          <w:lang w:val="en-US" w:eastAsia="en-US"/>
        </w:rPr>
        <w:t>CSS</w:t>
      </w:r>
      <w:r w:rsidR="00365BAF" w:rsidRPr="00365BAF">
        <w:rPr>
          <w:lang w:eastAsia="en-US"/>
        </w:rPr>
        <w:t>-</w:t>
      </w:r>
      <w:r w:rsidR="00365BAF">
        <w:rPr>
          <w:lang w:eastAsia="en-US"/>
        </w:rPr>
        <w:t>кода</w:t>
      </w:r>
      <w:r w:rsidR="00F164EA">
        <w:rPr>
          <w:lang w:eastAsia="en-US"/>
        </w:rPr>
        <w:t xml:space="preserve"> </w:t>
      </w:r>
      <w:r w:rsidR="00DC1155">
        <w:rPr>
          <w:lang w:eastAsia="en-US"/>
        </w:rPr>
        <w:t>и</w:t>
      </w:r>
      <w:r w:rsidR="004566B2">
        <w:rPr>
          <w:lang w:eastAsia="en-US"/>
        </w:rPr>
        <w:t xml:space="preserve"> </w:t>
      </w:r>
      <w:r w:rsidR="00365BAF">
        <w:rPr>
          <w:lang w:eastAsia="en-US"/>
        </w:rPr>
        <w:t>упрощ</w:t>
      </w:r>
      <w:r w:rsidR="00F164EA">
        <w:rPr>
          <w:lang w:eastAsia="en-US"/>
        </w:rPr>
        <w:t>ения</w:t>
      </w:r>
      <w:r w:rsidR="00365BAF">
        <w:rPr>
          <w:lang w:eastAsia="en-US"/>
        </w:rPr>
        <w:t xml:space="preserve"> его написани</w:t>
      </w:r>
      <w:r w:rsidR="00AC3A50">
        <w:rPr>
          <w:lang w:eastAsia="en-US"/>
        </w:rPr>
        <w:t>я</w:t>
      </w:r>
      <w:r w:rsidR="007354B5" w:rsidRPr="007C3C47">
        <w:rPr>
          <w:lang w:eastAsia="en-US"/>
        </w:rPr>
        <w:t>;</w:t>
      </w:r>
    </w:p>
    <w:p w14:paraId="225F067B" w14:textId="2C5B9962" w:rsidR="008D5DE7" w:rsidRDefault="009D1475" w:rsidP="008420E7">
      <w:pPr>
        <w:pStyle w:val="aa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я</w:t>
      </w:r>
      <w:r w:rsidR="008D5DE7">
        <w:rPr>
          <w:lang w:eastAsia="en-US"/>
        </w:rPr>
        <w:t xml:space="preserve">зык </w:t>
      </w:r>
      <w:r w:rsidR="008D5DE7">
        <w:rPr>
          <w:lang w:val="en-US" w:eastAsia="en-US"/>
        </w:rPr>
        <w:t>HTML</w:t>
      </w:r>
      <w:r w:rsidR="008D5DE7">
        <w:rPr>
          <w:lang w:eastAsia="en-US"/>
        </w:rPr>
        <w:t xml:space="preserve"> для создания разметки </w:t>
      </w:r>
      <w:r w:rsidR="00E21694">
        <w:rPr>
          <w:lang w:eastAsia="en-US"/>
        </w:rPr>
        <w:t>документа</w:t>
      </w:r>
      <w:r w:rsidR="008D5DE7" w:rsidRPr="008D5DE7">
        <w:rPr>
          <w:lang w:eastAsia="en-US"/>
        </w:rPr>
        <w:t>;</w:t>
      </w:r>
    </w:p>
    <w:p w14:paraId="46D1270F" w14:textId="1054C48E" w:rsidR="00E21694" w:rsidRDefault="009D1475" w:rsidP="008420E7">
      <w:pPr>
        <w:pStyle w:val="aa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с</w:t>
      </w:r>
      <w:r w:rsidR="00B457CF">
        <w:rPr>
          <w:lang w:eastAsia="en-US"/>
        </w:rPr>
        <w:t xml:space="preserve">борщик модулей </w:t>
      </w:r>
      <w:r w:rsidR="00B457CF">
        <w:rPr>
          <w:lang w:val="en-US" w:eastAsia="en-US"/>
        </w:rPr>
        <w:t>Webpack</w:t>
      </w:r>
      <w:r w:rsidR="00D555D6">
        <w:rPr>
          <w:lang w:eastAsia="en-US"/>
        </w:rPr>
        <w:t xml:space="preserve"> для </w:t>
      </w:r>
      <w:r w:rsidR="00B457CF">
        <w:rPr>
          <w:lang w:eastAsia="en-US"/>
        </w:rPr>
        <w:t>унифи</w:t>
      </w:r>
      <w:r w:rsidR="00D555D6">
        <w:rPr>
          <w:lang w:eastAsia="en-US"/>
        </w:rPr>
        <w:t xml:space="preserve">кации </w:t>
      </w:r>
      <w:r w:rsidR="00B457CF">
        <w:rPr>
          <w:lang w:eastAsia="en-US"/>
        </w:rPr>
        <w:t>процесс</w:t>
      </w:r>
      <w:r w:rsidR="00D555D6">
        <w:rPr>
          <w:lang w:eastAsia="en-US"/>
        </w:rPr>
        <w:t>а</w:t>
      </w:r>
      <w:r w:rsidR="00B457CF">
        <w:rPr>
          <w:lang w:eastAsia="en-US"/>
        </w:rPr>
        <w:t xml:space="preserve"> сборки и разработки </w:t>
      </w:r>
      <w:r w:rsidR="0022050D">
        <w:rPr>
          <w:lang w:eastAsia="en-US"/>
        </w:rPr>
        <w:t>программы</w:t>
      </w:r>
      <w:r w:rsidR="00B457CF" w:rsidRPr="00B457CF">
        <w:rPr>
          <w:lang w:eastAsia="en-US"/>
        </w:rPr>
        <w:t>;</w:t>
      </w:r>
    </w:p>
    <w:p w14:paraId="25FD18A3" w14:textId="077028B8" w:rsidR="00E91DF9" w:rsidRDefault="00E91DF9" w:rsidP="008420E7">
      <w:pPr>
        <w:pStyle w:val="aa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 xml:space="preserve">транслятор </w:t>
      </w:r>
      <w:r>
        <w:rPr>
          <w:lang w:val="en-US" w:eastAsia="en-US"/>
        </w:rPr>
        <w:t>Babel</w:t>
      </w:r>
      <w:r w:rsidRPr="00E91DF9">
        <w:rPr>
          <w:lang w:eastAsia="en-US"/>
        </w:rPr>
        <w:t xml:space="preserve"> </w:t>
      </w:r>
      <w:r>
        <w:rPr>
          <w:lang w:eastAsia="en-US"/>
        </w:rPr>
        <w:t xml:space="preserve">для транслирования кода на языке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, написанного в соответствии с последними спецификациями </w:t>
      </w:r>
      <w:r>
        <w:rPr>
          <w:lang w:val="en-US" w:eastAsia="en-US"/>
        </w:rPr>
        <w:t>ECMAScript</w:t>
      </w:r>
      <w:r w:rsidRPr="00E91DF9">
        <w:rPr>
          <w:lang w:eastAsia="en-US"/>
        </w:rPr>
        <w:t xml:space="preserve">, </w:t>
      </w:r>
      <w:r>
        <w:rPr>
          <w:lang w:eastAsia="en-US"/>
        </w:rPr>
        <w:t xml:space="preserve">в совместимую версию, которая соответствует более </w:t>
      </w:r>
      <w:r w:rsidR="003E2348">
        <w:rPr>
          <w:lang w:eastAsia="en-US"/>
        </w:rPr>
        <w:t>ранним</w:t>
      </w:r>
      <w:r w:rsidR="002D11D6">
        <w:rPr>
          <w:lang w:eastAsia="en-US"/>
        </w:rPr>
        <w:t xml:space="preserve"> типам</w:t>
      </w:r>
      <w:r>
        <w:rPr>
          <w:lang w:eastAsia="en-US"/>
        </w:rPr>
        <w:t xml:space="preserve"> </w:t>
      </w:r>
      <w:r w:rsidR="002D11D6">
        <w:rPr>
          <w:lang w:eastAsia="en-US"/>
        </w:rPr>
        <w:t>спецификаци</w:t>
      </w:r>
      <w:r w:rsidR="00F758FE">
        <w:rPr>
          <w:lang w:eastAsia="en-US"/>
        </w:rPr>
        <w:t>и</w:t>
      </w:r>
      <w:r>
        <w:rPr>
          <w:lang w:eastAsia="en-US"/>
        </w:rPr>
        <w:t xml:space="preserve"> и поддерживается </w:t>
      </w:r>
      <w:r w:rsidR="000F7F4F">
        <w:rPr>
          <w:lang w:eastAsia="en-US"/>
        </w:rPr>
        <w:t>в используемых раннее</w:t>
      </w:r>
      <w:r>
        <w:rPr>
          <w:lang w:eastAsia="en-US"/>
        </w:rPr>
        <w:t xml:space="preserve"> браузерах или средах</w:t>
      </w:r>
      <w:r w:rsidRPr="00E91DF9">
        <w:rPr>
          <w:lang w:eastAsia="en-US"/>
        </w:rPr>
        <w:t>;</w:t>
      </w:r>
    </w:p>
    <w:p w14:paraId="193953AA" w14:textId="1D4695FA" w:rsidR="00600A68" w:rsidRDefault="00600A68" w:rsidP="008420E7">
      <w:pPr>
        <w:pStyle w:val="aa"/>
        <w:numPr>
          <w:ilvl w:val="0"/>
          <w:numId w:val="12"/>
        </w:numPr>
        <w:rPr>
          <w:lang w:eastAsia="en-US"/>
        </w:rPr>
      </w:pPr>
      <w:r>
        <w:rPr>
          <w:lang w:val="en-US" w:eastAsia="en-US"/>
        </w:rPr>
        <w:t>ESLint</w:t>
      </w:r>
      <w:r>
        <w:rPr>
          <w:lang w:eastAsia="en-US"/>
        </w:rPr>
        <w:t xml:space="preserve"> – инструмент статического анализа кода для выявления проблемных шаблонов</w:t>
      </w:r>
      <w:r w:rsidR="006402E4">
        <w:rPr>
          <w:lang w:eastAsia="en-US"/>
        </w:rPr>
        <w:t xml:space="preserve"> </w:t>
      </w:r>
      <w:r>
        <w:rPr>
          <w:lang w:eastAsia="en-US"/>
        </w:rPr>
        <w:t xml:space="preserve">в коде на языке </w:t>
      </w:r>
      <w:r>
        <w:rPr>
          <w:lang w:val="en-US" w:eastAsia="en-US"/>
        </w:rPr>
        <w:t>JavaScript</w:t>
      </w:r>
      <w:r w:rsidRPr="00600A68">
        <w:rPr>
          <w:lang w:eastAsia="en-US"/>
        </w:rPr>
        <w:t>;</w:t>
      </w:r>
    </w:p>
    <w:p w14:paraId="69A8A817" w14:textId="78F594C3" w:rsidR="00621A4F" w:rsidRPr="009723F4" w:rsidRDefault="00244620" w:rsidP="008420E7">
      <w:pPr>
        <w:pStyle w:val="aa"/>
        <w:numPr>
          <w:ilvl w:val="0"/>
          <w:numId w:val="12"/>
        </w:numPr>
        <w:rPr>
          <w:lang w:eastAsia="en-US"/>
        </w:rPr>
      </w:pPr>
      <w:r>
        <w:rPr>
          <w:lang w:val="en-US" w:eastAsia="en-US"/>
        </w:rPr>
        <w:t>Prettier</w:t>
      </w:r>
      <w:r w:rsidRPr="00244620">
        <w:rPr>
          <w:lang w:eastAsia="en-US"/>
        </w:rPr>
        <w:t xml:space="preserve"> – </w:t>
      </w:r>
      <w:r>
        <w:rPr>
          <w:lang w:eastAsia="en-US"/>
        </w:rPr>
        <w:t>инструмент для форматировани</w:t>
      </w:r>
      <w:r w:rsidR="0029507D">
        <w:rPr>
          <w:lang w:eastAsia="en-US"/>
        </w:rPr>
        <w:t>я</w:t>
      </w:r>
      <w:r>
        <w:rPr>
          <w:lang w:eastAsia="en-US"/>
        </w:rPr>
        <w:t xml:space="preserve"> кода</w:t>
      </w:r>
      <w:r w:rsidR="005444B1">
        <w:rPr>
          <w:lang w:eastAsia="en-US"/>
        </w:rPr>
        <w:t xml:space="preserve"> </w:t>
      </w:r>
      <w:r w:rsidR="00CC738F">
        <w:rPr>
          <w:lang w:eastAsia="en-US"/>
        </w:rPr>
        <w:t>в соответствии с заданными</w:t>
      </w:r>
      <w:r w:rsidRPr="00244620">
        <w:rPr>
          <w:lang w:eastAsia="en-US"/>
        </w:rPr>
        <w:t xml:space="preserve"> правил</w:t>
      </w:r>
      <w:r w:rsidR="00CC738F">
        <w:rPr>
          <w:lang w:eastAsia="en-US"/>
        </w:rPr>
        <w:t>ами</w:t>
      </w:r>
      <w:r w:rsidRPr="00244620">
        <w:rPr>
          <w:lang w:eastAsia="en-US"/>
        </w:rPr>
        <w:t xml:space="preserve"> </w:t>
      </w:r>
      <w:r w:rsidR="00CC738F">
        <w:rPr>
          <w:lang w:eastAsia="en-US"/>
        </w:rPr>
        <w:t>оформления</w:t>
      </w:r>
      <w:r w:rsidR="00AF27E6">
        <w:rPr>
          <w:lang w:eastAsia="en-US"/>
        </w:rPr>
        <w:t>.</w:t>
      </w:r>
    </w:p>
    <w:p w14:paraId="4512261F" w14:textId="27E2E91E" w:rsidR="009D1475" w:rsidRDefault="008C7F29" w:rsidP="008C7F29">
      <w:pPr>
        <w:rPr>
          <w:lang w:eastAsia="en-US"/>
        </w:rPr>
      </w:pPr>
      <w:r>
        <w:rPr>
          <w:lang w:eastAsia="en-US"/>
        </w:rPr>
        <w:lastRenderedPageBreak/>
        <w:t xml:space="preserve">Таким образом, вышеперечисленные инструменты разработки использованы при реализации встраиваемого веб-чата поддержки пользователей </w:t>
      </w:r>
      <w:r w:rsidR="007D6B13">
        <w:rPr>
          <w:lang w:eastAsia="en-US"/>
        </w:rPr>
        <w:t>на базе платформы</w:t>
      </w:r>
      <w:r>
        <w:rPr>
          <w:lang w:eastAsia="en-US"/>
        </w:rPr>
        <w:t xml:space="preserve"> </w:t>
      </w:r>
      <w:r w:rsidR="003D43C1">
        <w:rPr>
          <w:lang w:eastAsia="en-US"/>
        </w:rPr>
        <w:t>«</w:t>
      </w:r>
      <w:r>
        <w:rPr>
          <w:lang w:val="en-US" w:eastAsia="en-US"/>
        </w:rPr>
        <w:t>Rocket</w:t>
      </w:r>
      <w:r w:rsidRPr="008C7F29">
        <w:rPr>
          <w:lang w:eastAsia="en-US"/>
        </w:rPr>
        <w:t>.</w:t>
      </w:r>
      <w:r>
        <w:rPr>
          <w:lang w:val="en-US" w:eastAsia="en-US"/>
        </w:rPr>
        <w:t>Chat</w:t>
      </w:r>
      <w:r w:rsidR="003D43C1">
        <w:rPr>
          <w:lang w:eastAsia="en-US"/>
        </w:rPr>
        <w:t>»</w:t>
      </w:r>
      <w:r>
        <w:rPr>
          <w:lang w:eastAsia="en-US"/>
        </w:rPr>
        <w:t>.</w:t>
      </w:r>
    </w:p>
    <w:p w14:paraId="59198730" w14:textId="77777777" w:rsidR="0039046C" w:rsidRPr="008C7F29" w:rsidRDefault="0039046C" w:rsidP="008C7F29">
      <w:pPr>
        <w:rPr>
          <w:lang w:eastAsia="en-US"/>
        </w:rPr>
      </w:pPr>
    </w:p>
    <w:p w14:paraId="49C2AFE2" w14:textId="7A4D64B4" w:rsidR="00A82561" w:rsidRPr="00A82561" w:rsidRDefault="003C5598" w:rsidP="008B4DDD">
      <w:pPr>
        <w:pStyle w:val="2"/>
      </w:pPr>
      <w:bookmarkStart w:id="36" w:name="_Toc74792779"/>
      <w:r>
        <w:t xml:space="preserve">Проектирование </w:t>
      </w:r>
      <w:r w:rsidR="008E1C21">
        <w:t xml:space="preserve">архитектуры </w:t>
      </w:r>
      <w:r w:rsidR="00947AD3">
        <w:t>встраиваемого веб-чата</w:t>
      </w:r>
      <w:bookmarkEnd w:id="36"/>
    </w:p>
    <w:p w14:paraId="38E35C72" w14:textId="40871BC3" w:rsidR="00F7693A" w:rsidRDefault="006637CF" w:rsidP="00C176AB">
      <w:pPr>
        <w:pStyle w:val="a5"/>
      </w:pPr>
      <w:bookmarkStart w:id="37" w:name="_Toc74792780"/>
      <w:r>
        <w:t>Общая архитектура проектируемой системы</w:t>
      </w:r>
      <w:bookmarkEnd w:id="37"/>
    </w:p>
    <w:p w14:paraId="350F55B0" w14:textId="790513DB" w:rsidR="000D37EF" w:rsidRDefault="00E62955" w:rsidP="000D37EF">
      <w:pPr>
        <w:rPr>
          <w:lang w:eastAsia="en-US"/>
        </w:rPr>
      </w:pPr>
      <w:r>
        <w:rPr>
          <w:lang w:eastAsia="en-US"/>
        </w:rPr>
        <w:t xml:space="preserve">На рисунке 6 </w:t>
      </w:r>
      <w:r w:rsidR="00604944">
        <w:rPr>
          <w:lang w:eastAsia="en-US"/>
        </w:rPr>
        <w:t>отображен</w:t>
      </w:r>
      <w:r w:rsidR="00FA46D2">
        <w:rPr>
          <w:lang w:eastAsia="en-US"/>
        </w:rPr>
        <w:t>а</w:t>
      </w:r>
      <w:r>
        <w:rPr>
          <w:lang w:eastAsia="en-US"/>
        </w:rPr>
        <w:t xml:space="preserve"> </w:t>
      </w:r>
      <w:r w:rsidR="00FA46D2">
        <w:rPr>
          <w:lang w:eastAsia="en-US"/>
        </w:rPr>
        <w:t>общая архитектура реализуемого веб-чата</w:t>
      </w:r>
      <w:r>
        <w:rPr>
          <w:lang w:eastAsia="en-US"/>
        </w:rPr>
        <w:t xml:space="preserve"> </w:t>
      </w:r>
      <w:r w:rsidR="00830093">
        <w:rPr>
          <w:lang w:eastAsia="en-US"/>
        </w:rPr>
        <w:t>и системы</w:t>
      </w:r>
      <w:r>
        <w:rPr>
          <w:lang w:eastAsia="en-US"/>
        </w:rPr>
        <w:t>, с которыми он взаимодействует.</w:t>
      </w:r>
    </w:p>
    <w:p w14:paraId="19F561BD" w14:textId="7B14DB7E" w:rsidR="00D3530D" w:rsidRDefault="00496B56" w:rsidP="00D3530D">
      <w:pPr>
        <w:pStyle w:val="a4"/>
        <w:jc w:val="center"/>
      </w:pPr>
      <w:r>
        <w:rPr>
          <w:noProof/>
        </w:rPr>
        <w:drawing>
          <wp:inline distT="0" distB="0" distL="0" distR="0" wp14:anchorId="09BE9FD5" wp14:editId="6EF7BEBD">
            <wp:extent cx="5940425" cy="207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3F01" w14:textId="1ED4DC55" w:rsidR="00D3530D" w:rsidRPr="00A82561" w:rsidRDefault="00D3530D" w:rsidP="00D3530D">
      <w:pPr>
        <w:pStyle w:val="a4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6</w:t>
        </w:r>
      </w:fldSimple>
      <w:r>
        <w:t xml:space="preserve"> – </w:t>
      </w:r>
      <w:r w:rsidR="00AF5136">
        <w:t>Общая архитектура</w:t>
      </w:r>
      <w:r w:rsidR="005E3A18">
        <w:t xml:space="preserve"> проектируемой</w:t>
      </w:r>
      <w:r w:rsidR="00AF5136">
        <w:t xml:space="preserve"> системы</w:t>
      </w:r>
    </w:p>
    <w:p w14:paraId="63FB6517" w14:textId="26E660EA" w:rsidR="00D3530D" w:rsidRDefault="00D3530D" w:rsidP="00D3530D">
      <w:r>
        <w:t xml:space="preserve">На данном рисунке </w:t>
      </w:r>
      <w:r w:rsidR="00577A57">
        <w:t>отображено</w:t>
      </w:r>
      <w:r>
        <w:t xml:space="preserve"> три основных компонента, взаимодействующих друг с другом:</w:t>
      </w:r>
    </w:p>
    <w:p w14:paraId="5E481062" w14:textId="76F82DA8" w:rsidR="00D3530D" w:rsidRDefault="00311432" w:rsidP="008420E7">
      <w:pPr>
        <w:pStyle w:val="aa"/>
        <w:numPr>
          <w:ilvl w:val="0"/>
          <w:numId w:val="13"/>
        </w:numPr>
      </w:pPr>
      <w:r>
        <w:t>веб-</w:t>
      </w:r>
      <w:r w:rsidR="00D3530D">
        <w:t>страница продукта компании, на которую встраивается веб-чат</w:t>
      </w:r>
      <w:r w:rsidR="00D3530D" w:rsidRPr="00D3530D">
        <w:t>;</w:t>
      </w:r>
    </w:p>
    <w:p w14:paraId="36465A19" w14:textId="6BF72016" w:rsidR="00D3530D" w:rsidRPr="00D3530D" w:rsidRDefault="00D3530D" w:rsidP="008420E7">
      <w:pPr>
        <w:pStyle w:val="aa"/>
        <w:numPr>
          <w:ilvl w:val="0"/>
          <w:numId w:val="13"/>
        </w:numPr>
      </w:pPr>
      <w:r>
        <w:t>встраиваемый веб-чат</w:t>
      </w:r>
      <w:r>
        <w:rPr>
          <w:lang w:val="en-US"/>
        </w:rPr>
        <w:t>;</w:t>
      </w:r>
    </w:p>
    <w:p w14:paraId="0296DD83" w14:textId="32DEC130" w:rsidR="00D3530D" w:rsidRDefault="00D3530D" w:rsidP="008420E7">
      <w:pPr>
        <w:pStyle w:val="aa"/>
        <w:numPr>
          <w:ilvl w:val="0"/>
          <w:numId w:val="13"/>
        </w:numPr>
      </w:pPr>
      <w:r>
        <w:t xml:space="preserve">платформа </w:t>
      </w:r>
      <w:r w:rsidR="0074233B">
        <w:t>«</w:t>
      </w:r>
      <w:r>
        <w:rPr>
          <w:lang w:val="en-US"/>
        </w:rPr>
        <w:t>Rocket</w:t>
      </w:r>
      <w:r w:rsidRPr="00D3530D">
        <w:t>.</w:t>
      </w:r>
      <w:r>
        <w:rPr>
          <w:lang w:val="en-US"/>
        </w:rPr>
        <w:t>Chat</w:t>
      </w:r>
      <w:r w:rsidR="0074233B">
        <w:t>»</w:t>
      </w:r>
      <w:r w:rsidR="00F5192C">
        <w:t>.</w:t>
      </w:r>
    </w:p>
    <w:p w14:paraId="7D6B8ECB" w14:textId="24CCB01D" w:rsidR="006528A8" w:rsidRDefault="007A7E93" w:rsidP="006528A8">
      <w:r>
        <w:t xml:space="preserve">На </w:t>
      </w:r>
      <w:r w:rsidR="00577A57">
        <w:t>веб-</w:t>
      </w:r>
      <w:r>
        <w:t xml:space="preserve">страницу продукта компании интегрируется специальный скрипт загрузки веб-чата, который загружает </w:t>
      </w:r>
      <w:r>
        <w:rPr>
          <w:lang w:val="en-US"/>
        </w:rPr>
        <w:t>JavaScript</w:t>
      </w:r>
      <w:r w:rsidRPr="007A7E93">
        <w:t xml:space="preserve"> </w:t>
      </w:r>
      <w:r w:rsidR="00A935D6">
        <w:rPr>
          <w:lang w:val="en-US"/>
        </w:rPr>
        <w:t>Iframe</w:t>
      </w:r>
      <w:r w:rsidR="00A935D6">
        <w:t>-приложение</w:t>
      </w:r>
      <w:r w:rsidR="000E078D">
        <w:t>, которое</w:t>
      </w:r>
      <w:r w:rsidR="00C978C2">
        <w:t xml:space="preserve"> встраивается в код </w:t>
      </w:r>
      <w:r w:rsidR="0078472A">
        <w:t>веб-</w:t>
      </w:r>
      <w:r w:rsidR="00C978C2">
        <w:t xml:space="preserve">страницы продукта и создает </w:t>
      </w:r>
      <w:r w:rsidR="00517266">
        <w:t xml:space="preserve">кнопку открытия и закрытия </w:t>
      </w:r>
      <w:r w:rsidR="00086075">
        <w:t>веб-</w:t>
      </w:r>
      <w:r w:rsidR="00517266">
        <w:t>чата</w:t>
      </w:r>
      <w:r w:rsidR="00517266" w:rsidRPr="00517266">
        <w:t xml:space="preserve"> </w:t>
      </w:r>
      <w:r w:rsidR="00517266">
        <w:t xml:space="preserve">и </w:t>
      </w:r>
      <w:r w:rsidR="00C978C2">
        <w:rPr>
          <w:lang w:val="en-US"/>
        </w:rPr>
        <w:t>HTML</w:t>
      </w:r>
      <w:r w:rsidR="00C978C2" w:rsidRPr="00C978C2">
        <w:t xml:space="preserve"> </w:t>
      </w:r>
      <w:r w:rsidR="00C978C2">
        <w:rPr>
          <w:lang w:val="en-US"/>
        </w:rPr>
        <w:t>iframe</w:t>
      </w:r>
      <w:r w:rsidR="00C978C2" w:rsidRPr="00C978C2">
        <w:t xml:space="preserve"> </w:t>
      </w:r>
      <w:r w:rsidR="00C978C2">
        <w:t xml:space="preserve">элемент, в который будет загружено окно чата. </w:t>
      </w:r>
      <w:r w:rsidR="00777382">
        <w:t>Кроме того</w:t>
      </w:r>
      <w:r w:rsidR="00F307C6">
        <w:t>,</w:t>
      </w:r>
      <w:r w:rsidR="00C978C2">
        <w:t xml:space="preserve"> </w:t>
      </w:r>
      <w:r w:rsidR="009B4F04">
        <w:rPr>
          <w:lang w:val="en-US"/>
        </w:rPr>
        <w:t>I</w:t>
      </w:r>
      <w:r w:rsidR="00C978C2">
        <w:rPr>
          <w:lang w:val="en-US"/>
        </w:rPr>
        <w:t>frame</w:t>
      </w:r>
      <w:r w:rsidR="00C978C2">
        <w:t xml:space="preserve">-приложение должно </w:t>
      </w:r>
      <w:r w:rsidR="002309F5">
        <w:t xml:space="preserve">передавать данные с </w:t>
      </w:r>
      <w:r w:rsidR="00767E8D">
        <w:t xml:space="preserve">                   </w:t>
      </w:r>
      <w:r w:rsidR="002309F5">
        <w:t>веб-страницы</w:t>
      </w:r>
      <w:r w:rsidR="00C978C2">
        <w:t xml:space="preserve"> в </w:t>
      </w:r>
      <w:r w:rsidR="009B4F04">
        <w:rPr>
          <w:lang w:val="en-US"/>
        </w:rPr>
        <w:t>C</w:t>
      </w:r>
      <w:r w:rsidR="00C978C2">
        <w:rPr>
          <w:lang w:val="en-US"/>
        </w:rPr>
        <w:t>hat</w:t>
      </w:r>
      <w:r w:rsidR="00C978C2" w:rsidRPr="00C978C2">
        <w:t>-</w:t>
      </w:r>
      <w:r w:rsidR="00C978C2">
        <w:t>приложение.</w:t>
      </w:r>
      <w:r w:rsidR="00F307C6">
        <w:t xml:space="preserve"> Окно </w:t>
      </w:r>
      <w:r w:rsidR="00210865">
        <w:t>веб-</w:t>
      </w:r>
      <w:r w:rsidR="00F307C6">
        <w:t xml:space="preserve">чата реализуется </w:t>
      </w:r>
      <w:r w:rsidR="005B6D46">
        <w:rPr>
          <w:lang w:val="en-US"/>
        </w:rPr>
        <w:t>Chat</w:t>
      </w:r>
      <w:r w:rsidR="005B6D46" w:rsidRPr="00F307C6">
        <w:t>-</w:t>
      </w:r>
      <w:r w:rsidR="005B6D46">
        <w:t>приложением</w:t>
      </w:r>
      <w:r w:rsidR="00C0644E">
        <w:t>, которое</w:t>
      </w:r>
      <w:r w:rsidR="00237FBC">
        <w:t xml:space="preserve"> </w:t>
      </w:r>
      <w:r w:rsidR="00C0644E">
        <w:t xml:space="preserve">содержит </w:t>
      </w:r>
      <w:r w:rsidR="00237FBC">
        <w:t>логик</w:t>
      </w:r>
      <w:r w:rsidR="00262DBF">
        <w:t>у</w:t>
      </w:r>
      <w:r w:rsidR="000B79AE">
        <w:t xml:space="preserve"> его</w:t>
      </w:r>
      <w:r w:rsidR="00262DBF">
        <w:t xml:space="preserve"> работы</w:t>
      </w:r>
      <w:r w:rsidR="000B79AE">
        <w:t xml:space="preserve"> и </w:t>
      </w:r>
      <w:r w:rsidR="00237FBC">
        <w:t xml:space="preserve">предоставляет возможность пользователю общаться с агентом в режиме реального времени. </w:t>
      </w:r>
      <w:r w:rsidR="001569C1">
        <w:t>Ч</w:t>
      </w:r>
      <w:r w:rsidR="00237FBC">
        <w:t xml:space="preserve">тобы позволить пользователю общаться с агентом, который использует </w:t>
      </w:r>
      <w:r w:rsidR="00237FBC">
        <w:lastRenderedPageBreak/>
        <w:t>платформу «</w:t>
      </w:r>
      <w:r w:rsidR="00237FBC">
        <w:rPr>
          <w:lang w:val="en-US"/>
        </w:rPr>
        <w:t>Rocket</w:t>
      </w:r>
      <w:r w:rsidR="00237FBC" w:rsidRPr="00237FBC">
        <w:t>.</w:t>
      </w:r>
      <w:r w:rsidR="00237FBC">
        <w:rPr>
          <w:lang w:val="en-US"/>
        </w:rPr>
        <w:t>Chat</w:t>
      </w:r>
      <w:r w:rsidR="00237FBC">
        <w:t xml:space="preserve">», </w:t>
      </w:r>
      <w:r w:rsidR="00A85677">
        <w:rPr>
          <w:lang w:val="en-US"/>
        </w:rPr>
        <w:t>C</w:t>
      </w:r>
      <w:r w:rsidR="00237FBC">
        <w:rPr>
          <w:lang w:val="en-US"/>
        </w:rPr>
        <w:t>hat</w:t>
      </w:r>
      <w:r w:rsidR="00237FBC" w:rsidRPr="00237FBC">
        <w:t>-</w:t>
      </w:r>
      <w:r w:rsidR="00237FBC">
        <w:t>приложение</w:t>
      </w:r>
      <w:r w:rsidR="00237FBC" w:rsidRPr="00237FBC">
        <w:t xml:space="preserve"> </w:t>
      </w:r>
      <w:r w:rsidR="00237FBC">
        <w:t xml:space="preserve">должно взаимодействовать </w:t>
      </w:r>
      <w:r w:rsidR="00237FBC">
        <w:rPr>
          <w:lang w:val="en-US"/>
        </w:rPr>
        <w:t>c</w:t>
      </w:r>
      <w:r w:rsidR="00237FBC" w:rsidRPr="00237FBC">
        <w:t xml:space="preserve"> </w:t>
      </w:r>
      <w:r w:rsidR="00237FBC">
        <w:t>«</w:t>
      </w:r>
      <w:r w:rsidR="00237FBC">
        <w:rPr>
          <w:lang w:val="en-US"/>
        </w:rPr>
        <w:t>Rocket</w:t>
      </w:r>
      <w:r w:rsidR="00237FBC" w:rsidRPr="00237FBC">
        <w:t>.</w:t>
      </w:r>
      <w:r w:rsidR="00237FBC">
        <w:rPr>
          <w:lang w:val="en-US"/>
        </w:rPr>
        <w:t>Chat</w:t>
      </w:r>
      <w:r w:rsidR="00237FBC" w:rsidRPr="00237FBC">
        <w:t xml:space="preserve"> </w:t>
      </w:r>
      <w:r w:rsidR="00237FBC">
        <w:rPr>
          <w:lang w:val="en-US"/>
        </w:rPr>
        <w:t>LiveChat</w:t>
      </w:r>
      <w:r w:rsidR="00237FBC" w:rsidRPr="00237FBC">
        <w:t xml:space="preserve"> </w:t>
      </w:r>
      <w:r w:rsidR="00237FBC">
        <w:rPr>
          <w:lang w:val="en-US"/>
        </w:rPr>
        <w:t>API</w:t>
      </w:r>
      <w:r w:rsidR="00237FBC">
        <w:t>»</w:t>
      </w:r>
      <w:r w:rsidR="006528A8">
        <w:t xml:space="preserve"> –</w:t>
      </w:r>
      <w:r w:rsidR="007974B1" w:rsidRPr="007974B1">
        <w:t xml:space="preserve"> </w:t>
      </w:r>
      <w:r w:rsidR="006528A8">
        <w:t>это и отображено на рисунке</w:t>
      </w:r>
      <w:r w:rsidR="007158B1">
        <w:t xml:space="preserve"> 6</w:t>
      </w:r>
      <w:r w:rsidR="006528A8">
        <w:t>.</w:t>
      </w:r>
      <w:r w:rsidR="00626FBB">
        <w:t xml:space="preserve"> </w:t>
      </w:r>
      <w:r w:rsidR="009B044E">
        <w:t xml:space="preserve">Стоит отметить, </w:t>
      </w:r>
      <w:r w:rsidR="00881721">
        <w:t>что несмотря на то, что</w:t>
      </w:r>
      <w:r w:rsidR="009B044E">
        <w:t xml:space="preserve"> </w:t>
      </w:r>
      <w:r w:rsidR="00DA2A05">
        <w:rPr>
          <w:lang w:val="en-US"/>
        </w:rPr>
        <w:t>I</w:t>
      </w:r>
      <w:r w:rsidR="00A1493D">
        <w:rPr>
          <w:lang w:val="en-US"/>
        </w:rPr>
        <w:t>frame</w:t>
      </w:r>
      <w:r w:rsidR="00A1493D">
        <w:t xml:space="preserve">-приложение </w:t>
      </w:r>
      <w:r w:rsidR="009B044E">
        <w:t xml:space="preserve">и </w:t>
      </w:r>
      <w:r w:rsidR="00DA2A05">
        <w:rPr>
          <w:lang w:val="en-US"/>
        </w:rPr>
        <w:t>C</w:t>
      </w:r>
      <w:r w:rsidR="009B044E">
        <w:rPr>
          <w:lang w:val="en-US"/>
        </w:rPr>
        <w:t>hat</w:t>
      </w:r>
      <w:r w:rsidR="009B044E" w:rsidRPr="009B044E">
        <w:t>-</w:t>
      </w:r>
      <w:r w:rsidR="009B044E">
        <w:t>приложение являются отдельными друг от друга программными единицами, только их совместное взаимодействие образует встраиваемый веб-чат, поскольку по</w:t>
      </w:r>
      <w:r w:rsidR="00AC35F7">
        <w:t xml:space="preserve"> </w:t>
      </w:r>
      <w:r w:rsidR="009B044E">
        <w:t>отдельности ни одно из этих приложений не может быть встраиваемым веб-чатом.</w:t>
      </w:r>
    </w:p>
    <w:p w14:paraId="0B74F850" w14:textId="4A4E70B7" w:rsidR="00F62DB5" w:rsidRDefault="00F62DB5" w:rsidP="006528A8">
      <w:r>
        <w:t xml:space="preserve">Таким образом, </w:t>
      </w:r>
      <w:r w:rsidR="00DD7D9F">
        <w:t>разработана</w:t>
      </w:r>
      <w:r>
        <w:t xml:space="preserve"> общ</w:t>
      </w:r>
      <w:r w:rsidR="00DD7D9F">
        <w:t>ая</w:t>
      </w:r>
      <w:r>
        <w:t xml:space="preserve"> </w:t>
      </w:r>
      <w:r w:rsidR="00DD7D9F">
        <w:rPr>
          <w:lang w:eastAsia="en-US"/>
        </w:rPr>
        <w:t>архитектура</w:t>
      </w:r>
      <w:r>
        <w:rPr>
          <w:lang w:eastAsia="en-US"/>
        </w:rPr>
        <w:t xml:space="preserve"> реализуемого веб-чата и</w:t>
      </w:r>
      <w:r w:rsidR="00593F62">
        <w:rPr>
          <w:lang w:eastAsia="en-US"/>
        </w:rPr>
        <w:t xml:space="preserve"> показаны</w:t>
      </w:r>
      <w:r>
        <w:rPr>
          <w:lang w:eastAsia="en-US"/>
        </w:rPr>
        <w:t xml:space="preserve"> системы, с которыми он взаимодействует</w:t>
      </w:r>
      <w:r w:rsidR="00593F62">
        <w:rPr>
          <w:lang w:eastAsia="en-US"/>
        </w:rPr>
        <w:t>.</w:t>
      </w:r>
    </w:p>
    <w:p w14:paraId="35B58003" w14:textId="77777777" w:rsidR="007B3CA5" w:rsidRDefault="007B3CA5" w:rsidP="006528A8"/>
    <w:p w14:paraId="37F35AB2" w14:textId="4D7E6092" w:rsidR="00F57B3C" w:rsidRDefault="00F57B3C" w:rsidP="00F57B3C">
      <w:pPr>
        <w:pStyle w:val="a5"/>
      </w:pPr>
      <w:bookmarkStart w:id="38" w:name="_Toc74792781"/>
      <w:r>
        <w:t>Проектирование</w:t>
      </w:r>
      <w:r w:rsidR="002C5A24">
        <w:t xml:space="preserve"> программной</w:t>
      </w:r>
      <w:r>
        <w:t xml:space="preserve"> архитектуры веб-чата</w:t>
      </w:r>
      <w:bookmarkEnd w:id="38"/>
    </w:p>
    <w:p w14:paraId="7D9466CC" w14:textId="46221B5A" w:rsidR="007B3CA5" w:rsidRDefault="00E862A1" w:rsidP="007B3CA5">
      <w:pPr>
        <w:rPr>
          <w:lang w:eastAsia="en-US"/>
        </w:rPr>
      </w:pPr>
      <w:r>
        <w:rPr>
          <w:lang w:eastAsia="en-US"/>
        </w:rPr>
        <w:t>Основываясь на используемых инструментах</w:t>
      </w:r>
      <w:r w:rsidR="00567BA8">
        <w:rPr>
          <w:lang w:eastAsia="en-US"/>
        </w:rPr>
        <w:t xml:space="preserve"> разработки</w:t>
      </w:r>
      <w:r>
        <w:rPr>
          <w:lang w:eastAsia="en-US"/>
        </w:rPr>
        <w:t xml:space="preserve"> и </w:t>
      </w:r>
      <w:r w:rsidR="0005344B">
        <w:rPr>
          <w:lang w:eastAsia="en-US"/>
        </w:rPr>
        <w:t>сформированных</w:t>
      </w:r>
      <w:r>
        <w:rPr>
          <w:lang w:eastAsia="en-US"/>
        </w:rPr>
        <w:t xml:space="preserve"> требованиях, </w:t>
      </w:r>
      <w:r w:rsidR="00B51B3C">
        <w:rPr>
          <w:lang w:eastAsia="en-US"/>
        </w:rPr>
        <w:t>спроектирована</w:t>
      </w:r>
      <w:r w:rsidR="003077B1">
        <w:rPr>
          <w:lang w:eastAsia="en-US"/>
        </w:rPr>
        <w:t xml:space="preserve"> общ</w:t>
      </w:r>
      <w:r w:rsidR="00B51B3C">
        <w:rPr>
          <w:lang w:eastAsia="en-US"/>
        </w:rPr>
        <w:t>ая</w:t>
      </w:r>
      <w:r w:rsidR="003077B1">
        <w:rPr>
          <w:lang w:eastAsia="en-US"/>
        </w:rPr>
        <w:t xml:space="preserve"> программн</w:t>
      </w:r>
      <w:r w:rsidR="00B51B3C">
        <w:rPr>
          <w:lang w:eastAsia="en-US"/>
        </w:rPr>
        <w:t>ая</w:t>
      </w:r>
      <w:r>
        <w:rPr>
          <w:lang w:eastAsia="en-US"/>
        </w:rPr>
        <w:t xml:space="preserve"> архитектур</w:t>
      </w:r>
      <w:r w:rsidR="00B51B3C">
        <w:rPr>
          <w:lang w:eastAsia="en-US"/>
        </w:rPr>
        <w:t>а</w:t>
      </w:r>
      <w:r>
        <w:rPr>
          <w:lang w:eastAsia="en-US"/>
        </w:rPr>
        <w:t xml:space="preserve"> </w:t>
      </w:r>
      <w:r w:rsidR="003912F1">
        <w:rPr>
          <w:lang w:eastAsia="en-US"/>
        </w:rPr>
        <w:t>реализуемого веб-чата</w:t>
      </w:r>
      <w:r w:rsidR="00D46DCA">
        <w:rPr>
          <w:lang w:eastAsia="en-US"/>
        </w:rPr>
        <w:t xml:space="preserve"> (рисунок 7)</w:t>
      </w:r>
      <w:r>
        <w:rPr>
          <w:lang w:eastAsia="en-US"/>
        </w:rPr>
        <w:t>.</w:t>
      </w:r>
    </w:p>
    <w:p w14:paraId="2A8DB326" w14:textId="5595A2C6" w:rsidR="000C1028" w:rsidRDefault="00D53AF9" w:rsidP="000C1028">
      <w:pPr>
        <w:pStyle w:val="a4"/>
        <w:jc w:val="center"/>
      </w:pPr>
      <w:r>
        <w:rPr>
          <w:noProof/>
        </w:rPr>
        <w:drawing>
          <wp:inline distT="0" distB="0" distL="0" distR="0" wp14:anchorId="78BA60DA" wp14:editId="4A07D5E3">
            <wp:extent cx="5940425" cy="17202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F51B" w14:textId="40492D99" w:rsidR="001B5BCE" w:rsidRPr="000C1028" w:rsidRDefault="000C1028" w:rsidP="000C1028">
      <w:pPr>
        <w:pStyle w:val="a4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7</w:t>
        </w:r>
      </w:fldSimple>
      <w:r>
        <w:t xml:space="preserve"> – </w:t>
      </w:r>
      <w:r w:rsidR="00CD3571">
        <w:t>Общая программная архитектура веб-чата</w:t>
      </w:r>
    </w:p>
    <w:p w14:paraId="0273B297" w14:textId="7AB30151" w:rsidR="00603605" w:rsidRDefault="00BE43D9" w:rsidP="00BE43D9">
      <w:r>
        <w:t>На рисунке</w:t>
      </w:r>
      <w:r w:rsidR="00326CCE">
        <w:t xml:space="preserve"> 7</w:t>
      </w:r>
      <w:r>
        <w:t xml:space="preserve"> </w:t>
      </w:r>
      <w:r w:rsidR="0036071D">
        <w:t>отображен</w:t>
      </w:r>
      <w:r w:rsidR="00326CCE">
        <w:t>ы</w:t>
      </w:r>
      <w:r>
        <w:t xml:space="preserve"> три основных компонента приложение веб-чата:</w:t>
      </w:r>
    </w:p>
    <w:p w14:paraId="37CCA72B" w14:textId="0403B6EC" w:rsidR="00BE43D9" w:rsidRDefault="00D82B87" w:rsidP="008420E7">
      <w:pPr>
        <w:pStyle w:val="aa"/>
        <w:numPr>
          <w:ilvl w:val="0"/>
          <w:numId w:val="14"/>
        </w:numPr>
      </w:pPr>
      <w:r>
        <w:t>и</w:t>
      </w:r>
      <w:r w:rsidR="00BE43D9">
        <w:t xml:space="preserve">нтерфейсы для взаимодействия с </w:t>
      </w:r>
      <w:r w:rsidR="00470511">
        <w:rPr>
          <w:lang w:val="en-US"/>
        </w:rPr>
        <w:t>LiveChat</w:t>
      </w:r>
      <w:r w:rsidR="00470511" w:rsidRPr="00470511">
        <w:t xml:space="preserve"> </w:t>
      </w:r>
      <w:r w:rsidR="00BE43D9">
        <w:rPr>
          <w:lang w:val="en-US"/>
        </w:rPr>
        <w:t>API</w:t>
      </w:r>
      <w:r w:rsidR="00470511">
        <w:t xml:space="preserve"> платформы «</w:t>
      </w:r>
      <w:r w:rsidR="00BE43D9">
        <w:rPr>
          <w:lang w:val="en-US"/>
        </w:rPr>
        <w:t>Rocket</w:t>
      </w:r>
      <w:r w:rsidR="00BE43D9" w:rsidRPr="00BE43D9">
        <w:t>.</w:t>
      </w:r>
      <w:r w:rsidR="00BE43D9">
        <w:rPr>
          <w:lang w:val="en-US"/>
        </w:rPr>
        <w:t>Chat</w:t>
      </w:r>
      <w:r w:rsidR="00470511">
        <w:t>»</w:t>
      </w:r>
      <w:r w:rsidR="00BE43D9" w:rsidRPr="00BE43D9">
        <w:t>;</w:t>
      </w:r>
    </w:p>
    <w:p w14:paraId="5E8A2F9A" w14:textId="1BDDF9E7" w:rsidR="00BE43D9" w:rsidRDefault="00D82B87" w:rsidP="008420E7">
      <w:pPr>
        <w:pStyle w:val="aa"/>
        <w:numPr>
          <w:ilvl w:val="0"/>
          <w:numId w:val="14"/>
        </w:numPr>
      </w:pPr>
      <w:r>
        <w:t>х</w:t>
      </w:r>
      <w:r w:rsidR="00BE43D9">
        <w:t>ранилище, в котором содерж</w:t>
      </w:r>
      <w:r w:rsidR="00CB3881">
        <w:t>ит</w:t>
      </w:r>
      <w:r w:rsidR="00BE43D9">
        <w:t>ся вся логика управления состоянием приложения</w:t>
      </w:r>
      <w:r w:rsidR="00BE43D9" w:rsidRPr="00BE43D9">
        <w:t>;</w:t>
      </w:r>
    </w:p>
    <w:p w14:paraId="3D1E4B20" w14:textId="2EA70E1E" w:rsidR="00BE43D9" w:rsidRDefault="00D82B87" w:rsidP="008420E7">
      <w:pPr>
        <w:pStyle w:val="aa"/>
        <w:numPr>
          <w:ilvl w:val="0"/>
          <w:numId w:val="14"/>
        </w:numPr>
      </w:pPr>
      <w:r>
        <w:t>д</w:t>
      </w:r>
      <w:r w:rsidR="00BE43D9">
        <w:t xml:space="preserve">ерево </w:t>
      </w:r>
      <w:r w:rsidR="00BE43D9">
        <w:rPr>
          <w:lang w:val="en-US"/>
        </w:rPr>
        <w:t>React</w:t>
      </w:r>
      <w:r w:rsidR="00BE43D9" w:rsidRPr="00BE43D9">
        <w:t>-</w:t>
      </w:r>
      <w:r w:rsidR="00BE43D9">
        <w:t>компонентов, которое является реализацией пользовательского интерфейса</w:t>
      </w:r>
      <w:r w:rsidR="008C1087" w:rsidRPr="008C1087">
        <w:t>.</w:t>
      </w:r>
    </w:p>
    <w:p w14:paraId="1E76F7F0" w14:textId="7302ECA0" w:rsidR="00187ECF" w:rsidRDefault="009F24F7" w:rsidP="009226C4">
      <w:r>
        <w:t xml:space="preserve">Каждый </w:t>
      </w:r>
      <w:r>
        <w:rPr>
          <w:lang w:val="en-US"/>
        </w:rPr>
        <w:t>React</w:t>
      </w:r>
      <w:r w:rsidRPr="009F24F7">
        <w:t>-</w:t>
      </w:r>
      <w:r>
        <w:t xml:space="preserve">компонент является строительным блоком пользовательского интерфейса, то есть любая кнопка, любые поля ввода, </w:t>
      </w:r>
      <w:r>
        <w:lastRenderedPageBreak/>
        <w:t xml:space="preserve">блоки и </w:t>
      </w:r>
      <w:r w:rsidR="00A82BF1">
        <w:t>другие элементы</w:t>
      </w:r>
      <w:r>
        <w:t xml:space="preserve"> реализуются в </w:t>
      </w:r>
      <w:r>
        <w:rPr>
          <w:lang w:val="en-US"/>
        </w:rPr>
        <w:t>React</w:t>
      </w:r>
      <w:r w:rsidRPr="009F24F7">
        <w:t>-</w:t>
      </w:r>
      <w:r>
        <w:t xml:space="preserve">компонентах.  </w:t>
      </w:r>
      <w:r>
        <w:rPr>
          <w:lang w:val="en-US"/>
        </w:rPr>
        <w:t>React</w:t>
      </w:r>
      <w:r w:rsidRPr="009F24F7">
        <w:t>-</w:t>
      </w:r>
      <w:r>
        <w:t xml:space="preserve">компонент отвечает за </w:t>
      </w:r>
      <w:r w:rsidR="00EF5C72">
        <w:t>отображение</w:t>
      </w:r>
      <w:r>
        <w:t xml:space="preserve"> определенного элемента чата</w:t>
      </w:r>
      <w:r w:rsidR="00EF5C72">
        <w:t xml:space="preserve"> и</w:t>
      </w:r>
      <w:r>
        <w:t xml:space="preserve"> обработку событий, связанных с этим элементом, таких как нажати</w:t>
      </w:r>
      <w:r w:rsidR="00AA2014">
        <w:t>е</w:t>
      </w:r>
      <w:r>
        <w:t xml:space="preserve"> кнопки мыши, выделение и </w:t>
      </w:r>
      <w:r w:rsidR="00F219F6">
        <w:t>других</w:t>
      </w:r>
      <w:r>
        <w:t>.</w:t>
      </w:r>
      <w:r w:rsidR="00F219F6">
        <w:t xml:space="preserve"> Поскольку</w:t>
      </w:r>
      <w:r>
        <w:t xml:space="preserve"> приложение </w:t>
      </w:r>
      <w:r w:rsidR="003C1AAE">
        <w:t>взаимодействует</w:t>
      </w:r>
      <w:r>
        <w:t xml:space="preserve"> с пользователем и име</w:t>
      </w:r>
      <w:r w:rsidR="009226C4">
        <w:t>ет</w:t>
      </w:r>
      <w:r>
        <w:t xml:space="preserve"> определенную логику работы, то без хранения данных </w:t>
      </w:r>
      <w:r w:rsidR="0047616A">
        <w:t xml:space="preserve">невозможно обойтись. </w:t>
      </w:r>
      <w:r w:rsidR="00AD5390">
        <w:t>Х</w:t>
      </w:r>
      <w:r w:rsidR="0047616A">
        <w:t xml:space="preserve">ранение данных реализуется в </w:t>
      </w:r>
      <w:r w:rsidR="008E7850">
        <w:t>объекте</w:t>
      </w:r>
      <w:r w:rsidR="0047616A">
        <w:t>, который на рисунке</w:t>
      </w:r>
      <w:r w:rsidR="00C36431">
        <w:t xml:space="preserve"> 7</w:t>
      </w:r>
      <w:r w:rsidR="0047616A">
        <w:t xml:space="preserve"> </w:t>
      </w:r>
      <w:r w:rsidR="007119EC">
        <w:t xml:space="preserve">назван </w:t>
      </w:r>
      <w:r w:rsidR="0047616A">
        <w:t>«Хранилище»</w:t>
      </w:r>
      <w:r w:rsidR="00DD631D">
        <w:t xml:space="preserve"> и</w:t>
      </w:r>
      <w:r w:rsidR="00CE13B2">
        <w:t xml:space="preserve"> является </w:t>
      </w:r>
      <w:r w:rsidR="0047616A">
        <w:t>набор</w:t>
      </w:r>
      <w:r w:rsidR="00CE13B2">
        <w:t>ом</w:t>
      </w:r>
      <w:r w:rsidR="0047616A">
        <w:t xml:space="preserve"> </w:t>
      </w:r>
      <w:r w:rsidR="0047616A">
        <w:rPr>
          <w:lang w:val="en-US"/>
        </w:rPr>
        <w:t>MobX</w:t>
      </w:r>
      <w:r w:rsidR="0047616A">
        <w:t xml:space="preserve">-объектов, с определенными методами и свойствами-данными. </w:t>
      </w:r>
      <w:r w:rsidR="00936D7D">
        <w:t>Б</w:t>
      </w:r>
      <w:r w:rsidR="0047616A">
        <w:t xml:space="preserve">иблиотека </w:t>
      </w:r>
      <w:r w:rsidR="0047616A">
        <w:rPr>
          <w:lang w:val="en-US"/>
        </w:rPr>
        <w:t>MobX</w:t>
      </w:r>
      <w:r w:rsidR="0047616A" w:rsidRPr="0047616A">
        <w:t xml:space="preserve"> </w:t>
      </w:r>
      <w:r w:rsidR="0047616A">
        <w:t xml:space="preserve">позволяет в </w:t>
      </w:r>
      <w:r w:rsidR="0047616A">
        <w:rPr>
          <w:lang w:val="en-US"/>
        </w:rPr>
        <w:t>React</w:t>
      </w:r>
      <w:r w:rsidR="0047616A" w:rsidRPr="0047616A">
        <w:t>-</w:t>
      </w:r>
      <w:r w:rsidR="0047616A">
        <w:t>компоненте отслеживать изменение данных в</w:t>
      </w:r>
      <w:r w:rsidR="0047616A" w:rsidRPr="0047616A">
        <w:t xml:space="preserve"> </w:t>
      </w:r>
      <w:r w:rsidR="0047616A">
        <w:rPr>
          <w:lang w:val="en-US"/>
        </w:rPr>
        <w:t>MobX</w:t>
      </w:r>
      <w:r w:rsidR="0047616A">
        <w:t>-объектах</w:t>
      </w:r>
      <w:r w:rsidR="00CB7C7D">
        <w:t>,</w:t>
      </w:r>
      <w:r w:rsidR="0047616A">
        <w:t xml:space="preserve"> реализуя паттерн «Наблюдатель». Таким образом, логика взаимодействия </w:t>
      </w:r>
      <w:r w:rsidR="0047616A">
        <w:rPr>
          <w:lang w:val="en-US"/>
        </w:rPr>
        <w:t>React</w:t>
      </w:r>
      <w:r w:rsidR="0047616A">
        <w:t xml:space="preserve">-компонентов и </w:t>
      </w:r>
      <w:r w:rsidR="0047616A">
        <w:rPr>
          <w:lang w:val="en-US"/>
        </w:rPr>
        <w:t>MobX</w:t>
      </w:r>
      <w:r w:rsidR="0047616A" w:rsidRPr="0047616A">
        <w:t>-</w:t>
      </w:r>
      <w:r w:rsidR="0047616A">
        <w:t xml:space="preserve">объектов заключается </w:t>
      </w:r>
      <w:r w:rsidR="00187ECF">
        <w:t>в следующем:</w:t>
      </w:r>
    </w:p>
    <w:p w14:paraId="1DF3A99D" w14:textId="11140EBA" w:rsidR="009F24F7" w:rsidRDefault="00187ECF" w:rsidP="008420E7">
      <w:pPr>
        <w:pStyle w:val="aa"/>
        <w:numPr>
          <w:ilvl w:val="0"/>
          <w:numId w:val="14"/>
        </w:numPr>
      </w:pPr>
      <w:r>
        <w:rPr>
          <w:lang w:val="en-US"/>
        </w:rPr>
        <w:t>React</w:t>
      </w:r>
      <w:r w:rsidRPr="00187ECF">
        <w:t>-</w:t>
      </w:r>
      <w:r>
        <w:t>компонент</w:t>
      </w:r>
      <w:r w:rsidR="0047616A">
        <w:t xml:space="preserve"> подписывается</w:t>
      </w:r>
      <w:r w:rsidR="00096D29">
        <w:t xml:space="preserve"> на</w:t>
      </w:r>
      <w:r w:rsidR="0047616A">
        <w:t xml:space="preserve"> изменение</w:t>
      </w:r>
      <w:r w:rsidR="00B81EFA">
        <w:t xml:space="preserve"> определенных</w:t>
      </w:r>
      <w:r w:rsidR="0047616A">
        <w:t xml:space="preserve"> данных </w:t>
      </w:r>
      <w:r w:rsidR="00D70FC5">
        <w:rPr>
          <w:lang w:val="en-US"/>
        </w:rPr>
        <w:t>MobX</w:t>
      </w:r>
      <w:r w:rsidR="00D70FC5" w:rsidRPr="00BE7B5F">
        <w:t>-</w:t>
      </w:r>
      <w:r w:rsidR="0047616A">
        <w:t xml:space="preserve">объекта и при их изменении срабатывает </w:t>
      </w:r>
      <w:r w:rsidR="004E28AB">
        <w:t>его перерисовка</w:t>
      </w:r>
      <w:r w:rsidRPr="00187ECF">
        <w:t>;</w:t>
      </w:r>
    </w:p>
    <w:p w14:paraId="690CE627" w14:textId="7EB9D316" w:rsidR="00187ECF" w:rsidRDefault="00CB7C7D" w:rsidP="008420E7">
      <w:pPr>
        <w:pStyle w:val="aa"/>
        <w:numPr>
          <w:ilvl w:val="0"/>
          <w:numId w:val="14"/>
        </w:numPr>
      </w:pPr>
      <w:r>
        <w:t>поскольку</w:t>
      </w:r>
      <w:r w:rsidR="0038059F">
        <w:t xml:space="preserve"> состояние приложени</w:t>
      </w:r>
      <w:r w:rsidR="007A6CD2">
        <w:t>я</w:t>
      </w:r>
      <w:r w:rsidR="0038059F">
        <w:t xml:space="preserve"> хранится в </w:t>
      </w:r>
      <w:r w:rsidR="0038059F">
        <w:rPr>
          <w:lang w:val="en-US"/>
        </w:rPr>
        <w:t>MobX</w:t>
      </w:r>
      <w:r w:rsidR="0038059F">
        <w:t xml:space="preserve">-объектах, то при возникновении событий в компоненте, которые должны затрагивать состояния приложения, </w:t>
      </w:r>
      <w:r w:rsidR="0038059F">
        <w:rPr>
          <w:lang w:val="en-US"/>
        </w:rPr>
        <w:t>React</w:t>
      </w:r>
      <w:r w:rsidR="0038059F" w:rsidRPr="0038059F">
        <w:t>-</w:t>
      </w:r>
      <w:r w:rsidR="0038059F">
        <w:t xml:space="preserve">компонент вызывает методы нужного </w:t>
      </w:r>
      <w:r w:rsidR="0038059F">
        <w:rPr>
          <w:lang w:val="en-US"/>
        </w:rPr>
        <w:t>MobX</w:t>
      </w:r>
      <w:r w:rsidR="0038059F">
        <w:t>-объекта</w:t>
      </w:r>
      <w:r w:rsidR="0038059F" w:rsidRPr="0038059F">
        <w:t>.</w:t>
      </w:r>
    </w:p>
    <w:p w14:paraId="64756AE6" w14:textId="723BFFAF" w:rsidR="00904109" w:rsidRPr="001421E1" w:rsidRDefault="00B717C0" w:rsidP="001421E1">
      <w:r>
        <w:t xml:space="preserve">Для взаимодействия веб-чата с </w:t>
      </w:r>
      <w:r>
        <w:rPr>
          <w:lang w:val="en-US"/>
        </w:rPr>
        <w:t>Liv</w:t>
      </w:r>
      <w:r w:rsidR="001D18D8">
        <w:rPr>
          <w:lang w:val="en-US"/>
        </w:rPr>
        <w:t>e</w:t>
      </w:r>
      <w:r>
        <w:rPr>
          <w:lang w:val="en-US"/>
        </w:rPr>
        <w:t>Chat</w:t>
      </w:r>
      <w:r w:rsidRPr="00B717C0">
        <w:t xml:space="preserve"> </w:t>
      </w:r>
      <w:r>
        <w:rPr>
          <w:lang w:val="en-US"/>
        </w:rPr>
        <w:t>API</w:t>
      </w:r>
      <w:r w:rsidRPr="00B717C0">
        <w:t xml:space="preserve"> </w:t>
      </w:r>
      <w:r>
        <w:t>платформы «</w:t>
      </w:r>
      <w:r>
        <w:rPr>
          <w:lang w:val="en-US"/>
        </w:rPr>
        <w:t>Rocket</w:t>
      </w:r>
      <w:r w:rsidRPr="00B717C0">
        <w:t>.</w:t>
      </w:r>
      <w:r>
        <w:rPr>
          <w:lang w:val="en-US"/>
        </w:rPr>
        <w:t>Chat</w:t>
      </w:r>
      <w:r>
        <w:t xml:space="preserve">», реализованы </w:t>
      </w:r>
      <w:r w:rsidR="00F9755F">
        <w:t xml:space="preserve">специальные </w:t>
      </w:r>
      <w:r>
        <w:t>интерфейсы</w:t>
      </w:r>
      <w:r w:rsidR="00F9755F">
        <w:t>, отображенные на рисунке 7</w:t>
      </w:r>
      <w:r w:rsidR="001E51A1">
        <w:t xml:space="preserve"> слева</w:t>
      </w:r>
      <w:r w:rsidR="00F9755F">
        <w:t>.</w:t>
      </w:r>
      <w:r>
        <w:t xml:space="preserve"> </w:t>
      </w:r>
      <w:r w:rsidR="000C053F">
        <w:t xml:space="preserve">Поскольку </w:t>
      </w:r>
      <w:r w:rsidR="001421E1">
        <w:t>данные</w:t>
      </w:r>
      <w:r w:rsidR="001421E1" w:rsidRPr="001421E1">
        <w:t xml:space="preserve"> </w:t>
      </w:r>
      <w:r w:rsidR="001421E1">
        <w:t xml:space="preserve">веб-чата хранятся в </w:t>
      </w:r>
      <w:r w:rsidR="001421E1">
        <w:rPr>
          <w:lang w:val="en-US"/>
        </w:rPr>
        <w:t>MobX</w:t>
      </w:r>
      <w:r w:rsidR="001421E1">
        <w:t>-объекта</w:t>
      </w:r>
      <w:r w:rsidR="00B36F7B">
        <w:t>х</w:t>
      </w:r>
      <w:r w:rsidR="001421E1">
        <w:t>, то логика их обработки находится</w:t>
      </w:r>
      <w:r w:rsidR="005C3179">
        <w:t xml:space="preserve"> там же</w:t>
      </w:r>
      <w:r w:rsidR="001421E1">
        <w:t xml:space="preserve">, </w:t>
      </w:r>
      <w:r w:rsidR="00B36F7B">
        <w:t>согласно шаблону</w:t>
      </w:r>
      <w:r w:rsidR="001421E1">
        <w:t xml:space="preserve"> «Информационный эксперт»</w:t>
      </w:r>
      <w:r w:rsidR="00B36F7B">
        <w:t>.</w:t>
      </w:r>
      <w:r w:rsidR="001421E1">
        <w:t xml:space="preserve"> </w:t>
      </w:r>
      <w:r w:rsidR="00B36F7B">
        <w:t>В</w:t>
      </w:r>
      <w:r w:rsidR="001421E1">
        <w:t xml:space="preserve"> соответствии с этим </w:t>
      </w:r>
      <w:r w:rsidR="001631E5">
        <w:t xml:space="preserve">именно </w:t>
      </w:r>
      <w:r w:rsidR="001421E1">
        <w:rPr>
          <w:lang w:val="en-US"/>
        </w:rPr>
        <w:t>MobX</w:t>
      </w:r>
      <w:r w:rsidR="001421E1">
        <w:t>-объект</w:t>
      </w:r>
      <w:r w:rsidR="001631E5">
        <w:t>ы</w:t>
      </w:r>
      <w:r w:rsidR="001421E1">
        <w:t xml:space="preserve"> будут</w:t>
      </w:r>
      <w:r w:rsidR="001631E5">
        <w:t xml:space="preserve"> взаимодействовать с интерфейсами, реализованными для взаимодействия с </w:t>
      </w:r>
      <w:r w:rsidR="001631E5">
        <w:rPr>
          <w:lang w:val="en-US"/>
        </w:rPr>
        <w:t>LiveChat</w:t>
      </w:r>
      <w:r w:rsidR="001631E5" w:rsidRPr="001421E1">
        <w:t xml:space="preserve"> </w:t>
      </w:r>
      <w:r w:rsidR="001631E5">
        <w:rPr>
          <w:lang w:val="en-US"/>
        </w:rPr>
        <w:t>API</w:t>
      </w:r>
      <w:r w:rsidR="001631E5">
        <w:t xml:space="preserve">, поскольку </w:t>
      </w:r>
      <w:r w:rsidR="00685035">
        <w:t>методы данных интерфейсов</w:t>
      </w:r>
      <w:r w:rsidR="001631E5">
        <w:t xml:space="preserve"> </w:t>
      </w:r>
      <w:r w:rsidR="00BA7568">
        <w:t xml:space="preserve">возвращают </w:t>
      </w:r>
      <w:r w:rsidR="001631E5">
        <w:t xml:space="preserve">данные для хранения и обработки в веб-чате. </w:t>
      </w:r>
    </w:p>
    <w:p w14:paraId="2FC9934F" w14:textId="5BD40A84" w:rsidR="00BE43D9" w:rsidRDefault="00A56669" w:rsidP="00766E5D">
      <w:r>
        <w:rPr>
          <w:lang w:val="en-US"/>
        </w:rPr>
        <w:t>Iframe</w:t>
      </w:r>
      <w:r w:rsidRPr="00A56669">
        <w:t>-</w:t>
      </w:r>
      <w:r>
        <w:t>п</w:t>
      </w:r>
      <w:r w:rsidR="00766E5D">
        <w:t xml:space="preserve">риложение </w:t>
      </w:r>
      <w:r>
        <w:t>имеет</w:t>
      </w:r>
      <w:r w:rsidR="00766E5D">
        <w:t xml:space="preserve"> аналогичную архитектуру, за исключением отсутствия интерфейсов для взаимодействия с </w:t>
      </w:r>
      <w:r w:rsidR="00766E5D">
        <w:rPr>
          <w:lang w:val="en-US"/>
        </w:rPr>
        <w:t>LiveChat</w:t>
      </w:r>
      <w:r w:rsidR="00766E5D" w:rsidRPr="00766E5D">
        <w:t xml:space="preserve"> </w:t>
      </w:r>
      <w:r w:rsidR="00766E5D">
        <w:rPr>
          <w:lang w:val="en-US"/>
        </w:rPr>
        <w:t>API</w:t>
      </w:r>
      <w:r w:rsidR="00766E5D" w:rsidRPr="00766E5D">
        <w:t xml:space="preserve">, </w:t>
      </w:r>
      <w:r w:rsidR="00766E5D">
        <w:t>поскольку не требуется чтобы данное приложение обменивалось с сервером «</w:t>
      </w:r>
      <w:r w:rsidR="00766E5D">
        <w:rPr>
          <w:lang w:val="en-US"/>
        </w:rPr>
        <w:t>Rocket</w:t>
      </w:r>
      <w:r w:rsidR="00766E5D" w:rsidRPr="00766E5D">
        <w:t>.</w:t>
      </w:r>
      <w:r w:rsidR="00766E5D">
        <w:rPr>
          <w:lang w:val="en-US"/>
        </w:rPr>
        <w:t>Chat</w:t>
      </w:r>
      <w:r w:rsidR="00766E5D">
        <w:t>»</w:t>
      </w:r>
      <w:r w:rsidR="00766E5D" w:rsidRPr="00766E5D">
        <w:t xml:space="preserve"> </w:t>
      </w:r>
      <w:r w:rsidR="00766E5D">
        <w:t>какими-либо данными.</w:t>
      </w:r>
    </w:p>
    <w:p w14:paraId="37326461" w14:textId="7D4FE7D7" w:rsidR="00203622" w:rsidRDefault="00831FC5" w:rsidP="00831FC5">
      <w:r>
        <w:lastRenderedPageBreak/>
        <w:t xml:space="preserve">На рисунке 8 отображена </w:t>
      </w:r>
      <w:r w:rsidR="00354C6D">
        <w:t xml:space="preserve">подробная </w:t>
      </w:r>
      <w:r>
        <w:rPr>
          <w:lang w:val="en-US"/>
        </w:rPr>
        <w:t>UML</w:t>
      </w:r>
      <w:r w:rsidR="00354C6D">
        <w:t>-</w:t>
      </w:r>
      <w:r>
        <w:t xml:space="preserve">диаграмма </w:t>
      </w:r>
      <w:r w:rsidR="00E66496">
        <w:t>программны</w:t>
      </w:r>
      <w:r>
        <w:t>х</w:t>
      </w:r>
      <w:r w:rsidR="00E66496">
        <w:t xml:space="preserve"> компонент</w:t>
      </w:r>
      <w:r w:rsidR="00354C6D">
        <w:t>ов</w:t>
      </w:r>
      <w:r w:rsidR="00E66496">
        <w:t xml:space="preserve"> реализуемого веб-чата</w:t>
      </w:r>
      <w:r w:rsidR="00354C6D">
        <w:t>.</w:t>
      </w:r>
    </w:p>
    <w:p w14:paraId="63CB8F0C" w14:textId="5C97B7D1" w:rsidR="007B744F" w:rsidRDefault="00F86039" w:rsidP="00B253CF">
      <w:pPr>
        <w:pStyle w:val="a4"/>
        <w:jc w:val="center"/>
      </w:pPr>
      <w:r w:rsidRPr="00B253CF">
        <w:rPr>
          <w:noProof/>
        </w:rPr>
        <w:drawing>
          <wp:inline distT="0" distB="0" distL="0" distR="0" wp14:anchorId="591DFB29" wp14:editId="03F80300">
            <wp:extent cx="5857875" cy="5981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AEE8" w14:textId="3BE07408" w:rsidR="000C20B3" w:rsidRDefault="007B744F" w:rsidP="007B744F">
      <w:pPr>
        <w:pStyle w:val="a4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8</w:t>
        </w:r>
      </w:fldSimple>
      <w:r>
        <w:t xml:space="preserve"> – </w:t>
      </w:r>
      <w:r w:rsidR="00541967">
        <w:rPr>
          <w:lang w:val="en-US"/>
        </w:rPr>
        <w:t>UML</w:t>
      </w:r>
      <w:r w:rsidR="00541967" w:rsidRPr="00541967">
        <w:t>-</w:t>
      </w:r>
      <w:r w:rsidR="00541967">
        <w:t>диаграмма программных компонентов</w:t>
      </w:r>
    </w:p>
    <w:p w14:paraId="51E81388" w14:textId="2E40C0B0" w:rsidR="00FF7610" w:rsidRDefault="00FF7610" w:rsidP="00FF7610">
      <w:r>
        <w:t>На диаграмме отображены конкретные компоненты реализуемого веб-чата, поделенные на три группы: интерфейсы взаимодействия с</w:t>
      </w:r>
      <w:r w:rsidRPr="00FF7610">
        <w:t xml:space="preserve"> </w:t>
      </w:r>
      <w:r>
        <w:rPr>
          <w:lang w:val="en-US"/>
        </w:rPr>
        <w:t>LiveChat</w:t>
      </w:r>
      <w:r w:rsidRPr="00FF7610">
        <w:t xml:space="preserve"> </w:t>
      </w:r>
      <w:r>
        <w:rPr>
          <w:lang w:val="en-US"/>
        </w:rPr>
        <w:t>API</w:t>
      </w:r>
      <w:r w:rsidRPr="00FF7610">
        <w:t xml:space="preserve">, </w:t>
      </w:r>
      <w:r>
        <w:t>хранилище и пользовательский интерфейс.</w:t>
      </w:r>
    </w:p>
    <w:p w14:paraId="52CC94EB" w14:textId="03086A57" w:rsidR="00FF7610" w:rsidRDefault="00B85E16" w:rsidP="00FF7610">
      <w:r>
        <w:t>Группа</w:t>
      </w:r>
      <w:r w:rsidR="00FF7610">
        <w:t xml:space="preserve"> </w:t>
      </w:r>
      <w:r>
        <w:t>компонентов</w:t>
      </w:r>
      <w:r w:rsidR="00FF7610">
        <w:t xml:space="preserve">, </w:t>
      </w:r>
      <w:r>
        <w:t>которые являются</w:t>
      </w:r>
      <w:r w:rsidR="00FF7610">
        <w:t xml:space="preserve"> интерфейс</w:t>
      </w:r>
      <w:r>
        <w:t>ами</w:t>
      </w:r>
      <w:r w:rsidR="00FF7610">
        <w:t xml:space="preserve"> взаимодействия с</w:t>
      </w:r>
      <w:r w:rsidR="00FF7610" w:rsidRPr="00FF7610">
        <w:t xml:space="preserve"> </w:t>
      </w:r>
      <w:r w:rsidR="00FF7610">
        <w:rPr>
          <w:lang w:val="en-US"/>
        </w:rPr>
        <w:t>LiveChat</w:t>
      </w:r>
      <w:r w:rsidR="00FF7610" w:rsidRPr="00FF7610">
        <w:t xml:space="preserve"> </w:t>
      </w:r>
      <w:r w:rsidR="00FF7610">
        <w:rPr>
          <w:lang w:val="en-US"/>
        </w:rPr>
        <w:t>API</w:t>
      </w:r>
      <w:r w:rsidR="00106D45">
        <w:t xml:space="preserve"> содержит</w:t>
      </w:r>
      <w:r w:rsidR="00FF7610" w:rsidRPr="00FF7610">
        <w:t>:</w:t>
      </w:r>
    </w:p>
    <w:p w14:paraId="3190B73F" w14:textId="334D23E4" w:rsidR="00FF7610" w:rsidRDefault="00FF7610" w:rsidP="008420E7">
      <w:pPr>
        <w:pStyle w:val="aa"/>
        <w:numPr>
          <w:ilvl w:val="0"/>
          <w:numId w:val="42"/>
        </w:numPr>
      </w:pPr>
      <w:r>
        <w:rPr>
          <w:lang w:val="en-US"/>
        </w:rPr>
        <w:t>LivechatAPI</w:t>
      </w:r>
      <w:r w:rsidRPr="00FF7610">
        <w:t xml:space="preserve"> – </w:t>
      </w:r>
      <w:r>
        <w:t>интерфейс д</w:t>
      </w:r>
      <w:r w:rsidRPr="00FF7610">
        <w:t>ля взаимодействия с HTTP(S) API платформы «Rocket.Chat»;</w:t>
      </w:r>
    </w:p>
    <w:p w14:paraId="36C1C2C1" w14:textId="39E346BB" w:rsidR="00FF7610" w:rsidRDefault="00FF7610" w:rsidP="008420E7">
      <w:pPr>
        <w:pStyle w:val="aa"/>
        <w:numPr>
          <w:ilvl w:val="0"/>
          <w:numId w:val="42"/>
        </w:numPr>
      </w:pPr>
      <w:r>
        <w:rPr>
          <w:lang w:val="en-US"/>
        </w:rPr>
        <w:lastRenderedPageBreak/>
        <w:t>LivechatWS</w:t>
      </w:r>
      <w:r w:rsidRPr="00BA29E2">
        <w:t xml:space="preserve"> –</w:t>
      </w:r>
      <w:r w:rsidR="00DE5E55">
        <w:t xml:space="preserve"> </w:t>
      </w:r>
      <w:r w:rsidR="00BA29E2">
        <w:t xml:space="preserve">интерфейс для взаимодействия с </w:t>
      </w:r>
      <w:r w:rsidR="00BA29E2">
        <w:rPr>
          <w:lang w:val="en-US"/>
        </w:rPr>
        <w:t>WebSocket</w:t>
      </w:r>
      <w:r w:rsidR="00BA29E2" w:rsidRPr="00BA29E2">
        <w:t xml:space="preserve"> </w:t>
      </w:r>
      <w:r w:rsidR="00BA29E2">
        <w:rPr>
          <w:lang w:val="en-US"/>
        </w:rPr>
        <w:t>API</w:t>
      </w:r>
      <w:r w:rsidR="00BA29E2" w:rsidRPr="00BA29E2">
        <w:t xml:space="preserve"> </w:t>
      </w:r>
      <w:r w:rsidR="00BA29E2">
        <w:t>платформы «</w:t>
      </w:r>
      <w:r w:rsidR="00BA29E2">
        <w:rPr>
          <w:lang w:val="en-US"/>
        </w:rPr>
        <w:t>Rocket</w:t>
      </w:r>
      <w:r w:rsidR="00BA29E2" w:rsidRPr="00BA29E2">
        <w:t>.</w:t>
      </w:r>
      <w:r w:rsidR="00BA29E2">
        <w:rPr>
          <w:lang w:val="en-US"/>
        </w:rPr>
        <w:t>Chat</w:t>
      </w:r>
      <w:r w:rsidR="00BA29E2">
        <w:t>».</w:t>
      </w:r>
    </w:p>
    <w:p w14:paraId="786250A0" w14:textId="75B6A8BA" w:rsidR="00F2089E" w:rsidRDefault="00E94A37" w:rsidP="00F2089E">
      <w:r>
        <w:t>Хранилище данных состоит из</w:t>
      </w:r>
      <w:r w:rsidR="00746230">
        <w:t xml:space="preserve"> следующих</w:t>
      </w:r>
      <w:r>
        <w:t xml:space="preserve"> компонентов</w:t>
      </w:r>
      <w:r w:rsidR="00F2089E">
        <w:t>:</w:t>
      </w:r>
    </w:p>
    <w:p w14:paraId="37C4B3C7" w14:textId="5E4F5FEC" w:rsidR="008C1761" w:rsidRPr="00946FFD" w:rsidRDefault="008C1761" w:rsidP="008420E7">
      <w:pPr>
        <w:pStyle w:val="aa"/>
        <w:numPr>
          <w:ilvl w:val="0"/>
          <w:numId w:val="42"/>
        </w:numPr>
        <w:rPr>
          <w:lang w:eastAsia="en-US"/>
        </w:rPr>
      </w:pPr>
      <w:r w:rsidRPr="008C1761">
        <w:rPr>
          <w:lang w:val="en-US"/>
        </w:rPr>
        <w:t>Chat</w:t>
      </w:r>
      <w:r w:rsidRPr="00A07BB6">
        <w:t xml:space="preserve"> –</w:t>
      </w:r>
      <w:r w:rsidR="00C51C31">
        <w:t xml:space="preserve"> </w:t>
      </w:r>
      <w:r>
        <w:rPr>
          <w:lang w:eastAsia="en-US"/>
        </w:rPr>
        <w:t>корнево</w:t>
      </w:r>
      <w:r w:rsidR="00C51C31">
        <w:rPr>
          <w:lang w:eastAsia="en-US"/>
        </w:rPr>
        <w:t>е</w:t>
      </w:r>
      <w:r>
        <w:rPr>
          <w:lang w:eastAsia="en-US"/>
        </w:rPr>
        <w:t xml:space="preserve"> хранилищ</w:t>
      </w:r>
      <w:r w:rsidR="00C51C31">
        <w:rPr>
          <w:lang w:eastAsia="en-US"/>
        </w:rPr>
        <w:t>е</w:t>
      </w:r>
      <w:r>
        <w:rPr>
          <w:lang w:eastAsia="en-US"/>
        </w:rPr>
        <w:t xml:space="preserve">, </w:t>
      </w:r>
      <w:r w:rsidR="00C51C31">
        <w:rPr>
          <w:lang w:eastAsia="en-US"/>
        </w:rPr>
        <w:t>которое содер</w:t>
      </w:r>
      <w:r w:rsidR="00BC2A22">
        <w:rPr>
          <w:lang w:eastAsia="en-US"/>
        </w:rPr>
        <w:t>ж</w:t>
      </w:r>
      <w:r w:rsidR="00C51C31">
        <w:rPr>
          <w:lang w:eastAsia="en-US"/>
        </w:rPr>
        <w:t xml:space="preserve">ит </w:t>
      </w:r>
      <w:r w:rsidR="00ED253B">
        <w:rPr>
          <w:lang w:eastAsia="en-US"/>
        </w:rPr>
        <w:t>другие хранилища</w:t>
      </w:r>
      <w:r>
        <w:rPr>
          <w:lang w:eastAsia="en-US"/>
        </w:rPr>
        <w:t xml:space="preserve">. </w:t>
      </w:r>
      <w:r w:rsidR="00B826AA">
        <w:rPr>
          <w:lang w:eastAsia="en-US"/>
        </w:rPr>
        <w:t>А также данный</w:t>
      </w:r>
      <w:r>
        <w:rPr>
          <w:lang w:eastAsia="en-US"/>
        </w:rPr>
        <w:t xml:space="preserve"> объект содержит различные состояния и методы</w:t>
      </w:r>
      <w:r w:rsidR="007D7BD1">
        <w:rPr>
          <w:lang w:eastAsia="en-US"/>
        </w:rPr>
        <w:t>,</w:t>
      </w:r>
      <w:r>
        <w:rPr>
          <w:lang w:eastAsia="en-US"/>
        </w:rPr>
        <w:t xml:space="preserve"> присущие сущности «Чат»</w:t>
      </w:r>
      <w:r w:rsidRPr="00A11D2B">
        <w:rPr>
          <w:lang w:eastAsia="en-US"/>
        </w:rPr>
        <w:t xml:space="preserve"> </w:t>
      </w:r>
      <w:r>
        <w:rPr>
          <w:lang w:eastAsia="en-US"/>
        </w:rPr>
        <w:t>и необходимые для реализации пользовательского интерфейса</w:t>
      </w:r>
      <w:r w:rsidRPr="00A11D2B">
        <w:rPr>
          <w:lang w:eastAsia="en-US"/>
        </w:rPr>
        <w:t>;</w:t>
      </w:r>
    </w:p>
    <w:p w14:paraId="3F285331" w14:textId="667C62FA" w:rsidR="008C1761" w:rsidRPr="00946FFD" w:rsidRDefault="008C1761" w:rsidP="008420E7">
      <w:pPr>
        <w:pStyle w:val="aa"/>
        <w:numPr>
          <w:ilvl w:val="0"/>
          <w:numId w:val="42"/>
        </w:numPr>
      </w:pPr>
      <w:r>
        <w:rPr>
          <w:lang w:val="en-US"/>
        </w:rPr>
        <w:t>Agent</w:t>
      </w:r>
      <w:r>
        <w:t xml:space="preserve"> –</w:t>
      </w:r>
      <w:r w:rsidR="005660BD">
        <w:t xml:space="preserve"> </w:t>
      </w:r>
      <w:r w:rsidR="00DB710D">
        <w:t>компонент, необходимый для хранения данных о сотруднике поддержки, который общается с пользователем;</w:t>
      </w:r>
    </w:p>
    <w:p w14:paraId="6AD8BC7C" w14:textId="0970D378" w:rsidR="00946FFD" w:rsidRPr="00946FFD" w:rsidRDefault="00946FFD" w:rsidP="008420E7">
      <w:pPr>
        <w:pStyle w:val="aa"/>
        <w:numPr>
          <w:ilvl w:val="0"/>
          <w:numId w:val="42"/>
        </w:numPr>
      </w:pPr>
      <w:r>
        <w:rPr>
          <w:lang w:val="en-US"/>
        </w:rPr>
        <w:t>CustomFields</w:t>
      </w:r>
      <w:r w:rsidR="009A056A">
        <w:t xml:space="preserve"> – </w:t>
      </w:r>
      <w:r w:rsidR="00423A02">
        <w:t xml:space="preserve">компонент, </w:t>
      </w:r>
      <w:r w:rsidR="00423A02">
        <w:rPr>
          <w:lang w:eastAsia="en-US"/>
        </w:rPr>
        <w:t>необходимый для хранения и обработки настраиваемых полей;</w:t>
      </w:r>
    </w:p>
    <w:p w14:paraId="6D4AD696" w14:textId="4985E660" w:rsidR="00946FFD" w:rsidRPr="00946FFD" w:rsidRDefault="00946FFD" w:rsidP="008420E7">
      <w:pPr>
        <w:pStyle w:val="aa"/>
        <w:numPr>
          <w:ilvl w:val="0"/>
          <w:numId w:val="42"/>
        </w:numPr>
      </w:pPr>
      <w:r>
        <w:rPr>
          <w:lang w:val="en-US"/>
        </w:rPr>
        <w:t>Visitor</w:t>
      </w:r>
      <w:r w:rsidR="00D76A24" w:rsidRPr="0036154A">
        <w:t xml:space="preserve"> –</w:t>
      </w:r>
      <w:r w:rsidR="0036154A" w:rsidRPr="0036154A">
        <w:t xml:space="preserve"> </w:t>
      </w:r>
      <w:r w:rsidR="0036154A">
        <w:t xml:space="preserve">компонент, </w:t>
      </w:r>
      <w:r w:rsidR="0036154A">
        <w:rPr>
          <w:lang w:eastAsia="en-US"/>
        </w:rPr>
        <w:t>необходимый для хранения и обработки имеющихся данных о пользователе</w:t>
      </w:r>
      <w:r w:rsidR="001975FB" w:rsidRPr="001975FB">
        <w:rPr>
          <w:lang w:eastAsia="en-US"/>
        </w:rPr>
        <w:t>;</w:t>
      </w:r>
    </w:p>
    <w:p w14:paraId="7FF5E616" w14:textId="04BABB89" w:rsidR="00946FFD" w:rsidRPr="00946FFD" w:rsidRDefault="00946FFD" w:rsidP="008420E7">
      <w:pPr>
        <w:pStyle w:val="aa"/>
        <w:numPr>
          <w:ilvl w:val="0"/>
          <w:numId w:val="42"/>
        </w:numPr>
      </w:pPr>
      <w:r>
        <w:rPr>
          <w:lang w:val="en-US"/>
        </w:rPr>
        <w:t>Room</w:t>
      </w:r>
      <w:r w:rsidR="000E6B37" w:rsidRPr="00EB4519">
        <w:t xml:space="preserve"> – </w:t>
      </w:r>
      <w:r w:rsidR="00EB4519">
        <w:t xml:space="preserve">компонент, </w:t>
      </w:r>
      <w:r w:rsidR="00EB4519">
        <w:rPr>
          <w:lang w:eastAsia="en-US"/>
        </w:rPr>
        <w:t>необходимый для управления состоянием комнаты и хранения данных о ней</w:t>
      </w:r>
      <w:r w:rsidR="00EB4519" w:rsidRPr="00EB4519">
        <w:rPr>
          <w:lang w:eastAsia="en-US"/>
        </w:rPr>
        <w:t>;</w:t>
      </w:r>
    </w:p>
    <w:p w14:paraId="1A87DB8B" w14:textId="1B575FE8" w:rsidR="00946FFD" w:rsidRPr="00946FFD" w:rsidRDefault="00946FFD" w:rsidP="008420E7">
      <w:pPr>
        <w:pStyle w:val="aa"/>
        <w:numPr>
          <w:ilvl w:val="0"/>
          <w:numId w:val="42"/>
        </w:numPr>
      </w:pPr>
      <w:r>
        <w:rPr>
          <w:lang w:val="en-US"/>
        </w:rPr>
        <w:t>Settings</w:t>
      </w:r>
      <w:r w:rsidR="00813AAC" w:rsidRPr="00B87427">
        <w:t xml:space="preserve"> – </w:t>
      </w:r>
      <w:r w:rsidR="00B87427">
        <w:t xml:space="preserve">компонент, </w:t>
      </w:r>
      <w:r w:rsidR="00B87427">
        <w:rPr>
          <w:lang w:eastAsia="en-US"/>
        </w:rPr>
        <w:t>необходимый для полученных с сервера настро</w:t>
      </w:r>
      <w:r w:rsidR="007A6F8E">
        <w:rPr>
          <w:lang w:eastAsia="en-US"/>
        </w:rPr>
        <w:t>ек</w:t>
      </w:r>
      <w:r w:rsidR="00B87427">
        <w:rPr>
          <w:lang w:eastAsia="en-US"/>
        </w:rPr>
        <w:t xml:space="preserve">, </w:t>
      </w:r>
      <w:r w:rsidR="007A2FA3">
        <w:rPr>
          <w:lang w:eastAsia="en-US"/>
        </w:rPr>
        <w:t>используемых в чате</w:t>
      </w:r>
      <w:r w:rsidR="007A2FA3" w:rsidRPr="007A2FA3">
        <w:rPr>
          <w:lang w:eastAsia="en-US"/>
        </w:rPr>
        <w:t>;</w:t>
      </w:r>
    </w:p>
    <w:p w14:paraId="18BB169D" w14:textId="312577F6" w:rsidR="00946FFD" w:rsidRPr="00946FFD" w:rsidRDefault="00946FFD" w:rsidP="008420E7">
      <w:pPr>
        <w:pStyle w:val="aa"/>
        <w:numPr>
          <w:ilvl w:val="0"/>
          <w:numId w:val="42"/>
        </w:numPr>
      </w:pPr>
      <w:r>
        <w:rPr>
          <w:lang w:val="en-US"/>
        </w:rPr>
        <w:t>Messages</w:t>
      </w:r>
      <w:r w:rsidR="00133568">
        <w:t xml:space="preserve"> – компонент, необходимый для </w:t>
      </w:r>
      <w:r w:rsidR="00133568">
        <w:rPr>
          <w:lang w:eastAsia="en-US"/>
        </w:rPr>
        <w:t>хранения</w:t>
      </w:r>
      <w:r w:rsidR="00B34C9D">
        <w:rPr>
          <w:lang w:eastAsia="en-US"/>
        </w:rPr>
        <w:t>, загрузки и обработки</w:t>
      </w:r>
      <w:r w:rsidR="00133568">
        <w:rPr>
          <w:lang w:eastAsia="en-US"/>
        </w:rPr>
        <w:t xml:space="preserve"> сообщений, содержащихся в чате, </w:t>
      </w:r>
      <w:r w:rsidR="00B34C9D">
        <w:rPr>
          <w:lang w:eastAsia="en-US"/>
        </w:rPr>
        <w:t xml:space="preserve">и </w:t>
      </w:r>
      <w:r w:rsidR="00133568">
        <w:rPr>
          <w:lang w:eastAsia="en-US"/>
        </w:rPr>
        <w:t>состояни</w:t>
      </w:r>
      <w:r w:rsidR="0059430C">
        <w:rPr>
          <w:lang w:eastAsia="en-US"/>
        </w:rPr>
        <w:t>й</w:t>
      </w:r>
      <w:r w:rsidR="00133568">
        <w:rPr>
          <w:lang w:eastAsia="en-US"/>
        </w:rPr>
        <w:t>, связанны</w:t>
      </w:r>
      <w:r w:rsidR="00B34C9D">
        <w:rPr>
          <w:lang w:eastAsia="en-US"/>
        </w:rPr>
        <w:t>х</w:t>
      </w:r>
      <w:r w:rsidR="00133568">
        <w:rPr>
          <w:lang w:eastAsia="en-US"/>
        </w:rPr>
        <w:t xml:space="preserve"> загрузкой сообщений</w:t>
      </w:r>
      <w:r w:rsidR="0033766E" w:rsidRPr="0033766E">
        <w:rPr>
          <w:lang w:eastAsia="en-US"/>
        </w:rPr>
        <w:t>;</w:t>
      </w:r>
    </w:p>
    <w:p w14:paraId="22F0171D" w14:textId="54AFE787" w:rsidR="00946FFD" w:rsidRDefault="00946FFD" w:rsidP="008420E7">
      <w:pPr>
        <w:pStyle w:val="aa"/>
        <w:numPr>
          <w:ilvl w:val="0"/>
          <w:numId w:val="42"/>
        </w:numPr>
      </w:pPr>
      <w:r>
        <w:rPr>
          <w:lang w:val="en-US"/>
        </w:rPr>
        <w:t>FeedbackForm</w:t>
      </w:r>
      <w:r w:rsidR="00E522CF" w:rsidRPr="003A514C">
        <w:t xml:space="preserve"> – </w:t>
      </w:r>
      <w:r w:rsidR="003A514C">
        <w:t>компонент, который необходим для отображения и обработки формы оценки качества обслуживания в пользовательском интерфейсе</w:t>
      </w:r>
      <w:r w:rsidR="003A514C" w:rsidRPr="003A514C">
        <w:t>.</w:t>
      </w:r>
    </w:p>
    <w:p w14:paraId="7B520D97" w14:textId="4BBFC5BC" w:rsidR="00EE2D8B" w:rsidRDefault="001B751F" w:rsidP="006F7676">
      <w:r>
        <w:t>Пользовательский интерфейс содержит следующие компоненты</w:t>
      </w:r>
      <w:r w:rsidR="00EE2D8B">
        <w:t>:</w:t>
      </w:r>
    </w:p>
    <w:p w14:paraId="5BCA4461" w14:textId="263DACEB" w:rsidR="00EE2D8B" w:rsidRPr="00E8101E" w:rsidRDefault="00E8101E" w:rsidP="008420E7">
      <w:pPr>
        <w:pStyle w:val="aa"/>
        <w:numPr>
          <w:ilvl w:val="0"/>
          <w:numId w:val="43"/>
        </w:numPr>
      </w:pPr>
      <w:r>
        <w:rPr>
          <w:lang w:val="en-US"/>
        </w:rPr>
        <w:t>LiveChat</w:t>
      </w:r>
      <w:r w:rsidR="00031BE5" w:rsidRPr="00031BE5">
        <w:t xml:space="preserve"> – </w:t>
      </w:r>
      <w:r w:rsidR="00031BE5">
        <w:t>компонент</w:t>
      </w:r>
      <w:r w:rsidR="00031BE5" w:rsidRPr="008C0BAB">
        <w:rPr>
          <w:lang w:eastAsia="en-US"/>
        </w:rPr>
        <w:t xml:space="preserve">, </w:t>
      </w:r>
      <w:r w:rsidR="00031BE5">
        <w:rPr>
          <w:lang w:eastAsia="en-US"/>
        </w:rPr>
        <w:t>являющийся точкой входа отрисовки пользовательского интерфейса</w:t>
      </w:r>
      <w:r w:rsidR="008045E2">
        <w:rPr>
          <w:lang w:eastAsia="en-US"/>
        </w:rPr>
        <w:t>, в нем должна вызываться инициализация веб-чата</w:t>
      </w:r>
      <w:r w:rsidR="008045E2" w:rsidRPr="008045E2">
        <w:rPr>
          <w:lang w:eastAsia="en-US"/>
        </w:rPr>
        <w:t>;</w:t>
      </w:r>
    </w:p>
    <w:p w14:paraId="49E96B79" w14:textId="7B4F5CF3" w:rsidR="00E8101E" w:rsidRPr="00E8101E" w:rsidRDefault="00E8101E" w:rsidP="008420E7">
      <w:pPr>
        <w:pStyle w:val="aa"/>
        <w:numPr>
          <w:ilvl w:val="0"/>
          <w:numId w:val="43"/>
        </w:numPr>
      </w:pPr>
      <w:r>
        <w:rPr>
          <w:lang w:val="en-US"/>
        </w:rPr>
        <w:t>Chat</w:t>
      </w:r>
      <w:r w:rsidR="00CA4C1C" w:rsidRPr="009D424B">
        <w:t xml:space="preserve"> – </w:t>
      </w:r>
      <w:r w:rsidR="009D424B">
        <w:t xml:space="preserve">компонент, </w:t>
      </w:r>
      <w:r w:rsidR="009D424B">
        <w:rPr>
          <w:lang w:eastAsia="en-US"/>
        </w:rPr>
        <w:t>который необходим для отображения главного экрана чата, с которым взаимодействует пользователь</w:t>
      </w:r>
      <w:r w:rsidR="0075224A" w:rsidRPr="0075224A">
        <w:rPr>
          <w:lang w:eastAsia="en-US"/>
        </w:rPr>
        <w:t>;</w:t>
      </w:r>
    </w:p>
    <w:p w14:paraId="67A46679" w14:textId="3BE9578E" w:rsidR="002E521C" w:rsidRDefault="00E8101E" w:rsidP="008420E7">
      <w:pPr>
        <w:pStyle w:val="aa"/>
        <w:numPr>
          <w:ilvl w:val="0"/>
          <w:numId w:val="43"/>
        </w:numPr>
      </w:pPr>
      <w:r>
        <w:rPr>
          <w:lang w:val="en-US"/>
        </w:rPr>
        <w:lastRenderedPageBreak/>
        <w:t>Header</w:t>
      </w:r>
      <w:r w:rsidR="0075224A">
        <w:t xml:space="preserve"> – компонент, отвечающий за отображение</w:t>
      </w:r>
      <w:r w:rsidR="00617895">
        <w:t xml:space="preserve"> шапки</w:t>
      </w:r>
      <w:r w:rsidR="0075224A">
        <w:t xml:space="preserve"> </w:t>
      </w:r>
      <w:r w:rsidR="0075224A">
        <w:rPr>
          <w:lang w:eastAsia="en-US"/>
        </w:rPr>
        <w:t>веб-чата в пользовательском интерфейсе</w:t>
      </w:r>
      <w:r w:rsidR="0075224A" w:rsidRPr="0075224A">
        <w:rPr>
          <w:lang w:eastAsia="en-US"/>
        </w:rPr>
        <w:t>;</w:t>
      </w:r>
    </w:p>
    <w:p w14:paraId="1C479885" w14:textId="77777777" w:rsidR="005614A7" w:rsidRDefault="00E8101E" w:rsidP="008420E7">
      <w:pPr>
        <w:pStyle w:val="aa"/>
        <w:numPr>
          <w:ilvl w:val="0"/>
          <w:numId w:val="43"/>
        </w:numPr>
      </w:pPr>
      <w:r w:rsidRPr="002E521C">
        <w:rPr>
          <w:lang w:val="en-US"/>
        </w:rPr>
        <w:t>FinishChat</w:t>
      </w:r>
      <w:r w:rsidR="006D6B5B" w:rsidRPr="00A259DE">
        <w:t xml:space="preserve"> – </w:t>
      </w:r>
      <w:r w:rsidR="00A259DE">
        <w:t xml:space="preserve">компонент, </w:t>
      </w:r>
      <w:r w:rsidR="00A259DE">
        <w:rPr>
          <w:lang w:eastAsia="en-US"/>
        </w:rPr>
        <w:t>который необходим для отображения интерфейса, позволяющего пользователю закрыть текущую комнату</w:t>
      </w:r>
      <w:r w:rsidR="00A259DE" w:rsidRPr="00A259DE">
        <w:rPr>
          <w:lang w:eastAsia="en-US"/>
        </w:rPr>
        <w:t>;</w:t>
      </w:r>
    </w:p>
    <w:p w14:paraId="61B5F52A" w14:textId="7FCAA5CD" w:rsidR="00E8101E" w:rsidRPr="00BA1B0D" w:rsidRDefault="00E8101E" w:rsidP="008420E7">
      <w:pPr>
        <w:pStyle w:val="aa"/>
        <w:numPr>
          <w:ilvl w:val="0"/>
          <w:numId w:val="43"/>
        </w:numPr>
      </w:pPr>
      <w:r w:rsidRPr="005614A7">
        <w:rPr>
          <w:lang w:val="en-US"/>
        </w:rPr>
        <w:t>MessageList</w:t>
      </w:r>
      <w:r w:rsidR="00EE19FB" w:rsidRPr="00BA1B0D">
        <w:t xml:space="preserve"> – </w:t>
      </w:r>
      <w:r w:rsidR="00BA1B0D">
        <w:t xml:space="preserve">компонент, </w:t>
      </w:r>
      <w:r w:rsidR="00BA1B0D">
        <w:rPr>
          <w:lang w:eastAsia="en-US"/>
        </w:rPr>
        <w:t>который необходим для отображения истории сообщений между пользователем и агентом</w:t>
      </w:r>
      <w:r w:rsidR="00BA1B0D" w:rsidRPr="00BA1B0D">
        <w:rPr>
          <w:lang w:eastAsia="en-US"/>
        </w:rPr>
        <w:t>;</w:t>
      </w:r>
    </w:p>
    <w:p w14:paraId="76E053F3" w14:textId="7DE8771A" w:rsidR="00E8101E" w:rsidRPr="00E8101E" w:rsidRDefault="00E8101E" w:rsidP="008420E7">
      <w:pPr>
        <w:pStyle w:val="aa"/>
        <w:numPr>
          <w:ilvl w:val="0"/>
          <w:numId w:val="43"/>
        </w:numPr>
      </w:pPr>
      <w:r>
        <w:rPr>
          <w:lang w:val="en-US"/>
        </w:rPr>
        <w:t>InputBox</w:t>
      </w:r>
      <w:r w:rsidR="00665142" w:rsidRPr="000B0299">
        <w:t xml:space="preserve"> – </w:t>
      </w:r>
      <w:r w:rsidR="00665142">
        <w:t xml:space="preserve">компонент, </w:t>
      </w:r>
      <w:r w:rsidR="000B0299">
        <w:rPr>
          <w:lang w:eastAsia="en-US"/>
        </w:rPr>
        <w:t xml:space="preserve">который необходим для отображения и обработки блока ввода сообщения </w:t>
      </w:r>
      <w:r w:rsidR="000B0299">
        <w:t>в пользовательском интерфейсе</w:t>
      </w:r>
      <w:r w:rsidR="000B0299" w:rsidRPr="000B0299">
        <w:rPr>
          <w:lang w:eastAsia="en-US"/>
        </w:rPr>
        <w:t>;</w:t>
      </w:r>
    </w:p>
    <w:p w14:paraId="423796EC" w14:textId="3E8929B3" w:rsidR="00E8101E" w:rsidRPr="00E8101E" w:rsidRDefault="00E8101E" w:rsidP="008420E7">
      <w:pPr>
        <w:pStyle w:val="aa"/>
        <w:numPr>
          <w:ilvl w:val="0"/>
          <w:numId w:val="43"/>
        </w:numPr>
      </w:pPr>
      <w:r>
        <w:rPr>
          <w:lang w:val="en-US"/>
        </w:rPr>
        <w:t>Message</w:t>
      </w:r>
      <w:r w:rsidR="009A1A99" w:rsidRPr="004665FD">
        <w:t xml:space="preserve"> – </w:t>
      </w:r>
      <w:r w:rsidR="004665FD">
        <w:t>компонент, который необходим для отображения текстовых и файловых сообщений в пользовательском интерфейсе</w:t>
      </w:r>
      <w:r w:rsidR="00CD79DA" w:rsidRPr="00CD79DA">
        <w:t>;</w:t>
      </w:r>
    </w:p>
    <w:p w14:paraId="4CAA3CB3" w14:textId="5FD6B93F" w:rsidR="005B4C4B" w:rsidRPr="00EE2D8B" w:rsidRDefault="00E8101E" w:rsidP="008420E7">
      <w:pPr>
        <w:pStyle w:val="aa"/>
        <w:numPr>
          <w:ilvl w:val="0"/>
          <w:numId w:val="43"/>
        </w:numPr>
      </w:pPr>
      <w:r>
        <w:rPr>
          <w:lang w:val="en-US"/>
        </w:rPr>
        <w:t>FeedbackForm</w:t>
      </w:r>
      <w:r w:rsidR="0064111E" w:rsidRPr="00E357E4">
        <w:t xml:space="preserve"> – </w:t>
      </w:r>
      <w:r w:rsidR="00E357E4">
        <w:t>компонент, который необходим для отображения и обработки формы оценки качества обслуживания в пользовательском интерфейсе.</w:t>
      </w:r>
    </w:p>
    <w:p w14:paraId="2B3F5357" w14:textId="689B110D" w:rsidR="00225966" w:rsidRDefault="00225966" w:rsidP="00073B35">
      <w:r>
        <w:t xml:space="preserve">Таким образом, </w:t>
      </w:r>
      <w:r w:rsidR="00EF2DB0">
        <w:t xml:space="preserve">опираясь на </w:t>
      </w:r>
      <w:r w:rsidR="007B74C5">
        <w:t>общеприняты</w:t>
      </w:r>
      <w:r w:rsidR="00EF2DB0">
        <w:t>е</w:t>
      </w:r>
      <w:r w:rsidR="007B74C5">
        <w:t xml:space="preserve"> шаблон</w:t>
      </w:r>
      <w:r w:rsidR="00EF2DB0">
        <w:t>ы</w:t>
      </w:r>
      <w:r w:rsidR="001B3721">
        <w:t xml:space="preserve"> проектирования</w:t>
      </w:r>
      <w:r w:rsidR="00664F84">
        <w:t xml:space="preserve"> ПО</w:t>
      </w:r>
      <w:r w:rsidR="007B74C5">
        <w:t xml:space="preserve">, </w:t>
      </w:r>
      <w:r w:rsidR="001B3721">
        <w:t>разработана</w:t>
      </w:r>
      <w:r>
        <w:t xml:space="preserve"> программная архитектура</w:t>
      </w:r>
      <w:r w:rsidR="00454BF9">
        <w:t xml:space="preserve"> встраиваемого</w:t>
      </w:r>
      <w:r>
        <w:t xml:space="preserve"> веб-чата, </w:t>
      </w:r>
      <w:r w:rsidR="00E8600B">
        <w:t>на основании которой выполнена его разработка</w:t>
      </w:r>
      <w:r w:rsidRPr="00DE1E77">
        <w:t>.</w:t>
      </w:r>
    </w:p>
    <w:p w14:paraId="64509199" w14:textId="77777777" w:rsidR="002C5A24" w:rsidRPr="00766E5D" w:rsidRDefault="002C5A24" w:rsidP="00766E5D"/>
    <w:p w14:paraId="57A57736" w14:textId="19516186" w:rsidR="00603605" w:rsidRDefault="00603605" w:rsidP="00CE4F1F">
      <w:pPr>
        <w:pStyle w:val="2"/>
      </w:pPr>
      <w:bookmarkStart w:id="39" w:name="_Toc74792782"/>
      <w:r>
        <w:t>Проектирование</w:t>
      </w:r>
      <w:r w:rsidR="00343DCB">
        <w:t xml:space="preserve"> и разработка</w:t>
      </w:r>
      <w:r>
        <w:t xml:space="preserve"> алгоритмов работы веб-чата</w:t>
      </w:r>
      <w:bookmarkEnd w:id="39"/>
    </w:p>
    <w:p w14:paraId="11D40636" w14:textId="37379408" w:rsidR="00836D3D" w:rsidRDefault="00224AF1" w:rsidP="00836D3D">
      <w:pPr>
        <w:pStyle w:val="a5"/>
      </w:pPr>
      <w:bookmarkStart w:id="40" w:name="_Toc74792783"/>
      <w:r>
        <w:t>Разработка</w:t>
      </w:r>
      <w:r w:rsidR="00836D3D">
        <w:t xml:space="preserve"> алгоритма инициализации </w:t>
      </w:r>
      <w:r w:rsidR="00E47FDE">
        <w:t>веб-</w:t>
      </w:r>
      <w:r w:rsidR="00836D3D">
        <w:t>чата</w:t>
      </w:r>
      <w:bookmarkEnd w:id="40"/>
    </w:p>
    <w:p w14:paraId="3A8F94C7" w14:textId="4635E5B2" w:rsidR="00D823B3" w:rsidRDefault="00E47FDE" w:rsidP="00D823B3">
      <w:pPr>
        <w:rPr>
          <w:lang w:eastAsia="en-US"/>
        </w:rPr>
      </w:pPr>
      <w:r>
        <w:rPr>
          <w:lang w:eastAsia="en-US"/>
        </w:rPr>
        <w:t xml:space="preserve">Алгоритм работы программы при инициализации веб-чата представлен в виде диаграммы деятельности на рисунке </w:t>
      </w:r>
      <w:r w:rsidR="00447CE1">
        <w:rPr>
          <w:lang w:eastAsia="en-US"/>
        </w:rPr>
        <w:t>9</w:t>
      </w:r>
      <w:r>
        <w:rPr>
          <w:lang w:eastAsia="en-US"/>
        </w:rPr>
        <w:t>.</w:t>
      </w:r>
    </w:p>
    <w:p w14:paraId="37ACA139" w14:textId="1C01A354" w:rsidR="00E47FDE" w:rsidRPr="00FA1966" w:rsidRDefault="004B09B5" w:rsidP="0064586C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1FD29D1E" wp14:editId="14B6FD22">
            <wp:extent cx="5940425" cy="55867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8A14" w14:textId="5BF9D4BB" w:rsidR="00E47FDE" w:rsidRDefault="00E47FDE" w:rsidP="00E47FDE">
      <w:pPr>
        <w:pStyle w:val="a4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9</w:t>
        </w:r>
      </w:fldSimple>
      <w:r>
        <w:t xml:space="preserve"> – Алгоритм работы программы инициализации веб-чата</w:t>
      </w:r>
    </w:p>
    <w:p w14:paraId="69B28512" w14:textId="04D9E252" w:rsidR="00D31B20" w:rsidRDefault="00DD13DD" w:rsidP="0064586C">
      <w:r>
        <w:t xml:space="preserve">Алгоритм </w:t>
      </w:r>
      <w:r w:rsidR="00D31B20">
        <w:t xml:space="preserve">не содержит операций, связанных с отображением и изменением пользовательского интерфейса, поскольку данные операции не содержат бизнес-логики и полностью зависят от набора состояний, установка и сброс которых </w:t>
      </w:r>
      <w:r w:rsidR="00EF3A2C">
        <w:t>отображены</w:t>
      </w:r>
      <w:r w:rsidR="00D31B20">
        <w:t xml:space="preserve"> </w:t>
      </w:r>
      <w:r w:rsidR="002C7056">
        <w:t>на рисунке 9</w:t>
      </w:r>
      <w:r w:rsidR="00D31B20">
        <w:t>.</w:t>
      </w:r>
    </w:p>
    <w:p w14:paraId="16CA5891" w14:textId="2254D1BA" w:rsidR="0064586C" w:rsidRDefault="00797EE1" w:rsidP="0064586C">
      <w:r>
        <w:t xml:space="preserve">В </w:t>
      </w:r>
      <w:r w:rsidR="0064586C">
        <w:t xml:space="preserve">алгоритме </w:t>
      </w:r>
      <w:r w:rsidR="00026C57">
        <w:t>реализованы</w:t>
      </w:r>
      <w:r w:rsidR="0064586C">
        <w:t xml:space="preserve"> два параллельных потока действий.</w:t>
      </w:r>
    </w:p>
    <w:p w14:paraId="275C490D" w14:textId="4E7814C5" w:rsidR="0064586C" w:rsidRDefault="0064586C" w:rsidP="0064586C">
      <w:r>
        <w:t xml:space="preserve">В </w:t>
      </w:r>
      <w:r w:rsidR="00E17DDB">
        <w:t>поток</w:t>
      </w:r>
      <w:r>
        <w:t xml:space="preserve">е, который на диаграмме отображен слева, </w:t>
      </w:r>
      <w:r w:rsidR="00E17DDB">
        <w:t>в первую очередь</w:t>
      </w:r>
      <w:r w:rsidR="00C72DD8">
        <w:t xml:space="preserve"> </w:t>
      </w:r>
      <w:r w:rsidR="00E17DDB">
        <w:t>выполняется</w:t>
      </w:r>
      <w:r w:rsidR="00C72DD8">
        <w:t xml:space="preserve"> проверка существования родительского окна (под родительским окном </w:t>
      </w:r>
      <w:r w:rsidR="0089716E">
        <w:t>понимается</w:t>
      </w:r>
      <w:r w:rsidR="00C72DD8">
        <w:t xml:space="preserve"> веб-страница, на которую встраивается веб-чат)</w:t>
      </w:r>
      <w:r w:rsidR="00F12D51">
        <w:t xml:space="preserve"> и </w:t>
      </w:r>
      <w:r w:rsidR="00920140">
        <w:t>в случае, если родительского окна не существует, то следующ</w:t>
      </w:r>
      <w:r w:rsidR="004B0B86">
        <w:t xml:space="preserve">ей операцией </w:t>
      </w:r>
      <w:r w:rsidR="00CA764A">
        <w:t>в данном потоке</w:t>
      </w:r>
      <w:r w:rsidR="00920140">
        <w:t xml:space="preserve"> будет установка состояния, которое </w:t>
      </w:r>
      <w:r w:rsidR="00B16BBA">
        <w:t>фиксирует</w:t>
      </w:r>
      <w:r w:rsidR="00920140">
        <w:t xml:space="preserve">, что данные из </w:t>
      </w:r>
      <w:r w:rsidR="00920140">
        <w:lastRenderedPageBreak/>
        <w:t>родительского окна</w:t>
      </w:r>
      <w:r w:rsidR="00536046">
        <w:t xml:space="preserve"> были</w:t>
      </w:r>
      <w:r w:rsidR="00920140">
        <w:t xml:space="preserve"> получены и обработаны.</w:t>
      </w:r>
      <w:r w:rsidR="003D72D2">
        <w:t xml:space="preserve"> </w:t>
      </w:r>
      <w:r w:rsidR="00F25086">
        <w:t>А е</w:t>
      </w:r>
      <w:r w:rsidR="00E31B99">
        <w:t>сли</w:t>
      </w:r>
      <w:r w:rsidR="003D72D2">
        <w:t xml:space="preserve"> родительское окно</w:t>
      </w:r>
      <w:r w:rsidR="00586643">
        <w:t xml:space="preserve"> существует</w:t>
      </w:r>
      <w:r w:rsidR="003D72D2">
        <w:t xml:space="preserve">, </w:t>
      </w:r>
      <w:r w:rsidR="00E31B99">
        <w:t xml:space="preserve">то </w:t>
      </w:r>
      <w:r w:rsidR="003D72D2">
        <w:t xml:space="preserve">следующим действием будет регистрация обработчика события получения данных из родительского окна. </w:t>
      </w:r>
      <w:r w:rsidR="00C839A9">
        <w:t>Поскольку с</w:t>
      </w:r>
      <w:r w:rsidR="003D72D2">
        <w:t xml:space="preserve">обытие </w:t>
      </w:r>
      <w:r w:rsidR="00963056">
        <w:t>является</w:t>
      </w:r>
      <w:r w:rsidR="003D72D2">
        <w:t xml:space="preserve"> асинхронн</w:t>
      </w:r>
      <w:r w:rsidR="00600D68">
        <w:t>ой</w:t>
      </w:r>
      <w:r w:rsidR="003D72D2">
        <w:t xml:space="preserve"> операци</w:t>
      </w:r>
      <w:r w:rsidR="00600D68">
        <w:t>ей</w:t>
      </w:r>
      <w:r w:rsidR="003D72D2">
        <w:t>,</w:t>
      </w:r>
      <w:r w:rsidR="00382258">
        <w:t xml:space="preserve"> то</w:t>
      </w:r>
      <w:r w:rsidR="003D72D2">
        <w:t xml:space="preserve"> программа ожида</w:t>
      </w:r>
      <w:r w:rsidR="00730949">
        <w:t>ет</w:t>
      </w:r>
      <w:r w:rsidR="00E735FF">
        <w:t>,</w:t>
      </w:r>
      <w:r w:rsidR="003D72D2">
        <w:t xml:space="preserve"> пока это событие будет вызвано и сработает зарегистрированный обработ</w:t>
      </w:r>
      <w:r w:rsidR="00D01FBE">
        <w:t xml:space="preserve">чик. </w:t>
      </w:r>
      <w:r w:rsidR="00BE17E0">
        <w:t xml:space="preserve">При вызове зарегистрированного обработчика </w:t>
      </w:r>
      <w:r w:rsidR="00D01FBE">
        <w:t>полученные данные обраб</w:t>
      </w:r>
      <w:r w:rsidR="00A21B10">
        <w:t>а</w:t>
      </w:r>
      <w:r w:rsidR="00D01FBE">
        <w:t>т</w:t>
      </w:r>
      <w:r w:rsidR="00FA0C55">
        <w:t>ываются</w:t>
      </w:r>
      <w:r w:rsidR="00D01FBE">
        <w:t xml:space="preserve"> и </w:t>
      </w:r>
      <w:r w:rsidR="00B1403D">
        <w:t>затем</w:t>
      </w:r>
      <w:r w:rsidR="009327FD">
        <w:t xml:space="preserve"> </w:t>
      </w:r>
      <w:r w:rsidR="00655493">
        <w:t>в данном потоке</w:t>
      </w:r>
      <w:r w:rsidR="00D01FBE">
        <w:t xml:space="preserve"> будет выполнена уже описанная операция установки состояния, </w:t>
      </w:r>
      <w:r w:rsidR="00186025">
        <w:t xml:space="preserve">которое </w:t>
      </w:r>
      <w:r w:rsidR="00836339">
        <w:t>фиксирует</w:t>
      </w:r>
      <w:r w:rsidR="00186025">
        <w:t>, что данные из родительского окна получены и обработаны.</w:t>
      </w:r>
    </w:p>
    <w:p w14:paraId="58BC9288" w14:textId="197158BE" w:rsidR="008C73C5" w:rsidRDefault="0003082B" w:rsidP="0003082B">
      <w:r>
        <w:tab/>
      </w:r>
      <w:r>
        <w:tab/>
      </w:r>
      <w:r w:rsidR="00AD7E44">
        <w:t xml:space="preserve">В потоке, который на диаграмме отображен справа, первым шагом является регистрация обработчика, который будет реагировать на событие открытия </w:t>
      </w:r>
      <w:r w:rsidR="00AD7E44">
        <w:rPr>
          <w:lang w:val="en-US"/>
        </w:rPr>
        <w:t>WebSocket</w:t>
      </w:r>
      <w:r w:rsidR="00AD7E44" w:rsidRPr="00AD7E44">
        <w:t xml:space="preserve"> </w:t>
      </w:r>
      <w:r w:rsidR="00AD7E44">
        <w:t>соединения с сервером.</w:t>
      </w:r>
      <w:r w:rsidR="00FF4D14">
        <w:t xml:space="preserve"> </w:t>
      </w:r>
      <w:r w:rsidR="00C07CE8">
        <w:t>Затем программа</w:t>
      </w:r>
      <w:r w:rsidR="00FF4D14">
        <w:t xml:space="preserve"> ожидает </w:t>
      </w:r>
      <w:r w:rsidR="000469FD">
        <w:t>вызов</w:t>
      </w:r>
      <w:r w:rsidR="003B31F7">
        <w:t>а</w:t>
      </w:r>
      <w:r w:rsidR="00FF4D14">
        <w:t xml:space="preserve"> данного события и при его возникновении </w:t>
      </w:r>
      <w:r w:rsidR="006D23B4">
        <w:t>выполняется</w:t>
      </w:r>
      <w:r w:rsidR="00FF4D14">
        <w:t xml:space="preserve"> установка состояния</w:t>
      </w:r>
      <w:r w:rsidR="003D49C8">
        <w:t xml:space="preserve">, которое </w:t>
      </w:r>
      <w:r w:rsidR="00743CAD">
        <w:t>фиксирует</w:t>
      </w:r>
      <w:r w:rsidR="003D49C8">
        <w:t xml:space="preserve">, что </w:t>
      </w:r>
      <w:r w:rsidR="003D49C8">
        <w:rPr>
          <w:lang w:val="en-US"/>
        </w:rPr>
        <w:t>WebSocket</w:t>
      </w:r>
      <w:r w:rsidR="003D49C8" w:rsidRPr="003D49C8">
        <w:t xml:space="preserve"> </w:t>
      </w:r>
      <w:r w:rsidR="003D49C8">
        <w:t>соединение с сервером успешно установлено</w:t>
      </w:r>
      <w:r w:rsidR="00FF4D14">
        <w:t>.</w:t>
      </w:r>
    </w:p>
    <w:p w14:paraId="7E37B5C7" w14:textId="1236D117" w:rsidR="001A1DD0" w:rsidRDefault="00FF4D14" w:rsidP="001A1DD0">
      <w:r w:rsidRPr="00FF4D14">
        <w:t xml:space="preserve"> </w:t>
      </w:r>
      <w:r w:rsidR="008C73C5">
        <w:t xml:space="preserve">После того, как оба потока будут выполнены, программа, реагируя на установленные </w:t>
      </w:r>
      <w:r w:rsidR="003542B0">
        <w:t xml:space="preserve">в потоках </w:t>
      </w:r>
      <w:r w:rsidR="008C73C5">
        <w:t>состояния</w:t>
      </w:r>
      <w:r w:rsidR="00784D30">
        <w:t>,</w:t>
      </w:r>
      <w:r w:rsidR="008C73C5">
        <w:t xml:space="preserve"> вызывает функцию инициализации.</w:t>
      </w:r>
    </w:p>
    <w:p w14:paraId="15140A3D" w14:textId="7C297401" w:rsidR="001A1DD0" w:rsidRDefault="0008606D" w:rsidP="001A1DD0">
      <w:r>
        <w:t xml:space="preserve">В </w:t>
      </w:r>
      <w:r w:rsidR="008C73C5">
        <w:t>функции</w:t>
      </w:r>
      <w:r>
        <w:t xml:space="preserve"> инициализации</w:t>
      </w:r>
      <w:r w:rsidR="008C73C5">
        <w:t xml:space="preserve"> </w:t>
      </w:r>
      <w:r w:rsidR="00217EBD">
        <w:t>выполняется</w:t>
      </w:r>
      <w:r w:rsidR="008C73C5">
        <w:t xml:space="preserve"> сброс состояния, которое означает, что чат был проинициализирован.</w:t>
      </w:r>
      <w:r w:rsidR="005B6943">
        <w:t xml:space="preserve"> Данное состояние, как и все остальные</w:t>
      </w:r>
      <w:r w:rsidR="00301655">
        <w:t>,</w:t>
      </w:r>
      <w:r w:rsidR="005B6943">
        <w:t xml:space="preserve"> необходимо для корректного отображения пользовательского интерфейса</w:t>
      </w:r>
      <w:r w:rsidR="008C73C5">
        <w:t>.</w:t>
      </w:r>
      <w:r w:rsidR="00C85191">
        <w:t xml:space="preserve"> </w:t>
      </w:r>
      <w:r w:rsidR="00A43210">
        <w:t>Затем в</w:t>
      </w:r>
      <w:r w:rsidR="00613247">
        <w:t xml:space="preserve">ыполняется запрос на получение конфигурации </w:t>
      </w:r>
      <w:r w:rsidR="00753D19">
        <w:t>веб-</w:t>
      </w:r>
      <w:r w:rsidR="00613247">
        <w:t>чата от сервера</w:t>
      </w:r>
      <w:r w:rsidR="009F5A14">
        <w:t>.</w:t>
      </w:r>
      <w:r w:rsidR="0098006A">
        <w:t xml:space="preserve"> </w:t>
      </w:r>
      <w:r w:rsidR="009F5A14">
        <w:t xml:space="preserve">Полученная конфигурация </w:t>
      </w:r>
      <w:r w:rsidR="00613247">
        <w:t xml:space="preserve">обрабатывается </w:t>
      </w:r>
      <w:r w:rsidR="00C87B19">
        <w:t>и</w:t>
      </w:r>
      <w:r w:rsidR="000976A9">
        <w:t xml:space="preserve"> после её обработки</w:t>
      </w:r>
      <w:r w:rsidR="00364E77">
        <w:t xml:space="preserve"> устанавливается соответствующее состояние</w:t>
      </w:r>
      <w:r w:rsidR="00C87B19">
        <w:t>.</w:t>
      </w:r>
    </w:p>
    <w:p w14:paraId="4A8DA07F" w14:textId="7F572777" w:rsidR="001A1DD0" w:rsidRDefault="001A1DD0" w:rsidP="001A1DD0">
      <w:r>
        <w:t>Далее</w:t>
      </w:r>
      <w:r w:rsidR="0089581B">
        <w:t>,</w:t>
      </w:r>
      <w:r>
        <w:t xml:space="preserve"> выполняется проверка </w:t>
      </w:r>
      <w:r w:rsidR="00833E1F">
        <w:t>регистрации</w:t>
      </w:r>
      <w:r>
        <w:t xml:space="preserve"> пользовател</w:t>
      </w:r>
      <w:r w:rsidR="00833E1F">
        <w:t>я</w:t>
      </w:r>
      <w:r>
        <w:t xml:space="preserve"> и </w:t>
      </w:r>
      <w:r w:rsidR="00C3311E">
        <w:t>существования</w:t>
      </w:r>
      <w:r>
        <w:t xml:space="preserve"> активн</w:t>
      </w:r>
      <w:r w:rsidR="00C3311E">
        <w:t>ой</w:t>
      </w:r>
      <w:r>
        <w:t xml:space="preserve"> комнат</w:t>
      </w:r>
      <w:r w:rsidR="00C3311E">
        <w:t>ы</w:t>
      </w:r>
      <w:r w:rsidR="00624194">
        <w:t>.</w:t>
      </w:r>
      <w:r>
        <w:t xml:space="preserve"> </w:t>
      </w:r>
      <w:r w:rsidR="00624194">
        <w:t>Е</w:t>
      </w:r>
      <w:r>
        <w:t xml:space="preserve">сли пользователь не зарегистрирован или активная комната отсутствует, то следующим шагом алгоритма будет установка состояния, </w:t>
      </w:r>
      <w:r w:rsidR="0031602E">
        <w:t>фиксирующего</w:t>
      </w:r>
      <w:r w:rsidR="000754B2">
        <w:t>,</w:t>
      </w:r>
      <w:r>
        <w:t xml:space="preserve"> что чат был проинициализирован. </w:t>
      </w:r>
      <w:r w:rsidR="00817FE5">
        <w:t xml:space="preserve">Если </w:t>
      </w:r>
      <w:r>
        <w:t xml:space="preserve">пользователь зарегистрирован и существует активная комната </w:t>
      </w:r>
      <w:r w:rsidR="003A18E3">
        <w:t>выполняется</w:t>
      </w:r>
      <w:r>
        <w:t xml:space="preserve"> </w:t>
      </w:r>
      <w:r w:rsidR="003C1D1E">
        <w:t xml:space="preserve">следующий набор </w:t>
      </w:r>
      <w:r w:rsidR="00F916E8">
        <w:t xml:space="preserve">дополнительных </w:t>
      </w:r>
      <w:r w:rsidR="003C1D1E">
        <w:t>операций:</w:t>
      </w:r>
    </w:p>
    <w:p w14:paraId="0B9F305C" w14:textId="57576828" w:rsidR="003C1D1E" w:rsidRPr="00BF1DF0" w:rsidRDefault="00BF1DF0" w:rsidP="008420E7">
      <w:pPr>
        <w:pStyle w:val="aa"/>
        <w:numPr>
          <w:ilvl w:val="0"/>
          <w:numId w:val="17"/>
        </w:numPr>
      </w:pPr>
      <w:r>
        <w:t>отправка настраиваемых полей</w:t>
      </w:r>
      <w:r>
        <w:rPr>
          <w:lang w:val="en-US"/>
        </w:rPr>
        <w:t>;</w:t>
      </w:r>
    </w:p>
    <w:p w14:paraId="579C8EFE" w14:textId="375DC38A" w:rsidR="00BF1DF0" w:rsidRDefault="00264A9D" w:rsidP="008420E7">
      <w:pPr>
        <w:pStyle w:val="aa"/>
        <w:numPr>
          <w:ilvl w:val="0"/>
          <w:numId w:val="17"/>
        </w:numPr>
      </w:pPr>
      <w:r>
        <w:lastRenderedPageBreak/>
        <w:t>отправка имеющихся данных о пользователе на сервер, то есть обновление данных</w:t>
      </w:r>
      <w:r w:rsidRPr="00264A9D">
        <w:t>;</w:t>
      </w:r>
    </w:p>
    <w:p w14:paraId="232346FF" w14:textId="02F2843E" w:rsidR="00264A9D" w:rsidRDefault="00143AA7" w:rsidP="008420E7">
      <w:pPr>
        <w:pStyle w:val="aa"/>
        <w:numPr>
          <w:ilvl w:val="0"/>
          <w:numId w:val="17"/>
        </w:numPr>
      </w:pPr>
      <w:r>
        <w:t xml:space="preserve">выполнение </w:t>
      </w:r>
      <w:r w:rsidR="00264A9D">
        <w:t>запрос</w:t>
      </w:r>
      <w:r>
        <w:t>а</w:t>
      </w:r>
      <w:r w:rsidR="00264A9D">
        <w:t xml:space="preserve"> на подписку на события комнаты</w:t>
      </w:r>
      <w:r w:rsidR="000C1EA7">
        <w:t>, такие</w:t>
      </w:r>
      <w:r w:rsidR="006D79EE">
        <w:t>, например,</w:t>
      </w:r>
      <w:r w:rsidR="000C1EA7">
        <w:t xml:space="preserve"> как «новое сообщение» или «закрытие» комнаты</w:t>
      </w:r>
      <w:r w:rsidR="00264A9D" w:rsidRPr="00264A9D">
        <w:t>;</w:t>
      </w:r>
    </w:p>
    <w:p w14:paraId="22A84432" w14:textId="7AA2B1FA" w:rsidR="00F916E8" w:rsidRDefault="001B40DA" w:rsidP="008420E7">
      <w:pPr>
        <w:pStyle w:val="aa"/>
        <w:numPr>
          <w:ilvl w:val="0"/>
          <w:numId w:val="17"/>
        </w:numPr>
      </w:pPr>
      <w:r>
        <w:t xml:space="preserve">выполнение </w:t>
      </w:r>
      <w:r w:rsidR="00264A9D">
        <w:t>запрос</w:t>
      </w:r>
      <w:r>
        <w:t>а</w:t>
      </w:r>
      <w:r w:rsidR="00264A9D">
        <w:t xml:space="preserve"> на привязку идентификатора пользователя к </w:t>
      </w:r>
      <w:r w:rsidR="00264A9D">
        <w:rPr>
          <w:lang w:val="en-US"/>
        </w:rPr>
        <w:t>WebSocket</w:t>
      </w:r>
      <w:r w:rsidR="00264A9D" w:rsidRPr="00264A9D">
        <w:t xml:space="preserve"> </w:t>
      </w:r>
      <w:r w:rsidR="00264A9D">
        <w:t xml:space="preserve">соединению. Эта операция необходима для того, чтобы сервер мог отслеживать </w:t>
      </w:r>
      <w:r w:rsidR="00863855">
        <w:t>онлайн</w:t>
      </w:r>
      <w:r w:rsidR="004460E6">
        <w:t xml:space="preserve"> </w:t>
      </w:r>
      <w:r w:rsidR="00863855">
        <w:t>статус</w:t>
      </w:r>
      <w:r w:rsidR="00264A9D">
        <w:t xml:space="preserve"> конкретного пользователя.</w:t>
      </w:r>
    </w:p>
    <w:p w14:paraId="6BAA5C34" w14:textId="06EC7730" w:rsidR="00F916E8" w:rsidRDefault="00F1423E" w:rsidP="00F916E8">
      <w:r>
        <w:t>П</w:t>
      </w:r>
      <w:r w:rsidR="00F916E8">
        <w:t xml:space="preserve">осле выполнения данного набора операций </w:t>
      </w:r>
      <w:r w:rsidR="001E3E6C">
        <w:t>устанавливается</w:t>
      </w:r>
      <w:r w:rsidR="00F916E8">
        <w:t xml:space="preserve"> состояни</w:t>
      </w:r>
      <w:r w:rsidR="001E3E6C">
        <w:t>е</w:t>
      </w:r>
      <w:r w:rsidR="00F916E8">
        <w:t xml:space="preserve">, </w:t>
      </w:r>
      <w:r w:rsidR="001E3E6C">
        <w:t>фиксирующее факт инициализации чата</w:t>
      </w:r>
      <w:r w:rsidR="00F916E8">
        <w:t>.</w:t>
      </w:r>
    </w:p>
    <w:p w14:paraId="0AA510C8" w14:textId="05360046" w:rsidR="0003082B" w:rsidRDefault="000759A8" w:rsidP="00667700">
      <w:r>
        <w:t xml:space="preserve">Таким образом, </w:t>
      </w:r>
      <w:r w:rsidR="001A15D1">
        <w:t>разработан</w:t>
      </w:r>
      <w:r>
        <w:t xml:space="preserve"> алгоритм работы программы</w:t>
      </w:r>
      <w:r w:rsidR="0027724A">
        <w:t xml:space="preserve"> при</w:t>
      </w:r>
      <w:r>
        <w:t xml:space="preserve"> инициализации веб-чата.</w:t>
      </w:r>
    </w:p>
    <w:p w14:paraId="03B52645" w14:textId="77777777" w:rsidR="00667700" w:rsidRPr="00D823B3" w:rsidRDefault="00667700" w:rsidP="00667700"/>
    <w:p w14:paraId="0560AF87" w14:textId="6F496723" w:rsidR="00CE4F1F" w:rsidRDefault="00E745CC" w:rsidP="00CE4F1F">
      <w:pPr>
        <w:pStyle w:val="a5"/>
      </w:pPr>
      <w:bookmarkStart w:id="41" w:name="_Toc74792784"/>
      <w:r>
        <w:t>Разработка</w:t>
      </w:r>
      <w:r w:rsidR="00CE4F1F">
        <w:t xml:space="preserve"> алгоритма</w:t>
      </w:r>
      <w:r w:rsidR="009E0D14">
        <w:t xml:space="preserve"> отправки сообщения</w:t>
      </w:r>
      <w:bookmarkEnd w:id="41"/>
    </w:p>
    <w:p w14:paraId="63B76FA1" w14:textId="234D6646" w:rsidR="004E559C" w:rsidRPr="004E559C" w:rsidRDefault="004E559C" w:rsidP="004E559C">
      <w:pPr>
        <w:rPr>
          <w:color w:val="000000" w:themeColor="text1"/>
          <w:szCs w:val="28"/>
        </w:rPr>
      </w:pPr>
      <w:r w:rsidRPr="00AE31F2">
        <w:rPr>
          <w:color w:val="000000" w:themeColor="text1"/>
          <w:szCs w:val="28"/>
        </w:rPr>
        <w:t xml:space="preserve">Алгоритм работы программы </w:t>
      </w:r>
      <w:r>
        <w:rPr>
          <w:color w:val="000000" w:themeColor="text1"/>
          <w:szCs w:val="28"/>
        </w:rPr>
        <w:t>при отправке пользователем сообщения представлен</w:t>
      </w:r>
      <w:r w:rsidRPr="00AE31F2">
        <w:rPr>
          <w:color w:val="000000" w:themeColor="text1"/>
          <w:szCs w:val="28"/>
        </w:rPr>
        <w:t xml:space="preserve"> в виде диаграммы деятельности на рисунке </w:t>
      </w:r>
      <w:r w:rsidR="00447CE1">
        <w:rPr>
          <w:color w:val="000000" w:themeColor="text1"/>
          <w:szCs w:val="28"/>
        </w:rPr>
        <w:t>10</w:t>
      </w:r>
      <w:r w:rsidRPr="00AE31F2">
        <w:rPr>
          <w:color w:val="000000" w:themeColor="text1"/>
          <w:szCs w:val="28"/>
        </w:rPr>
        <w:t>.</w:t>
      </w:r>
    </w:p>
    <w:p w14:paraId="5144EEA6" w14:textId="6D3FA3EF" w:rsidR="0001153B" w:rsidRDefault="001964EC" w:rsidP="0001153B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4DE2EB8F" wp14:editId="3FCBC58A">
            <wp:extent cx="3105150" cy="409206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752" cy="418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464F" w14:textId="40700FED" w:rsidR="005B5994" w:rsidRDefault="0001153B" w:rsidP="005B5994">
      <w:pPr>
        <w:pStyle w:val="a4"/>
        <w:spacing w:line="240" w:lineRule="auto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10</w:t>
        </w:r>
      </w:fldSimple>
      <w:r>
        <w:t xml:space="preserve"> – Алгоритм работы программы при отправке пользователем </w:t>
      </w:r>
    </w:p>
    <w:p w14:paraId="2AB8F6E3" w14:textId="5031D00C" w:rsidR="009E0D14" w:rsidRDefault="0001153B" w:rsidP="0001153B">
      <w:pPr>
        <w:pStyle w:val="a4"/>
        <w:jc w:val="center"/>
      </w:pPr>
      <w:r>
        <w:t>сообщения</w:t>
      </w:r>
    </w:p>
    <w:p w14:paraId="2DE032BD" w14:textId="689764D3" w:rsidR="00ED4BC3" w:rsidRDefault="008574D8" w:rsidP="00B41C0E">
      <w:r>
        <w:lastRenderedPageBreak/>
        <w:t xml:space="preserve">При отправке пользователем сообщения вызывается соответствующий обработчик в хранилище сообщений. </w:t>
      </w:r>
      <w:r w:rsidR="00DA0CE5">
        <w:t>За</w:t>
      </w:r>
      <w:r w:rsidR="004C5CD1">
        <w:t>т</w:t>
      </w:r>
      <w:r w:rsidR="00DA0CE5">
        <w:t>ем</w:t>
      </w:r>
      <w:r w:rsidR="00882D7D">
        <w:t xml:space="preserve"> </w:t>
      </w:r>
      <w:r w:rsidR="006144C7">
        <w:t>выполняется</w:t>
      </w:r>
      <w:r w:rsidR="00882D7D">
        <w:t xml:space="preserve"> проверка </w:t>
      </w:r>
      <w:r w:rsidR="0067024B">
        <w:t>регистрации</w:t>
      </w:r>
      <w:r w:rsidR="00882D7D">
        <w:t xml:space="preserve"> пользовател</w:t>
      </w:r>
      <w:r w:rsidR="0067147A">
        <w:t>я</w:t>
      </w:r>
      <w:r w:rsidR="0015427A">
        <w:t>. Е</w:t>
      </w:r>
      <w:r w:rsidR="00882D7D">
        <w:t xml:space="preserve">сли </w:t>
      </w:r>
      <w:r w:rsidR="00C266C0">
        <w:t>пользователь</w:t>
      </w:r>
      <w:r w:rsidR="00882D7D">
        <w:t xml:space="preserve"> не зарегистрирован, выполняется запрос на его регистрацию. </w:t>
      </w:r>
      <w:r w:rsidR="00ED4BC3">
        <w:t>Следующим шагом</w:t>
      </w:r>
      <w:r w:rsidR="00056CA2">
        <w:t xml:space="preserve"> проверяется</w:t>
      </w:r>
      <w:r w:rsidR="00ED4BC3">
        <w:t xml:space="preserve"> существовани</w:t>
      </w:r>
      <w:r w:rsidR="00056CA2">
        <w:t>е</w:t>
      </w:r>
      <w:r w:rsidR="00ED4BC3">
        <w:t xml:space="preserve"> активной комнаты</w:t>
      </w:r>
      <w:r w:rsidR="00212704">
        <w:t xml:space="preserve"> и</w:t>
      </w:r>
      <w:r w:rsidR="00ED4BC3">
        <w:t xml:space="preserve"> если </w:t>
      </w:r>
      <w:r w:rsidR="005E3CF5">
        <w:t>она</w:t>
      </w:r>
      <w:r w:rsidR="00ED4BC3">
        <w:t xml:space="preserve"> отсутствует, то</w:t>
      </w:r>
      <w:r w:rsidR="00DC0D24">
        <w:t xml:space="preserve"> выполняется</w:t>
      </w:r>
      <w:r w:rsidR="00ED4BC3">
        <w:t>:</w:t>
      </w:r>
    </w:p>
    <w:p w14:paraId="52ABCBEB" w14:textId="7D797B15" w:rsidR="00ED4BC3" w:rsidRPr="00ED4BC3" w:rsidRDefault="00ED4BC3" w:rsidP="008420E7">
      <w:pPr>
        <w:pStyle w:val="aa"/>
        <w:numPr>
          <w:ilvl w:val="0"/>
          <w:numId w:val="15"/>
        </w:numPr>
      </w:pPr>
      <w:r>
        <w:t>запрос на создание комнаты</w:t>
      </w:r>
      <w:r w:rsidRPr="00ED4BC3">
        <w:t>;</w:t>
      </w:r>
    </w:p>
    <w:p w14:paraId="00E0DD7A" w14:textId="3873D4AF" w:rsidR="00882D7D" w:rsidRDefault="00ED4BC3" w:rsidP="008420E7">
      <w:pPr>
        <w:pStyle w:val="aa"/>
        <w:numPr>
          <w:ilvl w:val="0"/>
          <w:numId w:val="15"/>
        </w:numPr>
      </w:pPr>
      <w:r>
        <w:t>запрос на подписку на события комнаты, такие как «новое сообщение» или «закрытие» комнаты</w:t>
      </w:r>
      <w:r w:rsidRPr="00ED4BC3">
        <w:t>;</w:t>
      </w:r>
    </w:p>
    <w:p w14:paraId="300A5084" w14:textId="4EB30162" w:rsidR="00ED4BC3" w:rsidRPr="00ED4BC3" w:rsidRDefault="00ED4BC3" w:rsidP="008420E7">
      <w:pPr>
        <w:pStyle w:val="aa"/>
        <w:numPr>
          <w:ilvl w:val="0"/>
          <w:numId w:val="15"/>
        </w:numPr>
      </w:pPr>
      <w:r>
        <w:t>отправка настраиваемых полей.</w:t>
      </w:r>
    </w:p>
    <w:p w14:paraId="6DE1D5EC" w14:textId="4C1173CF" w:rsidR="00B853C2" w:rsidRDefault="00ED4BC3" w:rsidP="00B853C2">
      <w:r>
        <w:t>Далее</w:t>
      </w:r>
      <w:r w:rsidR="001E5DF4">
        <w:t>,</w:t>
      </w:r>
      <w:r>
        <w:t xml:space="preserve"> </w:t>
      </w:r>
      <w:r w:rsidR="001401B2">
        <w:t>создается</w:t>
      </w:r>
      <w:r>
        <w:t xml:space="preserve"> объект сообщения и </w:t>
      </w:r>
      <w:r w:rsidR="00725829">
        <w:t>добавляется</w:t>
      </w:r>
      <w:r>
        <w:t xml:space="preserve"> в хранилище с состоянием «загрузка»</w:t>
      </w:r>
      <w:r w:rsidR="00B853C2">
        <w:t>, которое</w:t>
      </w:r>
      <w:r>
        <w:t xml:space="preserve"> необходимо для отображения</w:t>
      </w:r>
      <w:r w:rsidR="00B853C2">
        <w:t xml:space="preserve"> соответствующего состояния</w:t>
      </w:r>
      <w:r>
        <w:t xml:space="preserve"> в пользовательском интерфейсе.</w:t>
      </w:r>
    </w:p>
    <w:p w14:paraId="24728EE2" w14:textId="031E9594" w:rsidR="00B853C2" w:rsidRDefault="0071670E" w:rsidP="00B853C2">
      <w:r>
        <w:t>Предпоследним</w:t>
      </w:r>
      <w:r w:rsidR="00B853C2">
        <w:t xml:space="preserve"> шагом </w:t>
      </w:r>
      <w:r w:rsidR="00C157AD">
        <w:t>в алгоритме</w:t>
      </w:r>
      <w:r w:rsidR="00B853C2">
        <w:t xml:space="preserve"> </w:t>
      </w:r>
      <w:r w:rsidR="00DA26D2">
        <w:t>проверяется</w:t>
      </w:r>
      <w:r w:rsidR="00B853C2">
        <w:t xml:space="preserve"> содержит ли объект сообщения файл</w:t>
      </w:r>
      <w:r w:rsidR="00DA26D2" w:rsidRPr="00DA26D2">
        <w:t>;</w:t>
      </w:r>
      <w:r w:rsidR="00B853C2">
        <w:t xml:space="preserve"> если содержит, то </w:t>
      </w:r>
      <w:r w:rsidR="00EB0AB4">
        <w:t>выполняется</w:t>
      </w:r>
      <w:r w:rsidR="00B853C2">
        <w:t xml:space="preserve"> отправка файла, если не</w:t>
      </w:r>
      <w:r w:rsidR="000F6D9B" w:rsidRPr="000F6D9B">
        <w:t xml:space="preserve"> </w:t>
      </w:r>
      <w:r w:rsidR="000F6D9B">
        <w:t>содержит</w:t>
      </w:r>
      <w:r w:rsidR="00B853C2">
        <w:t>, то</w:t>
      </w:r>
      <w:r w:rsidR="00D7126F">
        <w:t xml:space="preserve"> выполняется отправка</w:t>
      </w:r>
      <w:r w:rsidR="00B853C2">
        <w:t xml:space="preserve"> текстового сообщения.</w:t>
      </w:r>
    </w:p>
    <w:p w14:paraId="678A693B" w14:textId="5ECC314A" w:rsidR="00B41C0E" w:rsidRDefault="00B41C0E" w:rsidP="00B41C0E">
      <w:r>
        <w:t xml:space="preserve">Таким образом, </w:t>
      </w:r>
      <w:r w:rsidR="000A63AE">
        <w:t>разработан</w:t>
      </w:r>
      <w:r>
        <w:t xml:space="preserve"> алгоритм работы программы при отправке пользователем сообщения.</w:t>
      </w:r>
    </w:p>
    <w:p w14:paraId="5A238665" w14:textId="77777777" w:rsidR="00B41C0E" w:rsidRPr="009E0D14" w:rsidRDefault="00B41C0E" w:rsidP="00B41C0E"/>
    <w:p w14:paraId="3F64F29B" w14:textId="656EE0B1" w:rsidR="00615C5A" w:rsidRDefault="000A5BD2" w:rsidP="003008E6">
      <w:pPr>
        <w:pStyle w:val="a5"/>
      </w:pPr>
      <w:bookmarkStart w:id="42" w:name="_Toc74792785"/>
      <w:r>
        <w:t>Разработка</w:t>
      </w:r>
      <w:r w:rsidR="00CB3B24">
        <w:t xml:space="preserve"> алгоритма </w:t>
      </w:r>
      <w:r w:rsidR="00524E98">
        <w:t>дозагрузки сообщений</w:t>
      </w:r>
      <w:bookmarkEnd w:id="42"/>
    </w:p>
    <w:p w14:paraId="501B22B0" w14:textId="437DE80D" w:rsidR="00D75994" w:rsidRDefault="00883AA9" w:rsidP="00D75994">
      <w:pPr>
        <w:rPr>
          <w:lang w:eastAsia="en-US"/>
        </w:rPr>
      </w:pPr>
      <w:r>
        <w:rPr>
          <w:lang w:eastAsia="en-US"/>
        </w:rPr>
        <w:t>С целью оптимизации</w:t>
      </w:r>
      <w:r w:rsidR="00524E98">
        <w:rPr>
          <w:lang w:eastAsia="en-US"/>
        </w:rPr>
        <w:t xml:space="preserve"> процесса загрузки веб-чата </w:t>
      </w:r>
      <w:r w:rsidR="003F11FA">
        <w:rPr>
          <w:lang w:eastAsia="en-US"/>
        </w:rPr>
        <w:t>«</w:t>
      </w:r>
      <w:r w:rsidR="00524E98">
        <w:rPr>
          <w:lang w:val="en-US" w:eastAsia="en-US"/>
        </w:rPr>
        <w:t>Rocket</w:t>
      </w:r>
      <w:r w:rsidR="00524E98" w:rsidRPr="00524E98">
        <w:rPr>
          <w:lang w:eastAsia="en-US"/>
        </w:rPr>
        <w:t>.</w:t>
      </w:r>
      <w:r w:rsidR="00524E98">
        <w:rPr>
          <w:lang w:val="en-US" w:eastAsia="en-US"/>
        </w:rPr>
        <w:t>Chat</w:t>
      </w:r>
      <w:r w:rsidR="00524E98" w:rsidRPr="00524E98">
        <w:rPr>
          <w:lang w:eastAsia="en-US"/>
        </w:rPr>
        <w:t xml:space="preserve"> </w:t>
      </w:r>
      <w:r w:rsidR="003F11FA">
        <w:rPr>
          <w:lang w:val="en-US" w:eastAsia="en-US"/>
        </w:rPr>
        <w:t>LiveChat</w:t>
      </w:r>
      <w:r w:rsidR="00524E98">
        <w:rPr>
          <w:lang w:eastAsia="en-US"/>
        </w:rPr>
        <w:t xml:space="preserve"> </w:t>
      </w:r>
      <w:r w:rsidR="00524E98">
        <w:rPr>
          <w:lang w:val="en-US" w:eastAsia="en-US"/>
        </w:rPr>
        <w:t>API</w:t>
      </w:r>
      <w:r w:rsidR="003F11FA">
        <w:rPr>
          <w:lang w:eastAsia="en-US"/>
        </w:rPr>
        <w:t>»</w:t>
      </w:r>
      <w:r w:rsidR="00524E98" w:rsidRPr="00524E98">
        <w:rPr>
          <w:lang w:eastAsia="en-US"/>
        </w:rPr>
        <w:t xml:space="preserve"> </w:t>
      </w:r>
      <w:r w:rsidR="00524E98">
        <w:rPr>
          <w:lang w:eastAsia="en-US"/>
        </w:rPr>
        <w:t xml:space="preserve">предоставляет порционную загрузку истории сообщений, то есть такую, при которой сообщения из истории загружаются не все разом, а порциями по </w:t>
      </w:r>
      <w:r w:rsidR="00524E98">
        <w:rPr>
          <w:lang w:val="en-US" w:eastAsia="en-US"/>
        </w:rPr>
        <w:t>N</w:t>
      </w:r>
      <w:r w:rsidR="00524E98" w:rsidRPr="00524E98">
        <w:rPr>
          <w:lang w:eastAsia="en-US"/>
        </w:rPr>
        <w:t xml:space="preserve"> </w:t>
      </w:r>
      <w:r w:rsidR="00524E98">
        <w:rPr>
          <w:lang w:eastAsia="en-US"/>
        </w:rPr>
        <w:t xml:space="preserve">сообщений. </w:t>
      </w:r>
      <w:r w:rsidR="00D75994">
        <w:rPr>
          <w:lang w:eastAsia="en-US"/>
        </w:rPr>
        <w:t xml:space="preserve">В итоге, при инициализации чата будет загружено только </w:t>
      </w:r>
      <w:r w:rsidR="00D75994">
        <w:rPr>
          <w:lang w:val="en-US" w:eastAsia="en-US"/>
        </w:rPr>
        <w:t>N</w:t>
      </w:r>
      <w:r w:rsidR="00D75994">
        <w:rPr>
          <w:lang w:eastAsia="en-US"/>
        </w:rPr>
        <w:t xml:space="preserve"> последних сообщений</w:t>
      </w:r>
      <w:r w:rsidR="00406F3D">
        <w:rPr>
          <w:lang w:eastAsia="en-US"/>
        </w:rPr>
        <w:t>, а</w:t>
      </w:r>
      <w:r w:rsidR="00D75994">
        <w:rPr>
          <w:lang w:eastAsia="en-US"/>
        </w:rPr>
        <w:t xml:space="preserve"> далее, при необходимости, сообщения будут догружаться аналогичными порциями</w:t>
      </w:r>
      <w:r w:rsidR="00ED6671">
        <w:rPr>
          <w:lang w:eastAsia="en-US"/>
        </w:rPr>
        <w:t>,</w:t>
      </w:r>
      <w:r w:rsidR="00D51E5E">
        <w:rPr>
          <w:lang w:eastAsia="en-US"/>
        </w:rPr>
        <w:t xml:space="preserve"> </w:t>
      </w:r>
      <w:r w:rsidR="00D75994">
        <w:rPr>
          <w:lang w:eastAsia="en-US"/>
        </w:rPr>
        <w:t>пока не будут загружены все.</w:t>
      </w:r>
    </w:p>
    <w:p w14:paraId="418A5CEE" w14:textId="150C505E" w:rsidR="00406F3D" w:rsidRDefault="00406F3D" w:rsidP="00C7436E">
      <w:pPr>
        <w:rPr>
          <w:lang w:eastAsia="en-US"/>
        </w:rPr>
      </w:pPr>
      <w:r>
        <w:rPr>
          <w:lang w:eastAsia="en-US"/>
        </w:rPr>
        <w:t xml:space="preserve">При порционной загрузке сообщений возникает проблема </w:t>
      </w:r>
      <w:r w:rsidR="0087393A">
        <w:rPr>
          <w:lang w:eastAsia="en-US"/>
        </w:rPr>
        <w:t xml:space="preserve">определения </w:t>
      </w:r>
      <w:r>
        <w:rPr>
          <w:lang w:eastAsia="en-US"/>
        </w:rPr>
        <w:t xml:space="preserve">наличия ещё не загруженных сообщений. </w:t>
      </w:r>
      <w:r w:rsidR="0073614A">
        <w:rPr>
          <w:lang w:eastAsia="en-US"/>
        </w:rPr>
        <w:t xml:space="preserve">Чтобы определить, что </w:t>
      </w:r>
      <w:r>
        <w:rPr>
          <w:lang w:eastAsia="en-US"/>
        </w:rPr>
        <w:t xml:space="preserve">в истории </w:t>
      </w:r>
      <w:r w:rsidR="00483848">
        <w:rPr>
          <w:lang w:eastAsia="en-US"/>
        </w:rPr>
        <w:t>отсутствуют</w:t>
      </w:r>
      <w:r w:rsidR="00E26E12">
        <w:rPr>
          <w:lang w:eastAsia="en-US"/>
        </w:rPr>
        <w:t xml:space="preserve"> </w:t>
      </w:r>
      <w:r>
        <w:rPr>
          <w:lang w:eastAsia="en-US"/>
        </w:rPr>
        <w:t>незагруженны</w:t>
      </w:r>
      <w:r w:rsidR="009608B5">
        <w:rPr>
          <w:lang w:eastAsia="en-US"/>
        </w:rPr>
        <w:t>е</w:t>
      </w:r>
      <w:r w:rsidR="00F628C1">
        <w:rPr>
          <w:lang w:eastAsia="en-US"/>
        </w:rPr>
        <w:t xml:space="preserve"> </w:t>
      </w:r>
      <w:r>
        <w:rPr>
          <w:lang w:eastAsia="en-US"/>
        </w:rPr>
        <w:t>сообщени</w:t>
      </w:r>
      <w:r w:rsidR="00C7436E">
        <w:rPr>
          <w:lang w:eastAsia="en-US"/>
        </w:rPr>
        <w:t>я</w:t>
      </w:r>
      <w:r>
        <w:rPr>
          <w:lang w:eastAsia="en-US"/>
        </w:rPr>
        <w:t xml:space="preserve">, необходимо загружать </w:t>
      </w:r>
      <w:r>
        <w:rPr>
          <w:lang w:val="en-US" w:eastAsia="en-US"/>
        </w:rPr>
        <w:t>N</w:t>
      </w:r>
      <w:r w:rsidRPr="00406F3D">
        <w:rPr>
          <w:lang w:eastAsia="en-US"/>
        </w:rPr>
        <w:t xml:space="preserve"> + 1</w:t>
      </w:r>
      <w:r>
        <w:rPr>
          <w:lang w:eastAsia="en-US"/>
        </w:rPr>
        <w:t xml:space="preserve"> сообщени</w:t>
      </w:r>
      <w:r w:rsidR="00C12C53">
        <w:rPr>
          <w:lang w:eastAsia="en-US"/>
        </w:rPr>
        <w:t>е</w:t>
      </w:r>
      <w:r>
        <w:rPr>
          <w:lang w:eastAsia="en-US"/>
        </w:rPr>
        <w:t xml:space="preserve"> и проверять, если было получено меньше, чем </w:t>
      </w:r>
      <w:r>
        <w:rPr>
          <w:lang w:val="en-US" w:eastAsia="en-US"/>
        </w:rPr>
        <w:t>N</w:t>
      </w:r>
      <w:r w:rsidRPr="00406F3D">
        <w:rPr>
          <w:lang w:eastAsia="en-US"/>
        </w:rPr>
        <w:t xml:space="preserve"> + 1</w:t>
      </w:r>
      <w:r w:rsidR="00093A3F">
        <w:rPr>
          <w:lang w:eastAsia="en-US"/>
        </w:rPr>
        <w:t xml:space="preserve"> сообщение</w:t>
      </w:r>
      <w:r>
        <w:rPr>
          <w:lang w:eastAsia="en-US"/>
        </w:rPr>
        <w:t>, то значит</w:t>
      </w:r>
      <w:r w:rsidR="00842644">
        <w:rPr>
          <w:lang w:eastAsia="en-US"/>
        </w:rPr>
        <w:t xml:space="preserve"> сообщения</w:t>
      </w:r>
      <w:r>
        <w:rPr>
          <w:lang w:eastAsia="en-US"/>
        </w:rPr>
        <w:t xml:space="preserve"> закончились.</w:t>
      </w:r>
    </w:p>
    <w:p w14:paraId="1F962E5C" w14:textId="5F32DDE0" w:rsidR="00406F3D" w:rsidRPr="00950E58" w:rsidRDefault="00406F3D" w:rsidP="00950E58">
      <w:pPr>
        <w:rPr>
          <w:color w:val="000000" w:themeColor="text1"/>
          <w:szCs w:val="28"/>
        </w:rPr>
      </w:pPr>
      <w:r w:rsidRPr="00AE31F2">
        <w:rPr>
          <w:color w:val="000000" w:themeColor="text1"/>
          <w:szCs w:val="28"/>
        </w:rPr>
        <w:lastRenderedPageBreak/>
        <w:t xml:space="preserve">Алгоритм работы программы </w:t>
      </w:r>
      <w:r>
        <w:rPr>
          <w:color w:val="000000" w:themeColor="text1"/>
          <w:szCs w:val="28"/>
        </w:rPr>
        <w:t>при дозагрузк</w:t>
      </w:r>
      <w:r w:rsidR="00214929">
        <w:rPr>
          <w:color w:val="000000" w:themeColor="text1"/>
          <w:szCs w:val="28"/>
        </w:rPr>
        <w:t>е</w:t>
      </w:r>
      <w:r>
        <w:rPr>
          <w:color w:val="000000" w:themeColor="text1"/>
          <w:szCs w:val="28"/>
        </w:rPr>
        <w:t xml:space="preserve"> сообщений представлен</w:t>
      </w:r>
      <w:r w:rsidRPr="00AE31F2">
        <w:rPr>
          <w:color w:val="000000" w:themeColor="text1"/>
          <w:szCs w:val="28"/>
        </w:rPr>
        <w:t xml:space="preserve"> в виде диаграммы деятельности на рисунке </w:t>
      </w:r>
      <w:r w:rsidR="00164E79">
        <w:rPr>
          <w:color w:val="000000" w:themeColor="text1"/>
          <w:szCs w:val="28"/>
        </w:rPr>
        <w:t>1</w:t>
      </w:r>
      <w:r w:rsidR="00447CE1">
        <w:rPr>
          <w:color w:val="000000" w:themeColor="text1"/>
          <w:szCs w:val="28"/>
        </w:rPr>
        <w:t>1</w:t>
      </w:r>
      <w:r w:rsidRPr="00AE31F2">
        <w:rPr>
          <w:color w:val="000000" w:themeColor="text1"/>
          <w:szCs w:val="28"/>
        </w:rPr>
        <w:t>.</w:t>
      </w:r>
    </w:p>
    <w:p w14:paraId="4BB3FEEC" w14:textId="640B8C2A" w:rsidR="009E61F7" w:rsidRPr="009E61F7" w:rsidRDefault="008D397E" w:rsidP="009E61F7">
      <w:pPr>
        <w:pStyle w:val="a4"/>
        <w:jc w:val="center"/>
      </w:pPr>
      <w:r>
        <w:rPr>
          <w:noProof/>
        </w:rPr>
        <w:drawing>
          <wp:inline distT="0" distB="0" distL="0" distR="0" wp14:anchorId="61D0F177" wp14:editId="6D90C09D">
            <wp:extent cx="5071730" cy="76781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98" cy="77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055C" w14:textId="05BDBB2B" w:rsidR="00752B01" w:rsidRDefault="009E61F7" w:rsidP="00D726A1">
      <w:pPr>
        <w:pStyle w:val="a4"/>
        <w:jc w:val="center"/>
      </w:pPr>
      <w:r w:rsidRPr="009E61F7">
        <w:t xml:space="preserve">Рисунок </w:t>
      </w:r>
      <w:fldSimple w:instr=" SEQ Рисунок \* ARABIC ">
        <w:r w:rsidR="00756C05">
          <w:rPr>
            <w:noProof/>
          </w:rPr>
          <w:t>11</w:t>
        </w:r>
      </w:fldSimple>
      <w:r w:rsidRPr="009E61F7">
        <w:t xml:space="preserve"> – Алгоритм работы программы при дозагрузк</w:t>
      </w:r>
      <w:r w:rsidR="00761DC9">
        <w:t>е</w:t>
      </w:r>
      <w:r w:rsidRPr="009E61F7">
        <w:t xml:space="preserve"> сообщений</w:t>
      </w:r>
    </w:p>
    <w:p w14:paraId="21764C37" w14:textId="77777777" w:rsidR="004B2F1E" w:rsidRDefault="00752B01" w:rsidP="00F1623C">
      <w:pPr>
        <w:rPr>
          <w:lang w:eastAsia="en-US"/>
        </w:rPr>
      </w:pPr>
      <w:r>
        <w:rPr>
          <w:lang w:eastAsia="en-US"/>
        </w:rPr>
        <w:t xml:space="preserve">При </w:t>
      </w:r>
      <w:r w:rsidR="0055000F">
        <w:rPr>
          <w:lang w:eastAsia="en-US"/>
        </w:rPr>
        <w:t>рассмотрении</w:t>
      </w:r>
      <w:r>
        <w:rPr>
          <w:lang w:eastAsia="en-US"/>
        </w:rPr>
        <w:t xml:space="preserve"> пользователем истории сообщений вызывается обработчик события в компоненте интерфейса. В данном обработчике </w:t>
      </w:r>
      <w:r>
        <w:rPr>
          <w:lang w:eastAsia="en-US"/>
        </w:rPr>
        <w:lastRenderedPageBreak/>
        <w:t xml:space="preserve">проверяется </w:t>
      </w:r>
      <w:r w:rsidR="002772B6">
        <w:rPr>
          <w:lang w:eastAsia="en-US"/>
        </w:rPr>
        <w:t>выполнение</w:t>
      </w:r>
      <w:r>
        <w:rPr>
          <w:lang w:eastAsia="en-US"/>
        </w:rPr>
        <w:t xml:space="preserve"> дозагрузк</w:t>
      </w:r>
      <w:r w:rsidR="002772B6">
        <w:rPr>
          <w:lang w:eastAsia="en-US"/>
        </w:rPr>
        <w:t>и</w:t>
      </w:r>
      <w:r>
        <w:rPr>
          <w:lang w:eastAsia="en-US"/>
        </w:rPr>
        <w:t xml:space="preserve"> сообщений</w:t>
      </w:r>
      <w:r w:rsidR="002772B6">
        <w:rPr>
          <w:lang w:eastAsia="en-US"/>
        </w:rPr>
        <w:t xml:space="preserve"> в данный момент</w:t>
      </w:r>
      <w:r w:rsidR="00BA5095">
        <w:rPr>
          <w:lang w:eastAsia="en-US"/>
        </w:rPr>
        <w:t xml:space="preserve"> и</w:t>
      </w:r>
      <w:r w:rsidR="00991008">
        <w:rPr>
          <w:lang w:eastAsia="en-US"/>
        </w:rPr>
        <w:t>,</w:t>
      </w:r>
      <w:r>
        <w:rPr>
          <w:lang w:eastAsia="en-US"/>
        </w:rPr>
        <w:t xml:space="preserve"> если</w:t>
      </w:r>
      <w:r w:rsidR="00D05DB6">
        <w:rPr>
          <w:lang w:eastAsia="en-US"/>
        </w:rPr>
        <w:t xml:space="preserve"> дозагрузка</w:t>
      </w:r>
      <w:r>
        <w:rPr>
          <w:lang w:eastAsia="en-US"/>
        </w:rPr>
        <w:t xml:space="preserve"> не выполняется, то вызывается метод дозагрузки сообщений, определенный в хранилище. </w:t>
      </w:r>
    </w:p>
    <w:p w14:paraId="26327133" w14:textId="3F76A8AB" w:rsidR="00752B01" w:rsidRDefault="003F44EA" w:rsidP="00F1623C">
      <w:pPr>
        <w:rPr>
          <w:lang w:eastAsia="en-US"/>
        </w:rPr>
      </w:pPr>
      <w:r>
        <w:rPr>
          <w:lang w:eastAsia="en-US"/>
        </w:rPr>
        <w:t xml:space="preserve">В </w:t>
      </w:r>
      <w:r w:rsidR="00D05DB6">
        <w:rPr>
          <w:lang w:eastAsia="en-US"/>
        </w:rPr>
        <w:t>вызываемом</w:t>
      </w:r>
      <w:r>
        <w:rPr>
          <w:lang w:eastAsia="en-US"/>
        </w:rPr>
        <w:t xml:space="preserve"> методе </w:t>
      </w:r>
      <w:r w:rsidR="00746081">
        <w:rPr>
          <w:lang w:eastAsia="en-US"/>
        </w:rPr>
        <w:t>выполняется</w:t>
      </w:r>
      <w:r w:rsidR="00717AE4">
        <w:rPr>
          <w:lang w:eastAsia="en-US"/>
        </w:rPr>
        <w:t xml:space="preserve"> проверка следующих условий:</w:t>
      </w:r>
    </w:p>
    <w:p w14:paraId="2B864B9A" w14:textId="0AA93E56" w:rsidR="00717AE4" w:rsidRPr="00920356" w:rsidRDefault="00717AE4" w:rsidP="008420E7">
      <w:pPr>
        <w:pStyle w:val="aa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 xml:space="preserve">существует </w:t>
      </w:r>
      <w:r w:rsidR="005B4B42">
        <w:rPr>
          <w:lang w:eastAsia="en-US"/>
        </w:rPr>
        <w:t xml:space="preserve">ли </w:t>
      </w:r>
      <w:r>
        <w:rPr>
          <w:lang w:eastAsia="en-US"/>
        </w:rPr>
        <w:t>активная комната</w:t>
      </w:r>
      <w:r>
        <w:rPr>
          <w:lang w:val="en-US" w:eastAsia="en-US"/>
        </w:rPr>
        <w:t>;</w:t>
      </w:r>
    </w:p>
    <w:p w14:paraId="4D740A3D" w14:textId="33C9C599" w:rsidR="00920356" w:rsidRDefault="00920356" w:rsidP="008420E7">
      <w:pPr>
        <w:pStyle w:val="aa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зарегистрирован</w:t>
      </w:r>
      <w:r w:rsidR="005B4B42">
        <w:rPr>
          <w:lang w:eastAsia="en-US"/>
        </w:rPr>
        <w:t xml:space="preserve"> ли пользователь</w:t>
      </w:r>
      <w:r>
        <w:rPr>
          <w:lang w:val="en-US" w:eastAsia="en-US"/>
        </w:rPr>
        <w:t>;</w:t>
      </w:r>
    </w:p>
    <w:p w14:paraId="656FB17B" w14:textId="29FBC225" w:rsidR="00920356" w:rsidRDefault="00920356" w:rsidP="008420E7">
      <w:pPr>
        <w:pStyle w:val="aa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существуют</w:t>
      </w:r>
      <w:r w:rsidR="007C05E4">
        <w:rPr>
          <w:lang w:eastAsia="en-US"/>
        </w:rPr>
        <w:t xml:space="preserve"> ли</w:t>
      </w:r>
      <w:r>
        <w:rPr>
          <w:lang w:eastAsia="en-US"/>
        </w:rPr>
        <w:t xml:space="preserve"> ещё не загруженные сообщения</w:t>
      </w:r>
      <w:r w:rsidR="00E314C0">
        <w:rPr>
          <w:lang w:eastAsia="en-US"/>
        </w:rPr>
        <w:t>.</w:t>
      </w:r>
    </w:p>
    <w:p w14:paraId="3E0E2AF3" w14:textId="7614E4EA" w:rsidR="000B3459" w:rsidRDefault="00920356" w:rsidP="000B3459">
      <w:pPr>
        <w:rPr>
          <w:lang w:eastAsia="en-US"/>
        </w:rPr>
      </w:pPr>
      <w:r>
        <w:rPr>
          <w:lang w:eastAsia="en-US"/>
        </w:rPr>
        <w:t xml:space="preserve">В случае, если хотя бы одно из данных условий не выполняется, </w:t>
      </w:r>
      <w:r w:rsidR="00FF6C20" w:rsidRPr="00FF6C20">
        <w:rPr>
          <w:lang w:eastAsia="en-US"/>
        </w:rPr>
        <w:t>то дальнейшее выполнение метода не происходит.</w:t>
      </w:r>
    </w:p>
    <w:p w14:paraId="2C3EE7C2" w14:textId="31569101" w:rsidR="000B3459" w:rsidRDefault="00920356" w:rsidP="000B3459">
      <w:pPr>
        <w:rPr>
          <w:lang w:eastAsia="en-US"/>
        </w:rPr>
      </w:pPr>
      <w:r>
        <w:rPr>
          <w:lang w:eastAsia="en-US"/>
        </w:rPr>
        <w:t xml:space="preserve">Если все описанные выше условия выполняются, то </w:t>
      </w:r>
      <w:r w:rsidR="00EC1C9A" w:rsidRPr="00EC1C9A">
        <w:rPr>
          <w:lang w:eastAsia="en-US"/>
        </w:rPr>
        <w:t>устанавливается состояние</w:t>
      </w:r>
      <w:r w:rsidR="00EC1C9A">
        <w:rPr>
          <w:lang w:eastAsia="en-US"/>
        </w:rPr>
        <w:t xml:space="preserve"> </w:t>
      </w:r>
      <w:r>
        <w:rPr>
          <w:lang w:eastAsia="en-US"/>
        </w:rPr>
        <w:t>дозагрузки сообщений, которое необходимо для отображения соответствующего состояния в пользовательском интерфейсе.</w:t>
      </w:r>
      <w:r w:rsidR="000B3459">
        <w:rPr>
          <w:lang w:eastAsia="en-US"/>
        </w:rPr>
        <w:t xml:space="preserve"> </w:t>
      </w:r>
    </w:p>
    <w:p w14:paraId="1F30E388" w14:textId="4FE36FBF" w:rsidR="000B3459" w:rsidRDefault="00203B08" w:rsidP="000B3459">
      <w:pPr>
        <w:rPr>
          <w:lang w:eastAsia="en-US"/>
        </w:rPr>
      </w:pPr>
      <w:r>
        <w:rPr>
          <w:lang w:eastAsia="en-US"/>
        </w:rPr>
        <w:t>Затем</w:t>
      </w:r>
      <w:r w:rsidR="000B3459">
        <w:rPr>
          <w:lang w:eastAsia="en-US"/>
        </w:rPr>
        <w:t xml:space="preserve"> вычисл</w:t>
      </w:r>
      <w:r>
        <w:rPr>
          <w:lang w:eastAsia="en-US"/>
        </w:rPr>
        <w:t>яется</w:t>
      </w:r>
      <w:r w:rsidR="000B3459">
        <w:rPr>
          <w:lang w:eastAsia="en-US"/>
        </w:rPr>
        <w:t xml:space="preserve"> временн</w:t>
      </w:r>
      <w:r w:rsidR="002853B3">
        <w:rPr>
          <w:lang w:eastAsia="en-US"/>
        </w:rPr>
        <w:t>ая</w:t>
      </w:r>
      <w:r w:rsidR="000B3459">
        <w:rPr>
          <w:lang w:eastAsia="en-US"/>
        </w:rPr>
        <w:t xml:space="preserve"> метк</w:t>
      </w:r>
      <w:r w:rsidR="002853B3">
        <w:rPr>
          <w:lang w:eastAsia="en-US"/>
        </w:rPr>
        <w:t>а</w:t>
      </w:r>
      <w:r w:rsidR="000B3459">
        <w:rPr>
          <w:lang w:eastAsia="en-US"/>
        </w:rPr>
        <w:t xml:space="preserve"> отправки самого раннего из загруженных сообщений. Эт</w:t>
      </w:r>
      <w:r w:rsidR="00B27C68">
        <w:rPr>
          <w:lang w:eastAsia="en-US"/>
        </w:rPr>
        <w:t>а</w:t>
      </w:r>
      <w:r w:rsidR="000B3459">
        <w:rPr>
          <w:lang w:eastAsia="en-US"/>
        </w:rPr>
        <w:t xml:space="preserve"> операция необходима, поскольку «</w:t>
      </w:r>
      <w:r w:rsidR="000B3459">
        <w:rPr>
          <w:lang w:val="en-US" w:eastAsia="en-US"/>
        </w:rPr>
        <w:t>Rocket</w:t>
      </w:r>
      <w:r w:rsidR="000B3459" w:rsidRPr="00950E58">
        <w:rPr>
          <w:lang w:eastAsia="en-US"/>
        </w:rPr>
        <w:t>.</w:t>
      </w:r>
      <w:r w:rsidR="000B3459">
        <w:rPr>
          <w:lang w:val="en-US" w:eastAsia="en-US"/>
        </w:rPr>
        <w:t>Chat</w:t>
      </w:r>
      <w:r w:rsidR="000B3459" w:rsidRPr="00950E58">
        <w:rPr>
          <w:lang w:eastAsia="en-US"/>
        </w:rPr>
        <w:t xml:space="preserve"> </w:t>
      </w:r>
      <w:r w:rsidR="000B3459">
        <w:rPr>
          <w:lang w:val="en-US" w:eastAsia="en-US"/>
        </w:rPr>
        <w:t>LiveChat</w:t>
      </w:r>
      <w:r w:rsidR="000B3459" w:rsidRPr="00950E58">
        <w:rPr>
          <w:lang w:eastAsia="en-US"/>
        </w:rPr>
        <w:t xml:space="preserve"> </w:t>
      </w:r>
      <w:r w:rsidR="000B3459">
        <w:rPr>
          <w:lang w:val="en-US" w:eastAsia="en-US"/>
        </w:rPr>
        <w:t>API</w:t>
      </w:r>
      <w:r w:rsidR="000B3459">
        <w:rPr>
          <w:lang w:eastAsia="en-US"/>
        </w:rPr>
        <w:t>»</w:t>
      </w:r>
      <w:r w:rsidR="000B3459" w:rsidRPr="00950E58">
        <w:rPr>
          <w:lang w:eastAsia="en-US"/>
        </w:rPr>
        <w:t xml:space="preserve"> </w:t>
      </w:r>
      <w:r w:rsidR="000B3459">
        <w:rPr>
          <w:lang w:eastAsia="en-US"/>
        </w:rPr>
        <w:t xml:space="preserve">выполняет дозагрузку </w:t>
      </w:r>
      <w:r w:rsidR="000B3459">
        <w:rPr>
          <w:lang w:val="en-US" w:eastAsia="en-US"/>
        </w:rPr>
        <w:t>N</w:t>
      </w:r>
      <w:r w:rsidR="000B3459">
        <w:rPr>
          <w:lang w:eastAsia="en-US"/>
        </w:rPr>
        <w:t xml:space="preserve"> сообщений</w:t>
      </w:r>
      <w:r w:rsidR="00DE531F">
        <w:rPr>
          <w:lang w:eastAsia="en-US"/>
        </w:rPr>
        <w:t>,</w:t>
      </w:r>
      <w:r w:rsidR="000B3459">
        <w:rPr>
          <w:lang w:eastAsia="en-US"/>
        </w:rPr>
        <w:t xml:space="preserve"> начиная от конкретной временной метки. В итоге, дозагрузка </w:t>
      </w:r>
      <w:r w:rsidR="009C7B72">
        <w:rPr>
          <w:lang w:eastAsia="en-US"/>
        </w:rPr>
        <w:t>выполняется</w:t>
      </w:r>
      <w:r w:rsidR="005D7C28">
        <w:rPr>
          <w:lang w:eastAsia="en-US"/>
        </w:rPr>
        <w:t xml:space="preserve"> </w:t>
      </w:r>
      <w:r w:rsidR="000B3459">
        <w:rPr>
          <w:lang w:eastAsia="en-US"/>
        </w:rPr>
        <w:t>с временной метки самого раннего из загруженных сообщений, поскольку пользователю необходимо просмотреть сообщения, которые были отправлены до него.</w:t>
      </w:r>
    </w:p>
    <w:p w14:paraId="64C2F516" w14:textId="1590769C" w:rsidR="00FB7719" w:rsidRDefault="000B3459" w:rsidP="00FB7719">
      <w:pPr>
        <w:rPr>
          <w:lang w:eastAsia="en-US"/>
        </w:rPr>
      </w:pPr>
      <w:r>
        <w:rPr>
          <w:lang w:eastAsia="en-US"/>
        </w:rPr>
        <w:t>Далее</w:t>
      </w:r>
      <w:r w:rsidR="00B94747">
        <w:rPr>
          <w:lang w:eastAsia="en-US"/>
        </w:rPr>
        <w:t>,</w:t>
      </w:r>
      <w:r>
        <w:rPr>
          <w:lang w:eastAsia="en-US"/>
        </w:rPr>
        <w:t xml:space="preserve"> выполняется запрос</w:t>
      </w:r>
      <w:r w:rsidR="003D62A8">
        <w:rPr>
          <w:lang w:eastAsia="en-US"/>
        </w:rPr>
        <w:t xml:space="preserve"> к сервер</w:t>
      </w:r>
      <w:r w:rsidR="00903478">
        <w:rPr>
          <w:lang w:eastAsia="en-US"/>
        </w:rPr>
        <w:t>у</w:t>
      </w:r>
      <w:r w:rsidR="003D62A8">
        <w:rPr>
          <w:lang w:eastAsia="en-US"/>
        </w:rPr>
        <w:t xml:space="preserve"> </w:t>
      </w:r>
      <w:r>
        <w:rPr>
          <w:lang w:eastAsia="en-US"/>
        </w:rPr>
        <w:t xml:space="preserve">на загрузку </w:t>
      </w:r>
      <w:r>
        <w:rPr>
          <w:lang w:val="en-US" w:eastAsia="en-US"/>
        </w:rPr>
        <w:t>N</w:t>
      </w:r>
      <w:r w:rsidRPr="000B3459">
        <w:rPr>
          <w:lang w:eastAsia="en-US"/>
        </w:rPr>
        <w:t xml:space="preserve"> + 1 </w:t>
      </w:r>
      <w:r>
        <w:rPr>
          <w:lang w:eastAsia="en-US"/>
        </w:rPr>
        <w:t>сообщени</w:t>
      </w:r>
      <w:r w:rsidR="00B45170">
        <w:rPr>
          <w:lang w:eastAsia="en-US"/>
        </w:rPr>
        <w:t>я</w:t>
      </w:r>
      <w:r>
        <w:rPr>
          <w:lang w:eastAsia="en-US"/>
        </w:rPr>
        <w:t>, начиная с вычисленной раннее временной метки.</w:t>
      </w:r>
      <w:r w:rsidR="003D62A8">
        <w:rPr>
          <w:lang w:eastAsia="en-US"/>
        </w:rPr>
        <w:t xml:space="preserve"> После получения ответа с сервера</w:t>
      </w:r>
      <w:r w:rsidR="00FB7719">
        <w:rPr>
          <w:lang w:eastAsia="en-US"/>
        </w:rPr>
        <w:t xml:space="preserve"> </w:t>
      </w:r>
      <w:r w:rsidR="00990438">
        <w:rPr>
          <w:lang w:eastAsia="en-US"/>
        </w:rPr>
        <w:t>выполняется</w:t>
      </w:r>
      <w:r w:rsidR="00FB7719">
        <w:rPr>
          <w:lang w:eastAsia="en-US"/>
        </w:rPr>
        <w:t xml:space="preserve"> копирование первых </w:t>
      </w:r>
      <w:r w:rsidR="00FB7719">
        <w:rPr>
          <w:lang w:val="en-US" w:eastAsia="en-US"/>
        </w:rPr>
        <w:t>N</w:t>
      </w:r>
      <w:r w:rsidR="00FB7719">
        <w:rPr>
          <w:lang w:eastAsia="en-US"/>
        </w:rPr>
        <w:t xml:space="preserve"> сообщений из полученны</w:t>
      </w:r>
      <w:r w:rsidR="008D397E">
        <w:rPr>
          <w:lang w:eastAsia="en-US"/>
        </w:rPr>
        <w:t>х</w:t>
      </w:r>
      <w:r w:rsidR="00FB7719">
        <w:rPr>
          <w:lang w:eastAsia="en-US"/>
        </w:rPr>
        <w:t xml:space="preserve">. Данная операция необходима, поскольку с сервера было запрошено </w:t>
      </w:r>
      <w:r w:rsidR="00FB7719">
        <w:rPr>
          <w:lang w:val="en-US" w:eastAsia="en-US"/>
        </w:rPr>
        <w:t>N</w:t>
      </w:r>
      <w:r w:rsidR="00FB7719" w:rsidRPr="00EB28E4">
        <w:rPr>
          <w:lang w:eastAsia="en-US"/>
        </w:rPr>
        <w:t xml:space="preserve">+1 </w:t>
      </w:r>
      <w:r w:rsidR="00FB7719">
        <w:rPr>
          <w:lang w:eastAsia="en-US"/>
        </w:rPr>
        <w:t>сообщени</w:t>
      </w:r>
      <w:r w:rsidR="00FA3211">
        <w:rPr>
          <w:lang w:eastAsia="en-US"/>
        </w:rPr>
        <w:t>е</w:t>
      </w:r>
      <w:r w:rsidR="00FB7719">
        <w:rPr>
          <w:lang w:eastAsia="en-US"/>
        </w:rPr>
        <w:t xml:space="preserve">, а выводить необходимо только </w:t>
      </w:r>
      <w:r w:rsidR="00FB7719">
        <w:rPr>
          <w:lang w:val="en-US" w:eastAsia="en-US"/>
        </w:rPr>
        <w:t>N</w:t>
      </w:r>
      <w:r w:rsidR="00FB7719" w:rsidRPr="00EB28E4">
        <w:rPr>
          <w:lang w:eastAsia="en-US"/>
        </w:rPr>
        <w:t xml:space="preserve"> </w:t>
      </w:r>
      <w:r w:rsidR="00FB7719">
        <w:rPr>
          <w:lang w:eastAsia="en-US"/>
        </w:rPr>
        <w:t xml:space="preserve">сообщений. </w:t>
      </w:r>
      <w:r w:rsidR="008D397E">
        <w:rPr>
          <w:lang w:eastAsia="en-US"/>
        </w:rPr>
        <w:t xml:space="preserve">Следующей операцией </w:t>
      </w:r>
      <w:r w:rsidR="00533A80">
        <w:rPr>
          <w:lang w:eastAsia="en-US"/>
        </w:rPr>
        <w:t>выполняется</w:t>
      </w:r>
      <w:r w:rsidR="00FB7719">
        <w:rPr>
          <w:lang w:eastAsia="en-US"/>
        </w:rPr>
        <w:t xml:space="preserve"> </w:t>
      </w:r>
      <w:r w:rsidR="008D397E">
        <w:rPr>
          <w:lang w:eastAsia="en-US"/>
        </w:rPr>
        <w:t>фильтрация скопированных сообщений от</w:t>
      </w:r>
      <w:r w:rsidR="00FB7719">
        <w:rPr>
          <w:lang w:eastAsia="en-US"/>
        </w:rPr>
        <w:t xml:space="preserve"> служебны</w:t>
      </w:r>
      <w:r w:rsidR="008D397E">
        <w:rPr>
          <w:lang w:eastAsia="en-US"/>
        </w:rPr>
        <w:t>х</w:t>
      </w:r>
      <w:r w:rsidR="00FB7719">
        <w:rPr>
          <w:lang w:eastAsia="en-US"/>
        </w:rPr>
        <w:t xml:space="preserve"> сообщени</w:t>
      </w:r>
      <w:r w:rsidR="008D397E">
        <w:rPr>
          <w:lang w:eastAsia="en-US"/>
        </w:rPr>
        <w:t>й</w:t>
      </w:r>
      <w:r w:rsidR="00FB7719">
        <w:rPr>
          <w:lang w:eastAsia="en-US"/>
        </w:rPr>
        <w:t>, таки</w:t>
      </w:r>
      <w:r w:rsidR="00842AB5">
        <w:rPr>
          <w:lang w:eastAsia="en-US"/>
        </w:rPr>
        <w:t>х</w:t>
      </w:r>
      <w:r w:rsidR="00FB7719">
        <w:rPr>
          <w:lang w:eastAsia="en-US"/>
        </w:rPr>
        <w:t xml:space="preserve"> как «комната создана», «агент подключился» </w:t>
      </w:r>
      <w:r w:rsidR="005A75CC">
        <w:rPr>
          <w:lang w:eastAsia="en-US"/>
        </w:rPr>
        <w:t>и других</w:t>
      </w:r>
      <w:r w:rsidR="00FB7719">
        <w:rPr>
          <w:lang w:eastAsia="en-US"/>
        </w:rPr>
        <w:t>, которые платформа «</w:t>
      </w:r>
      <w:r w:rsidR="00FB7719">
        <w:rPr>
          <w:lang w:val="en-US" w:eastAsia="en-US"/>
        </w:rPr>
        <w:t>Rocket</w:t>
      </w:r>
      <w:r w:rsidR="00FB7719" w:rsidRPr="00EB28E4">
        <w:rPr>
          <w:lang w:eastAsia="en-US"/>
        </w:rPr>
        <w:t>.</w:t>
      </w:r>
      <w:r w:rsidR="00FB7719">
        <w:rPr>
          <w:lang w:val="en-US" w:eastAsia="en-US"/>
        </w:rPr>
        <w:t>Chat</w:t>
      </w:r>
      <w:r w:rsidR="00FB7719">
        <w:rPr>
          <w:lang w:eastAsia="en-US"/>
        </w:rPr>
        <w:t>» автоматически добавляет в историю сообщений, но при этом, согласно выявленным требованиям, выводить их в встраиваемом веб-чате не нужно.</w:t>
      </w:r>
    </w:p>
    <w:p w14:paraId="043A5E7E" w14:textId="09D1E014" w:rsidR="00752B01" w:rsidRDefault="008C6268" w:rsidP="00D767BF">
      <w:pPr>
        <w:rPr>
          <w:lang w:eastAsia="en-US"/>
        </w:rPr>
      </w:pPr>
      <w:r>
        <w:rPr>
          <w:lang w:eastAsia="en-US"/>
        </w:rPr>
        <w:t>Затем</w:t>
      </w:r>
      <w:r w:rsidR="00D767BF">
        <w:rPr>
          <w:lang w:eastAsia="en-US"/>
        </w:rPr>
        <w:t xml:space="preserve"> </w:t>
      </w:r>
      <w:r w:rsidR="009C64C5">
        <w:rPr>
          <w:lang w:eastAsia="en-US"/>
        </w:rPr>
        <w:t>вычисляется</w:t>
      </w:r>
      <w:r w:rsidR="00D767BF">
        <w:rPr>
          <w:lang w:eastAsia="en-US"/>
        </w:rPr>
        <w:t xml:space="preserve"> наличи</w:t>
      </w:r>
      <w:r w:rsidR="009C64C5">
        <w:rPr>
          <w:lang w:eastAsia="en-US"/>
        </w:rPr>
        <w:t>е</w:t>
      </w:r>
      <w:r w:rsidR="00D767BF">
        <w:rPr>
          <w:lang w:eastAsia="en-US"/>
        </w:rPr>
        <w:t xml:space="preserve"> ещ</w:t>
      </w:r>
      <w:r w:rsidR="004C1DB2">
        <w:rPr>
          <w:lang w:eastAsia="en-US"/>
        </w:rPr>
        <w:t>ё</w:t>
      </w:r>
      <w:r w:rsidR="00D767BF">
        <w:rPr>
          <w:lang w:eastAsia="en-US"/>
        </w:rPr>
        <w:t xml:space="preserve"> </w:t>
      </w:r>
      <w:r w:rsidR="001C1D07">
        <w:rPr>
          <w:lang w:eastAsia="en-US"/>
        </w:rPr>
        <w:t xml:space="preserve">не </w:t>
      </w:r>
      <w:r w:rsidR="00D767BF">
        <w:rPr>
          <w:lang w:eastAsia="en-US"/>
        </w:rPr>
        <w:t>загруженных сообщений.</w:t>
      </w:r>
      <w:r w:rsidR="00EE568A">
        <w:rPr>
          <w:lang w:eastAsia="en-US"/>
        </w:rPr>
        <w:t xml:space="preserve"> В последнем шаге алгоритма</w:t>
      </w:r>
      <w:r w:rsidR="00D767BF">
        <w:rPr>
          <w:lang w:eastAsia="en-US"/>
        </w:rPr>
        <w:t xml:space="preserve"> отфильтрованные сообщения добавляются в </w:t>
      </w:r>
      <w:r w:rsidR="00D767BF">
        <w:rPr>
          <w:lang w:eastAsia="en-US"/>
        </w:rPr>
        <w:lastRenderedPageBreak/>
        <w:t>хранилище и снимается состояние</w:t>
      </w:r>
      <w:r w:rsidR="00E73E04">
        <w:rPr>
          <w:lang w:eastAsia="en-US"/>
        </w:rPr>
        <w:t>, фиксирующее окончание</w:t>
      </w:r>
      <w:r w:rsidR="00D767BF">
        <w:rPr>
          <w:lang w:eastAsia="en-US"/>
        </w:rPr>
        <w:t xml:space="preserve"> дозагрузки сообщений.</w:t>
      </w:r>
    </w:p>
    <w:p w14:paraId="28D2AFB4" w14:textId="441AD454" w:rsidR="001A6288" w:rsidRDefault="001A6288" w:rsidP="007E6CCE">
      <w:pPr>
        <w:rPr>
          <w:lang w:eastAsia="en-US"/>
        </w:rPr>
      </w:pPr>
      <w:r>
        <w:rPr>
          <w:lang w:eastAsia="en-US"/>
        </w:rPr>
        <w:t xml:space="preserve">Таким образом, </w:t>
      </w:r>
      <w:r w:rsidR="000A63AE">
        <w:rPr>
          <w:lang w:eastAsia="en-US"/>
        </w:rPr>
        <w:t>разработан</w:t>
      </w:r>
      <w:r>
        <w:rPr>
          <w:lang w:eastAsia="en-US"/>
        </w:rPr>
        <w:t xml:space="preserve"> алгоритм </w:t>
      </w:r>
      <w:r w:rsidR="00E6620A">
        <w:rPr>
          <w:lang w:eastAsia="en-US"/>
        </w:rPr>
        <w:t xml:space="preserve">работы программы при </w:t>
      </w:r>
      <w:r>
        <w:rPr>
          <w:lang w:eastAsia="en-US"/>
        </w:rPr>
        <w:t>дозагрузк</w:t>
      </w:r>
      <w:r w:rsidR="00E6620A">
        <w:rPr>
          <w:lang w:eastAsia="en-US"/>
        </w:rPr>
        <w:t>е</w:t>
      </w:r>
      <w:r>
        <w:rPr>
          <w:lang w:eastAsia="en-US"/>
        </w:rPr>
        <w:t xml:space="preserve"> сообщений.</w:t>
      </w:r>
    </w:p>
    <w:p w14:paraId="0D1E14A1" w14:textId="77777777" w:rsidR="008A71AC" w:rsidRPr="00EB28E4" w:rsidRDefault="008A71AC" w:rsidP="007E6CCE">
      <w:pPr>
        <w:rPr>
          <w:lang w:eastAsia="en-US"/>
        </w:rPr>
      </w:pPr>
    </w:p>
    <w:p w14:paraId="2F40433F" w14:textId="652A71B1" w:rsidR="00601383" w:rsidRDefault="00B15148" w:rsidP="00B15148">
      <w:pPr>
        <w:pStyle w:val="2"/>
      </w:pPr>
      <w:bookmarkStart w:id="43" w:name="_Toc74792786"/>
      <w:r>
        <w:t>Выводы по разделу</w:t>
      </w:r>
      <w:bookmarkEnd w:id="43"/>
    </w:p>
    <w:p w14:paraId="64278C15" w14:textId="6D78CFAF" w:rsidR="00810194" w:rsidRDefault="00810194" w:rsidP="004734DC">
      <w:r>
        <w:t xml:space="preserve">Таким образом, в данном разделе </w:t>
      </w:r>
      <w:r w:rsidR="00424CA4">
        <w:t>решены</w:t>
      </w:r>
      <w:r>
        <w:t xml:space="preserve"> следующие задачи:</w:t>
      </w:r>
    </w:p>
    <w:p w14:paraId="26F1AACD" w14:textId="3DCB5BEC" w:rsidR="00810194" w:rsidRDefault="00810194" w:rsidP="008420E7">
      <w:pPr>
        <w:pStyle w:val="aa"/>
        <w:numPr>
          <w:ilvl w:val="0"/>
          <w:numId w:val="18"/>
        </w:numPr>
      </w:pPr>
      <w:r>
        <w:t>выбраны средства разработки</w:t>
      </w:r>
      <w:r w:rsidRPr="00810194">
        <w:t xml:space="preserve"> </w:t>
      </w:r>
      <w:r>
        <w:t xml:space="preserve">для реализации </w:t>
      </w:r>
      <w:r w:rsidR="00947AD3">
        <w:t>встраиваемого веб-чата</w:t>
      </w:r>
      <w:r w:rsidRPr="00810194">
        <w:t>;</w:t>
      </w:r>
    </w:p>
    <w:p w14:paraId="385DEFB8" w14:textId="77777777" w:rsidR="00FD46DF" w:rsidRDefault="00FD46DF" w:rsidP="008420E7">
      <w:pPr>
        <w:pStyle w:val="aa"/>
        <w:numPr>
          <w:ilvl w:val="0"/>
          <w:numId w:val="18"/>
        </w:numPr>
        <w:rPr>
          <w:lang w:eastAsia="en-US"/>
        </w:rPr>
      </w:pPr>
      <w:r>
        <w:rPr>
          <w:lang w:eastAsia="en-US"/>
        </w:rPr>
        <w:t>спроектирована и разработана общая архитектура встраиваемого веб-чата и показаны системы, с которыми он взаимодействует;</w:t>
      </w:r>
    </w:p>
    <w:p w14:paraId="1D35D60F" w14:textId="2F271F5B" w:rsidR="00810194" w:rsidRPr="00776301" w:rsidRDefault="00575AD2" w:rsidP="008420E7">
      <w:pPr>
        <w:pStyle w:val="aa"/>
        <w:numPr>
          <w:ilvl w:val="0"/>
          <w:numId w:val="18"/>
        </w:numPr>
      </w:pPr>
      <w:r w:rsidRPr="00776301">
        <w:t>спроектирована</w:t>
      </w:r>
      <w:r w:rsidR="008C242D">
        <w:t xml:space="preserve"> и разработана</w:t>
      </w:r>
      <w:r w:rsidRPr="00776301">
        <w:t xml:space="preserve"> </w:t>
      </w:r>
      <w:r w:rsidR="00810194" w:rsidRPr="00776301">
        <w:t>программная архитектура встраиваемого веб-чата</w:t>
      </w:r>
      <w:r w:rsidR="00FD288F" w:rsidRPr="00FD288F">
        <w:t>;</w:t>
      </w:r>
    </w:p>
    <w:p w14:paraId="4E8A534C" w14:textId="16703685" w:rsidR="004734DC" w:rsidRDefault="00810194" w:rsidP="008420E7">
      <w:pPr>
        <w:pStyle w:val="aa"/>
        <w:numPr>
          <w:ilvl w:val="0"/>
          <w:numId w:val="18"/>
        </w:numPr>
      </w:pPr>
      <w:r>
        <w:t>спроектированы</w:t>
      </w:r>
      <w:r w:rsidR="00852373">
        <w:t xml:space="preserve"> и разработаны</w:t>
      </w:r>
      <w:r>
        <w:t xml:space="preserve"> основные алгоритмы работы программы.</w:t>
      </w:r>
    </w:p>
    <w:p w14:paraId="42890533" w14:textId="77777777" w:rsidR="004734DC" w:rsidRDefault="004734DC" w:rsidP="004734DC"/>
    <w:p w14:paraId="192C4CE3" w14:textId="2BAA6247" w:rsidR="00603605" w:rsidRPr="00891B79" w:rsidRDefault="000C0E3D" w:rsidP="004734DC">
      <w:r>
        <w:br w:type="page"/>
      </w:r>
    </w:p>
    <w:p w14:paraId="37C97C0C" w14:textId="4DC81EE6" w:rsidR="003B2EDE" w:rsidRPr="00BF3DD8" w:rsidRDefault="00AB4A8D" w:rsidP="000C2735">
      <w:pPr>
        <w:pStyle w:val="10"/>
      </w:pPr>
      <w:bookmarkStart w:id="44" w:name="_Toc74792787"/>
      <w:r>
        <w:lastRenderedPageBreak/>
        <w:t>Технологический раздел</w:t>
      </w:r>
      <w:bookmarkEnd w:id="44"/>
    </w:p>
    <w:p w14:paraId="31FC2151" w14:textId="2C6DD29C" w:rsidR="0082142C" w:rsidRDefault="0082142C" w:rsidP="0082142C">
      <w:pPr>
        <w:pStyle w:val="2"/>
      </w:pPr>
      <w:bookmarkStart w:id="45" w:name="_Toc74792788"/>
      <w:r>
        <w:t>Настройка окружения разработки</w:t>
      </w:r>
      <w:bookmarkEnd w:id="45"/>
    </w:p>
    <w:p w14:paraId="50148625" w14:textId="7B8DC3DA" w:rsidR="00A84453" w:rsidRDefault="00A84453" w:rsidP="00A84453">
      <w:pPr>
        <w:pStyle w:val="a5"/>
      </w:pPr>
      <w:bookmarkStart w:id="46" w:name="_Toc74792789"/>
      <w:r>
        <w:t>Установка зависимостей</w:t>
      </w:r>
      <w:bookmarkEnd w:id="46"/>
    </w:p>
    <w:p w14:paraId="3A0D49B6" w14:textId="3221E28C" w:rsidR="00D62995" w:rsidRDefault="007732E2" w:rsidP="00D62995">
      <w:pPr>
        <w:ind w:left="1" w:firstLine="708"/>
        <w:rPr>
          <w:lang w:eastAsia="en-US"/>
        </w:rPr>
      </w:pPr>
      <w:r>
        <w:rPr>
          <w:lang w:eastAsia="en-US"/>
        </w:rPr>
        <w:t xml:space="preserve">Первым шагом установим все зависимости, необходимые для </w:t>
      </w:r>
      <w:r w:rsidR="00C5771C">
        <w:rPr>
          <w:lang w:eastAsia="en-US"/>
        </w:rPr>
        <w:t>разработки</w:t>
      </w:r>
      <w:r>
        <w:rPr>
          <w:lang w:eastAsia="en-US"/>
        </w:rPr>
        <w:t xml:space="preserve"> программного продукта </w:t>
      </w:r>
      <w:r w:rsidR="00C5771C">
        <w:rPr>
          <w:lang w:eastAsia="en-US"/>
        </w:rPr>
        <w:t xml:space="preserve">и настройки окружения </w:t>
      </w:r>
      <w:r>
        <w:rPr>
          <w:lang w:eastAsia="en-US"/>
        </w:rPr>
        <w:t>(листинг 1).</w:t>
      </w:r>
    </w:p>
    <w:p w14:paraId="427BEC9B" w14:textId="6EDD9FA4" w:rsidR="00F13E10" w:rsidRDefault="007732E2" w:rsidP="00D62995">
      <w:pPr>
        <w:ind w:left="1" w:firstLine="708"/>
        <w:rPr>
          <w:lang w:eastAsia="en-US"/>
        </w:rPr>
      </w:pPr>
      <w:r>
        <w:rPr>
          <w:lang w:eastAsia="en-US"/>
        </w:rPr>
        <w:t xml:space="preserve"> </w:t>
      </w:r>
      <w:r w:rsidR="00DE1B83">
        <w:rPr>
          <w:lang w:eastAsia="en-US"/>
        </w:rPr>
        <w:t>Листинг 1</w:t>
      </w:r>
      <w:r w:rsidR="00C5771C">
        <w:rPr>
          <w:lang w:eastAsia="en-US"/>
        </w:rPr>
        <w:t xml:space="preserve"> </w:t>
      </w:r>
      <w:r w:rsidR="002C021B">
        <w:rPr>
          <w:lang w:eastAsia="en-US"/>
        </w:rPr>
        <w:t>–</w:t>
      </w:r>
      <w:r w:rsidR="00C5771C">
        <w:rPr>
          <w:lang w:eastAsia="en-US"/>
        </w:rPr>
        <w:t xml:space="preserve"> Установка зависимостей</w:t>
      </w:r>
      <w:r w:rsidR="00D044FD">
        <w:rPr>
          <w:lang w:eastAsia="en-US"/>
        </w:rPr>
        <w:t>,</w:t>
      </w:r>
      <w:r w:rsidR="00C5771C">
        <w:rPr>
          <w:lang w:eastAsia="en-US"/>
        </w:rPr>
        <w:t xml:space="preserve"> </w:t>
      </w:r>
      <w:r w:rsidR="005E6933">
        <w:rPr>
          <w:lang w:eastAsia="en-US"/>
        </w:rPr>
        <w:t>необходимых для разработки</w:t>
      </w:r>
    </w:p>
    <w:p w14:paraId="5BB0D9D1" w14:textId="18B0A370" w:rsidR="00C513F8" w:rsidRDefault="005E6933" w:rsidP="00C513F8">
      <w:pPr>
        <w:pStyle w:val="af1"/>
        <w:rPr>
          <w:lang w:eastAsia="en-US"/>
        </w:rPr>
      </w:pPr>
      <w:r w:rsidRPr="005E6933">
        <w:rPr>
          <w:lang w:eastAsia="en-US"/>
        </w:rPr>
        <w:t>npm i -D @babel/core @babel/plugin-proposal-class-properties @babel/plugin-proposal-decorators @babel/plugin-syntax-dynamic-import @babel/plugin-transform-async-to-generator @babel/plugin-transform-runtime @babel/preset-env @babel/preset-react @svgr/webpack babel-eslint babel-loader clean-webpack-plugin css-loader dotenv-flow-webpack eslint eslint-config-airbnb eslint-config-prettier eslint-plugin-import eslint-plugin-jsx-a11y eslint-plugin-prettier eslint-plugin-react eslint-plugin-react-hooks file-loader html-webpack-plugin mini-css-extract-plugin prettier sass sass-loader serve style-loader terser-webpack-plugin webpack webpack-cli webpack-dev-server webpack-merge</w:t>
      </w:r>
    </w:p>
    <w:p w14:paraId="30D6731C" w14:textId="2E0ABCB0" w:rsidR="00C513F8" w:rsidRDefault="00C513F8" w:rsidP="00BA3348">
      <w:pPr>
        <w:pStyle w:val="af1"/>
        <w:ind w:firstLine="0"/>
        <w:rPr>
          <w:lang w:eastAsia="en-US"/>
        </w:rPr>
      </w:pPr>
    </w:p>
    <w:p w14:paraId="7B7B4F17" w14:textId="0116DB7B" w:rsidR="00A84453" w:rsidRDefault="001C6A5F" w:rsidP="00C513F8">
      <w:pPr>
        <w:rPr>
          <w:lang w:eastAsia="en-US"/>
        </w:rPr>
      </w:pPr>
      <w:r w:rsidRPr="001C377E">
        <w:rPr>
          <w:lang w:val="en-US" w:eastAsia="en-US"/>
        </w:rPr>
        <w:t xml:space="preserve">  </w:t>
      </w:r>
      <w:r>
        <w:rPr>
          <w:lang w:eastAsia="en-US"/>
        </w:rPr>
        <w:t>Далее</w:t>
      </w:r>
      <w:r w:rsidR="009B5D49">
        <w:rPr>
          <w:lang w:eastAsia="en-US"/>
        </w:rPr>
        <w:t>,</w:t>
      </w:r>
      <w:r>
        <w:rPr>
          <w:lang w:eastAsia="en-US"/>
        </w:rPr>
        <w:t xml:space="preserve"> установим зависимости, </w:t>
      </w:r>
      <w:r w:rsidR="00336AB7">
        <w:rPr>
          <w:lang w:eastAsia="en-US"/>
        </w:rPr>
        <w:t>которые будут использоваться непосредственно в коде программы (листинг 2).</w:t>
      </w:r>
    </w:p>
    <w:p w14:paraId="434D0B78" w14:textId="3D96597E" w:rsidR="00B746C0" w:rsidRPr="00B746C0" w:rsidRDefault="00B746C0" w:rsidP="00C513F8">
      <w:pPr>
        <w:rPr>
          <w:lang w:eastAsia="en-US"/>
        </w:rPr>
      </w:pPr>
      <w:r>
        <w:rPr>
          <w:lang w:eastAsia="en-US"/>
        </w:rPr>
        <w:t>Листинг</w:t>
      </w:r>
      <w:r w:rsidRPr="00B746C0">
        <w:rPr>
          <w:lang w:eastAsia="en-US"/>
        </w:rPr>
        <w:t xml:space="preserve"> 2 </w:t>
      </w:r>
      <w:r w:rsidR="002C021B">
        <w:rPr>
          <w:lang w:eastAsia="en-US"/>
        </w:rPr>
        <w:t>–</w:t>
      </w:r>
      <w:r w:rsidRPr="00B746C0">
        <w:rPr>
          <w:lang w:eastAsia="en-US"/>
        </w:rPr>
        <w:t xml:space="preserve"> </w:t>
      </w:r>
      <w:r>
        <w:rPr>
          <w:lang w:eastAsia="en-US"/>
        </w:rPr>
        <w:t>Установка</w:t>
      </w:r>
      <w:r w:rsidRPr="00B746C0">
        <w:rPr>
          <w:lang w:eastAsia="en-US"/>
        </w:rPr>
        <w:t xml:space="preserve"> </w:t>
      </w:r>
      <w:r>
        <w:rPr>
          <w:lang w:eastAsia="en-US"/>
        </w:rPr>
        <w:t>зависимостей</w:t>
      </w:r>
      <w:r w:rsidR="00E16573">
        <w:rPr>
          <w:lang w:eastAsia="en-US"/>
        </w:rPr>
        <w:t xml:space="preserve">, </w:t>
      </w:r>
      <w:r>
        <w:rPr>
          <w:lang w:eastAsia="en-US"/>
        </w:rPr>
        <w:t>необходимых</w:t>
      </w:r>
      <w:r w:rsidRPr="00B746C0">
        <w:rPr>
          <w:lang w:eastAsia="en-US"/>
        </w:rPr>
        <w:t xml:space="preserve"> </w:t>
      </w:r>
      <w:r>
        <w:rPr>
          <w:lang w:eastAsia="en-US"/>
        </w:rPr>
        <w:t>для работы программы</w:t>
      </w:r>
    </w:p>
    <w:p w14:paraId="38CC6A7C" w14:textId="4EFEF39E" w:rsidR="00193A58" w:rsidRPr="00DF430E" w:rsidRDefault="00DF430E" w:rsidP="00DF430E">
      <w:pPr>
        <w:pStyle w:val="af1"/>
        <w:rPr>
          <w:lang w:eastAsia="en-US"/>
        </w:rPr>
      </w:pPr>
      <w:r>
        <w:rPr>
          <w:lang w:eastAsia="en-US"/>
        </w:rPr>
        <w:t xml:space="preserve">npm i -P </w:t>
      </w:r>
      <w:r w:rsidRPr="00DF430E">
        <w:rPr>
          <w:lang w:eastAsia="en-US"/>
        </w:rPr>
        <w:t>@xsolla/uikit axios classnames eventemitter3 mobx mobx-react-lite moment prop-types react react-dom react-linkify react-router-dom react-textarea-autosize react-transition-group</w:t>
      </w:r>
    </w:p>
    <w:p w14:paraId="6CF5694D" w14:textId="187796CE" w:rsidR="00C513F8" w:rsidRDefault="001C6A5F" w:rsidP="00DF430E">
      <w:pPr>
        <w:pStyle w:val="af1"/>
        <w:rPr>
          <w:lang w:eastAsia="en-US"/>
        </w:rPr>
      </w:pPr>
      <w:r w:rsidRPr="00DF430E">
        <w:rPr>
          <w:lang w:eastAsia="en-US"/>
        </w:rPr>
        <w:t xml:space="preserve"> </w:t>
      </w:r>
    </w:p>
    <w:p w14:paraId="3EE12C2F" w14:textId="3D701B2C" w:rsidR="00DF430E" w:rsidRPr="00EE2E3D" w:rsidRDefault="00EE2E3D" w:rsidP="00DF430E">
      <w:pPr>
        <w:rPr>
          <w:lang w:eastAsia="en-US"/>
        </w:rPr>
      </w:pPr>
      <w:r>
        <w:rPr>
          <w:lang w:eastAsia="en-US"/>
        </w:rPr>
        <w:t>В итоге</w:t>
      </w:r>
      <w:r w:rsidR="00DF430E">
        <w:rPr>
          <w:lang w:eastAsia="en-US"/>
        </w:rPr>
        <w:t>, после установки зависимостей будет сформирован файл с названием «</w:t>
      </w:r>
      <w:r w:rsidR="00DF430E">
        <w:rPr>
          <w:lang w:val="en-US" w:eastAsia="en-US"/>
        </w:rPr>
        <w:t>package</w:t>
      </w:r>
      <w:r w:rsidR="00DF430E" w:rsidRPr="00DF430E">
        <w:rPr>
          <w:lang w:eastAsia="en-US"/>
        </w:rPr>
        <w:t>.</w:t>
      </w:r>
      <w:r w:rsidR="00DF430E">
        <w:rPr>
          <w:lang w:val="en-US" w:eastAsia="en-US"/>
        </w:rPr>
        <w:t>json</w:t>
      </w:r>
      <w:r w:rsidR="00DF430E">
        <w:rPr>
          <w:lang w:eastAsia="en-US"/>
        </w:rPr>
        <w:t>»</w:t>
      </w:r>
      <w:r w:rsidR="00302A57">
        <w:rPr>
          <w:lang w:eastAsia="en-US"/>
        </w:rPr>
        <w:t>, представленный в листинге 3.</w:t>
      </w:r>
    </w:p>
    <w:p w14:paraId="7E4DB151" w14:textId="545F4329" w:rsidR="00D07111" w:rsidRPr="00C85C70" w:rsidRDefault="00D07111" w:rsidP="00D07111">
      <w:pPr>
        <w:rPr>
          <w:lang w:eastAsia="en-US"/>
        </w:rPr>
      </w:pPr>
      <w:r>
        <w:rPr>
          <w:lang w:eastAsia="en-US"/>
        </w:rPr>
        <w:t>Листинг 3 – Файл «</w:t>
      </w:r>
      <w:r>
        <w:rPr>
          <w:lang w:val="en-US" w:eastAsia="en-US"/>
        </w:rPr>
        <w:t>package</w:t>
      </w:r>
      <w:r w:rsidRPr="00C85C70">
        <w:rPr>
          <w:lang w:eastAsia="en-US"/>
        </w:rPr>
        <w:t>.</w:t>
      </w:r>
      <w:r>
        <w:rPr>
          <w:lang w:val="en-US" w:eastAsia="en-US"/>
        </w:rPr>
        <w:t>json</w:t>
      </w:r>
      <w:r>
        <w:rPr>
          <w:lang w:eastAsia="en-US"/>
        </w:rPr>
        <w:t>»</w:t>
      </w:r>
      <w:r w:rsidR="00C85C70">
        <w:rPr>
          <w:lang w:eastAsia="en-US"/>
        </w:rPr>
        <w:t xml:space="preserve"> после установки зависимостей</w:t>
      </w:r>
    </w:p>
    <w:p w14:paraId="2D0CEA5C" w14:textId="46351AB0" w:rsidR="0020555A" w:rsidRPr="0084247F" w:rsidRDefault="0020555A" w:rsidP="0020555A">
      <w:pPr>
        <w:pStyle w:val="af1"/>
        <w:rPr>
          <w:lang w:eastAsia="en-US"/>
        </w:rPr>
      </w:pPr>
      <w:r w:rsidRPr="0084247F">
        <w:rPr>
          <w:lang w:eastAsia="en-US"/>
        </w:rPr>
        <w:t>{</w:t>
      </w:r>
    </w:p>
    <w:p w14:paraId="6387A21D" w14:textId="77777777" w:rsidR="0020555A" w:rsidRPr="0020555A" w:rsidRDefault="0020555A" w:rsidP="0020555A">
      <w:pPr>
        <w:pStyle w:val="af1"/>
        <w:rPr>
          <w:lang w:eastAsia="en-US"/>
        </w:rPr>
      </w:pPr>
      <w:r w:rsidRPr="0084247F">
        <w:rPr>
          <w:lang w:eastAsia="en-US"/>
        </w:rPr>
        <w:t xml:space="preserve">  </w:t>
      </w:r>
      <w:r w:rsidRPr="0020555A">
        <w:rPr>
          <w:lang w:eastAsia="en-US"/>
        </w:rPr>
        <w:t>"name": "livechat-widget",</w:t>
      </w:r>
    </w:p>
    <w:p w14:paraId="65631271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"version": "0.0.1",</w:t>
      </w:r>
    </w:p>
    <w:p w14:paraId="24C76613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"description": "LiveChat Widget for Rocket.chat",</w:t>
      </w:r>
    </w:p>
    <w:p w14:paraId="10A3A565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"files": ["/build"],</w:t>
      </w:r>
    </w:p>
    <w:p w14:paraId="710CD9E6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"scripts": {</w:t>
      </w:r>
    </w:p>
    <w:p w14:paraId="37071687" w14:textId="77777777" w:rsid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"test": "echo \"Error: no test specified\" &amp;&amp; exit 1"</w:t>
      </w:r>
    </w:p>
    <w:p w14:paraId="19F790FE" w14:textId="3263BAEE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},</w:t>
      </w:r>
    </w:p>
    <w:p w14:paraId="49822941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"license": "ISC",</w:t>
      </w:r>
    </w:p>
    <w:p w14:paraId="2175794F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"dependencies": {</w:t>
      </w:r>
    </w:p>
    <w:p w14:paraId="32BB853F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"@xsolla/uikit": "^2.21.0",</w:t>
      </w:r>
    </w:p>
    <w:p w14:paraId="5EF3888B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"axios": "^0.21.1",</w:t>
      </w:r>
    </w:p>
    <w:p w14:paraId="3FCA215A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"classnames": "^2.2.6",</w:t>
      </w:r>
    </w:p>
    <w:p w14:paraId="486E3FE7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"eventemitter3": "^4.0.7",</w:t>
      </w:r>
    </w:p>
    <w:p w14:paraId="48966253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lastRenderedPageBreak/>
        <w:t xml:space="preserve">    "mobx": "^6.3.2",</w:t>
      </w:r>
    </w:p>
    <w:p w14:paraId="4C46E916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"mobx-react-lite": "^3.1.6",</w:t>
      </w:r>
    </w:p>
    <w:p w14:paraId="5768D026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"moment": "^2.29.1",</w:t>
      </w:r>
    </w:p>
    <w:p w14:paraId="6B0635DE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"prop-types": "^15.7.2",</w:t>
      </w:r>
    </w:p>
    <w:p w14:paraId="684D6D59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"react": "^17.0.1",</w:t>
      </w:r>
    </w:p>
    <w:p w14:paraId="7D68D827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"react-dom": "^17.0.1",</w:t>
      </w:r>
    </w:p>
    <w:p w14:paraId="3A3954CB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"react-linkify": "^1.0.0-alpha",</w:t>
      </w:r>
    </w:p>
    <w:p w14:paraId="4476B6B4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"react-router-dom": "^5.2.0",</w:t>
      </w:r>
    </w:p>
    <w:p w14:paraId="194BF1C2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"react-textarea-autosize": "^8.3.0",</w:t>
      </w:r>
    </w:p>
    <w:p w14:paraId="11865534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"react-transition-group": "^4.4.1"</w:t>
      </w:r>
    </w:p>
    <w:p w14:paraId="697F686E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},</w:t>
      </w:r>
    </w:p>
    <w:p w14:paraId="57D63B2C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"devDependencies": {</w:t>
      </w:r>
    </w:p>
    <w:p w14:paraId="50A8E073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"@babel/core": "^7.12.3",</w:t>
      </w:r>
    </w:p>
    <w:p w14:paraId="79B770F8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"@babel/plugin-proposal-class-properties": "^7.12.1",</w:t>
      </w:r>
    </w:p>
    <w:p w14:paraId="0D75C818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"@babel/plugin-proposal-decorators": "^7.14.2",</w:t>
      </w:r>
    </w:p>
    <w:p w14:paraId="7A89E6B4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"@babel/plugin-syntax-dynamic-import": "^7.8.3",</w:t>
      </w:r>
    </w:p>
    <w:p w14:paraId="17648B1E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"@babel/plugin-transform-async-to-generator": "^7.12.1",</w:t>
      </w:r>
    </w:p>
    <w:p w14:paraId="0739BDF7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"@babel/plugin-transform-runtime": "^7.12.1",</w:t>
      </w:r>
    </w:p>
    <w:p w14:paraId="4D396BD2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"@babel/preset-env": "^7.12.1",</w:t>
      </w:r>
    </w:p>
    <w:p w14:paraId="2EEA2EE2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"@babel/preset-react": "^7.12.5",</w:t>
      </w:r>
    </w:p>
    <w:p w14:paraId="5E639329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"@svgr/webpack": "^5.5.0",</w:t>
      </w:r>
    </w:p>
    <w:p w14:paraId="2D1174B8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"babel-eslint": "^10.1.0",</w:t>
      </w:r>
    </w:p>
    <w:p w14:paraId="11B7951B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"babel-loader": "^8.2.1",</w:t>
      </w:r>
    </w:p>
    <w:p w14:paraId="4ADFF39E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"clean-webpack-plugin": "^3.0.0",</w:t>
      </w:r>
    </w:p>
    <w:p w14:paraId="0C91C0D4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"css-loader": "^5.0.1",</w:t>
      </w:r>
    </w:p>
    <w:p w14:paraId="4E9F42FB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"dotenv-flow-webpack": "^1.1.0",</w:t>
      </w:r>
    </w:p>
    <w:p w14:paraId="4ED97957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"eslint": "^7.2.0",</w:t>
      </w:r>
    </w:p>
    <w:p w14:paraId="0810D680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"eslint-config-airbnb": "^18.2.1",</w:t>
      </w:r>
    </w:p>
    <w:p w14:paraId="0901A274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"eslint-config-prettier": "^6.15.0",</w:t>
      </w:r>
    </w:p>
    <w:p w14:paraId="1EC1E73A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"eslint-plugin-import": "^2.22.1",</w:t>
      </w:r>
    </w:p>
    <w:p w14:paraId="0FD0608F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"eslint-plugin-jsx-a11y": "^6.4.1",</w:t>
      </w:r>
    </w:p>
    <w:p w14:paraId="4815022D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"eslint-plugin-prettier": "^3.1.4",</w:t>
      </w:r>
    </w:p>
    <w:p w14:paraId="690142F9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"eslint-plugin-react": "^7.21.5",</w:t>
      </w:r>
    </w:p>
    <w:p w14:paraId="7073475C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"eslint-plugin-react-hooks": "^4.0.0",</w:t>
      </w:r>
    </w:p>
    <w:p w14:paraId="11858CC3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"file-loader": "^6.2.0",</w:t>
      </w:r>
    </w:p>
    <w:p w14:paraId="4B75BD87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"html-webpack-plugin": "^5.3.1",</w:t>
      </w:r>
    </w:p>
    <w:p w14:paraId="0C061138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"mini-css-extract-plugin": "^1.3.1",</w:t>
      </w:r>
    </w:p>
    <w:p w14:paraId="2F3F2A90" w14:textId="6776C288" w:rsidR="0020555A" w:rsidRPr="0020555A" w:rsidRDefault="0020555A" w:rsidP="0080692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"prettier": "^2.1.2",</w:t>
      </w:r>
    </w:p>
    <w:p w14:paraId="2550AB5C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"sass": "^1.29.0",</w:t>
      </w:r>
    </w:p>
    <w:p w14:paraId="22CAA21E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"sass-loader": "^10.1.0",</w:t>
      </w:r>
    </w:p>
    <w:p w14:paraId="52BA2D7E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"serve": "^11.3.2",</w:t>
      </w:r>
    </w:p>
    <w:p w14:paraId="4B701762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"style-loader": "^2.0.0",</w:t>
      </w:r>
    </w:p>
    <w:p w14:paraId="263DF7ED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"terser-webpack-plugin": "^5.0.3",</w:t>
      </w:r>
    </w:p>
    <w:p w14:paraId="325CF319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"webpack": "^5.38.0",</w:t>
      </w:r>
    </w:p>
    <w:p w14:paraId="5E7F6E86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"webpack-cli": "^4.2.0",</w:t>
      </w:r>
    </w:p>
    <w:p w14:paraId="59C001E4" w14:textId="77777777" w:rsidR="0020555A" w:rsidRPr="0020555A" w:rsidRDefault="0020555A" w:rsidP="0020555A">
      <w:pPr>
        <w:pStyle w:val="af1"/>
        <w:rPr>
          <w:lang w:eastAsia="en-US"/>
        </w:rPr>
      </w:pPr>
      <w:r w:rsidRPr="0020555A">
        <w:rPr>
          <w:lang w:eastAsia="en-US"/>
        </w:rPr>
        <w:t xml:space="preserve">    "webpack-dev-server": "^3.11.0",</w:t>
      </w:r>
    </w:p>
    <w:p w14:paraId="3615614B" w14:textId="77777777" w:rsidR="0020555A" w:rsidRPr="00AF26F1" w:rsidRDefault="0020555A" w:rsidP="0020555A">
      <w:pPr>
        <w:pStyle w:val="af1"/>
        <w:rPr>
          <w:lang w:val="ru-RU" w:eastAsia="en-US"/>
        </w:rPr>
      </w:pPr>
      <w:r w:rsidRPr="0020555A">
        <w:rPr>
          <w:lang w:eastAsia="en-US"/>
        </w:rPr>
        <w:t xml:space="preserve">    </w:t>
      </w:r>
      <w:r w:rsidRPr="00AF26F1">
        <w:rPr>
          <w:lang w:val="ru-RU" w:eastAsia="en-US"/>
        </w:rPr>
        <w:t>"</w:t>
      </w:r>
      <w:r w:rsidRPr="0020555A">
        <w:rPr>
          <w:lang w:eastAsia="en-US"/>
        </w:rPr>
        <w:t>webpack</w:t>
      </w:r>
      <w:r w:rsidRPr="00AF26F1">
        <w:rPr>
          <w:lang w:val="ru-RU" w:eastAsia="en-US"/>
        </w:rPr>
        <w:t>-</w:t>
      </w:r>
      <w:r w:rsidRPr="0020555A">
        <w:rPr>
          <w:lang w:eastAsia="en-US"/>
        </w:rPr>
        <w:t>merge</w:t>
      </w:r>
      <w:r w:rsidRPr="00AF26F1">
        <w:rPr>
          <w:lang w:val="ru-RU" w:eastAsia="en-US"/>
        </w:rPr>
        <w:t>": "^5.4.0"</w:t>
      </w:r>
    </w:p>
    <w:p w14:paraId="6D424F70" w14:textId="25F81043" w:rsidR="0020555A" w:rsidRPr="0084247F" w:rsidRDefault="0020555A" w:rsidP="0020555A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 xml:space="preserve">  </w:t>
      </w:r>
      <w:r w:rsidRPr="0084247F">
        <w:rPr>
          <w:lang w:val="ru-RU" w:eastAsia="en-US"/>
        </w:rPr>
        <w:t>}</w:t>
      </w:r>
    </w:p>
    <w:p w14:paraId="3702C02D" w14:textId="1B03BA1E" w:rsidR="0020555A" w:rsidRPr="0084247F" w:rsidRDefault="0020555A" w:rsidP="0020555A">
      <w:pPr>
        <w:pStyle w:val="af1"/>
        <w:rPr>
          <w:lang w:val="ru-RU" w:eastAsia="en-US"/>
        </w:rPr>
      </w:pPr>
      <w:r w:rsidRPr="0084247F">
        <w:rPr>
          <w:lang w:val="ru-RU" w:eastAsia="en-US"/>
        </w:rPr>
        <w:t>}</w:t>
      </w:r>
    </w:p>
    <w:p w14:paraId="4501B0C5" w14:textId="1879AE87" w:rsidR="00DF430E" w:rsidRPr="0084247F" w:rsidRDefault="00DF430E" w:rsidP="00EE2E3D">
      <w:pPr>
        <w:pStyle w:val="af1"/>
        <w:rPr>
          <w:lang w:val="ru-RU" w:eastAsia="en-US"/>
        </w:rPr>
      </w:pPr>
    </w:p>
    <w:p w14:paraId="0F292D37" w14:textId="46021D29" w:rsidR="00EE2E3D" w:rsidRDefault="00EE2E3D" w:rsidP="00EE2E3D">
      <w:pPr>
        <w:rPr>
          <w:lang w:eastAsia="en-US"/>
        </w:rPr>
      </w:pPr>
      <w:r>
        <w:rPr>
          <w:lang w:eastAsia="en-US"/>
        </w:rPr>
        <w:lastRenderedPageBreak/>
        <w:t>Таким образом,</w:t>
      </w:r>
      <w:r w:rsidR="006554EA" w:rsidRPr="006554EA">
        <w:rPr>
          <w:lang w:eastAsia="en-US"/>
        </w:rPr>
        <w:t xml:space="preserve"> </w:t>
      </w:r>
      <w:r w:rsidR="006554EA">
        <w:rPr>
          <w:lang w:eastAsia="en-US"/>
        </w:rPr>
        <w:t>установлены все зависимости, необходимые для разработки программы.</w:t>
      </w:r>
    </w:p>
    <w:p w14:paraId="3E1BDAD0" w14:textId="77777777" w:rsidR="00117A34" w:rsidRPr="006554EA" w:rsidRDefault="00117A34" w:rsidP="00EE2E3D">
      <w:pPr>
        <w:rPr>
          <w:lang w:eastAsia="en-US"/>
        </w:rPr>
      </w:pPr>
    </w:p>
    <w:p w14:paraId="1B35F725" w14:textId="17956C07" w:rsidR="005E6933" w:rsidRPr="0084247F" w:rsidRDefault="00A84453" w:rsidP="00A84453">
      <w:pPr>
        <w:pStyle w:val="a5"/>
      </w:pPr>
      <w:bookmarkStart w:id="47" w:name="_Toc74792790"/>
      <w:r>
        <w:t xml:space="preserve">Настройка сборщика пакетов </w:t>
      </w:r>
      <w:r>
        <w:rPr>
          <w:lang w:val="en-US"/>
        </w:rPr>
        <w:t>Webpack</w:t>
      </w:r>
      <w:r w:rsidR="006029BB" w:rsidRPr="006029BB">
        <w:t xml:space="preserve"> </w:t>
      </w:r>
      <w:r w:rsidR="006029BB">
        <w:t xml:space="preserve">и </w:t>
      </w:r>
      <w:r w:rsidR="00743B3B">
        <w:t>транслятора</w:t>
      </w:r>
      <w:r w:rsidR="0050679F">
        <w:t xml:space="preserve"> </w:t>
      </w:r>
      <w:r w:rsidR="0050679F">
        <w:rPr>
          <w:lang w:val="en-US"/>
        </w:rPr>
        <w:t>Babel</w:t>
      </w:r>
      <w:bookmarkEnd w:id="47"/>
    </w:p>
    <w:p w14:paraId="2B42B16C" w14:textId="72F504F5" w:rsidR="009163E4" w:rsidRDefault="00F43211" w:rsidP="009163E4">
      <w:pPr>
        <w:rPr>
          <w:lang w:eastAsia="en-US"/>
        </w:rPr>
      </w:pPr>
      <w:r w:rsidRPr="009163E4">
        <w:rPr>
          <w:lang w:val="en-US" w:eastAsia="en-US"/>
        </w:rPr>
        <w:t>Webpack</w:t>
      </w:r>
      <w:r w:rsidRPr="00F43211">
        <w:rPr>
          <w:lang w:eastAsia="en-US"/>
        </w:rPr>
        <w:t xml:space="preserve"> </w:t>
      </w:r>
      <w:r>
        <w:rPr>
          <w:lang w:eastAsia="en-US"/>
        </w:rPr>
        <w:t>–</w:t>
      </w:r>
      <w:r w:rsidRPr="00F43211">
        <w:rPr>
          <w:lang w:eastAsia="en-US"/>
        </w:rPr>
        <w:t xml:space="preserve"> </w:t>
      </w:r>
      <w:r>
        <w:rPr>
          <w:lang w:eastAsia="en-US"/>
        </w:rPr>
        <w:t xml:space="preserve">это сборщик модулей, позволяющий унифицировать процесс сборки и разработки программного продукта. </w:t>
      </w:r>
      <w:r w:rsidR="00C00D21">
        <w:rPr>
          <w:lang w:eastAsia="en-US"/>
        </w:rPr>
        <w:t xml:space="preserve">Перечислим некоторые ключевые возможности, которые предоставляет </w:t>
      </w:r>
      <w:r w:rsidR="009163E4">
        <w:rPr>
          <w:lang w:val="en-US" w:eastAsia="en-US"/>
        </w:rPr>
        <w:t>Webpack</w:t>
      </w:r>
      <w:r w:rsidR="00C00D21">
        <w:rPr>
          <w:lang w:eastAsia="en-US"/>
        </w:rPr>
        <w:t>:</w:t>
      </w:r>
    </w:p>
    <w:p w14:paraId="7C388950" w14:textId="77777777" w:rsidR="002C7991" w:rsidRDefault="002C7991" w:rsidP="008420E7">
      <w:pPr>
        <w:pStyle w:val="aa"/>
        <w:numPr>
          <w:ilvl w:val="0"/>
          <w:numId w:val="19"/>
        </w:numPr>
        <w:rPr>
          <w:lang w:eastAsia="en-US"/>
        </w:rPr>
      </w:pPr>
      <w:r>
        <w:rPr>
          <w:lang w:eastAsia="en-US"/>
        </w:rPr>
        <w:t xml:space="preserve">предоставляет возможность сборки проекта, состоящего из множества </w:t>
      </w:r>
      <w:r>
        <w:rPr>
          <w:lang w:val="en-US" w:eastAsia="en-US"/>
        </w:rPr>
        <w:t>JavaScript</w:t>
      </w:r>
      <w:r w:rsidRPr="009163E4">
        <w:rPr>
          <w:lang w:eastAsia="en-US"/>
        </w:rPr>
        <w:t xml:space="preserve"> </w:t>
      </w:r>
      <w:r>
        <w:rPr>
          <w:lang w:eastAsia="en-US"/>
        </w:rPr>
        <w:t xml:space="preserve">файлов, в один единый </w:t>
      </w:r>
      <w:r>
        <w:rPr>
          <w:lang w:val="en-US" w:eastAsia="en-US"/>
        </w:rPr>
        <w:t>JS</w:t>
      </w:r>
      <w:r>
        <w:rPr>
          <w:lang w:eastAsia="en-US"/>
        </w:rPr>
        <w:t>-файл</w:t>
      </w:r>
      <w:r w:rsidRPr="009163E4">
        <w:rPr>
          <w:lang w:eastAsia="en-US"/>
        </w:rPr>
        <w:t>;</w:t>
      </w:r>
    </w:p>
    <w:p w14:paraId="3CCC146E" w14:textId="0AA4F85A" w:rsidR="002C7991" w:rsidRDefault="002C7991" w:rsidP="008420E7">
      <w:pPr>
        <w:pStyle w:val="aa"/>
        <w:numPr>
          <w:ilvl w:val="0"/>
          <w:numId w:val="19"/>
        </w:numPr>
        <w:rPr>
          <w:lang w:eastAsia="en-US"/>
        </w:rPr>
      </w:pPr>
      <w:r>
        <w:rPr>
          <w:lang w:eastAsia="en-US"/>
        </w:rPr>
        <w:t xml:space="preserve">с помощью </w:t>
      </w:r>
      <w:r>
        <w:rPr>
          <w:lang w:val="en-US" w:eastAsia="en-US"/>
        </w:rPr>
        <w:t>Babel</w:t>
      </w:r>
      <w:r w:rsidRPr="00442BED">
        <w:rPr>
          <w:lang w:eastAsia="en-US"/>
        </w:rPr>
        <w:t xml:space="preserve"> </w:t>
      </w:r>
      <w:r>
        <w:rPr>
          <w:lang w:eastAsia="en-US"/>
        </w:rPr>
        <w:t>позволяет</w:t>
      </w:r>
      <w:r w:rsidRPr="00442BED">
        <w:rPr>
          <w:lang w:eastAsia="en-US"/>
        </w:rPr>
        <w:t xml:space="preserve"> выполнить </w:t>
      </w:r>
      <w:r>
        <w:rPr>
          <w:lang w:eastAsia="en-US"/>
        </w:rPr>
        <w:t>трансляцию</w:t>
      </w:r>
      <w:r w:rsidRPr="00442BED">
        <w:rPr>
          <w:lang w:eastAsia="en-US"/>
        </w:rPr>
        <w:t xml:space="preserve"> JavaScript</w:t>
      </w:r>
      <w:r>
        <w:rPr>
          <w:lang w:eastAsia="en-US"/>
        </w:rPr>
        <w:t xml:space="preserve"> кода, написанного в соответствии с последними спецификациями </w:t>
      </w:r>
      <w:r w:rsidRPr="00CF216A">
        <w:rPr>
          <w:lang w:eastAsia="en-US"/>
        </w:rPr>
        <w:t>ECMAScript</w:t>
      </w:r>
      <w:r>
        <w:rPr>
          <w:lang w:eastAsia="en-US"/>
        </w:rPr>
        <w:t>, в обратно совместимую версию, соответствующую более старым спецификациям и поддерживаемую в старых браузерах или средах</w:t>
      </w:r>
      <w:r w:rsidRPr="00442BED">
        <w:rPr>
          <w:lang w:eastAsia="en-US"/>
        </w:rPr>
        <w:t>;</w:t>
      </w:r>
    </w:p>
    <w:p w14:paraId="0C1ADF1E" w14:textId="404F1FFA" w:rsidR="009163E4" w:rsidRDefault="00FB0D49" w:rsidP="008420E7">
      <w:pPr>
        <w:pStyle w:val="aa"/>
        <w:numPr>
          <w:ilvl w:val="0"/>
          <w:numId w:val="19"/>
        </w:numPr>
        <w:rPr>
          <w:lang w:eastAsia="en-US"/>
        </w:rPr>
      </w:pPr>
      <w:r>
        <w:rPr>
          <w:lang w:eastAsia="en-US"/>
        </w:rPr>
        <w:t>предоставляет возможность преобразования</w:t>
      </w:r>
      <w:r w:rsidRPr="00FB0D49">
        <w:rPr>
          <w:lang w:eastAsia="en-US"/>
        </w:rPr>
        <w:t xml:space="preserve">, </w:t>
      </w:r>
      <w:r>
        <w:rPr>
          <w:lang w:eastAsia="en-US"/>
        </w:rPr>
        <w:t>объединения</w:t>
      </w:r>
      <w:r w:rsidRPr="00FB0D49">
        <w:rPr>
          <w:lang w:eastAsia="en-US"/>
        </w:rPr>
        <w:t xml:space="preserve"> или </w:t>
      </w:r>
      <w:r>
        <w:rPr>
          <w:lang w:eastAsia="en-US"/>
        </w:rPr>
        <w:t>упаковки</w:t>
      </w:r>
      <w:r w:rsidRPr="00FB0D49">
        <w:rPr>
          <w:lang w:eastAsia="en-US"/>
        </w:rPr>
        <w:t xml:space="preserve"> </w:t>
      </w:r>
      <w:r>
        <w:rPr>
          <w:lang w:eastAsia="en-US"/>
        </w:rPr>
        <w:t>различных видов файлов</w:t>
      </w:r>
      <w:r w:rsidR="00C9037A" w:rsidRPr="00C9037A">
        <w:rPr>
          <w:lang w:eastAsia="en-US"/>
        </w:rPr>
        <w:t>;</w:t>
      </w:r>
    </w:p>
    <w:p w14:paraId="771C09B6" w14:textId="77777777" w:rsidR="00BB5254" w:rsidRDefault="00BB5254" w:rsidP="008420E7">
      <w:pPr>
        <w:pStyle w:val="aa"/>
        <w:numPr>
          <w:ilvl w:val="0"/>
          <w:numId w:val="19"/>
        </w:numPr>
        <w:rPr>
          <w:lang w:eastAsia="en-US"/>
        </w:rPr>
      </w:pPr>
      <w:r w:rsidRPr="00442BED">
        <w:rPr>
          <w:lang w:eastAsia="en-US"/>
        </w:rPr>
        <w:t>следит за изменениями</w:t>
      </w:r>
      <w:r>
        <w:rPr>
          <w:lang w:eastAsia="en-US"/>
        </w:rPr>
        <w:t xml:space="preserve"> файлов</w:t>
      </w:r>
      <w:r w:rsidRPr="00442BED">
        <w:rPr>
          <w:lang w:eastAsia="en-US"/>
        </w:rPr>
        <w:t xml:space="preserve"> и повторно выполняет</w:t>
      </w:r>
      <w:r>
        <w:rPr>
          <w:lang w:eastAsia="en-US"/>
        </w:rPr>
        <w:t xml:space="preserve"> различные</w:t>
      </w:r>
      <w:r w:rsidRPr="00442BED">
        <w:rPr>
          <w:lang w:eastAsia="en-US"/>
        </w:rPr>
        <w:t xml:space="preserve"> задачи</w:t>
      </w:r>
      <w:r>
        <w:rPr>
          <w:lang w:eastAsia="en-US"/>
        </w:rPr>
        <w:t>, такие как форматирование, трансляция и так далее</w:t>
      </w:r>
      <w:r w:rsidRPr="00442BED">
        <w:rPr>
          <w:lang w:eastAsia="en-US"/>
        </w:rPr>
        <w:t>;</w:t>
      </w:r>
    </w:p>
    <w:p w14:paraId="135320BF" w14:textId="20011809" w:rsidR="00BB5254" w:rsidRDefault="00BB5254" w:rsidP="008420E7">
      <w:pPr>
        <w:pStyle w:val="aa"/>
        <w:numPr>
          <w:ilvl w:val="0"/>
          <w:numId w:val="19"/>
        </w:numPr>
        <w:rPr>
          <w:lang w:eastAsia="en-US"/>
        </w:rPr>
      </w:pPr>
      <w:r>
        <w:rPr>
          <w:lang w:eastAsia="en-US"/>
        </w:rPr>
        <w:t>предоставляет возможность запуска встроенного сервера для разработки</w:t>
      </w:r>
      <w:r w:rsidR="00A40685">
        <w:rPr>
          <w:lang w:eastAsia="en-US"/>
        </w:rPr>
        <w:t>.</w:t>
      </w:r>
    </w:p>
    <w:p w14:paraId="47FC10F1" w14:textId="1BFCC7F2" w:rsidR="006A356D" w:rsidRDefault="002C7991" w:rsidP="002C7991">
      <w:pPr>
        <w:rPr>
          <w:lang w:eastAsia="en-US"/>
        </w:rPr>
      </w:pPr>
      <w:r>
        <w:rPr>
          <w:lang w:eastAsia="en-US"/>
        </w:rPr>
        <w:t xml:space="preserve"> </w:t>
      </w:r>
      <w:r w:rsidR="00F46DE2">
        <w:rPr>
          <w:lang w:eastAsia="en-US"/>
        </w:rPr>
        <w:t>Для</w:t>
      </w:r>
      <w:r>
        <w:rPr>
          <w:lang w:eastAsia="en-US"/>
        </w:rPr>
        <w:t xml:space="preserve"> настройки </w:t>
      </w:r>
      <w:r>
        <w:rPr>
          <w:lang w:val="en-US" w:eastAsia="en-US"/>
        </w:rPr>
        <w:t>Webpack</w:t>
      </w:r>
      <w:r w:rsidRPr="002C7991">
        <w:rPr>
          <w:lang w:eastAsia="en-US"/>
        </w:rPr>
        <w:t xml:space="preserve"> </w:t>
      </w:r>
      <w:r>
        <w:rPr>
          <w:lang w:eastAsia="en-US"/>
        </w:rPr>
        <w:t>создадим файл конфигурации, с названием «</w:t>
      </w:r>
      <w:r>
        <w:rPr>
          <w:lang w:val="en-US" w:eastAsia="en-US"/>
        </w:rPr>
        <w:t>webpack</w:t>
      </w:r>
      <w:r w:rsidRPr="002C7991">
        <w:rPr>
          <w:lang w:eastAsia="en-US"/>
        </w:rPr>
        <w:t>.</w:t>
      </w:r>
      <w:r>
        <w:rPr>
          <w:lang w:val="en-US" w:eastAsia="en-US"/>
        </w:rPr>
        <w:t>common</w:t>
      </w:r>
      <w:r w:rsidRPr="002C7991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 xml:space="preserve">», в котором будет описана общая настройка </w:t>
      </w:r>
      <w:r>
        <w:rPr>
          <w:lang w:val="en-US" w:eastAsia="en-US"/>
        </w:rPr>
        <w:t>Webpack</w:t>
      </w:r>
      <w:r w:rsidRPr="002C7991">
        <w:rPr>
          <w:lang w:eastAsia="en-US"/>
        </w:rPr>
        <w:t xml:space="preserve"> </w:t>
      </w:r>
      <w:r>
        <w:rPr>
          <w:lang w:eastAsia="en-US"/>
        </w:rPr>
        <w:t xml:space="preserve">для сборки проекта </w:t>
      </w:r>
      <w:r w:rsidR="00927B08">
        <w:rPr>
          <w:lang w:eastAsia="en-US"/>
        </w:rPr>
        <w:t>независимо</w:t>
      </w:r>
      <w:r>
        <w:rPr>
          <w:lang w:eastAsia="en-US"/>
        </w:rPr>
        <w:t xml:space="preserve"> от окружения </w:t>
      </w:r>
      <w:r w:rsidR="00042899">
        <w:rPr>
          <w:lang w:val="en-US" w:eastAsia="en-US"/>
        </w:rPr>
        <w:t>development</w:t>
      </w:r>
      <w:r>
        <w:rPr>
          <w:lang w:eastAsia="en-US"/>
        </w:rPr>
        <w:t xml:space="preserve"> или </w:t>
      </w:r>
      <w:r w:rsidR="00042899">
        <w:rPr>
          <w:lang w:val="en-US" w:eastAsia="en-US"/>
        </w:rPr>
        <w:t>production</w:t>
      </w:r>
      <w:r>
        <w:rPr>
          <w:lang w:eastAsia="en-US"/>
        </w:rPr>
        <w:t>.</w:t>
      </w:r>
    </w:p>
    <w:p w14:paraId="62356249" w14:textId="233D2E5E" w:rsidR="00D07111" w:rsidRDefault="00D07111" w:rsidP="002C7991">
      <w:pPr>
        <w:rPr>
          <w:lang w:eastAsia="en-US"/>
        </w:rPr>
      </w:pPr>
      <w:r>
        <w:rPr>
          <w:lang w:eastAsia="en-US"/>
        </w:rPr>
        <w:t>Файл конфигурации «</w:t>
      </w:r>
      <w:r>
        <w:rPr>
          <w:lang w:val="en-US" w:eastAsia="en-US"/>
        </w:rPr>
        <w:t>webpack</w:t>
      </w:r>
      <w:r w:rsidRPr="00D07111">
        <w:rPr>
          <w:lang w:eastAsia="en-US"/>
        </w:rPr>
        <w:t>.</w:t>
      </w:r>
      <w:r>
        <w:rPr>
          <w:lang w:val="en-US" w:eastAsia="en-US"/>
        </w:rPr>
        <w:t>common</w:t>
      </w:r>
      <w:r w:rsidRPr="00D07111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 xml:space="preserve">» представлен </w:t>
      </w:r>
      <w:r w:rsidR="003039E6">
        <w:rPr>
          <w:lang w:eastAsia="en-US"/>
        </w:rPr>
        <w:t>в</w:t>
      </w:r>
      <w:r>
        <w:rPr>
          <w:lang w:eastAsia="en-US"/>
        </w:rPr>
        <w:t xml:space="preserve"> листинге </w:t>
      </w:r>
      <w:r w:rsidR="00F33D96">
        <w:rPr>
          <w:lang w:eastAsia="en-US"/>
        </w:rPr>
        <w:t>4.</w:t>
      </w:r>
    </w:p>
    <w:p w14:paraId="639F3349" w14:textId="2CF61FEF" w:rsidR="00A8403D" w:rsidRDefault="00A8403D" w:rsidP="00A8403D">
      <w:pPr>
        <w:rPr>
          <w:lang w:eastAsia="en-US"/>
        </w:rPr>
      </w:pPr>
      <w:r>
        <w:rPr>
          <w:lang w:eastAsia="en-US"/>
        </w:rPr>
        <w:t>Листинг 4 – Файл конфигурации «</w:t>
      </w:r>
      <w:r>
        <w:rPr>
          <w:lang w:val="en-US" w:eastAsia="en-US"/>
        </w:rPr>
        <w:t>webpack</w:t>
      </w:r>
      <w:r w:rsidRPr="00D07111">
        <w:rPr>
          <w:lang w:eastAsia="en-US"/>
        </w:rPr>
        <w:t>.</w:t>
      </w:r>
      <w:r>
        <w:rPr>
          <w:lang w:val="en-US" w:eastAsia="en-US"/>
        </w:rPr>
        <w:t>common</w:t>
      </w:r>
      <w:r w:rsidRPr="00D07111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»</w:t>
      </w:r>
    </w:p>
    <w:p w14:paraId="65F5BA6C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>const { resolve } = require('path');</w:t>
      </w:r>
    </w:p>
    <w:p w14:paraId="1EFDB72D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>const HtmlWebpackPlugin = require('html-webpack-plugin');</w:t>
      </w:r>
    </w:p>
    <w:p w14:paraId="0668E915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>const MiniCssExtractPlugin = require('mini-css-extract-plugin');</w:t>
      </w:r>
    </w:p>
    <w:p w14:paraId="01C272CB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>const { CleanWebpackPlugin } = require('clean-webpack-plugin');</w:t>
      </w:r>
    </w:p>
    <w:p w14:paraId="1BBA9703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>const { ContextReplacementPlugin } = require('webpack');</w:t>
      </w:r>
    </w:p>
    <w:p w14:paraId="60400995" w14:textId="77777777" w:rsidR="007209CF" w:rsidRDefault="007209CF" w:rsidP="007209CF">
      <w:pPr>
        <w:pStyle w:val="af1"/>
        <w:rPr>
          <w:lang w:eastAsia="en-US"/>
        </w:rPr>
      </w:pPr>
    </w:p>
    <w:p w14:paraId="13BC9284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>module.exports = {</w:t>
      </w:r>
    </w:p>
    <w:p w14:paraId="444D8F52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entry: {</w:t>
      </w:r>
    </w:p>
    <w:p w14:paraId="6E800D8F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chat: resolve(__dirname, './src/chat/index.js'),</w:t>
      </w:r>
    </w:p>
    <w:p w14:paraId="41951FCF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iframe: resolve(__dirname, './src/iframe/index.js'),</w:t>
      </w:r>
    </w:p>
    <w:p w14:paraId="10F22198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},</w:t>
      </w:r>
    </w:p>
    <w:p w14:paraId="33FF6C15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output: {</w:t>
      </w:r>
    </w:p>
    <w:p w14:paraId="68E22D61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filename: '[name].js',</w:t>
      </w:r>
    </w:p>
    <w:p w14:paraId="47F3D494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chunkFilename: '[name].[chunkhash].js',</w:t>
      </w:r>
    </w:p>
    <w:p w14:paraId="702F12A5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path: resolve(__dirname, './build'),</w:t>
      </w:r>
    </w:p>
    <w:p w14:paraId="58EB3ED3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publicPath: '/',</w:t>
      </w:r>
    </w:p>
    <w:p w14:paraId="53D5FA4B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},</w:t>
      </w:r>
    </w:p>
    <w:p w14:paraId="52F000B0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module: {</w:t>
      </w:r>
    </w:p>
    <w:p w14:paraId="5C5739ED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rules: [</w:t>
      </w:r>
    </w:p>
    <w:p w14:paraId="195618B5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{</w:t>
      </w:r>
    </w:p>
    <w:p w14:paraId="16FEA8E7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test: /\.(js|jsx)$/,</w:t>
      </w:r>
    </w:p>
    <w:p w14:paraId="42A274E4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exclude: /node_modules/,</w:t>
      </w:r>
    </w:p>
    <w:p w14:paraId="6D6B39E6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use: [</w:t>
      </w:r>
    </w:p>
    <w:p w14:paraId="45991C0C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{</w:t>
      </w:r>
    </w:p>
    <w:p w14:paraId="1DD5DCFE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loader: 'babel-loader',</w:t>
      </w:r>
    </w:p>
    <w:p w14:paraId="308BAD94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options: {</w:t>
      </w:r>
    </w:p>
    <w:p w14:paraId="798ECE2B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presets: ['@babel/preset-env', '@babel/preset-react'],</w:t>
      </w:r>
    </w:p>
    <w:p w14:paraId="76884BCB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plugins: [</w:t>
      </w:r>
    </w:p>
    <w:p w14:paraId="65D09478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    '@babel/plugin-syntax-dynamic-import',</w:t>
      </w:r>
    </w:p>
    <w:p w14:paraId="0DDCA4D3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    '@babel/plugin-transform-runtime',</w:t>
      </w:r>
    </w:p>
    <w:p w14:paraId="64ABF556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    '@babel/plugin-transform-async-to-generator',</w:t>
      </w:r>
    </w:p>
    <w:p w14:paraId="33EFD768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    ['@babel/plugin-proposal-decorators', { legacy: true }],</w:t>
      </w:r>
    </w:p>
    <w:p w14:paraId="13279197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    ['@babel/plugin-proposal-class-properties', { loose: false }],</w:t>
      </w:r>
    </w:p>
    <w:p w14:paraId="70091B67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],</w:t>
      </w:r>
    </w:p>
    <w:p w14:paraId="286D3E8C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    },</w:t>
      </w:r>
    </w:p>
    <w:p w14:paraId="02054BB8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    },</w:t>
      </w:r>
    </w:p>
    <w:p w14:paraId="20367091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],</w:t>
      </w:r>
    </w:p>
    <w:p w14:paraId="63893049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},</w:t>
      </w:r>
    </w:p>
    <w:p w14:paraId="210E478C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{</w:t>
      </w:r>
    </w:p>
    <w:p w14:paraId="3BDB9655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test: /\.module.(sa|sc|c)ss$/,</w:t>
      </w:r>
    </w:p>
    <w:p w14:paraId="722317DD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use: ['style-loader', 'css-loader', 'sass-loader'],</w:t>
      </w:r>
    </w:p>
    <w:p w14:paraId="47576315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},</w:t>
      </w:r>
    </w:p>
    <w:p w14:paraId="7E8108BF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{</w:t>
      </w:r>
    </w:p>
    <w:p w14:paraId="37398BB6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test: /\.(sa|sc|c)ss$/,</w:t>
      </w:r>
    </w:p>
    <w:p w14:paraId="35B19691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exclude: /\.module\.(sa|sc|c)ss$/,</w:t>
      </w:r>
    </w:p>
    <w:p w14:paraId="78E9FD28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use: [MiniCssExtractPlugin.loader, 'css-loader', 'sass-loader'],</w:t>
      </w:r>
    </w:p>
    <w:p w14:paraId="43A1E87C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},</w:t>
      </w:r>
    </w:p>
    <w:p w14:paraId="3560A7C0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{</w:t>
      </w:r>
    </w:p>
    <w:p w14:paraId="58104E42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test: /\.(png|jpg|gif|jpeg)$/,</w:t>
      </w:r>
    </w:p>
    <w:p w14:paraId="04972E32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use: ['file-loader'],</w:t>
      </w:r>
    </w:p>
    <w:p w14:paraId="36D3DD13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},</w:t>
      </w:r>
    </w:p>
    <w:p w14:paraId="78D5027B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{</w:t>
      </w:r>
    </w:p>
    <w:p w14:paraId="1ECD2E0F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test: /\.(woff|woff2|eot|ttf|otf)$/,</w:t>
      </w:r>
    </w:p>
    <w:p w14:paraId="406CB537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            use: ['file-loader'],</w:t>
      </w:r>
    </w:p>
    <w:p w14:paraId="2570C890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},</w:t>
      </w:r>
    </w:p>
    <w:p w14:paraId="72CAFE06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{</w:t>
      </w:r>
    </w:p>
    <w:p w14:paraId="7080117B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test: /\.svg$/,</w:t>
      </w:r>
    </w:p>
    <w:p w14:paraId="7C2B8BB3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    use: ['@svgr/webpack', 'file-loader'],</w:t>
      </w:r>
    </w:p>
    <w:p w14:paraId="2D9B4126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},</w:t>
      </w:r>
    </w:p>
    <w:p w14:paraId="381F10AB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],</w:t>
      </w:r>
    </w:p>
    <w:p w14:paraId="1ACF3D00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},</w:t>
      </w:r>
    </w:p>
    <w:p w14:paraId="1B63EA6A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plugins: [</w:t>
      </w:r>
    </w:p>
    <w:p w14:paraId="6324ADF0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new CleanWebpackPlugin(),</w:t>
      </w:r>
    </w:p>
    <w:p w14:paraId="1131AA54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new MiniCssExtractPlugin({</w:t>
      </w:r>
    </w:p>
    <w:p w14:paraId="39601FB3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filename: '[name].[fullhash].css',</w:t>
      </w:r>
    </w:p>
    <w:p w14:paraId="37ACDEEF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}),</w:t>
      </w:r>
    </w:p>
    <w:p w14:paraId="7DF1468B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new HtmlWebpackPlugin({</w:t>
      </w:r>
    </w:p>
    <w:p w14:paraId="2C2C4CE4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template: 'template.html',</w:t>
      </w:r>
    </w:p>
    <w:p w14:paraId="3A8E8D30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chunks: ['chat'],</w:t>
      </w:r>
    </w:p>
    <w:p w14:paraId="09CB336C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}),</w:t>
      </w:r>
    </w:p>
    <w:p w14:paraId="53806690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new ContextReplacementPlugin(/moment[/\\]locale$/, /en/),</w:t>
      </w:r>
    </w:p>
    <w:p w14:paraId="7FEB8238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],</w:t>
      </w:r>
    </w:p>
    <w:p w14:paraId="08EF8B5E" w14:textId="77777777" w:rsidR="007209CF" w:rsidRPr="0084247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resolve: {</w:t>
      </w:r>
    </w:p>
    <w:p w14:paraId="68C253B6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alias: {</w:t>
      </w:r>
    </w:p>
    <w:p w14:paraId="021260A9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'@': resolve(__dirname, 'src/'),</w:t>
      </w:r>
    </w:p>
    <w:p w14:paraId="1612EA52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'@core': resolve(__dirname, 'src/core'),</w:t>
      </w:r>
    </w:p>
    <w:p w14:paraId="6EB404BC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'@chat': resolve(__dirname, 'src/chat'),</w:t>
      </w:r>
    </w:p>
    <w:p w14:paraId="0B2692F1" w14:textId="77777777" w:rsidR="007209CF" w:rsidRDefault="007209CF" w:rsidP="007209CF">
      <w:pPr>
        <w:pStyle w:val="af1"/>
        <w:rPr>
          <w:lang w:eastAsia="en-US"/>
        </w:rPr>
      </w:pPr>
      <w:r>
        <w:rPr>
          <w:lang w:eastAsia="en-US"/>
        </w:rPr>
        <w:t xml:space="preserve">            '@iframe': resolve(__dirname, 'src/iframe'),</w:t>
      </w:r>
    </w:p>
    <w:p w14:paraId="61DFD7BA" w14:textId="77777777" w:rsidR="007209CF" w:rsidRPr="00FE1F35" w:rsidRDefault="007209CF" w:rsidP="007209CF">
      <w:pPr>
        <w:pStyle w:val="af1"/>
        <w:rPr>
          <w:lang w:val="ru-RU" w:eastAsia="en-US"/>
        </w:rPr>
      </w:pPr>
      <w:r>
        <w:rPr>
          <w:lang w:eastAsia="en-US"/>
        </w:rPr>
        <w:t xml:space="preserve">        </w:t>
      </w:r>
      <w:r w:rsidRPr="00FE1F35">
        <w:rPr>
          <w:lang w:val="ru-RU" w:eastAsia="en-US"/>
        </w:rPr>
        <w:t>},</w:t>
      </w:r>
    </w:p>
    <w:p w14:paraId="6363F2E7" w14:textId="77777777" w:rsidR="007209CF" w:rsidRPr="00FE1F35" w:rsidRDefault="007209CF" w:rsidP="007209CF">
      <w:pPr>
        <w:pStyle w:val="af1"/>
        <w:rPr>
          <w:lang w:val="ru-RU" w:eastAsia="en-US"/>
        </w:rPr>
      </w:pPr>
      <w:r w:rsidRPr="00FE1F35">
        <w:rPr>
          <w:lang w:val="ru-RU" w:eastAsia="en-US"/>
        </w:rPr>
        <w:t xml:space="preserve">    },</w:t>
      </w:r>
    </w:p>
    <w:p w14:paraId="0B154A10" w14:textId="0C6A7D2F" w:rsidR="00A8403D" w:rsidRPr="00FE1F35" w:rsidRDefault="007209CF" w:rsidP="007209CF">
      <w:pPr>
        <w:pStyle w:val="af1"/>
        <w:rPr>
          <w:lang w:val="ru-RU" w:eastAsia="en-US"/>
        </w:rPr>
      </w:pPr>
      <w:r w:rsidRPr="00FE1F35">
        <w:rPr>
          <w:lang w:val="ru-RU" w:eastAsia="en-US"/>
        </w:rPr>
        <w:t>};</w:t>
      </w:r>
    </w:p>
    <w:p w14:paraId="3E0F19A1" w14:textId="77777777" w:rsidR="007209CF" w:rsidRPr="00FE1F35" w:rsidRDefault="007209CF" w:rsidP="007209CF">
      <w:pPr>
        <w:pStyle w:val="af1"/>
        <w:rPr>
          <w:lang w:val="ru-RU" w:eastAsia="en-US"/>
        </w:rPr>
      </w:pPr>
    </w:p>
    <w:p w14:paraId="2C4B5C99" w14:textId="4794A5D5" w:rsidR="00346540" w:rsidRDefault="00FE1F35" w:rsidP="00346540">
      <w:pPr>
        <w:rPr>
          <w:lang w:eastAsia="en-US"/>
        </w:rPr>
      </w:pPr>
      <w:r>
        <w:rPr>
          <w:lang w:eastAsia="en-US"/>
        </w:rPr>
        <w:t xml:space="preserve">Конфигурация </w:t>
      </w:r>
      <w:r w:rsidR="00D313C7">
        <w:rPr>
          <w:lang w:eastAsia="en-US"/>
        </w:rPr>
        <w:t>является</w:t>
      </w: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 w:rsidRPr="00FE1F35">
        <w:rPr>
          <w:lang w:eastAsia="en-US"/>
        </w:rPr>
        <w:t xml:space="preserve"> </w:t>
      </w:r>
      <w:r>
        <w:rPr>
          <w:lang w:eastAsia="en-US"/>
        </w:rPr>
        <w:t>объект</w:t>
      </w:r>
      <w:r w:rsidR="00D313C7">
        <w:rPr>
          <w:lang w:eastAsia="en-US"/>
        </w:rPr>
        <w:t>ом</w:t>
      </w:r>
      <w:r>
        <w:rPr>
          <w:lang w:eastAsia="en-US"/>
        </w:rPr>
        <w:t xml:space="preserve">. В свойстве </w:t>
      </w:r>
      <w:r>
        <w:rPr>
          <w:lang w:val="en-US" w:eastAsia="en-US"/>
        </w:rPr>
        <w:t>entry</w:t>
      </w:r>
      <w:r w:rsidRPr="00FE1F35">
        <w:rPr>
          <w:lang w:eastAsia="en-US"/>
        </w:rPr>
        <w:t xml:space="preserve"> </w:t>
      </w:r>
      <w:r>
        <w:rPr>
          <w:lang w:eastAsia="en-US"/>
        </w:rPr>
        <w:t xml:space="preserve">описываются точки входа в собираемые </w:t>
      </w:r>
      <w:r>
        <w:rPr>
          <w:lang w:val="en-US" w:eastAsia="en-US"/>
        </w:rPr>
        <w:t>JavaScript</w:t>
      </w:r>
      <w:r w:rsidRPr="00FE1F35">
        <w:rPr>
          <w:lang w:eastAsia="en-US"/>
        </w:rPr>
        <w:t xml:space="preserve"> </w:t>
      </w:r>
      <w:r>
        <w:rPr>
          <w:lang w:eastAsia="en-US"/>
        </w:rPr>
        <w:t>приложения</w:t>
      </w:r>
      <w:r w:rsidR="00787E90" w:rsidRPr="00787E90">
        <w:rPr>
          <w:lang w:eastAsia="en-US"/>
        </w:rPr>
        <w:t xml:space="preserve"> </w:t>
      </w:r>
      <w:r w:rsidR="00787E90" w:rsidRPr="00043180">
        <w:rPr>
          <w:lang w:eastAsia="en-US"/>
        </w:rPr>
        <w:t>[</w:t>
      </w:r>
      <w:r w:rsidR="00043180" w:rsidRPr="00043180">
        <w:rPr>
          <w:lang w:eastAsia="en-US"/>
        </w:rPr>
        <w:t>6</w:t>
      </w:r>
      <w:r w:rsidR="00787E90" w:rsidRPr="00043180">
        <w:rPr>
          <w:lang w:eastAsia="en-US"/>
        </w:rPr>
        <w:t>]</w:t>
      </w:r>
      <w:r>
        <w:rPr>
          <w:lang w:eastAsia="en-US"/>
        </w:rPr>
        <w:t xml:space="preserve">. </w:t>
      </w:r>
      <w:r w:rsidR="00704EF7">
        <w:rPr>
          <w:lang w:eastAsia="en-US"/>
        </w:rPr>
        <w:t>Поскольку</w:t>
      </w:r>
      <w:r>
        <w:rPr>
          <w:lang w:eastAsia="en-US"/>
        </w:rPr>
        <w:t xml:space="preserve"> при исследовании было выявлено, что встраиваемый веб-чат будет реализован в виде двух взаимодействующих между собой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 приложений, то соответственно в свойстве </w:t>
      </w:r>
      <w:r>
        <w:rPr>
          <w:lang w:val="en-US" w:eastAsia="en-US"/>
        </w:rPr>
        <w:t>entry</w:t>
      </w:r>
      <w:r w:rsidRPr="00FE1F35">
        <w:rPr>
          <w:lang w:eastAsia="en-US"/>
        </w:rPr>
        <w:t xml:space="preserve"> </w:t>
      </w:r>
      <w:r>
        <w:rPr>
          <w:lang w:eastAsia="en-US"/>
        </w:rPr>
        <w:t xml:space="preserve">указаны две точки входа: </w:t>
      </w:r>
      <w:r>
        <w:rPr>
          <w:lang w:val="en-US" w:eastAsia="en-US"/>
        </w:rPr>
        <w:t>chat</w:t>
      </w:r>
      <w:r w:rsidRPr="00FE1F35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iframe</w:t>
      </w:r>
      <w:r w:rsidR="007B3772">
        <w:rPr>
          <w:lang w:eastAsia="en-US"/>
        </w:rPr>
        <w:t>.</w:t>
      </w:r>
    </w:p>
    <w:p w14:paraId="067867A4" w14:textId="5765D53C" w:rsidR="007B3772" w:rsidRDefault="007B3772" w:rsidP="00346540">
      <w:pPr>
        <w:rPr>
          <w:lang w:eastAsia="en-US"/>
        </w:rPr>
      </w:pPr>
      <w:r>
        <w:rPr>
          <w:lang w:eastAsia="en-US"/>
        </w:rPr>
        <w:t xml:space="preserve">Настройка свойства output сообщает </w:t>
      </w:r>
      <w:r w:rsidR="001436CC">
        <w:rPr>
          <w:lang w:val="en-US" w:eastAsia="en-US"/>
        </w:rPr>
        <w:t>Webpack</w:t>
      </w:r>
      <w:r w:rsidR="001436CC">
        <w:rPr>
          <w:lang w:eastAsia="en-US"/>
        </w:rPr>
        <w:t xml:space="preserve"> </w:t>
      </w:r>
      <w:r>
        <w:rPr>
          <w:lang w:eastAsia="en-US"/>
        </w:rPr>
        <w:t>каким образом записывать обработанные файлы на диск</w:t>
      </w:r>
      <w:r w:rsidR="00FD4BBD">
        <w:rPr>
          <w:lang w:eastAsia="en-US"/>
        </w:rPr>
        <w:t xml:space="preserve"> </w:t>
      </w:r>
      <w:r w:rsidR="00FD4BBD" w:rsidRPr="006D690B">
        <w:rPr>
          <w:lang w:eastAsia="en-US"/>
        </w:rPr>
        <w:t>[</w:t>
      </w:r>
      <w:r w:rsidR="006D690B" w:rsidRPr="006D690B">
        <w:rPr>
          <w:lang w:eastAsia="en-US"/>
        </w:rPr>
        <w:t>7</w:t>
      </w:r>
      <w:r w:rsidR="00FD4BBD" w:rsidRPr="006D690B">
        <w:rPr>
          <w:lang w:eastAsia="en-US"/>
        </w:rPr>
        <w:t>]</w:t>
      </w:r>
      <w:r>
        <w:rPr>
          <w:lang w:eastAsia="en-US"/>
        </w:rPr>
        <w:t xml:space="preserve">, </w:t>
      </w:r>
      <w:r w:rsidR="00BA3348">
        <w:rPr>
          <w:lang w:eastAsia="en-US"/>
        </w:rPr>
        <w:t>(с каким именем, в какую директорию файловой системы и так далее)</w:t>
      </w:r>
      <w:r w:rsidR="00C710F3">
        <w:rPr>
          <w:lang w:eastAsia="en-US"/>
        </w:rPr>
        <w:t>.</w:t>
      </w:r>
    </w:p>
    <w:p w14:paraId="280DEED2" w14:textId="2897149B" w:rsidR="00694D45" w:rsidRDefault="00694D45" w:rsidP="00346540">
      <w:pPr>
        <w:rPr>
          <w:lang w:eastAsia="en-US"/>
        </w:rPr>
      </w:pPr>
      <w:r>
        <w:rPr>
          <w:lang w:eastAsia="en-US"/>
        </w:rPr>
        <w:t>Далее</w:t>
      </w:r>
      <w:r w:rsidR="00FB0A7F">
        <w:rPr>
          <w:lang w:eastAsia="en-US"/>
        </w:rPr>
        <w:t>,</w:t>
      </w:r>
      <w:r>
        <w:rPr>
          <w:lang w:eastAsia="en-US"/>
        </w:rPr>
        <w:t xml:space="preserve"> в конфигурации </w:t>
      </w:r>
      <w:r w:rsidR="00587D95">
        <w:rPr>
          <w:lang w:eastAsia="en-US"/>
        </w:rPr>
        <w:t>объявлена</w:t>
      </w:r>
      <w:r>
        <w:rPr>
          <w:lang w:eastAsia="en-US"/>
        </w:rPr>
        <w:t xml:space="preserve"> настройка загрузчиков. Загрузчики – это </w:t>
      </w:r>
      <w:r w:rsidR="00AF69EE">
        <w:rPr>
          <w:lang w:eastAsia="en-US"/>
        </w:rPr>
        <w:t xml:space="preserve">модули, позволяющие </w:t>
      </w:r>
      <w:r w:rsidR="001436CC">
        <w:rPr>
          <w:lang w:val="en-US" w:eastAsia="en-US"/>
        </w:rPr>
        <w:t>W</w:t>
      </w:r>
      <w:r w:rsidR="00AF69EE">
        <w:rPr>
          <w:lang w:val="en-US" w:eastAsia="en-US"/>
        </w:rPr>
        <w:t>ebpack</w:t>
      </w:r>
      <w:r>
        <w:rPr>
          <w:lang w:eastAsia="en-US"/>
        </w:rPr>
        <w:t xml:space="preserve"> </w:t>
      </w:r>
      <w:r w:rsidR="00AF69EE">
        <w:rPr>
          <w:lang w:eastAsia="en-US"/>
        </w:rPr>
        <w:t>преобразовывать и обрабатывать</w:t>
      </w:r>
      <w:r>
        <w:rPr>
          <w:lang w:eastAsia="en-US"/>
        </w:rPr>
        <w:t xml:space="preserve"> различны</w:t>
      </w:r>
      <w:r w:rsidR="00AF69EE">
        <w:rPr>
          <w:lang w:eastAsia="en-US"/>
        </w:rPr>
        <w:t>е</w:t>
      </w:r>
      <w:r>
        <w:rPr>
          <w:lang w:eastAsia="en-US"/>
        </w:rPr>
        <w:t xml:space="preserve"> тип</w:t>
      </w:r>
      <w:r w:rsidR="00AF69EE">
        <w:rPr>
          <w:lang w:eastAsia="en-US"/>
        </w:rPr>
        <w:t>ы</w:t>
      </w:r>
      <w:r>
        <w:rPr>
          <w:lang w:eastAsia="en-US"/>
        </w:rPr>
        <w:t xml:space="preserve"> файлов</w:t>
      </w:r>
      <w:r w:rsidR="00A72D12">
        <w:rPr>
          <w:lang w:eastAsia="en-US"/>
        </w:rPr>
        <w:t xml:space="preserve">, </w:t>
      </w:r>
      <w:r w:rsidR="00987029">
        <w:rPr>
          <w:lang w:eastAsia="en-US"/>
        </w:rPr>
        <w:t xml:space="preserve">используемых </w:t>
      </w:r>
      <w:r w:rsidR="00987029">
        <w:rPr>
          <w:lang w:val="en-US" w:eastAsia="en-US"/>
        </w:rPr>
        <w:t>JavaScript</w:t>
      </w:r>
      <w:r w:rsidR="00987029">
        <w:rPr>
          <w:lang w:eastAsia="en-US"/>
        </w:rPr>
        <w:t xml:space="preserve"> приложением</w:t>
      </w:r>
      <w:r w:rsidR="00C726CB">
        <w:rPr>
          <w:lang w:eastAsia="en-US"/>
        </w:rPr>
        <w:t xml:space="preserve"> </w:t>
      </w:r>
      <w:r w:rsidR="00C726CB" w:rsidRPr="00C726CB">
        <w:rPr>
          <w:lang w:eastAsia="en-US"/>
        </w:rPr>
        <w:t>[8</w:t>
      </w:r>
      <w:r w:rsidR="00C726CB" w:rsidRPr="00C86B91">
        <w:rPr>
          <w:lang w:eastAsia="en-US"/>
        </w:rPr>
        <w:t>]</w:t>
      </w:r>
      <w:r w:rsidR="00987029">
        <w:rPr>
          <w:lang w:eastAsia="en-US"/>
        </w:rPr>
        <w:t>.</w:t>
      </w:r>
      <w:r w:rsidR="00AE57FE" w:rsidRPr="00AE57FE">
        <w:rPr>
          <w:lang w:eastAsia="en-US"/>
        </w:rPr>
        <w:t xml:space="preserve"> </w:t>
      </w:r>
      <w:r w:rsidR="00AE57FE">
        <w:rPr>
          <w:lang w:eastAsia="en-US"/>
        </w:rPr>
        <w:t xml:space="preserve">Для того, чтобы описать для каких конкретно файлов необходимо использовать тот или </w:t>
      </w:r>
      <w:r w:rsidR="00AE57FE">
        <w:rPr>
          <w:lang w:eastAsia="en-US"/>
        </w:rPr>
        <w:lastRenderedPageBreak/>
        <w:t xml:space="preserve">иной загрузчик в </w:t>
      </w:r>
      <w:r w:rsidR="00AE57FE">
        <w:rPr>
          <w:lang w:val="en-US" w:eastAsia="en-US"/>
        </w:rPr>
        <w:t>Webpack</w:t>
      </w:r>
      <w:r w:rsidR="00AE57FE" w:rsidRPr="00AE57FE">
        <w:rPr>
          <w:lang w:eastAsia="en-US"/>
        </w:rPr>
        <w:t xml:space="preserve"> </w:t>
      </w:r>
      <w:r w:rsidR="00AE57FE">
        <w:rPr>
          <w:lang w:eastAsia="en-US"/>
        </w:rPr>
        <w:t xml:space="preserve">используются правила </w:t>
      </w:r>
      <w:r w:rsidR="00AE57FE" w:rsidRPr="00AE57FE">
        <w:rPr>
          <w:lang w:eastAsia="en-US"/>
        </w:rPr>
        <w:t>(</w:t>
      </w:r>
      <w:r w:rsidR="00AE57FE">
        <w:rPr>
          <w:lang w:eastAsia="en-US"/>
        </w:rPr>
        <w:t xml:space="preserve">англ. </w:t>
      </w:r>
      <w:r w:rsidR="00AE57FE">
        <w:rPr>
          <w:lang w:val="en-US" w:eastAsia="en-US"/>
        </w:rPr>
        <w:t>rules</w:t>
      </w:r>
      <w:r w:rsidR="00AE57FE" w:rsidRPr="00AE57FE">
        <w:rPr>
          <w:lang w:eastAsia="en-US"/>
        </w:rPr>
        <w:t>).</w:t>
      </w:r>
      <w:r w:rsidR="00433D8F">
        <w:rPr>
          <w:lang w:eastAsia="en-US"/>
        </w:rPr>
        <w:t xml:space="preserve"> В </w:t>
      </w:r>
      <w:r w:rsidR="00716737">
        <w:rPr>
          <w:lang w:eastAsia="en-US"/>
        </w:rPr>
        <w:t>приведенной выше</w:t>
      </w:r>
      <w:r w:rsidR="00433D8F">
        <w:rPr>
          <w:lang w:eastAsia="en-US"/>
        </w:rPr>
        <w:t xml:space="preserve"> конфигурации объявлен</w:t>
      </w:r>
      <w:r w:rsidR="000E181D">
        <w:rPr>
          <w:lang w:eastAsia="en-US"/>
        </w:rPr>
        <w:t>ы</w:t>
      </w:r>
      <w:r w:rsidR="00BC7D2F">
        <w:rPr>
          <w:lang w:eastAsia="en-US"/>
        </w:rPr>
        <w:t xml:space="preserve"> следующие</w:t>
      </w:r>
      <w:r w:rsidR="00433D8F">
        <w:rPr>
          <w:lang w:eastAsia="en-US"/>
        </w:rPr>
        <w:t xml:space="preserve"> </w:t>
      </w:r>
      <w:r w:rsidR="00AE57FE">
        <w:rPr>
          <w:lang w:eastAsia="en-US"/>
        </w:rPr>
        <w:t>правила</w:t>
      </w:r>
      <w:r w:rsidR="00433D8F">
        <w:rPr>
          <w:lang w:eastAsia="en-US"/>
        </w:rPr>
        <w:t>:</w:t>
      </w:r>
    </w:p>
    <w:p w14:paraId="5FB10DC4" w14:textId="5166C1D8" w:rsidR="00433D8F" w:rsidRDefault="00634055" w:rsidP="008420E7">
      <w:pPr>
        <w:pStyle w:val="aa"/>
        <w:numPr>
          <w:ilvl w:val="0"/>
          <w:numId w:val="20"/>
        </w:numPr>
        <w:rPr>
          <w:lang w:eastAsia="en-US"/>
        </w:rPr>
      </w:pPr>
      <w:r>
        <w:rPr>
          <w:lang w:eastAsia="en-US"/>
        </w:rPr>
        <w:t xml:space="preserve">для </w:t>
      </w:r>
      <w:r>
        <w:rPr>
          <w:lang w:val="en-US" w:eastAsia="en-US"/>
        </w:rPr>
        <w:t>JavaScript</w:t>
      </w:r>
      <w:r w:rsidRPr="00634055">
        <w:rPr>
          <w:lang w:eastAsia="en-US"/>
        </w:rPr>
        <w:t xml:space="preserve"> </w:t>
      </w:r>
      <w:r>
        <w:rPr>
          <w:lang w:eastAsia="en-US"/>
        </w:rPr>
        <w:t xml:space="preserve">файлов использовать </w:t>
      </w:r>
      <w:r w:rsidR="007049CC">
        <w:rPr>
          <w:lang w:eastAsia="en-US"/>
        </w:rPr>
        <w:t xml:space="preserve">загрузчик, </w:t>
      </w:r>
      <w:r w:rsidR="00816E3F">
        <w:rPr>
          <w:lang w:eastAsia="en-US"/>
        </w:rPr>
        <w:t xml:space="preserve">который с помощью </w:t>
      </w:r>
      <w:r w:rsidR="00816E3F">
        <w:rPr>
          <w:lang w:val="en-US" w:eastAsia="en-US"/>
        </w:rPr>
        <w:t>Babel</w:t>
      </w:r>
      <w:r w:rsidR="00816E3F">
        <w:rPr>
          <w:lang w:eastAsia="en-US"/>
        </w:rPr>
        <w:t xml:space="preserve"> транслирует </w:t>
      </w:r>
      <w:r w:rsidR="00816E3F">
        <w:rPr>
          <w:lang w:val="en-US" w:eastAsia="en-US"/>
        </w:rPr>
        <w:t>JavaScript</w:t>
      </w:r>
      <w:r w:rsidR="00816E3F" w:rsidRPr="00816E3F">
        <w:rPr>
          <w:lang w:eastAsia="en-US"/>
        </w:rPr>
        <w:t xml:space="preserve"> </w:t>
      </w:r>
      <w:r w:rsidR="00816E3F">
        <w:rPr>
          <w:lang w:eastAsia="en-US"/>
        </w:rPr>
        <w:t>код</w:t>
      </w:r>
      <w:r w:rsidR="007049CC">
        <w:rPr>
          <w:lang w:eastAsia="en-US"/>
        </w:rPr>
        <w:t>, написанн</w:t>
      </w:r>
      <w:r w:rsidR="00816E3F">
        <w:rPr>
          <w:lang w:eastAsia="en-US"/>
        </w:rPr>
        <w:t>ый</w:t>
      </w:r>
      <w:r w:rsidR="007049CC">
        <w:rPr>
          <w:lang w:eastAsia="en-US"/>
        </w:rPr>
        <w:t xml:space="preserve"> в соответствии с последними спецификациями </w:t>
      </w:r>
      <w:r w:rsidR="007049CC" w:rsidRPr="00CF216A">
        <w:rPr>
          <w:lang w:eastAsia="en-US"/>
        </w:rPr>
        <w:t>ECMAScript</w:t>
      </w:r>
      <w:r w:rsidR="007049CC">
        <w:rPr>
          <w:lang w:eastAsia="en-US"/>
        </w:rPr>
        <w:t>, в обратно совместимую версию, соответствующую более старым спецификациям и поддерживаемую в старых браузерах</w:t>
      </w:r>
      <w:r w:rsidR="007049CC" w:rsidRPr="00442BED">
        <w:rPr>
          <w:lang w:eastAsia="en-US"/>
        </w:rPr>
        <w:t>;</w:t>
      </w:r>
    </w:p>
    <w:p w14:paraId="38CCA6A8" w14:textId="0893A039" w:rsidR="007049CC" w:rsidRDefault="00634055" w:rsidP="008420E7">
      <w:pPr>
        <w:pStyle w:val="aa"/>
        <w:numPr>
          <w:ilvl w:val="0"/>
          <w:numId w:val="20"/>
        </w:numPr>
        <w:rPr>
          <w:lang w:eastAsia="en-US"/>
        </w:rPr>
      </w:pPr>
      <w:r>
        <w:rPr>
          <w:lang w:eastAsia="en-US"/>
        </w:rPr>
        <w:t xml:space="preserve">для </w:t>
      </w:r>
      <w:r>
        <w:rPr>
          <w:lang w:val="en-US" w:eastAsia="en-US"/>
        </w:rPr>
        <w:t>CSS</w:t>
      </w:r>
      <w:r w:rsidRPr="00634055">
        <w:rPr>
          <w:lang w:eastAsia="en-US"/>
        </w:rPr>
        <w:t xml:space="preserve">, </w:t>
      </w:r>
      <w:r>
        <w:rPr>
          <w:lang w:val="en-US" w:eastAsia="en-US"/>
        </w:rPr>
        <w:t>SASS</w:t>
      </w:r>
      <w:r w:rsidRPr="00634055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SCSS</w:t>
      </w:r>
      <w:r w:rsidRPr="00634055">
        <w:rPr>
          <w:lang w:eastAsia="en-US"/>
        </w:rPr>
        <w:t xml:space="preserve"> </w:t>
      </w:r>
      <w:r>
        <w:rPr>
          <w:lang w:eastAsia="en-US"/>
        </w:rPr>
        <w:t xml:space="preserve">файлов использовать </w:t>
      </w:r>
      <w:r w:rsidR="000E181D">
        <w:rPr>
          <w:lang w:eastAsia="en-US"/>
        </w:rPr>
        <w:t>загрузчик</w:t>
      </w:r>
      <w:r w:rsidR="00F21D10">
        <w:rPr>
          <w:lang w:eastAsia="en-US"/>
        </w:rPr>
        <w:t>и</w:t>
      </w:r>
      <w:r w:rsidR="000E181D">
        <w:rPr>
          <w:lang w:eastAsia="en-US"/>
        </w:rPr>
        <w:t>,</w:t>
      </w:r>
      <w:r w:rsidR="00F21D10">
        <w:rPr>
          <w:lang w:eastAsia="en-US"/>
        </w:rPr>
        <w:t xml:space="preserve"> которые транслируют </w:t>
      </w:r>
      <w:r w:rsidR="00F21D10">
        <w:rPr>
          <w:lang w:val="en-US" w:eastAsia="en-US"/>
        </w:rPr>
        <w:t>SASS</w:t>
      </w:r>
      <w:r w:rsidR="00F21D10" w:rsidRPr="00F21D10">
        <w:rPr>
          <w:lang w:eastAsia="en-US"/>
        </w:rPr>
        <w:t xml:space="preserve"> </w:t>
      </w:r>
      <w:r w:rsidR="00F21D10">
        <w:rPr>
          <w:lang w:eastAsia="en-US"/>
        </w:rPr>
        <w:t xml:space="preserve">и </w:t>
      </w:r>
      <w:r w:rsidR="00F21D10">
        <w:rPr>
          <w:lang w:val="en-US" w:eastAsia="en-US"/>
        </w:rPr>
        <w:t>SCSS</w:t>
      </w:r>
      <w:r w:rsidR="00F21D10" w:rsidRPr="000E181D">
        <w:rPr>
          <w:lang w:eastAsia="en-US"/>
        </w:rPr>
        <w:t xml:space="preserve"> </w:t>
      </w:r>
      <w:r w:rsidR="00F21D10">
        <w:rPr>
          <w:lang w:eastAsia="en-US"/>
        </w:rPr>
        <w:t xml:space="preserve">код в </w:t>
      </w:r>
      <w:r w:rsidR="00F21D10">
        <w:rPr>
          <w:lang w:val="en-US" w:eastAsia="en-US"/>
        </w:rPr>
        <w:t>CSS</w:t>
      </w:r>
      <w:r w:rsidR="00F21D10">
        <w:rPr>
          <w:lang w:eastAsia="en-US"/>
        </w:rPr>
        <w:t xml:space="preserve"> и позволяют импортировать данные файлы в код программы на </w:t>
      </w:r>
      <w:r w:rsidR="00F21D10">
        <w:rPr>
          <w:lang w:val="en-US" w:eastAsia="en-US"/>
        </w:rPr>
        <w:t>JavaScript</w:t>
      </w:r>
      <w:r w:rsidR="005214EA" w:rsidRPr="005214EA">
        <w:rPr>
          <w:lang w:eastAsia="en-US"/>
        </w:rPr>
        <w:t>;</w:t>
      </w:r>
    </w:p>
    <w:p w14:paraId="2241F632" w14:textId="2887C3B6" w:rsidR="000E181D" w:rsidRDefault="00F5279E" w:rsidP="008420E7">
      <w:pPr>
        <w:pStyle w:val="aa"/>
        <w:numPr>
          <w:ilvl w:val="0"/>
          <w:numId w:val="20"/>
        </w:numPr>
        <w:rPr>
          <w:lang w:eastAsia="en-US"/>
        </w:rPr>
      </w:pPr>
      <w:r>
        <w:rPr>
          <w:lang w:eastAsia="en-US"/>
        </w:rPr>
        <w:t xml:space="preserve">для изображений формата </w:t>
      </w:r>
      <w:r w:rsidR="00CF22CD">
        <w:rPr>
          <w:lang w:val="en-US" w:eastAsia="en-US"/>
        </w:rPr>
        <w:t>PNG</w:t>
      </w:r>
      <w:r w:rsidRPr="00F5279E">
        <w:rPr>
          <w:lang w:eastAsia="en-US"/>
        </w:rPr>
        <w:t xml:space="preserve">, </w:t>
      </w:r>
      <w:r w:rsidR="00CF22CD">
        <w:rPr>
          <w:lang w:val="en-US" w:eastAsia="en-US"/>
        </w:rPr>
        <w:t>JPG</w:t>
      </w:r>
      <w:r w:rsidRPr="00F5279E">
        <w:rPr>
          <w:lang w:eastAsia="en-US"/>
        </w:rPr>
        <w:t xml:space="preserve">, </w:t>
      </w:r>
      <w:r w:rsidR="00CF22CD">
        <w:rPr>
          <w:lang w:val="en-US" w:eastAsia="en-US"/>
        </w:rPr>
        <w:t>GIF</w:t>
      </w:r>
      <w:r w:rsidRPr="00F5279E">
        <w:rPr>
          <w:lang w:eastAsia="en-US"/>
        </w:rPr>
        <w:t xml:space="preserve"> </w:t>
      </w:r>
      <w:r>
        <w:rPr>
          <w:lang w:eastAsia="en-US"/>
        </w:rPr>
        <w:t>и</w:t>
      </w:r>
      <w:r w:rsidRPr="00F5279E">
        <w:rPr>
          <w:lang w:eastAsia="en-US"/>
        </w:rPr>
        <w:t xml:space="preserve"> </w:t>
      </w:r>
      <w:r w:rsidR="00CF22CD">
        <w:rPr>
          <w:lang w:val="en-US" w:eastAsia="en-US"/>
        </w:rPr>
        <w:t>JPEG</w:t>
      </w:r>
      <w:r w:rsidRPr="00F5279E">
        <w:rPr>
          <w:lang w:eastAsia="en-US"/>
        </w:rPr>
        <w:t xml:space="preserve"> </w:t>
      </w:r>
      <w:r>
        <w:rPr>
          <w:lang w:eastAsia="en-US"/>
        </w:rPr>
        <w:t xml:space="preserve">использовать </w:t>
      </w:r>
      <w:r w:rsidR="00A952B4">
        <w:rPr>
          <w:lang w:eastAsia="en-US"/>
        </w:rPr>
        <w:t>загрузчик, который позволяет импортировать</w:t>
      </w:r>
      <w:r w:rsidR="007E6667">
        <w:rPr>
          <w:lang w:eastAsia="en-US"/>
        </w:rPr>
        <w:t xml:space="preserve"> </w:t>
      </w:r>
      <w:r w:rsidR="00865C54">
        <w:rPr>
          <w:lang w:eastAsia="en-US"/>
        </w:rPr>
        <w:t>их</w:t>
      </w:r>
      <w:r w:rsidR="007E6667">
        <w:rPr>
          <w:lang w:eastAsia="en-US"/>
        </w:rPr>
        <w:t xml:space="preserve"> непосредственно</w:t>
      </w:r>
      <w:r w:rsidR="00A952B4">
        <w:rPr>
          <w:lang w:eastAsia="en-US"/>
        </w:rPr>
        <w:t xml:space="preserve"> в код программы</w:t>
      </w:r>
      <w:r w:rsidR="00073B54">
        <w:rPr>
          <w:lang w:eastAsia="en-US"/>
        </w:rPr>
        <w:t xml:space="preserve">, преобразуя в строку с </w:t>
      </w:r>
      <w:r w:rsidR="00073B54">
        <w:rPr>
          <w:lang w:val="en-US" w:eastAsia="en-US"/>
        </w:rPr>
        <w:t>URL</w:t>
      </w:r>
      <w:r w:rsidR="00073B54" w:rsidRPr="00073B54">
        <w:rPr>
          <w:lang w:eastAsia="en-US"/>
        </w:rPr>
        <w:t xml:space="preserve"> </w:t>
      </w:r>
      <w:r w:rsidR="00073B54">
        <w:rPr>
          <w:lang w:eastAsia="en-US"/>
        </w:rPr>
        <w:t>адресом</w:t>
      </w:r>
      <w:r w:rsidR="00FE0321" w:rsidRPr="00FE0321">
        <w:rPr>
          <w:lang w:eastAsia="en-US"/>
        </w:rPr>
        <w:t>;</w:t>
      </w:r>
    </w:p>
    <w:p w14:paraId="7329266C" w14:textId="2F476CC4" w:rsidR="00CF1C32" w:rsidRDefault="004E6B50" w:rsidP="008420E7">
      <w:pPr>
        <w:pStyle w:val="aa"/>
        <w:numPr>
          <w:ilvl w:val="0"/>
          <w:numId w:val="20"/>
        </w:numPr>
        <w:rPr>
          <w:lang w:eastAsia="en-US"/>
        </w:rPr>
      </w:pPr>
      <w:r>
        <w:rPr>
          <w:lang w:eastAsia="en-US"/>
        </w:rPr>
        <w:t xml:space="preserve">для шрифтов использовать </w:t>
      </w:r>
      <w:r w:rsidR="00CF1C32">
        <w:rPr>
          <w:lang w:eastAsia="en-US"/>
        </w:rPr>
        <w:t xml:space="preserve">загрузчик, </w:t>
      </w:r>
      <w:r>
        <w:rPr>
          <w:lang w:eastAsia="en-US"/>
        </w:rPr>
        <w:t xml:space="preserve">который позволяет импортировать </w:t>
      </w:r>
      <w:r w:rsidR="00865C54">
        <w:rPr>
          <w:lang w:eastAsia="en-US"/>
        </w:rPr>
        <w:t>их</w:t>
      </w:r>
      <w:r>
        <w:rPr>
          <w:lang w:eastAsia="en-US"/>
        </w:rPr>
        <w:t xml:space="preserve"> непосредственно в код программы, преобразуя в строку с </w:t>
      </w:r>
      <w:r>
        <w:rPr>
          <w:lang w:val="en-US" w:eastAsia="en-US"/>
        </w:rPr>
        <w:t>URL</w:t>
      </w:r>
      <w:r w:rsidRPr="00073B54">
        <w:rPr>
          <w:lang w:eastAsia="en-US"/>
        </w:rPr>
        <w:t xml:space="preserve"> </w:t>
      </w:r>
      <w:r>
        <w:rPr>
          <w:lang w:eastAsia="en-US"/>
        </w:rPr>
        <w:t>адресом</w:t>
      </w:r>
      <w:r w:rsidRPr="00FE0321">
        <w:rPr>
          <w:lang w:eastAsia="en-US"/>
        </w:rPr>
        <w:t>;</w:t>
      </w:r>
    </w:p>
    <w:p w14:paraId="7E066F4E" w14:textId="0D831B37" w:rsidR="00FE0321" w:rsidRDefault="00933998" w:rsidP="008420E7">
      <w:pPr>
        <w:pStyle w:val="aa"/>
        <w:numPr>
          <w:ilvl w:val="0"/>
          <w:numId w:val="20"/>
        </w:numPr>
        <w:rPr>
          <w:lang w:eastAsia="en-US"/>
        </w:rPr>
      </w:pPr>
      <w:r>
        <w:rPr>
          <w:lang w:eastAsia="en-US"/>
        </w:rPr>
        <w:t xml:space="preserve">для файлов формата </w:t>
      </w:r>
      <w:r>
        <w:rPr>
          <w:lang w:val="en-US" w:eastAsia="en-US"/>
        </w:rPr>
        <w:t>SVG</w:t>
      </w:r>
      <w:r w:rsidRPr="00933998">
        <w:rPr>
          <w:lang w:eastAsia="en-US"/>
        </w:rPr>
        <w:t xml:space="preserve"> </w:t>
      </w:r>
      <w:r>
        <w:rPr>
          <w:lang w:eastAsia="en-US"/>
        </w:rPr>
        <w:t xml:space="preserve">использовать </w:t>
      </w:r>
      <w:r w:rsidR="00FE0321">
        <w:rPr>
          <w:lang w:eastAsia="en-US"/>
        </w:rPr>
        <w:t xml:space="preserve">загрузчик, </w:t>
      </w:r>
      <w:r w:rsidR="002F7FCB">
        <w:rPr>
          <w:lang w:eastAsia="en-US"/>
        </w:rPr>
        <w:t>который позволяет импортировать</w:t>
      </w:r>
      <w:r w:rsidR="00FE0321">
        <w:rPr>
          <w:lang w:eastAsia="en-US"/>
        </w:rPr>
        <w:t xml:space="preserve"> </w:t>
      </w:r>
      <w:r w:rsidR="00AC5B9F">
        <w:rPr>
          <w:lang w:eastAsia="en-US"/>
        </w:rPr>
        <w:t>данные файлы</w:t>
      </w:r>
      <w:r w:rsidR="008536F6">
        <w:rPr>
          <w:lang w:eastAsia="en-US"/>
        </w:rPr>
        <w:t xml:space="preserve"> непосредственно</w:t>
      </w:r>
      <w:r w:rsidR="00865C54">
        <w:rPr>
          <w:lang w:eastAsia="en-US"/>
        </w:rPr>
        <w:t xml:space="preserve"> </w:t>
      </w:r>
      <w:r w:rsidR="002F7FCB">
        <w:rPr>
          <w:lang w:eastAsia="en-US"/>
        </w:rPr>
        <w:t>в код программы, преобразуя их</w:t>
      </w:r>
      <w:r w:rsidR="00FE0321">
        <w:rPr>
          <w:lang w:eastAsia="en-US"/>
        </w:rPr>
        <w:t xml:space="preserve"> в </w:t>
      </w:r>
      <w:r w:rsidR="00FE0321">
        <w:rPr>
          <w:lang w:val="en-US" w:eastAsia="en-US"/>
        </w:rPr>
        <w:t>React</w:t>
      </w:r>
      <w:r w:rsidR="00FE0321" w:rsidRPr="00FE0321">
        <w:rPr>
          <w:lang w:eastAsia="en-US"/>
        </w:rPr>
        <w:t>-</w:t>
      </w:r>
      <w:r w:rsidR="00FE0321">
        <w:rPr>
          <w:lang w:eastAsia="en-US"/>
        </w:rPr>
        <w:t xml:space="preserve">компоненты или </w:t>
      </w:r>
      <w:r w:rsidR="002F7FCB">
        <w:rPr>
          <w:lang w:eastAsia="en-US"/>
        </w:rPr>
        <w:t xml:space="preserve">строку с </w:t>
      </w:r>
      <w:r w:rsidR="002F7FCB">
        <w:rPr>
          <w:lang w:val="en-US" w:eastAsia="en-US"/>
        </w:rPr>
        <w:t>URL</w:t>
      </w:r>
      <w:r w:rsidR="002F7FCB" w:rsidRPr="002F7FCB">
        <w:rPr>
          <w:lang w:eastAsia="en-US"/>
        </w:rPr>
        <w:t xml:space="preserve"> </w:t>
      </w:r>
      <w:r w:rsidR="002F7FCB">
        <w:rPr>
          <w:lang w:eastAsia="en-US"/>
        </w:rPr>
        <w:t>адресом</w:t>
      </w:r>
      <w:r w:rsidR="00FE0321">
        <w:rPr>
          <w:lang w:eastAsia="en-US"/>
        </w:rPr>
        <w:t>.</w:t>
      </w:r>
    </w:p>
    <w:p w14:paraId="79B7D13D" w14:textId="5178FCCB" w:rsidR="00D620A8" w:rsidRDefault="008742E1" w:rsidP="00D620A8">
      <w:pPr>
        <w:rPr>
          <w:lang w:eastAsia="en-US"/>
        </w:rPr>
      </w:pPr>
      <w:r>
        <w:rPr>
          <w:lang w:eastAsia="en-US"/>
        </w:rPr>
        <w:t xml:space="preserve">Следующая настройка в приведенной конфигурации называется </w:t>
      </w:r>
      <w:r>
        <w:rPr>
          <w:lang w:val="en-US" w:eastAsia="en-US"/>
        </w:rPr>
        <w:t>plugins</w:t>
      </w:r>
      <w:r w:rsidRPr="008742E1">
        <w:rPr>
          <w:lang w:eastAsia="en-US"/>
        </w:rPr>
        <w:t xml:space="preserve"> (</w:t>
      </w:r>
      <w:r>
        <w:rPr>
          <w:lang w:eastAsia="en-US"/>
        </w:rPr>
        <w:t xml:space="preserve">плагины). Плагины – это дополнительные модули </w:t>
      </w:r>
      <w:r>
        <w:rPr>
          <w:lang w:val="en-US" w:eastAsia="en-US"/>
        </w:rPr>
        <w:t>Webpack</w:t>
      </w:r>
      <w:r>
        <w:rPr>
          <w:lang w:eastAsia="en-US"/>
        </w:rPr>
        <w:t>, которые используется для всех видов задач, которые невозможно реализовать с помощью загрузчиков</w:t>
      </w:r>
      <w:r w:rsidR="00AA3011" w:rsidRPr="00AA3011">
        <w:rPr>
          <w:lang w:eastAsia="en-US"/>
        </w:rPr>
        <w:t xml:space="preserve"> [9</w:t>
      </w:r>
      <w:r w:rsidR="00AA3011" w:rsidRPr="003452E4">
        <w:rPr>
          <w:lang w:eastAsia="en-US"/>
        </w:rPr>
        <w:t>]</w:t>
      </w:r>
      <w:r>
        <w:rPr>
          <w:lang w:eastAsia="en-US"/>
        </w:rPr>
        <w:t>. В реализованной конфигурации объявлены следующие плагины:</w:t>
      </w:r>
    </w:p>
    <w:p w14:paraId="415D938D" w14:textId="22BAED0A" w:rsidR="008742E1" w:rsidRDefault="008742E1" w:rsidP="008420E7">
      <w:pPr>
        <w:pStyle w:val="aa"/>
        <w:numPr>
          <w:ilvl w:val="0"/>
          <w:numId w:val="21"/>
        </w:numPr>
        <w:rPr>
          <w:lang w:eastAsia="en-US"/>
        </w:rPr>
      </w:pPr>
      <w:r w:rsidRPr="008742E1">
        <w:rPr>
          <w:lang w:eastAsia="en-US"/>
        </w:rPr>
        <w:t>«</w:t>
      </w:r>
      <w:r w:rsidRPr="008742E1">
        <w:rPr>
          <w:lang w:val="en-US" w:eastAsia="en-US"/>
        </w:rPr>
        <w:t>clean</w:t>
      </w:r>
      <w:r w:rsidRPr="008742E1">
        <w:rPr>
          <w:lang w:eastAsia="en-US"/>
        </w:rPr>
        <w:t>-</w:t>
      </w:r>
      <w:r w:rsidRPr="008742E1">
        <w:rPr>
          <w:lang w:val="en-US" w:eastAsia="en-US"/>
        </w:rPr>
        <w:t>webpack</w:t>
      </w:r>
      <w:r w:rsidRPr="008742E1">
        <w:rPr>
          <w:lang w:eastAsia="en-US"/>
        </w:rPr>
        <w:t>-</w:t>
      </w:r>
      <w:r w:rsidRPr="008742E1">
        <w:rPr>
          <w:lang w:val="en-US" w:eastAsia="en-US"/>
        </w:rPr>
        <w:t>plugin</w:t>
      </w:r>
      <w:r w:rsidRPr="008742E1">
        <w:rPr>
          <w:lang w:eastAsia="en-US"/>
        </w:rPr>
        <w:t xml:space="preserve">» – </w:t>
      </w:r>
      <w:r>
        <w:rPr>
          <w:lang w:eastAsia="en-US"/>
        </w:rPr>
        <w:t>данный</w:t>
      </w:r>
      <w:r w:rsidRPr="008742E1">
        <w:rPr>
          <w:lang w:eastAsia="en-US"/>
        </w:rPr>
        <w:t xml:space="preserve"> </w:t>
      </w:r>
      <w:r>
        <w:rPr>
          <w:lang w:eastAsia="en-US"/>
        </w:rPr>
        <w:t xml:space="preserve">плагин отвечает за очистку директории, в которую </w:t>
      </w:r>
      <w:r>
        <w:rPr>
          <w:lang w:val="en-US" w:eastAsia="en-US"/>
        </w:rPr>
        <w:t>Webpack</w:t>
      </w:r>
      <w:r w:rsidRPr="008742E1">
        <w:rPr>
          <w:lang w:eastAsia="en-US"/>
        </w:rPr>
        <w:t xml:space="preserve"> </w:t>
      </w:r>
      <w:r>
        <w:rPr>
          <w:lang w:eastAsia="en-US"/>
        </w:rPr>
        <w:t>записывает получившиеся сборки программы.</w:t>
      </w:r>
      <w:r w:rsidR="00BE12AA">
        <w:rPr>
          <w:lang w:eastAsia="en-US"/>
        </w:rPr>
        <w:t xml:space="preserve"> </w:t>
      </w:r>
      <w:r w:rsidR="001738A3">
        <w:rPr>
          <w:lang w:eastAsia="en-US"/>
        </w:rPr>
        <w:t>Очистка необходима</w:t>
      </w:r>
      <w:r w:rsidR="00CB200E">
        <w:rPr>
          <w:lang w:eastAsia="en-US"/>
        </w:rPr>
        <w:t xml:space="preserve">, </w:t>
      </w:r>
      <w:r w:rsidR="00BE12AA">
        <w:rPr>
          <w:lang w:eastAsia="en-US"/>
        </w:rPr>
        <w:t>чтобы файлы из старых сборок</w:t>
      </w:r>
      <w:r w:rsidR="00CB200E">
        <w:rPr>
          <w:lang w:eastAsia="en-US"/>
        </w:rPr>
        <w:t xml:space="preserve">, </w:t>
      </w:r>
      <w:r w:rsidR="00B35FA9">
        <w:rPr>
          <w:lang w:eastAsia="en-US"/>
        </w:rPr>
        <w:t>у которых наименование может изменяться</w:t>
      </w:r>
      <w:r w:rsidR="00CB200E">
        <w:rPr>
          <w:lang w:eastAsia="en-US"/>
        </w:rPr>
        <w:t>,</w:t>
      </w:r>
      <w:r w:rsidR="00BE12AA">
        <w:rPr>
          <w:lang w:eastAsia="en-US"/>
        </w:rPr>
        <w:t xml:space="preserve"> не скапливались в </w:t>
      </w:r>
      <w:r w:rsidR="00626F10">
        <w:rPr>
          <w:lang w:eastAsia="en-US"/>
        </w:rPr>
        <w:t>выходной директории</w:t>
      </w:r>
      <w:r w:rsidR="00FA041B" w:rsidRPr="00C145F1">
        <w:rPr>
          <w:lang w:eastAsia="en-US"/>
        </w:rPr>
        <w:t>;</w:t>
      </w:r>
    </w:p>
    <w:p w14:paraId="2CDB03FF" w14:textId="7816EDBD" w:rsidR="008742E1" w:rsidRDefault="00353FED" w:rsidP="008420E7">
      <w:pPr>
        <w:pStyle w:val="aa"/>
        <w:numPr>
          <w:ilvl w:val="0"/>
          <w:numId w:val="21"/>
        </w:numPr>
        <w:rPr>
          <w:lang w:eastAsia="en-US"/>
        </w:rPr>
      </w:pPr>
      <w:r w:rsidRPr="00353FED">
        <w:rPr>
          <w:lang w:eastAsia="en-US"/>
        </w:rPr>
        <w:t>«</w:t>
      </w:r>
      <w:r w:rsidRPr="00353FED">
        <w:rPr>
          <w:lang w:val="en-US" w:eastAsia="en-US"/>
        </w:rPr>
        <w:t>mini</w:t>
      </w:r>
      <w:r w:rsidRPr="00353FED">
        <w:rPr>
          <w:lang w:eastAsia="en-US"/>
        </w:rPr>
        <w:t>-</w:t>
      </w:r>
      <w:r w:rsidRPr="00353FED">
        <w:rPr>
          <w:lang w:val="en-US" w:eastAsia="en-US"/>
        </w:rPr>
        <w:t>css</w:t>
      </w:r>
      <w:r w:rsidRPr="00353FED">
        <w:rPr>
          <w:lang w:eastAsia="en-US"/>
        </w:rPr>
        <w:t>-</w:t>
      </w:r>
      <w:r w:rsidRPr="00353FED">
        <w:rPr>
          <w:lang w:val="en-US" w:eastAsia="en-US"/>
        </w:rPr>
        <w:t>extract</w:t>
      </w:r>
      <w:r w:rsidRPr="00353FED">
        <w:rPr>
          <w:lang w:eastAsia="en-US"/>
        </w:rPr>
        <w:t>-</w:t>
      </w:r>
      <w:r w:rsidRPr="00353FED">
        <w:rPr>
          <w:lang w:val="en-US" w:eastAsia="en-US"/>
        </w:rPr>
        <w:t>plugin</w:t>
      </w:r>
      <w:r w:rsidRPr="00353FED">
        <w:rPr>
          <w:lang w:eastAsia="en-US"/>
        </w:rPr>
        <w:t xml:space="preserve">» – </w:t>
      </w:r>
      <w:r>
        <w:rPr>
          <w:lang w:eastAsia="en-US"/>
        </w:rPr>
        <w:t>данный</w:t>
      </w:r>
      <w:r w:rsidRPr="00353FED">
        <w:rPr>
          <w:lang w:eastAsia="en-US"/>
        </w:rPr>
        <w:t xml:space="preserve"> </w:t>
      </w:r>
      <w:r>
        <w:rPr>
          <w:lang w:eastAsia="en-US"/>
        </w:rPr>
        <w:t>плагин</w:t>
      </w:r>
      <w:r w:rsidRPr="00353FED">
        <w:rPr>
          <w:lang w:eastAsia="en-US"/>
        </w:rPr>
        <w:t xml:space="preserve"> </w:t>
      </w:r>
      <w:r w:rsidR="00F77DCD">
        <w:rPr>
          <w:lang w:eastAsia="en-US"/>
        </w:rPr>
        <w:t>извлекает</w:t>
      </w:r>
      <w:r>
        <w:rPr>
          <w:lang w:eastAsia="en-US"/>
        </w:rPr>
        <w:t xml:space="preserve"> </w:t>
      </w:r>
      <w:r>
        <w:rPr>
          <w:lang w:val="en-US" w:eastAsia="en-US"/>
        </w:rPr>
        <w:t>CSS</w:t>
      </w:r>
      <w:r>
        <w:rPr>
          <w:lang w:eastAsia="en-US"/>
        </w:rPr>
        <w:t xml:space="preserve"> в отдельные файлы</w:t>
      </w:r>
      <w:r w:rsidR="00FA041B" w:rsidRPr="00FA041B">
        <w:rPr>
          <w:lang w:eastAsia="en-US"/>
        </w:rPr>
        <w:t>;</w:t>
      </w:r>
    </w:p>
    <w:p w14:paraId="37E490F5" w14:textId="3B6CC049" w:rsidR="00F77DCD" w:rsidRDefault="00F77DCD" w:rsidP="008420E7">
      <w:pPr>
        <w:pStyle w:val="aa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lastRenderedPageBreak/>
        <w:t>«</w:t>
      </w:r>
      <w:r w:rsidRPr="00F77DCD">
        <w:rPr>
          <w:lang w:eastAsia="en-US"/>
        </w:rPr>
        <w:t>html-webpack-plugin</w:t>
      </w:r>
      <w:r>
        <w:rPr>
          <w:lang w:eastAsia="en-US"/>
        </w:rPr>
        <w:t xml:space="preserve">» – данный плагин на основе шаблона формирует </w:t>
      </w:r>
      <w:r>
        <w:rPr>
          <w:lang w:val="en-US" w:eastAsia="en-US"/>
        </w:rPr>
        <w:t>HTML</w:t>
      </w:r>
      <w:r w:rsidRPr="00F77DCD">
        <w:rPr>
          <w:lang w:eastAsia="en-US"/>
        </w:rPr>
        <w:t xml:space="preserve"> </w:t>
      </w:r>
      <w:r>
        <w:rPr>
          <w:lang w:eastAsia="en-US"/>
        </w:rPr>
        <w:t>файл</w:t>
      </w:r>
      <w:r w:rsidR="00756937">
        <w:rPr>
          <w:lang w:eastAsia="en-US"/>
        </w:rPr>
        <w:t>,</w:t>
      </w:r>
      <w:r>
        <w:rPr>
          <w:lang w:eastAsia="en-US"/>
        </w:rPr>
        <w:t xml:space="preserve"> в который встраивает собранные </w:t>
      </w:r>
      <w:r>
        <w:rPr>
          <w:lang w:val="en-US" w:eastAsia="en-US"/>
        </w:rPr>
        <w:t>Webpack</w:t>
      </w:r>
      <w:r w:rsidRPr="00F77DCD">
        <w:rPr>
          <w:lang w:eastAsia="en-US"/>
        </w:rPr>
        <w:t xml:space="preserve"> </w:t>
      </w:r>
      <w:r>
        <w:rPr>
          <w:lang w:eastAsia="en-US"/>
        </w:rPr>
        <w:t xml:space="preserve">ресурсы, такие как </w:t>
      </w:r>
      <w:r>
        <w:rPr>
          <w:lang w:val="en-US" w:eastAsia="en-US"/>
        </w:rPr>
        <w:t>JavaScript</w:t>
      </w:r>
      <w:r w:rsidRPr="00F77DCD">
        <w:rPr>
          <w:lang w:eastAsia="en-US"/>
        </w:rPr>
        <w:t xml:space="preserve"> </w:t>
      </w:r>
      <w:r>
        <w:rPr>
          <w:lang w:eastAsia="en-US"/>
        </w:rPr>
        <w:t xml:space="preserve">файлы, </w:t>
      </w:r>
      <w:r>
        <w:rPr>
          <w:lang w:val="en-US" w:eastAsia="en-US"/>
        </w:rPr>
        <w:t>CSS</w:t>
      </w:r>
      <w:r w:rsidRPr="00F77DCD">
        <w:rPr>
          <w:lang w:eastAsia="en-US"/>
        </w:rPr>
        <w:t xml:space="preserve"> </w:t>
      </w:r>
      <w:r>
        <w:rPr>
          <w:lang w:eastAsia="en-US"/>
        </w:rPr>
        <w:t xml:space="preserve">файлы и </w:t>
      </w:r>
      <w:r w:rsidR="008C682B">
        <w:rPr>
          <w:lang w:eastAsia="en-US"/>
        </w:rPr>
        <w:t>другие</w:t>
      </w:r>
      <w:r>
        <w:rPr>
          <w:lang w:eastAsia="en-US"/>
        </w:rPr>
        <w:t>.</w:t>
      </w:r>
      <w:r w:rsidR="00A45078">
        <w:rPr>
          <w:lang w:eastAsia="en-US"/>
        </w:rPr>
        <w:t xml:space="preserve"> Этот плагин необходим, чтобы автоматически </w:t>
      </w:r>
      <w:r w:rsidR="008C0EA2">
        <w:rPr>
          <w:lang w:eastAsia="en-US"/>
        </w:rPr>
        <w:t>создавать</w:t>
      </w:r>
      <w:r w:rsidR="00A45078">
        <w:rPr>
          <w:lang w:eastAsia="en-US"/>
        </w:rPr>
        <w:t xml:space="preserve"> </w:t>
      </w:r>
      <w:r w:rsidR="00A45078">
        <w:rPr>
          <w:lang w:val="en-US" w:eastAsia="en-US"/>
        </w:rPr>
        <w:t>HTML</w:t>
      </w:r>
      <w:r w:rsidR="00A45078" w:rsidRPr="00A45078">
        <w:rPr>
          <w:lang w:eastAsia="en-US"/>
        </w:rPr>
        <w:t xml:space="preserve"> </w:t>
      </w:r>
      <w:r w:rsidR="00A45078">
        <w:rPr>
          <w:lang w:eastAsia="en-US"/>
        </w:rPr>
        <w:t>страниц</w:t>
      </w:r>
      <w:r w:rsidR="008C0EA2">
        <w:rPr>
          <w:lang w:eastAsia="en-US"/>
        </w:rPr>
        <w:t>у</w:t>
      </w:r>
      <w:r w:rsidR="00A45078">
        <w:rPr>
          <w:lang w:eastAsia="en-US"/>
        </w:rPr>
        <w:t xml:space="preserve">, </w:t>
      </w:r>
      <w:r w:rsidR="00F84B28">
        <w:rPr>
          <w:lang w:eastAsia="en-US"/>
        </w:rPr>
        <w:t>в которую будет загружаться реализованное</w:t>
      </w:r>
      <w:r w:rsidR="00C334AE">
        <w:rPr>
          <w:lang w:eastAsia="en-US"/>
        </w:rPr>
        <w:t xml:space="preserve"> </w:t>
      </w:r>
      <w:r w:rsidR="00C334AE">
        <w:rPr>
          <w:lang w:val="en-US" w:eastAsia="en-US"/>
        </w:rPr>
        <w:t>JavaScript</w:t>
      </w:r>
      <w:r w:rsidR="00C334AE" w:rsidRPr="00C334AE">
        <w:rPr>
          <w:lang w:eastAsia="en-US"/>
        </w:rPr>
        <w:t xml:space="preserve"> </w:t>
      </w:r>
      <w:r w:rsidR="00C334AE">
        <w:rPr>
          <w:lang w:eastAsia="en-US"/>
        </w:rPr>
        <w:t>приложение</w:t>
      </w:r>
      <w:r w:rsidR="00FA041B" w:rsidRPr="00FA041B">
        <w:rPr>
          <w:lang w:eastAsia="en-US"/>
        </w:rPr>
        <w:t>;</w:t>
      </w:r>
    </w:p>
    <w:p w14:paraId="41A971E8" w14:textId="496A9C9F" w:rsidR="00246784" w:rsidRDefault="00407904" w:rsidP="008420E7">
      <w:pPr>
        <w:pStyle w:val="aa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>«</w:t>
      </w:r>
      <w:r w:rsidRPr="00407904">
        <w:rPr>
          <w:lang w:eastAsia="en-US"/>
        </w:rPr>
        <w:t>ContextReplacementPlugin</w:t>
      </w:r>
      <w:r>
        <w:rPr>
          <w:lang w:eastAsia="en-US"/>
        </w:rPr>
        <w:t>» – данный плагин необходим</w:t>
      </w:r>
      <w:r w:rsidRPr="00407904">
        <w:rPr>
          <w:lang w:eastAsia="en-US"/>
        </w:rPr>
        <w:t>,</w:t>
      </w:r>
      <w:r>
        <w:rPr>
          <w:lang w:eastAsia="en-US"/>
        </w:rPr>
        <w:t xml:space="preserve"> чтобы при использовании пакета «</w:t>
      </w:r>
      <w:r>
        <w:rPr>
          <w:lang w:val="en-US" w:eastAsia="en-US"/>
        </w:rPr>
        <w:t>moment</w:t>
      </w:r>
      <w:r w:rsidRPr="00407904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» загружать только необходимые языковые локали.</w:t>
      </w:r>
    </w:p>
    <w:p w14:paraId="1A075D6D" w14:textId="3AD313E2" w:rsidR="00F354DF" w:rsidRDefault="00FE4CAA" w:rsidP="00FE4CAA">
      <w:pPr>
        <w:rPr>
          <w:lang w:eastAsia="en-US"/>
        </w:rPr>
      </w:pPr>
      <w:r>
        <w:rPr>
          <w:lang w:eastAsia="en-US"/>
        </w:rPr>
        <w:t>Последней настройкой в приведенной конфигурации является «</w:t>
      </w:r>
      <w:r>
        <w:rPr>
          <w:lang w:val="en-US" w:eastAsia="en-US"/>
        </w:rPr>
        <w:t>resolve</w:t>
      </w:r>
      <w:r w:rsidR="00490191" w:rsidRPr="00490191">
        <w:rPr>
          <w:lang w:eastAsia="en-US"/>
        </w:rPr>
        <w:t>.</w:t>
      </w:r>
      <w:r w:rsidR="00490191">
        <w:rPr>
          <w:lang w:val="en-US" w:eastAsia="en-US"/>
        </w:rPr>
        <w:t>alias</w:t>
      </w:r>
      <w:r>
        <w:rPr>
          <w:lang w:eastAsia="en-US"/>
        </w:rPr>
        <w:t>».</w:t>
      </w:r>
      <w:r w:rsidR="00490191" w:rsidRPr="00490191">
        <w:rPr>
          <w:lang w:eastAsia="en-US"/>
        </w:rPr>
        <w:t xml:space="preserve"> </w:t>
      </w:r>
      <w:r w:rsidR="00490191">
        <w:rPr>
          <w:lang w:eastAsia="en-US"/>
        </w:rPr>
        <w:t>Данная настройка позволяет определить псевдонимы для различных путей в файловой системе.</w:t>
      </w:r>
      <w:r>
        <w:rPr>
          <w:lang w:eastAsia="en-US"/>
        </w:rPr>
        <w:t xml:space="preserve"> </w:t>
      </w:r>
      <w:r w:rsidR="00490191">
        <w:rPr>
          <w:lang w:eastAsia="en-US"/>
        </w:rPr>
        <w:t>В итоге, это</w:t>
      </w:r>
      <w:r w:rsidR="0016497F">
        <w:rPr>
          <w:lang w:eastAsia="en-US"/>
        </w:rPr>
        <w:t xml:space="preserve"> позволяет сократить строку пути при импорте модулей. Например, вместо «</w:t>
      </w:r>
      <w:r w:rsidR="0016497F" w:rsidRPr="0016497F">
        <w:rPr>
          <w:lang w:eastAsia="en-US"/>
        </w:rPr>
        <w:t>..</w:t>
      </w:r>
      <w:r w:rsidR="005E07F1" w:rsidRPr="005E07F1">
        <w:rPr>
          <w:lang w:eastAsia="en-US"/>
        </w:rPr>
        <w:t>/..</w:t>
      </w:r>
      <w:r w:rsidR="0016497F" w:rsidRPr="0016497F">
        <w:rPr>
          <w:lang w:eastAsia="en-US"/>
        </w:rPr>
        <w:t>/</w:t>
      </w:r>
      <w:r w:rsidR="00F97E0E" w:rsidRPr="00F97E0E">
        <w:rPr>
          <w:lang w:eastAsia="en-US"/>
        </w:rPr>
        <w:t>..</w:t>
      </w:r>
      <w:r w:rsidR="005E07F1" w:rsidRPr="005E07F1">
        <w:rPr>
          <w:lang w:eastAsia="en-US"/>
        </w:rPr>
        <w:t>/</w:t>
      </w:r>
      <w:r w:rsidR="005E07F1">
        <w:rPr>
          <w:lang w:val="en-US" w:eastAsia="en-US"/>
        </w:rPr>
        <w:t>helpers</w:t>
      </w:r>
      <w:r w:rsidR="005E07F1" w:rsidRPr="005E07F1">
        <w:rPr>
          <w:lang w:eastAsia="en-US"/>
        </w:rPr>
        <w:t>/</w:t>
      </w:r>
      <w:r w:rsidR="0016497F">
        <w:rPr>
          <w:lang w:val="en-US" w:eastAsia="en-US"/>
        </w:rPr>
        <w:t>module</w:t>
      </w:r>
      <w:r w:rsidR="0016497F" w:rsidRPr="0016497F">
        <w:rPr>
          <w:lang w:eastAsia="en-US"/>
        </w:rPr>
        <w:t>.</w:t>
      </w:r>
      <w:r w:rsidR="0016497F">
        <w:rPr>
          <w:lang w:val="en-US" w:eastAsia="en-US"/>
        </w:rPr>
        <w:t>js</w:t>
      </w:r>
      <w:r w:rsidR="0016497F">
        <w:rPr>
          <w:lang w:eastAsia="en-US"/>
        </w:rPr>
        <w:t>» можно использовать «</w:t>
      </w:r>
      <w:r w:rsidR="0016497F" w:rsidRPr="0016497F">
        <w:rPr>
          <w:lang w:eastAsia="en-US"/>
        </w:rPr>
        <w:t>@</w:t>
      </w:r>
      <w:r w:rsidR="00F97E0E">
        <w:rPr>
          <w:lang w:val="en-US" w:eastAsia="en-US"/>
        </w:rPr>
        <w:t>helpers</w:t>
      </w:r>
      <w:r w:rsidR="0016497F" w:rsidRPr="0016497F">
        <w:rPr>
          <w:lang w:eastAsia="en-US"/>
        </w:rPr>
        <w:t>/</w:t>
      </w:r>
      <w:r w:rsidR="0016497F">
        <w:rPr>
          <w:lang w:val="en-US" w:eastAsia="en-US"/>
        </w:rPr>
        <w:t>module</w:t>
      </w:r>
      <w:r w:rsidR="0016497F" w:rsidRPr="0016497F">
        <w:rPr>
          <w:lang w:eastAsia="en-US"/>
        </w:rPr>
        <w:t>.</w:t>
      </w:r>
      <w:r w:rsidR="0016497F">
        <w:rPr>
          <w:lang w:val="en-US" w:eastAsia="en-US"/>
        </w:rPr>
        <w:t>js</w:t>
      </w:r>
      <w:r w:rsidR="0016497F">
        <w:rPr>
          <w:lang w:eastAsia="en-US"/>
        </w:rPr>
        <w:t>», где «</w:t>
      </w:r>
      <w:r w:rsidR="0016497F" w:rsidRPr="0016497F">
        <w:rPr>
          <w:lang w:eastAsia="en-US"/>
        </w:rPr>
        <w:t>@</w:t>
      </w:r>
      <w:r w:rsidR="00F1292A">
        <w:rPr>
          <w:lang w:val="en-US" w:eastAsia="en-US"/>
        </w:rPr>
        <w:t>helpers</w:t>
      </w:r>
      <w:r w:rsidR="0016497F">
        <w:rPr>
          <w:lang w:eastAsia="en-US"/>
        </w:rPr>
        <w:t>»</w:t>
      </w:r>
      <w:r w:rsidR="00D91A58">
        <w:rPr>
          <w:lang w:eastAsia="en-US"/>
        </w:rPr>
        <w:t xml:space="preserve"> –</w:t>
      </w:r>
      <w:r w:rsidR="0016497F">
        <w:rPr>
          <w:lang w:eastAsia="en-US"/>
        </w:rPr>
        <w:t xml:space="preserve"> это псевдоним для нужной директории.</w:t>
      </w:r>
    </w:p>
    <w:p w14:paraId="4EAE9101" w14:textId="02728693" w:rsidR="00E909DE" w:rsidRPr="00010068" w:rsidRDefault="00E909DE" w:rsidP="00FE4CAA">
      <w:pPr>
        <w:rPr>
          <w:lang w:eastAsia="en-US"/>
        </w:rPr>
      </w:pPr>
      <w:r>
        <w:rPr>
          <w:lang w:eastAsia="en-US"/>
        </w:rPr>
        <w:t xml:space="preserve">Следующим шагом необходимо создать ещё две конфигурации </w:t>
      </w:r>
      <w:r>
        <w:rPr>
          <w:lang w:val="en-US" w:eastAsia="en-US"/>
        </w:rPr>
        <w:t>Webpack</w:t>
      </w:r>
      <w:r>
        <w:rPr>
          <w:lang w:eastAsia="en-US"/>
        </w:rPr>
        <w:t xml:space="preserve">, каждая из которых будет использоваться в зависимости от </w:t>
      </w:r>
      <w:r w:rsidRPr="00E909DE">
        <w:rPr>
          <w:lang w:eastAsia="en-US"/>
        </w:rPr>
        <w:t xml:space="preserve"> </w:t>
      </w:r>
      <w:r>
        <w:rPr>
          <w:lang w:eastAsia="en-US"/>
        </w:rPr>
        <w:t xml:space="preserve">окружения: </w:t>
      </w:r>
      <w:r>
        <w:rPr>
          <w:lang w:val="en-US" w:eastAsia="en-US"/>
        </w:rPr>
        <w:t>development</w:t>
      </w:r>
      <w:r w:rsidRPr="00E909DE">
        <w:rPr>
          <w:lang w:eastAsia="en-US"/>
        </w:rPr>
        <w:t xml:space="preserve"> </w:t>
      </w:r>
      <w:r>
        <w:rPr>
          <w:lang w:eastAsia="en-US"/>
        </w:rPr>
        <w:t xml:space="preserve">или </w:t>
      </w:r>
      <w:r>
        <w:rPr>
          <w:lang w:val="en-US" w:eastAsia="en-US"/>
        </w:rPr>
        <w:t>production</w:t>
      </w:r>
      <w:r w:rsidRPr="00E909DE">
        <w:rPr>
          <w:lang w:eastAsia="en-US"/>
        </w:rPr>
        <w:t>.</w:t>
      </w:r>
    </w:p>
    <w:p w14:paraId="7EA17563" w14:textId="2A4FFDE2" w:rsidR="00010068" w:rsidRDefault="0025689E" w:rsidP="00FE4CAA">
      <w:pPr>
        <w:rPr>
          <w:lang w:eastAsia="en-US"/>
        </w:rPr>
      </w:pPr>
      <w:r>
        <w:rPr>
          <w:lang w:eastAsia="en-US"/>
        </w:rPr>
        <w:t>Файл конфигурации</w:t>
      </w:r>
      <w:r w:rsidR="00010068">
        <w:rPr>
          <w:lang w:eastAsia="en-US"/>
        </w:rPr>
        <w:t xml:space="preserve"> для </w:t>
      </w:r>
      <w:r w:rsidR="00010068">
        <w:rPr>
          <w:lang w:val="en-US" w:eastAsia="en-US"/>
        </w:rPr>
        <w:t>development</w:t>
      </w:r>
      <w:r w:rsidR="00010068" w:rsidRPr="00010068">
        <w:rPr>
          <w:lang w:eastAsia="en-US"/>
        </w:rPr>
        <w:t xml:space="preserve"> </w:t>
      </w:r>
      <w:r w:rsidR="00010068">
        <w:rPr>
          <w:lang w:eastAsia="en-US"/>
        </w:rPr>
        <w:t>окружения</w:t>
      </w:r>
      <w:r>
        <w:rPr>
          <w:lang w:eastAsia="en-US"/>
        </w:rPr>
        <w:t xml:space="preserve"> с названием «</w:t>
      </w:r>
      <w:r>
        <w:rPr>
          <w:lang w:val="en-US" w:eastAsia="en-US"/>
        </w:rPr>
        <w:t>webpack</w:t>
      </w:r>
      <w:r w:rsidRPr="0025689E">
        <w:rPr>
          <w:lang w:eastAsia="en-US"/>
        </w:rPr>
        <w:t>.</w:t>
      </w:r>
      <w:r>
        <w:rPr>
          <w:lang w:val="en-US" w:eastAsia="en-US"/>
        </w:rPr>
        <w:t>dev</w:t>
      </w:r>
      <w:r w:rsidRPr="0025689E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» представлен в листинге 5.</w:t>
      </w:r>
    </w:p>
    <w:p w14:paraId="59CB939A" w14:textId="71BE20DD" w:rsidR="00C855BB" w:rsidRPr="00C855BB" w:rsidRDefault="00C855BB" w:rsidP="00C855BB">
      <w:pPr>
        <w:rPr>
          <w:lang w:eastAsia="en-US"/>
        </w:rPr>
      </w:pPr>
      <w:r>
        <w:rPr>
          <w:lang w:eastAsia="en-US"/>
        </w:rPr>
        <w:t>Листинг</w:t>
      </w:r>
      <w:r w:rsidRPr="00C855BB">
        <w:rPr>
          <w:lang w:eastAsia="en-US"/>
        </w:rPr>
        <w:t xml:space="preserve"> 5 – </w:t>
      </w:r>
      <w:r>
        <w:rPr>
          <w:lang w:eastAsia="en-US"/>
        </w:rPr>
        <w:t>Файл конфигурации «</w:t>
      </w:r>
      <w:r>
        <w:rPr>
          <w:lang w:val="en-US" w:eastAsia="en-US"/>
        </w:rPr>
        <w:t>webpack</w:t>
      </w:r>
      <w:r w:rsidRPr="00D07111">
        <w:rPr>
          <w:lang w:eastAsia="en-US"/>
        </w:rPr>
        <w:t>.</w:t>
      </w:r>
      <w:r>
        <w:rPr>
          <w:lang w:val="en-US" w:eastAsia="en-US"/>
        </w:rPr>
        <w:t>dev</w:t>
      </w:r>
      <w:r w:rsidRPr="00D07111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»</w:t>
      </w:r>
    </w:p>
    <w:p w14:paraId="2105B0EF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>const DotenvFlow = require('dotenv-flow-webpack');</w:t>
      </w:r>
    </w:p>
    <w:p w14:paraId="7261865B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>const { merge } = require('webpack-merge');</w:t>
      </w:r>
    </w:p>
    <w:p w14:paraId="226C407B" w14:textId="77777777" w:rsidR="0025689E" w:rsidRPr="0025689E" w:rsidRDefault="0025689E" w:rsidP="0025689E">
      <w:pPr>
        <w:pStyle w:val="af1"/>
        <w:rPr>
          <w:lang w:eastAsia="en-US"/>
        </w:rPr>
      </w:pPr>
    </w:p>
    <w:p w14:paraId="2DF2660F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>const common = require('./webpack.common.js');</w:t>
      </w:r>
    </w:p>
    <w:p w14:paraId="474209D7" w14:textId="77777777" w:rsidR="0025689E" w:rsidRPr="0025689E" w:rsidRDefault="0025689E" w:rsidP="0025689E">
      <w:pPr>
        <w:pStyle w:val="af1"/>
        <w:rPr>
          <w:lang w:eastAsia="en-US"/>
        </w:rPr>
      </w:pPr>
    </w:p>
    <w:p w14:paraId="4B806661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>module.exports = merge(common, {</w:t>
      </w:r>
    </w:p>
    <w:p w14:paraId="17E478F3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mode: 'development',</w:t>
      </w:r>
    </w:p>
    <w:p w14:paraId="3300B05C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devtool: 'source-map',</w:t>
      </w:r>
    </w:p>
    <w:p w14:paraId="3C7A8819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output: {</w:t>
      </w:r>
    </w:p>
    <w:p w14:paraId="43C3F648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    sourceMapFilename: '[file].map[query]',</w:t>
      </w:r>
    </w:p>
    <w:p w14:paraId="4FCC01C5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},</w:t>
      </w:r>
    </w:p>
    <w:p w14:paraId="606CC5B2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devServer: {</w:t>
      </w:r>
    </w:p>
    <w:p w14:paraId="47E9236B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    contentBase: './build',</w:t>
      </w:r>
    </w:p>
    <w:p w14:paraId="56008CF9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    hot: true,</w:t>
      </w:r>
    </w:p>
    <w:p w14:paraId="6E2D02C6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    open: true,</w:t>
      </w:r>
    </w:p>
    <w:p w14:paraId="4FD0495C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    historyApiFallback: true,</w:t>
      </w:r>
    </w:p>
    <w:p w14:paraId="049B29C3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    port: 4000,</w:t>
      </w:r>
    </w:p>
    <w:p w14:paraId="4F9DE16D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lastRenderedPageBreak/>
        <w:t xml:space="preserve">    },</w:t>
      </w:r>
    </w:p>
    <w:p w14:paraId="76DDE64A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plugins: [</w:t>
      </w:r>
    </w:p>
    <w:p w14:paraId="39D8A0F7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    new DotenvFlow({</w:t>
      </w:r>
    </w:p>
    <w:p w14:paraId="46A3F5C7" w14:textId="77777777" w:rsidR="0025689E" w:rsidRPr="0025689E" w:rsidRDefault="0025689E" w:rsidP="0025689E">
      <w:pPr>
        <w:pStyle w:val="af1"/>
        <w:rPr>
          <w:lang w:eastAsia="en-US"/>
        </w:rPr>
      </w:pPr>
      <w:r w:rsidRPr="0025689E">
        <w:rPr>
          <w:lang w:eastAsia="en-US"/>
        </w:rPr>
        <w:t xml:space="preserve">            path: __dirname,</w:t>
      </w:r>
    </w:p>
    <w:p w14:paraId="1B18A92A" w14:textId="77777777" w:rsidR="0025689E" w:rsidRPr="00AF26F1" w:rsidRDefault="0025689E" w:rsidP="0025689E">
      <w:pPr>
        <w:pStyle w:val="af1"/>
        <w:rPr>
          <w:lang w:val="ru-RU" w:eastAsia="en-US"/>
        </w:rPr>
      </w:pPr>
      <w:r w:rsidRPr="0025689E">
        <w:rPr>
          <w:lang w:eastAsia="en-US"/>
        </w:rPr>
        <w:t xml:space="preserve">            </w:t>
      </w:r>
      <w:r>
        <w:rPr>
          <w:lang w:eastAsia="en-US"/>
        </w:rPr>
        <w:t>node</w:t>
      </w:r>
      <w:r w:rsidRPr="00AF26F1">
        <w:rPr>
          <w:lang w:val="ru-RU" w:eastAsia="en-US"/>
        </w:rPr>
        <w:t>_</w:t>
      </w:r>
      <w:r>
        <w:rPr>
          <w:lang w:eastAsia="en-US"/>
        </w:rPr>
        <w:t>env</w:t>
      </w:r>
      <w:r w:rsidRPr="00AF26F1">
        <w:rPr>
          <w:lang w:val="ru-RU" w:eastAsia="en-US"/>
        </w:rPr>
        <w:t>: '</w:t>
      </w:r>
      <w:r>
        <w:rPr>
          <w:lang w:eastAsia="en-US"/>
        </w:rPr>
        <w:t>development</w:t>
      </w:r>
      <w:r w:rsidRPr="00AF26F1">
        <w:rPr>
          <w:lang w:val="ru-RU" w:eastAsia="en-US"/>
        </w:rPr>
        <w:t>',</w:t>
      </w:r>
    </w:p>
    <w:p w14:paraId="1C1E69E1" w14:textId="77777777" w:rsidR="0025689E" w:rsidRPr="00AF26F1" w:rsidRDefault="0025689E" w:rsidP="0025689E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 xml:space="preserve">        }),</w:t>
      </w:r>
    </w:p>
    <w:p w14:paraId="55D0AA5D" w14:textId="77777777" w:rsidR="0025689E" w:rsidRPr="00AF26F1" w:rsidRDefault="0025689E" w:rsidP="0025689E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 xml:space="preserve">    ],</w:t>
      </w:r>
    </w:p>
    <w:p w14:paraId="001F97BB" w14:textId="41249285" w:rsidR="0025689E" w:rsidRPr="00AF26F1" w:rsidRDefault="0025689E" w:rsidP="0025689E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>});</w:t>
      </w:r>
    </w:p>
    <w:p w14:paraId="420717B0" w14:textId="07A6CC8B" w:rsidR="00010068" w:rsidRPr="00AF26F1" w:rsidRDefault="00010068" w:rsidP="00B658D8">
      <w:pPr>
        <w:pStyle w:val="af1"/>
        <w:rPr>
          <w:lang w:val="ru-RU" w:eastAsia="en-US"/>
        </w:rPr>
      </w:pPr>
    </w:p>
    <w:p w14:paraId="2501AA42" w14:textId="6BAC6F14" w:rsidR="00B658D8" w:rsidRDefault="00B658D8" w:rsidP="00B658D8">
      <w:pPr>
        <w:rPr>
          <w:lang w:eastAsia="en-US"/>
        </w:rPr>
      </w:pPr>
      <w:r>
        <w:rPr>
          <w:lang w:eastAsia="en-US"/>
        </w:rPr>
        <w:t>Данн</w:t>
      </w:r>
      <w:r w:rsidR="00311501">
        <w:rPr>
          <w:lang w:eastAsia="en-US"/>
        </w:rPr>
        <w:t>ая</w:t>
      </w:r>
      <w:r>
        <w:rPr>
          <w:lang w:eastAsia="en-US"/>
        </w:rPr>
        <w:t xml:space="preserve"> конфигураци</w:t>
      </w:r>
      <w:r w:rsidR="00E42490">
        <w:rPr>
          <w:lang w:eastAsia="en-US"/>
        </w:rPr>
        <w:t>я</w:t>
      </w:r>
      <w:r>
        <w:rPr>
          <w:lang w:eastAsia="en-US"/>
        </w:rPr>
        <w:t xml:space="preserve"> наследует</w:t>
      </w:r>
      <w:r w:rsidR="00E42490">
        <w:rPr>
          <w:lang w:eastAsia="en-US"/>
        </w:rPr>
        <w:t>ся от</w:t>
      </w:r>
      <w:r>
        <w:rPr>
          <w:lang w:eastAsia="en-US"/>
        </w:rPr>
        <w:t xml:space="preserve"> описанн</w:t>
      </w:r>
      <w:r w:rsidR="00E42490">
        <w:rPr>
          <w:lang w:eastAsia="en-US"/>
        </w:rPr>
        <w:t>ой</w:t>
      </w:r>
      <w:r>
        <w:rPr>
          <w:lang w:eastAsia="en-US"/>
        </w:rPr>
        <w:t xml:space="preserve"> ранее конфигураци</w:t>
      </w:r>
      <w:r w:rsidR="00E42490">
        <w:rPr>
          <w:lang w:eastAsia="en-US"/>
        </w:rPr>
        <w:t>и</w:t>
      </w:r>
      <w:r>
        <w:rPr>
          <w:lang w:eastAsia="en-US"/>
        </w:rPr>
        <w:t xml:space="preserve"> в файле «</w:t>
      </w:r>
      <w:r>
        <w:rPr>
          <w:lang w:val="en-US" w:eastAsia="en-US"/>
        </w:rPr>
        <w:t>webpack</w:t>
      </w:r>
      <w:r w:rsidRPr="00B658D8">
        <w:rPr>
          <w:lang w:eastAsia="en-US"/>
        </w:rPr>
        <w:t>.</w:t>
      </w:r>
      <w:r>
        <w:rPr>
          <w:lang w:val="en-US" w:eastAsia="en-US"/>
        </w:rPr>
        <w:t>common</w:t>
      </w:r>
      <w:r w:rsidRPr="00B658D8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 xml:space="preserve">» и расширяет её. </w:t>
      </w:r>
      <w:r w:rsidR="00A02606">
        <w:rPr>
          <w:lang w:eastAsia="en-US"/>
        </w:rPr>
        <w:t>В представленной конфигурации добавлены следующие настройки:</w:t>
      </w:r>
    </w:p>
    <w:p w14:paraId="4543098E" w14:textId="7DD7F4AB" w:rsidR="00A02606" w:rsidRDefault="00A02606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 xml:space="preserve">настройка </w:t>
      </w:r>
      <w:r w:rsidRPr="0025689E">
        <w:rPr>
          <w:lang w:eastAsia="en-US"/>
        </w:rPr>
        <w:t>mode</w:t>
      </w:r>
      <w:r>
        <w:rPr>
          <w:lang w:eastAsia="en-US"/>
        </w:rPr>
        <w:t xml:space="preserve">, указывающая </w:t>
      </w:r>
      <w:r>
        <w:rPr>
          <w:lang w:val="en-US" w:eastAsia="en-US"/>
        </w:rPr>
        <w:t>webpack</w:t>
      </w:r>
      <w:r>
        <w:rPr>
          <w:lang w:eastAsia="en-US"/>
        </w:rPr>
        <w:t xml:space="preserve"> </w:t>
      </w:r>
      <w:r w:rsidR="008A246F">
        <w:rPr>
          <w:lang w:eastAsia="en-US"/>
        </w:rPr>
        <w:t>что сборка выполняется для окружения</w:t>
      </w:r>
      <w:r w:rsidR="00FC70B0" w:rsidRPr="00FC70B0">
        <w:rPr>
          <w:lang w:eastAsia="en-US"/>
        </w:rPr>
        <w:t xml:space="preserve"> </w:t>
      </w:r>
      <w:r w:rsidR="00FC70B0">
        <w:rPr>
          <w:lang w:val="en-US" w:eastAsia="en-US"/>
        </w:rPr>
        <w:t>development</w:t>
      </w:r>
      <w:r w:rsidRPr="00A02606">
        <w:rPr>
          <w:lang w:eastAsia="en-US"/>
        </w:rPr>
        <w:t>;</w:t>
      </w:r>
    </w:p>
    <w:p w14:paraId="1717078C" w14:textId="7895D4B6" w:rsidR="00A02606" w:rsidRDefault="00A02606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настройка генерации карт исходного кода, которые позволят разработчику видеть в браузере исходный код программы, а не его скомпилированную версию</w:t>
      </w:r>
      <w:r w:rsidRPr="00A02606">
        <w:rPr>
          <w:lang w:eastAsia="en-US"/>
        </w:rPr>
        <w:t>;</w:t>
      </w:r>
    </w:p>
    <w:p w14:paraId="270E43F4" w14:textId="24BF316F" w:rsidR="00A02606" w:rsidRDefault="00A02606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настройка для запуска сервера разработки</w:t>
      </w:r>
      <w:r w:rsidRPr="00A02606">
        <w:rPr>
          <w:lang w:eastAsia="en-US"/>
        </w:rPr>
        <w:t>;</w:t>
      </w:r>
    </w:p>
    <w:p w14:paraId="55D835E8" w14:textId="7A3B5C6F" w:rsidR="00A02606" w:rsidRDefault="00A02606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настройка</w:t>
      </w:r>
      <w:r w:rsidR="00197DF4">
        <w:rPr>
          <w:lang w:eastAsia="en-US"/>
        </w:rPr>
        <w:t xml:space="preserve">, </w:t>
      </w:r>
      <w:r>
        <w:rPr>
          <w:lang w:eastAsia="en-US"/>
        </w:rPr>
        <w:t xml:space="preserve">добавляющая плагин </w:t>
      </w:r>
      <w:r>
        <w:rPr>
          <w:lang w:val="en-US" w:eastAsia="en-US"/>
        </w:rPr>
        <w:t>DotenvFlow</w:t>
      </w:r>
      <w:r>
        <w:rPr>
          <w:lang w:eastAsia="en-US"/>
        </w:rPr>
        <w:t>, который позволяет передать в программу переменные окружения, объявленные в «</w:t>
      </w:r>
      <w:r w:rsidRPr="00A02606">
        <w:rPr>
          <w:lang w:eastAsia="en-US"/>
        </w:rPr>
        <w:t>.</w:t>
      </w:r>
      <w:r>
        <w:rPr>
          <w:lang w:val="en-US" w:eastAsia="en-US"/>
        </w:rPr>
        <w:t>env</w:t>
      </w:r>
      <w:r w:rsidR="00465013" w:rsidRPr="00465013">
        <w:rPr>
          <w:lang w:eastAsia="en-US"/>
        </w:rPr>
        <w:t>.</w:t>
      </w:r>
      <w:r w:rsidR="00465013">
        <w:rPr>
          <w:lang w:val="en-US" w:eastAsia="en-US"/>
        </w:rPr>
        <w:t>development</w:t>
      </w:r>
      <w:r>
        <w:rPr>
          <w:lang w:eastAsia="en-US"/>
        </w:rPr>
        <w:t xml:space="preserve">» </w:t>
      </w:r>
      <w:r w:rsidR="00465013">
        <w:rPr>
          <w:lang w:eastAsia="en-US"/>
        </w:rPr>
        <w:t>файле</w:t>
      </w:r>
      <w:r>
        <w:rPr>
          <w:lang w:eastAsia="en-US"/>
        </w:rPr>
        <w:t>.</w:t>
      </w:r>
    </w:p>
    <w:p w14:paraId="13084A09" w14:textId="121D36B1" w:rsidR="00132A46" w:rsidRDefault="00132A46" w:rsidP="00132A46">
      <w:pPr>
        <w:rPr>
          <w:lang w:eastAsia="en-US"/>
        </w:rPr>
      </w:pPr>
      <w:r>
        <w:rPr>
          <w:lang w:eastAsia="en-US"/>
        </w:rPr>
        <w:t xml:space="preserve">Файл конфигурации для </w:t>
      </w:r>
      <w:r>
        <w:rPr>
          <w:lang w:val="en-US" w:eastAsia="en-US"/>
        </w:rPr>
        <w:t>production</w:t>
      </w:r>
      <w:r w:rsidRPr="00010068">
        <w:rPr>
          <w:lang w:eastAsia="en-US"/>
        </w:rPr>
        <w:t xml:space="preserve"> </w:t>
      </w:r>
      <w:r>
        <w:rPr>
          <w:lang w:eastAsia="en-US"/>
        </w:rPr>
        <w:t>окружения с названием «</w:t>
      </w:r>
      <w:r w:rsidRPr="00132A46">
        <w:rPr>
          <w:lang w:val="en-US" w:eastAsia="en-US"/>
        </w:rPr>
        <w:t>webpack</w:t>
      </w:r>
      <w:r w:rsidRPr="0025689E">
        <w:rPr>
          <w:lang w:eastAsia="en-US"/>
        </w:rPr>
        <w:t>.</w:t>
      </w:r>
      <w:r w:rsidR="00D165A7">
        <w:rPr>
          <w:lang w:val="en-US" w:eastAsia="en-US"/>
        </w:rPr>
        <w:t>prod</w:t>
      </w:r>
      <w:r w:rsidRPr="0025689E">
        <w:rPr>
          <w:lang w:eastAsia="en-US"/>
        </w:rPr>
        <w:t>.</w:t>
      </w:r>
      <w:r w:rsidRPr="00132A46">
        <w:rPr>
          <w:lang w:val="en-US" w:eastAsia="en-US"/>
        </w:rPr>
        <w:t>js</w:t>
      </w:r>
      <w:r>
        <w:rPr>
          <w:lang w:eastAsia="en-US"/>
        </w:rPr>
        <w:t xml:space="preserve">» представлен в листинге </w:t>
      </w:r>
      <w:r w:rsidR="00D165A7" w:rsidRPr="002D6107">
        <w:rPr>
          <w:lang w:eastAsia="en-US"/>
        </w:rPr>
        <w:t>6</w:t>
      </w:r>
      <w:r>
        <w:rPr>
          <w:lang w:eastAsia="en-US"/>
        </w:rPr>
        <w:t>.</w:t>
      </w:r>
    </w:p>
    <w:p w14:paraId="05C7D888" w14:textId="786BA5BD" w:rsidR="002D6107" w:rsidRPr="002D6107" w:rsidRDefault="002D6107" w:rsidP="002D6107">
      <w:pPr>
        <w:rPr>
          <w:lang w:eastAsia="en-US"/>
        </w:rPr>
      </w:pPr>
      <w:r>
        <w:rPr>
          <w:lang w:eastAsia="en-US"/>
        </w:rPr>
        <w:t>Листинг 6 – Файл конфигурации «</w:t>
      </w:r>
      <w:r>
        <w:rPr>
          <w:lang w:val="en-US" w:eastAsia="en-US"/>
        </w:rPr>
        <w:t>webpack</w:t>
      </w:r>
      <w:r w:rsidRPr="00D07111">
        <w:rPr>
          <w:lang w:eastAsia="en-US"/>
        </w:rPr>
        <w:t>.</w:t>
      </w:r>
      <w:r>
        <w:rPr>
          <w:lang w:val="en-US" w:eastAsia="en-US"/>
        </w:rPr>
        <w:t>prod</w:t>
      </w:r>
      <w:r w:rsidRPr="00D07111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»</w:t>
      </w:r>
    </w:p>
    <w:p w14:paraId="4B3F08E6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>const TerserPlugin = require('terser-webpack-plugin');</w:t>
      </w:r>
    </w:p>
    <w:p w14:paraId="4C4539FE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>const DotenvFlow = require('dotenv-flow-webpack');</w:t>
      </w:r>
    </w:p>
    <w:p w14:paraId="16CEA855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>const { merge } = require('webpack-merge');</w:t>
      </w:r>
    </w:p>
    <w:p w14:paraId="111C7D4E" w14:textId="77777777" w:rsidR="008A246F" w:rsidRPr="008A246F" w:rsidRDefault="008A246F" w:rsidP="008A246F">
      <w:pPr>
        <w:pStyle w:val="af1"/>
        <w:rPr>
          <w:lang w:eastAsia="en-US"/>
        </w:rPr>
      </w:pPr>
    </w:p>
    <w:p w14:paraId="0CFFC433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>const common = require('./webpack.common.js');</w:t>
      </w:r>
    </w:p>
    <w:p w14:paraId="4B16881B" w14:textId="77777777" w:rsidR="008A246F" w:rsidRPr="008A246F" w:rsidRDefault="008A246F" w:rsidP="008A246F">
      <w:pPr>
        <w:pStyle w:val="af1"/>
        <w:rPr>
          <w:lang w:eastAsia="en-US"/>
        </w:rPr>
      </w:pPr>
    </w:p>
    <w:p w14:paraId="3A705AC3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>module.exports = merge(common, {</w:t>
      </w:r>
    </w:p>
    <w:p w14:paraId="0356B459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 xml:space="preserve">    mode: 'production',</w:t>
      </w:r>
    </w:p>
    <w:p w14:paraId="30517514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 xml:space="preserve">    optimization: {</w:t>
      </w:r>
    </w:p>
    <w:p w14:paraId="40054354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 xml:space="preserve">        minimize: true,</w:t>
      </w:r>
    </w:p>
    <w:p w14:paraId="24F4B6CC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 xml:space="preserve">        minimizer: [new TerserPlugin()],</w:t>
      </w:r>
    </w:p>
    <w:p w14:paraId="5B157C4F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 xml:space="preserve">    },</w:t>
      </w:r>
    </w:p>
    <w:p w14:paraId="624ED87C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 xml:space="preserve">    plugins: [</w:t>
      </w:r>
    </w:p>
    <w:p w14:paraId="05D3FB92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 xml:space="preserve">        new DotenvFlow({</w:t>
      </w:r>
    </w:p>
    <w:p w14:paraId="3066C072" w14:textId="77777777" w:rsidR="008A246F" w:rsidRPr="008A246F" w:rsidRDefault="008A246F" w:rsidP="008A246F">
      <w:pPr>
        <w:pStyle w:val="af1"/>
        <w:rPr>
          <w:lang w:eastAsia="en-US"/>
        </w:rPr>
      </w:pPr>
      <w:r w:rsidRPr="008A246F">
        <w:rPr>
          <w:lang w:eastAsia="en-US"/>
        </w:rPr>
        <w:t xml:space="preserve">            path: __dirname,</w:t>
      </w:r>
    </w:p>
    <w:p w14:paraId="70F195ED" w14:textId="77777777" w:rsidR="008A246F" w:rsidRPr="00AF26F1" w:rsidRDefault="008A246F" w:rsidP="008A246F">
      <w:pPr>
        <w:pStyle w:val="af1"/>
        <w:rPr>
          <w:lang w:val="ru-RU" w:eastAsia="en-US"/>
        </w:rPr>
      </w:pPr>
      <w:r w:rsidRPr="008A246F">
        <w:rPr>
          <w:lang w:eastAsia="en-US"/>
        </w:rPr>
        <w:t xml:space="preserve">            </w:t>
      </w:r>
      <w:r>
        <w:rPr>
          <w:lang w:eastAsia="en-US"/>
        </w:rPr>
        <w:t>node</w:t>
      </w:r>
      <w:r w:rsidRPr="00AF26F1">
        <w:rPr>
          <w:lang w:val="ru-RU" w:eastAsia="en-US"/>
        </w:rPr>
        <w:t>_</w:t>
      </w:r>
      <w:r>
        <w:rPr>
          <w:lang w:eastAsia="en-US"/>
        </w:rPr>
        <w:t>env</w:t>
      </w:r>
      <w:r w:rsidRPr="00AF26F1">
        <w:rPr>
          <w:lang w:val="ru-RU" w:eastAsia="en-US"/>
        </w:rPr>
        <w:t>: '</w:t>
      </w:r>
      <w:r>
        <w:rPr>
          <w:lang w:eastAsia="en-US"/>
        </w:rPr>
        <w:t>production</w:t>
      </w:r>
      <w:r w:rsidRPr="00AF26F1">
        <w:rPr>
          <w:lang w:val="ru-RU" w:eastAsia="en-US"/>
        </w:rPr>
        <w:t>',</w:t>
      </w:r>
    </w:p>
    <w:p w14:paraId="7F118DFE" w14:textId="77777777" w:rsidR="008A246F" w:rsidRPr="00AF26F1" w:rsidRDefault="008A246F" w:rsidP="008A246F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 xml:space="preserve">        })</w:t>
      </w:r>
    </w:p>
    <w:p w14:paraId="5F8154DD" w14:textId="77777777" w:rsidR="008A246F" w:rsidRPr="00AF26F1" w:rsidRDefault="008A246F" w:rsidP="008A246F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lastRenderedPageBreak/>
        <w:t xml:space="preserve">    ],</w:t>
      </w:r>
    </w:p>
    <w:p w14:paraId="7563EAC6" w14:textId="736E0EE9" w:rsidR="003D669E" w:rsidRPr="00AF26F1" w:rsidRDefault="008A246F" w:rsidP="008A246F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>});</w:t>
      </w:r>
    </w:p>
    <w:p w14:paraId="603F03D8" w14:textId="6C835167" w:rsidR="008A246F" w:rsidRPr="00AF26F1" w:rsidRDefault="008A246F" w:rsidP="008A246F">
      <w:pPr>
        <w:pStyle w:val="af1"/>
        <w:rPr>
          <w:lang w:val="ru-RU" w:eastAsia="en-US"/>
        </w:rPr>
      </w:pPr>
    </w:p>
    <w:p w14:paraId="29A45701" w14:textId="485CBF6C" w:rsidR="008A246F" w:rsidRDefault="008A246F" w:rsidP="008A246F">
      <w:pPr>
        <w:rPr>
          <w:lang w:eastAsia="en-US"/>
        </w:rPr>
      </w:pPr>
      <w:r>
        <w:rPr>
          <w:lang w:eastAsia="en-US"/>
        </w:rPr>
        <w:t>Данн</w:t>
      </w:r>
      <w:r w:rsidR="00A52FCB">
        <w:rPr>
          <w:lang w:eastAsia="en-US"/>
        </w:rPr>
        <w:t>ая</w:t>
      </w:r>
      <w:r>
        <w:rPr>
          <w:lang w:eastAsia="en-US"/>
        </w:rPr>
        <w:t xml:space="preserve"> конфигурация наследуется от описанной ранее конфигурации в файле «</w:t>
      </w:r>
      <w:r>
        <w:rPr>
          <w:lang w:val="en-US" w:eastAsia="en-US"/>
        </w:rPr>
        <w:t>webpack</w:t>
      </w:r>
      <w:r w:rsidRPr="00B658D8">
        <w:rPr>
          <w:lang w:eastAsia="en-US"/>
        </w:rPr>
        <w:t>.</w:t>
      </w:r>
      <w:r>
        <w:rPr>
          <w:lang w:val="en-US" w:eastAsia="en-US"/>
        </w:rPr>
        <w:t>common</w:t>
      </w:r>
      <w:r w:rsidRPr="00B658D8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» и расширяет её. В представленной конфигурации добавлены следующие настройки:</w:t>
      </w:r>
    </w:p>
    <w:p w14:paraId="4C73C2DA" w14:textId="1E977303" w:rsidR="008C04E6" w:rsidRDefault="008C04E6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 xml:space="preserve">настройка </w:t>
      </w:r>
      <w:r w:rsidR="00B02CBA" w:rsidRPr="0025689E">
        <w:rPr>
          <w:lang w:eastAsia="en-US"/>
        </w:rPr>
        <w:t>mode</w:t>
      </w:r>
      <w:r>
        <w:rPr>
          <w:lang w:eastAsia="en-US"/>
        </w:rPr>
        <w:t xml:space="preserve">, указывающая </w:t>
      </w:r>
      <w:r>
        <w:rPr>
          <w:lang w:val="en-US" w:eastAsia="en-US"/>
        </w:rPr>
        <w:t>webpack</w:t>
      </w:r>
      <w:r>
        <w:rPr>
          <w:lang w:eastAsia="en-US"/>
        </w:rPr>
        <w:t xml:space="preserve"> что сборка выполняется для окружения </w:t>
      </w:r>
      <w:r>
        <w:rPr>
          <w:lang w:val="en-US" w:eastAsia="en-US"/>
        </w:rPr>
        <w:t>production</w:t>
      </w:r>
      <w:r w:rsidRPr="00A02606">
        <w:rPr>
          <w:lang w:eastAsia="en-US"/>
        </w:rPr>
        <w:t>;</w:t>
      </w:r>
    </w:p>
    <w:p w14:paraId="5C570F7E" w14:textId="59AF45F1" w:rsidR="005163EA" w:rsidRDefault="005163EA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настройка оптимизации сборки, то есть минификации выходных файлов</w:t>
      </w:r>
      <w:r w:rsidRPr="005163EA">
        <w:rPr>
          <w:lang w:eastAsia="en-US"/>
        </w:rPr>
        <w:t>;</w:t>
      </w:r>
    </w:p>
    <w:p w14:paraId="27A59CF3" w14:textId="4B8376B0" w:rsidR="00A52FCB" w:rsidRDefault="00A52FCB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 xml:space="preserve">настройка, добавляющая плагин </w:t>
      </w:r>
      <w:r>
        <w:rPr>
          <w:lang w:val="en-US" w:eastAsia="en-US"/>
        </w:rPr>
        <w:t>DotenvFlow</w:t>
      </w:r>
      <w:r>
        <w:rPr>
          <w:lang w:eastAsia="en-US"/>
        </w:rPr>
        <w:t>, который позволяет передать в программу переменные окружения, объявленные в «</w:t>
      </w:r>
      <w:r w:rsidRPr="00A02606">
        <w:rPr>
          <w:lang w:eastAsia="en-US"/>
        </w:rPr>
        <w:t>.</w:t>
      </w:r>
      <w:r>
        <w:rPr>
          <w:lang w:val="en-US" w:eastAsia="en-US"/>
        </w:rPr>
        <w:t>env</w:t>
      </w:r>
      <w:r w:rsidRPr="00465013">
        <w:rPr>
          <w:lang w:eastAsia="en-US"/>
        </w:rPr>
        <w:t>.</w:t>
      </w:r>
      <w:r>
        <w:rPr>
          <w:lang w:val="en-US" w:eastAsia="en-US"/>
        </w:rPr>
        <w:t>production</w:t>
      </w:r>
      <w:r>
        <w:rPr>
          <w:lang w:eastAsia="en-US"/>
        </w:rPr>
        <w:t>» файле.</w:t>
      </w:r>
    </w:p>
    <w:p w14:paraId="04D6D7C1" w14:textId="25CFF376" w:rsidR="008A246F" w:rsidRDefault="006961A2" w:rsidP="004A461D">
      <w:pPr>
        <w:rPr>
          <w:lang w:eastAsia="en-US"/>
        </w:rPr>
      </w:pPr>
      <w:r>
        <w:rPr>
          <w:lang w:eastAsia="en-US"/>
        </w:rPr>
        <w:t xml:space="preserve">Последним шагом необходимо реализовать скрипты, которые используя </w:t>
      </w:r>
      <w:r w:rsidR="000D6836">
        <w:rPr>
          <w:lang w:eastAsia="en-US"/>
        </w:rPr>
        <w:t>конфигурации</w:t>
      </w:r>
      <w:r w:rsidR="00DC7AD4">
        <w:rPr>
          <w:lang w:eastAsia="en-US"/>
        </w:rPr>
        <w:t xml:space="preserve"> </w:t>
      </w:r>
      <w:r w:rsidR="00DC7AD4">
        <w:rPr>
          <w:lang w:val="en-US" w:eastAsia="en-US"/>
        </w:rPr>
        <w:t>Webpack</w:t>
      </w:r>
      <w:r>
        <w:rPr>
          <w:lang w:eastAsia="en-US"/>
        </w:rPr>
        <w:t xml:space="preserve"> будут собирать и запускать приложение</w:t>
      </w:r>
      <w:r w:rsidR="00C5212F">
        <w:rPr>
          <w:lang w:eastAsia="en-US"/>
        </w:rPr>
        <w:t xml:space="preserve"> (листинг </w:t>
      </w:r>
      <w:r w:rsidR="00CF2941">
        <w:rPr>
          <w:lang w:eastAsia="en-US"/>
        </w:rPr>
        <w:t>7</w:t>
      </w:r>
      <w:r w:rsidR="00C5212F">
        <w:rPr>
          <w:lang w:eastAsia="en-US"/>
        </w:rPr>
        <w:t>)</w:t>
      </w:r>
      <w:r>
        <w:rPr>
          <w:lang w:eastAsia="en-US"/>
        </w:rPr>
        <w:t>.</w:t>
      </w:r>
    </w:p>
    <w:p w14:paraId="1EBED563" w14:textId="451E72AA" w:rsidR="00DC7AD4" w:rsidRDefault="00DC7AD4" w:rsidP="004A461D">
      <w:pPr>
        <w:rPr>
          <w:lang w:eastAsia="en-US"/>
        </w:rPr>
      </w:pPr>
      <w:r>
        <w:rPr>
          <w:lang w:eastAsia="en-US"/>
        </w:rPr>
        <w:t>Листинг 7 – Скрипты для сборки и запуска приложения</w:t>
      </w:r>
    </w:p>
    <w:p w14:paraId="1C58C229" w14:textId="238C8229" w:rsidR="00977B51" w:rsidRPr="00977B51" w:rsidRDefault="00977B51" w:rsidP="00884EB5">
      <w:pPr>
        <w:pStyle w:val="af1"/>
        <w:rPr>
          <w:lang w:eastAsia="en-US"/>
        </w:rPr>
      </w:pPr>
      <w:r w:rsidRPr="00977B51">
        <w:rPr>
          <w:lang w:eastAsia="en-US"/>
        </w:rPr>
        <w:t>{</w:t>
      </w:r>
    </w:p>
    <w:p w14:paraId="141D59B7" w14:textId="77777777" w:rsidR="00977B51" w:rsidRPr="00977B51" w:rsidRDefault="00977B51" w:rsidP="00977B51">
      <w:pPr>
        <w:pStyle w:val="af1"/>
        <w:rPr>
          <w:lang w:eastAsia="en-US"/>
        </w:rPr>
      </w:pPr>
      <w:r w:rsidRPr="00977B51">
        <w:rPr>
          <w:lang w:eastAsia="en-US"/>
        </w:rPr>
        <w:t>    "start:dev": "webpack serve -c webpack.dev.js",</w:t>
      </w:r>
    </w:p>
    <w:p w14:paraId="45078B82" w14:textId="77777777" w:rsidR="00977B51" w:rsidRPr="00977B51" w:rsidRDefault="00977B51" w:rsidP="00977B51">
      <w:pPr>
        <w:pStyle w:val="af1"/>
        <w:rPr>
          <w:lang w:eastAsia="en-US"/>
        </w:rPr>
      </w:pPr>
      <w:r w:rsidRPr="00977B51">
        <w:rPr>
          <w:lang w:eastAsia="en-US"/>
        </w:rPr>
        <w:t>    "start:prod": "serve -s ./build",</w:t>
      </w:r>
    </w:p>
    <w:p w14:paraId="4D7FE5C0" w14:textId="77777777" w:rsidR="00977B51" w:rsidRPr="00977B51" w:rsidRDefault="00977B51" w:rsidP="00977B51">
      <w:pPr>
        <w:pStyle w:val="af1"/>
        <w:rPr>
          <w:lang w:eastAsia="en-US"/>
        </w:rPr>
      </w:pPr>
      <w:r w:rsidRPr="00977B51">
        <w:rPr>
          <w:lang w:eastAsia="en-US"/>
        </w:rPr>
        <w:t>    "build:dev": "webpack -c webpack.dev.js",</w:t>
      </w:r>
    </w:p>
    <w:p w14:paraId="3E9DC354" w14:textId="77777777" w:rsidR="00977B51" w:rsidRPr="00977B51" w:rsidRDefault="00977B51" w:rsidP="00977B51">
      <w:pPr>
        <w:pStyle w:val="af1"/>
        <w:rPr>
          <w:lang w:eastAsia="en-US"/>
        </w:rPr>
      </w:pPr>
      <w:r w:rsidRPr="00977B51">
        <w:rPr>
          <w:lang w:eastAsia="en-US"/>
        </w:rPr>
        <w:t>    "build:prod": "webpack -c webpack.prod.js",</w:t>
      </w:r>
    </w:p>
    <w:p w14:paraId="19EFC3FA" w14:textId="77FBB157" w:rsidR="00CD0B92" w:rsidRPr="00064F3F" w:rsidRDefault="00977B51" w:rsidP="00064F3F">
      <w:pPr>
        <w:pStyle w:val="af1"/>
        <w:spacing w:line="360" w:lineRule="auto"/>
        <w:rPr>
          <w:lang w:val="ru-RU" w:eastAsia="en-US"/>
        </w:rPr>
      </w:pPr>
      <w:r w:rsidRPr="00884EB5">
        <w:rPr>
          <w:lang w:val="ru-RU" w:eastAsia="en-US"/>
        </w:rPr>
        <w:t>}</w:t>
      </w:r>
    </w:p>
    <w:p w14:paraId="4FAA0568" w14:textId="64361827" w:rsidR="00CD0B92" w:rsidRDefault="00CD0B92" w:rsidP="004A461D">
      <w:pPr>
        <w:rPr>
          <w:lang w:eastAsia="en-US"/>
        </w:rPr>
      </w:pPr>
      <w:r>
        <w:rPr>
          <w:lang w:eastAsia="en-US"/>
        </w:rPr>
        <w:t>Рассмотрим каждый из реализованных скриптов:</w:t>
      </w:r>
    </w:p>
    <w:p w14:paraId="3C21CE88" w14:textId="44973B48" w:rsidR="0070321A" w:rsidRDefault="00B227B0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с</w:t>
      </w:r>
      <w:r w:rsidR="00884EB5">
        <w:rPr>
          <w:lang w:eastAsia="en-US"/>
        </w:rPr>
        <w:t>крипт «</w:t>
      </w:r>
      <w:r w:rsidR="00884EB5" w:rsidRPr="00CD0B92">
        <w:rPr>
          <w:lang w:val="en-US" w:eastAsia="en-US"/>
        </w:rPr>
        <w:t>start</w:t>
      </w:r>
      <w:r w:rsidR="00884EB5" w:rsidRPr="00884EB5">
        <w:rPr>
          <w:lang w:eastAsia="en-US"/>
        </w:rPr>
        <w:t>:</w:t>
      </w:r>
      <w:r w:rsidR="00884EB5" w:rsidRPr="00CD0B92">
        <w:rPr>
          <w:lang w:val="en-US" w:eastAsia="en-US"/>
        </w:rPr>
        <w:t>dev</w:t>
      </w:r>
      <w:r w:rsidR="00884EB5">
        <w:rPr>
          <w:lang w:eastAsia="en-US"/>
        </w:rPr>
        <w:t xml:space="preserve">» </w:t>
      </w:r>
      <w:r w:rsidR="004D7E64">
        <w:rPr>
          <w:lang w:eastAsia="en-US"/>
        </w:rPr>
        <w:t xml:space="preserve">запускает </w:t>
      </w:r>
      <w:r w:rsidR="00531918">
        <w:rPr>
          <w:lang w:eastAsia="en-US"/>
        </w:rPr>
        <w:t xml:space="preserve">встроенный в </w:t>
      </w:r>
      <w:r w:rsidR="00531918">
        <w:rPr>
          <w:lang w:val="en-US" w:eastAsia="en-US"/>
        </w:rPr>
        <w:t>webpack</w:t>
      </w:r>
      <w:r w:rsidR="00531918" w:rsidRPr="00531918">
        <w:rPr>
          <w:lang w:eastAsia="en-US"/>
        </w:rPr>
        <w:t xml:space="preserve"> </w:t>
      </w:r>
      <w:r w:rsidR="00FC1F6B">
        <w:rPr>
          <w:lang w:eastAsia="en-US"/>
        </w:rPr>
        <w:t>веб-</w:t>
      </w:r>
      <w:r w:rsidR="00884EB5">
        <w:rPr>
          <w:lang w:eastAsia="en-US"/>
        </w:rPr>
        <w:t>сервер</w:t>
      </w:r>
      <w:r w:rsidR="00531918">
        <w:rPr>
          <w:lang w:eastAsia="en-US"/>
        </w:rPr>
        <w:t xml:space="preserve"> для</w:t>
      </w:r>
      <w:r w:rsidR="001717E3">
        <w:rPr>
          <w:lang w:eastAsia="en-US"/>
        </w:rPr>
        <w:t xml:space="preserve"> разработки</w:t>
      </w:r>
      <w:r w:rsidR="00C46189">
        <w:rPr>
          <w:lang w:eastAsia="en-US"/>
        </w:rPr>
        <w:t>, который будет отдавать собранные файлы,</w:t>
      </w:r>
      <w:r w:rsidR="00884EB5">
        <w:rPr>
          <w:lang w:eastAsia="en-US"/>
        </w:rPr>
        <w:t xml:space="preserve"> и автоматически </w:t>
      </w:r>
      <w:r w:rsidR="00E126F2">
        <w:rPr>
          <w:lang w:eastAsia="en-US"/>
        </w:rPr>
        <w:t>пересобирает</w:t>
      </w:r>
      <w:r w:rsidR="00884EB5">
        <w:rPr>
          <w:lang w:eastAsia="en-US"/>
        </w:rPr>
        <w:t xml:space="preserve"> проект, если какой-либо из файлов изменится</w:t>
      </w:r>
      <w:r w:rsidR="007C5AC3" w:rsidRPr="007C5AC3">
        <w:rPr>
          <w:lang w:eastAsia="en-US"/>
        </w:rPr>
        <w:t>;</w:t>
      </w:r>
    </w:p>
    <w:p w14:paraId="0C914F87" w14:textId="7BC32CBF" w:rsidR="00C46189" w:rsidRDefault="00B227B0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с</w:t>
      </w:r>
      <w:r w:rsidR="00C46189">
        <w:rPr>
          <w:lang w:eastAsia="en-US"/>
        </w:rPr>
        <w:t>крипт «</w:t>
      </w:r>
      <w:r w:rsidR="00C46189" w:rsidRPr="00CD0B92">
        <w:rPr>
          <w:lang w:val="en-US" w:eastAsia="en-US"/>
        </w:rPr>
        <w:t>start</w:t>
      </w:r>
      <w:r w:rsidR="00C46189" w:rsidRPr="00C46189">
        <w:rPr>
          <w:lang w:eastAsia="en-US"/>
        </w:rPr>
        <w:t>:</w:t>
      </w:r>
      <w:r w:rsidR="00C46189" w:rsidRPr="00CD0B92">
        <w:rPr>
          <w:lang w:val="en-US" w:eastAsia="en-US"/>
        </w:rPr>
        <w:t>prod</w:t>
      </w:r>
      <w:r w:rsidR="00C46189">
        <w:rPr>
          <w:lang w:eastAsia="en-US"/>
        </w:rPr>
        <w:t xml:space="preserve">» </w:t>
      </w:r>
      <w:r w:rsidR="00CA4974">
        <w:rPr>
          <w:lang w:eastAsia="en-US"/>
        </w:rPr>
        <w:t>запускает веб-сервер</w:t>
      </w:r>
      <w:r w:rsidR="00C46189">
        <w:rPr>
          <w:lang w:eastAsia="en-US"/>
        </w:rPr>
        <w:t>, который будет отдавать файлы, находящиеся в директории «</w:t>
      </w:r>
      <w:r w:rsidR="00C46189" w:rsidRPr="00C46189">
        <w:rPr>
          <w:lang w:eastAsia="en-US"/>
        </w:rPr>
        <w:t>/</w:t>
      </w:r>
      <w:r w:rsidR="00C46189" w:rsidRPr="00CD0B92">
        <w:rPr>
          <w:lang w:val="en-US" w:eastAsia="en-US"/>
        </w:rPr>
        <w:t>build</w:t>
      </w:r>
      <w:r w:rsidR="00C46189">
        <w:rPr>
          <w:lang w:eastAsia="en-US"/>
        </w:rPr>
        <w:t>»</w:t>
      </w:r>
      <w:r w:rsidR="007C5AC3" w:rsidRPr="007C5AC3">
        <w:rPr>
          <w:lang w:eastAsia="en-US"/>
        </w:rPr>
        <w:t>;</w:t>
      </w:r>
    </w:p>
    <w:p w14:paraId="61B80806" w14:textId="3AF82B3F" w:rsidR="005E2A92" w:rsidRDefault="00B227B0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с</w:t>
      </w:r>
      <w:r w:rsidR="005E2A92">
        <w:rPr>
          <w:lang w:eastAsia="en-US"/>
        </w:rPr>
        <w:t>крипт «</w:t>
      </w:r>
      <w:r w:rsidR="005E2A92" w:rsidRPr="00CD0B92">
        <w:rPr>
          <w:lang w:val="en-US" w:eastAsia="en-US"/>
        </w:rPr>
        <w:t>build</w:t>
      </w:r>
      <w:r w:rsidR="005E2A92" w:rsidRPr="005E2A92">
        <w:rPr>
          <w:lang w:eastAsia="en-US"/>
        </w:rPr>
        <w:t>:</w:t>
      </w:r>
      <w:r w:rsidR="005E2A92" w:rsidRPr="00CD0B92">
        <w:rPr>
          <w:lang w:val="en-US" w:eastAsia="en-US"/>
        </w:rPr>
        <w:t>dev</w:t>
      </w:r>
      <w:r w:rsidR="005E2A92">
        <w:rPr>
          <w:lang w:eastAsia="en-US"/>
        </w:rPr>
        <w:t xml:space="preserve">» выполняет сборку программы для окружения </w:t>
      </w:r>
      <w:r w:rsidR="005E2A92" w:rsidRPr="00CD0B92">
        <w:rPr>
          <w:lang w:val="en-US" w:eastAsia="en-US"/>
        </w:rPr>
        <w:t>development</w:t>
      </w:r>
      <w:r w:rsidR="007C5AC3" w:rsidRPr="007C5AC3">
        <w:rPr>
          <w:lang w:eastAsia="en-US"/>
        </w:rPr>
        <w:t>;</w:t>
      </w:r>
    </w:p>
    <w:p w14:paraId="76E418D6" w14:textId="5974C626" w:rsidR="00C5212F" w:rsidRPr="00465013" w:rsidRDefault="00B227B0" w:rsidP="008420E7">
      <w:pPr>
        <w:pStyle w:val="a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с</w:t>
      </w:r>
      <w:r w:rsidR="005E2A92">
        <w:rPr>
          <w:lang w:eastAsia="en-US"/>
        </w:rPr>
        <w:t>крипт «</w:t>
      </w:r>
      <w:r w:rsidR="005E2A92" w:rsidRPr="00CD0B92">
        <w:rPr>
          <w:lang w:val="en-US" w:eastAsia="en-US"/>
        </w:rPr>
        <w:t>build</w:t>
      </w:r>
      <w:r w:rsidR="005E2A92" w:rsidRPr="005E2A92">
        <w:rPr>
          <w:lang w:eastAsia="en-US"/>
        </w:rPr>
        <w:t>:</w:t>
      </w:r>
      <w:r w:rsidR="005E2A92" w:rsidRPr="00CD0B92">
        <w:rPr>
          <w:lang w:val="en-US" w:eastAsia="en-US"/>
        </w:rPr>
        <w:t>prod</w:t>
      </w:r>
      <w:r w:rsidR="005E2A92">
        <w:rPr>
          <w:lang w:eastAsia="en-US"/>
        </w:rPr>
        <w:t xml:space="preserve">» выполняет сборку программы для окружения </w:t>
      </w:r>
      <w:r w:rsidR="005E2A92" w:rsidRPr="00CD0B92">
        <w:rPr>
          <w:lang w:val="en-US" w:eastAsia="en-US"/>
        </w:rPr>
        <w:t>production</w:t>
      </w:r>
      <w:r w:rsidR="005E2A92">
        <w:rPr>
          <w:lang w:eastAsia="en-US"/>
        </w:rPr>
        <w:t>.</w:t>
      </w:r>
    </w:p>
    <w:p w14:paraId="6A78A497" w14:textId="33BA1AF7" w:rsidR="009A3C38" w:rsidRDefault="009A3C38" w:rsidP="001C5450">
      <w:pPr>
        <w:rPr>
          <w:lang w:eastAsia="en-US"/>
        </w:rPr>
      </w:pPr>
      <w:r>
        <w:rPr>
          <w:lang w:eastAsia="en-US"/>
        </w:rPr>
        <w:lastRenderedPageBreak/>
        <w:t xml:space="preserve">Таким образом, выполнена настройка сборщика пакетов </w:t>
      </w:r>
      <w:r>
        <w:rPr>
          <w:lang w:val="en-US" w:eastAsia="en-US"/>
        </w:rPr>
        <w:t>Webpack</w:t>
      </w:r>
      <w:r w:rsidRPr="009A3C38">
        <w:rPr>
          <w:lang w:eastAsia="en-US"/>
        </w:rPr>
        <w:t xml:space="preserve"> </w:t>
      </w:r>
      <w:r>
        <w:rPr>
          <w:lang w:eastAsia="en-US"/>
        </w:rPr>
        <w:t xml:space="preserve">и транслятора </w:t>
      </w:r>
      <w:r>
        <w:rPr>
          <w:lang w:val="en-US" w:eastAsia="en-US"/>
        </w:rPr>
        <w:t>Babel</w:t>
      </w:r>
      <w:r w:rsidR="00BB30EA">
        <w:rPr>
          <w:lang w:eastAsia="en-US"/>
        </w:rPr>
        <w:t xml:space="preserve">, которые необходимы для сборки </w:t>
      </w:r>
      <w:r w:rsidR="006F4D90">
        <w:rPr>
          <w:lang w:eastAsia="en-US"/>
        </w:rPr>
        <w:t xml:space="preserve">реализуемой </w:t>
      </w:r>
      <w:r w:rsidR="00BB30EA">
        <w:rPr>
          <w:lang w:eastAsia="en-US"/>
        </w:rPr>
        <w:t>программы.</w:t>
      </w:r>
      <w:r w:rsidR="001C5450">
        <w:rPr>
          <w:lang w:eastAsia="en-US"/>
        </w:rPr>
        <w:t xml:space="preserve"> В дополнение к этому, реализованы скрипты, которые</w:t>
      </w:r>
      <w:r w:rsidR="00DC0E16">
        <w:rPr>
          <w:lang w:eastAsia="en-US"/>
        </w:rPr>
        <w:t>,</w:t>
      </w:r>
      <w:r w:rsidR="001C5450">
        <w:rPr>
          <w:lang w:eastAsia="en-US"/>
        </w:rPr>
        <w:t xml:space="preserve"> используя </w:t>
      </w:r>
      <w:r w:rsidR="00270F49">
        <w:rPr>
          <w:lang w:eastAsia="en-US"/>
        </w:rPr>
        <w:t>конфигурации</w:t>
      </w:r>
      <w:r w:rsidR="001C5450">
        <w:rPr>
          <w:lang w:eastAsia="en-US"/>
        </w:rPr>
        <w:t xml:space="preserve"> </w:t>
      </w:r>
      <w:r w:rsidR="001C5450">
        <w:rPr>
          <w:lang w:val="en-US" w:eastAsia="en-US"/>
        </w:rPr>
        <w:t>Webpack</w:t>
      </w:r>
      <w:r w:rsidR="00DC0E16">
        <w:rPr>
          <w:lang w:eastAsia="en-US"/>
        </w:rPr>
        <w:t>,</w:t>
      </w:r>
      <w:r w:rsidR="001C5450">
        <w:rPr>
          <w:lang w:eastAsia="en-US"/>
        </w:rPr>
        <w:t xml:space="preserve"> позволяют собирать и запускать приложение.</w:t>
      </w:r>
    </w:p>
    <w:p w14:paraId="7DC07D2B" w14:textId="77777777" w:rsidR="00B54CCD" w:rsidRDefault="00B54CCD" w:rsidP="001C5450">
      <w:pPr>
        <w:rPr>
          <w:lang w:eastAsia="en-US"/>
        </w:rPr>
      </w:pPr>
    </w:p>
    <w:p w14:paraId="2D301833" w14:textId="77777777" w:rsidR="00B54CCD" w:rsidRPr="0084247F" w:rsidRDefault="00B54CCD" w:rsidP="00B54CCD">
      <w:pPr>
        <w:pStyle w:val="a5"/>
      </w:pPr>
      <w:bookmarkStart w:id="48" w:name="_Toc74792791"/>
      <w:r>
        <w:t xml:space="preserve">Настройка форматирования кода с помощью </w:t>
      </w:r>
      <w:r>
        <w:rPr>
          <w:lang w:val="en-US"/>
        </w:rPr>
        <w:t>Prettier</w:t>
      </w:r>
      <w:bookmarkEnd w:id="48"/>
    </w:p>
    <w:p w14:paraId="55636174" w14:textId="1A44797B" w:rsidR="00712E2C" w:rsidRDefault="00712E2C" w:rsidP="00712E2C">
      <w:pPr>
        <w:rPr>
          <w:lang w:eastAsia="en-US"/>
        </w:rPr>
      </w:pPr>
      <w:r>
        <w:rPr>
          <w:lang w:val="en-US" w:eastAsia="en-US"/>
        </w:rPr>
        <w:t>Prettier</w:t>
      </w:r>
      <w:r w:rsidRPr="00244620">
        <w:rPr>
          <w:lang w:eastAsia="en-US"/>
        </w:rPr>
        <w:t xml:space="preserve"> – </w:t>
      </w:r>
      <w:r>
        <w:rPr>
          <w:lang w:eastAsia="en-US"/>
        </w:rPr>
        <w:t>инструмент для форматирования кода в соответствии с заданными</w:t>
      </w:r>
      <w:r w:rsidRPr="00244620">
        <w:rPr>
          <w:lang w:eastAsia="en-US"/>
        </w:rPr>
        <w:t xml:space="preserve"> правил</w:t>
      </w:r>
      <w:r>
        <w:rPr>
          <w:lang w:eastAsia="en-US"/>
        </w:rPr>
        <w:t>ами</w:t>
      </w:r>
      <w:r w:rsidRPr="00244620">
        <w:rPr>
          <w:lang w:eastAsia="en-US"/>
        </w:rPr>
        <w:t xml:space="preserve"> </w:t>
      </w:r>
      <w:r>
        <w:rPr>
          <w:lang w:eastAsia="en-US"/>
        </w:rPr>
        <w:t xml:space="preserve">оформления. Использование данного инструмента позволяет обеспечить </w:t>
      </w:r>
      <w:r w:rsidR="00810E38">
        <w:rPr>
          <w:lang w:eastAsia="en-US"/>
        </w:rPr>
        <w:t>единое форматирование для исходного кода программы</w:t>
      </w:r>
      <w:r>
        <w:rPr>
          <w:lang w:eastAsia="en-US"/>
        </w:rPr>
        <w:t>.</w:t>
      </w:r>
      <w:r w:rsidR="00B54380">
        <w:rPr>
          <w:lang w:eastAsia="en-US"/>
        </w:rPr>
        <w:t xml:space="preserve"> </w:t>
      </w:r>
      <w:r w:rsidR="00B54380">
        <w:rPr>
          <w:lang w:val="en-US"/>
        </w:rPr>
        <w:t>Prettier</w:t>
      </w:r>
      <w:r w:rsidR="00B54380" w:rsidRPr="00B54380">
        <w:t xml:space="preserve"> </w:t>
      </w:r>
      <w:r w:rsidR="00B54380">
        <w:t>изначально имеет стандартное форматирование, которое можно переопределять с помощью файла конфигурации.</w:t>
      </w:r>
    </w:p>
    <w:p w14:paraId="5925F94C" w14:textId="04DBC29E" w:rsidR="007D79BC" w:rsidRDefault="00D86E04" w:rsidP="00712E2C">
      <w:pPr>
        <w:rPr>
          <w:lang w:eastAsia="en-US"/>
        </w:rPr>
      </w:pPr>
      <w:r>
        <w:rPr>
          <w:lang w:eastAsia="en-US"/>
        </w:rPr>
        <w:t xml:space="preserve">Для настройки </w:t>
      </w:r>
      <w:r>
        <w:rPr>
          <w:lang w:val="en-US" w:eastAsia="en-US"/>
        </w:rPr>
        <w:t>Prettier</w:t>
      </w:r>
      <w:r w:rsidRPr="00D86E04">
        <w:rPr>
          <w:lang w:eastAsia="en-US"/>
        </w:rPr>
        <w:t xml:space="preserve"> </w:t>
      </w:r>
      <w:r>
        <w:rPr>
          <w:lang w:eastAsia="en-US"/>
        </w:rPr>
        <w:t>создан файл конфигурации «</w:t>
      </w:r>
      <w:r w:rsidRPr="00D86E04">
        <w:rPr>
          <w:lang w:eastAsia="en-US"/>
        </w:rPr>
        <w:t>.</w:t>
      </w:r>
      <w:r>
        <w:rPr>
          <w:lang w:val="en-US" w:eastAsia="en-US"/>
        </w:rPr>
        <w:t>prettierrc</w:t>
      </w:r>
      <w:r>
        <w:rPr>
          <w:lang w:eastAsia="en-US"/>
        </w:rPr>
        <w:t xml:space="preserve">», который представлен в листинге </w:t>
      </w:r>
      <w:r w:rsidR="00D37F6B">
        <w:rPr>
          <w:lang w:eastAsia="en-US"/>
        </w:rPr>
        <w:t>8.</w:t>
      </w:r>
    </w:p>
    <w:p w14:paraId="479F1C69" w14:textId="6AE8636F" w:rsidR="001D7469" w:rsidRPr="00AF26F1" w:rsidRDefault="001D7469" w:rsidP="00712E2C">
      <w:pPr>
        <w:rPr>
          <w:lang w:eastAsia="en-US"/>
        </w:rPr>
      </w:pPr>
      <w:r>
        <w:rPr>
          <w:lang w:eastAsia="en-US"/>
        </w:rPr>
        <w:t>Листинг 8 – Файл конфигурации «</w:t>
      </w:r>
      <w:r w:rsidRPr="00D86E04">
        <w:rPr>
          <w:lang w:eastAsia="en-US"/>
        </w:rPr>
        <w:t>.</w:t>
      </w:r>
      <w:r>
        <w:rPr>
          <w:lang w:val="en-US" w:eastAsia="en-US"/>
        </w:rPr>
        <w:t>prettierrc</w:t>
      </w:r>
      <w:r>
        <w:rPr>
          <w:lang w:eastAsia="en-US"/>
        </w:rPr>
        <w:t>»</w:t>
      </w:r>
    </w:p>
    <w:p w14:paraId="369C483C" w14:textId="77777777" w:rsidR="004C7F41" w:rsidRPr="00AF26F1" w:rsidRDefault="004C7F41" w:rsidP="004C7F41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>{</w:t>
      </w:r>
    </w:p>
    <w:p w14:paraId="248C00D6" w14:textId="77777777" w:rsidR="004C7F41" w:rsidRPr="00AF26F1" w:rsidRDefault="004C7F41" w:rsidP="004C7F41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 xml:space="preserve">    "</w:t>
      </w:r>
      <w:r>
        <w:rPr>
          <w:lang w:eastAsia="en-US"/>
        </w:rPr>
        <w:t>tabWidth</w:t>
      </w:r>
      <w:r w:rsidRPr="00AF26F1">
        <w:rPr>
          <w:lang w:val="ru-RU" w:eastAsia="en-US"/>
        </w:rPr>
        <w:t>": 4,</w:t>
      </w:r>
    </w:p>
    <w:p w14:paraId="2A08DFD2" w14:textId="77777777" w:rsidR="004C7F41" w:rsidRPr="00AF26F1" w:rsidRDefault="004C7F41" w:rsidP="004C7F41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 xml:space="preserve">    "</w:t>
      </w:r>
      <w:r>
        <w:rPr>
          <w:lang w:eastAsia="en-US"/>
        </w:rPr>
        <w:t>singleQuote</w:t>
      </w:r>
      <w:r w:rsidRPr="00AF26F1">
        <w:rPr>
          <w:lang w:val="ru-RU" w:eastAsia="en-US"/>
        </w:rPr>
        <w:t xml:space="preserve">": </w:t>
      </w:r>
      <w:r>
        <w:rPr>
          <w:lang w:eastAsia="en-US"/>
        </w:rPr>
        <w:t>true</w:t>
      </w:r>
      <w:r w:rsidRPr="00AF26F1">
        <w:rPr>
          <w:lang w:val="ru-RU" w:eastAsia="en-US"/>
        </w:rPr>
        <w:t>,</w:t>
      </w:r>
    </w:p>
    <w:p w14:paraId="317F391B" w14:textId="77777777" w:rsidR="004C7F41" w:rsidRPr="00AF26F1" w:rsidRDefault="004C7F41" w:rsidP="004C7F41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 xml:space="preserve">    "</w:t>
      </w:r>
      <w:r>
        <w:rPr>
          <w:lang w:eastAsia="en-US"/>
        </w:rPr>
        <w:t>printWidth</w:t>
      </w:r>
      <w:r w:rsidRPr="00AF26F1">
        <w:rPr>
          <w:lang w:val="ru-RU" w:eastAsia="en-US"/>
        </w:rPr>
        <w:t>": 150</w:t>
      </w:r>
    </w:p>
    <w:p w14:paraId="36809D5C" w14:textId="7AF8D9D9" w:rsidR="00B54380" w:rsidRPr="00AF26F1" w:rsidRDefault="004C7F41" w:rsidP="00892BA5">
      <w:pPr>
        <w:pStyle w:val="af1"/>
        <w:spacing w:line="360" w:lineRule="auto"/>
        <w:rPr>
          <w:lang w:val="ru-RU" w:eastAsia="en-US"/>
        </w:rPr>
      </w:pPr>
      <w:r w:rsidRPr="00AF26F1">
        <w:rPr>
          <w:lang w:val="ru-RU" w:eastAsia="en-US"/>
        </w:rPr>
        <w:t>}</w:t>
      </w:r>
    </w:p>
    <w:p w14:paraId="45CF8692" w14:textId="4EA96A9D" w:rsidR="00B54380" w:rsidRDefault="00B54380" w:rsidP="00B54380">
      <w:r>
        <w:t xml:space="preserve">В </w:t>
      </w:r>
      <w:r w:rsidR="00A74DBA">
        <w:t xml:space="preserve">данном файле описаны </w:t>
      </w:r>
      <w:r w:rsidR="00F66E78">
        <w:t>следующие</w:t>
      </w:r>
      <w:r w:rsidR="00A74DBA">
        <w:t xml:space="preserve"> настройки форматирования:</w:t>
      </w:r>
    </w:p>
    <w:p w14:paraId="44659746" w14:textId="2D331F18" w:rsidR="00A74DBA" w:rsidRDefault="00A74DBA" w:rsidP="008420E7">
      <w:pPr>
        <w:pStyle w:val="aa"/>
        <w:numPr>
          <w:ilvl w:val="0"/>
          <w:numId w:val="23"/>
        </w:numPr>
      </w:pPr>
      <w:r>
        <w:rPr>
          <w:lang w:val="en-US"/>
        </w:rPr>
        <w:t>tabWidth</w:t>
      </w:r>
      <w:r>
        <w:t xml:space="preserve"> – указывает сколько пробелов должно использоваться для отображения вложенности в исходном коде программы</w:t>
      </w:r>
      <w:r w:rsidRPr="00A74DBA">
        <w:t>;</w:t>
      </w:r>
    </w:p>
    <w:p w14:paraId="71432BC0" w14:textId="3D9ADA49" w:rsidR="00A74DBA" w:rsidRDefault="00A74DBA" w:rsidP="008420E7">
      <w:pPr>
        <w:pStyle w:val="aa"/>
        <w:numPr>
          <w:ilvl w:val="0"/>
          <w:numId w:val="23"/>
        </w:numPr>
      </w:pPr>
      <w:r>
        <w:rPr>
          <w:lang w:val="en-US"/>
        </w:rPr>
        <w:t>singleQuote</w:t>
      </w:r>
      <w:r>
        <w:t xml:space="preserve"> – указывает, что для обыкновенных строк в коде необходимо использовать одинарные кавычки</w:t>
      </w:r>
      <w:r w:rsidRPr="00A74DBA">
        <w:t>;</w:t>
      </w:r>
    </w:p>
    <w:p w14:paraId="5C4EEADC" w14:textId="50ACD954" w:rsidR="009225AE" w:rsidRDefault="009F5E2F" w:rsidP="008420E7">
      <w:pPr>
        <w:pStyle w:val="aa"/>
        <w:numPr>
          <w:ilvl w:val="0"/>
          <w:numId w:val="23"/>
        </w:numPr>
      </w:pPr>
      <w:r>
        <w:rPr>
          <w:lang w:eastAsia="en-US"/>
        </w:rPr>
        <w:t>printWidth</w:t>
      </w:r>
      <w:r w:rsidRPr="009F5E2F">
        <w:rPr>
          <w:lang w:eastAsia="en-US"/>
        </w:rPr>
        <w:t xml:space="preserve"> – </w:t>
      </w:r>
      <w:r>
        <w:rPr>
          <w:lang w:eastAsia="en-US"/>
        </w:rPr>
        <w:t xml:space="preserve">указывает </w:t>
      </w:r>
      <w:r w:rsidR="006F7441">
        <w:rPr>
          <w:lang w:eastAsia="en-US"/>
        </w:rPr>
        <w:t>максимальную длину строки исходного кода,</w:t>
      </w:r>
      <w:r>
        <w:rPr>
          <w:lang w:eastAsia="en-US"/>
        </w:rPr>
        <w:t xml:space="preserve"> до которой нет необходимо</w:t>
      </w:r>
      <w:r w:rsidR="00454FCC">
        <w:rPr>
          <w:lang w:eastAsia="en-US"/>
        </w:rPr>
        <w:t>сти</w:t>
      </w:r>
      <w:r>
        <w:rPr>
          <w:lang w:eastAsia="en-US"/>
        </w:rPr>
        <w:t xml:space="preserve"> выполнять перенос</w:t>
      </w:r>
      <w:r w:rsidRPr="009F5E2F">
        <w:rPr>
          <w:lang w:eastAsia="en-US"/>
        </w:rPr>
        <w:t>.</w:t>
      </w:r>
    </w:p>
    <w:p w14:paraId="411777B0" w14:textId="469BFC8B" w:rsidR="009F5E2F" w:rsidRDefault="001D7469" w:rsidP="001D7469">
      <w:r>
        <w:t>Помимо файла настроек</w:t>
      </w:r>
      <w:r w:rsidR="00A265A5">
        <w:t xml:space="preserve"> </w:t>
      </w:r>
      <w:r>
        <w:t>необходимо создать файл «</w:t>
      </w:r>
      <w:r w:rsidRPr="001D7469">
        <w:t>.prettierignore</w:t>
      </w:r>
      <w:r>
        <w:t xml:space="preserve">»,  в котором указываются директории или файлы, которые </w:t>
      </w:r>
      <w:r>
        <w:rPr>
          <w:lang w:val="en-US"/>
        </w:rPr>
        <w:t>Prettier</w:t>
      </w:r>
      <w:r w:rsidRPr="001D7469">
        <w:t xml:space="preserve"> </w:t>
      </w:r>
      <w:r>
        <w:t>должен игнорировать. Файл «</w:t>
      </w:r>
      <w:r w:rsidRPr="001D7469">
        <w:t>.prettierignore</w:t>
      </w:r>
      <w:r>
        <w:t>» представлен в листинге 9.</w:t>
      </w:r>
    </w:p>
    <w:p w14:paraId="2A824B3C" w14:textId="579B1023" w:rsidR="001D7469" w:rsidRDefault="001D7469" w:rsidP="001D7469">
      <w:r>
        <w:t xml:space="preserve">Листинг 9 – </w:t>
      </w:r>
      <w:r>
        <w:rPr>
          <w:lang w:eastAsia="en-US"/>
        </w:rPr>
        <w:t>Файл конфигурации «</w:t>
      </w:r>
      <w:r w:rsidRPr="00D86E04">
        <w:rPr>
          <w:lang w:eastAsia="en-US"/>
        </w:rPr>
        <w:t>.</w:t>
      </w:r>
      <w:r w:rsidRPr="001D7469">
        <w:t>prettierignore</w:t>
      </w:r>
      <w:r>
        <w:rPr>
          <w:lang w:eastAsia="en-US"/>
        </w:rPr>
        <w:t>»</w:t>
      </w:r>
    </w:p>
    <w:p w14:paraId="6B851B12" w14:textId="54F39B73" w:rsidR="001D7469" w:rsidRPr="00AF26F1" w:rsidRDefault="001D7469" w:rsidP="00C1403F">
      <w:pPr>
        <w:pStyle w:val="af1"/>
        <w:spacing w:line="360" w:lineRule="auto"/>
        <w:rPr>
          <w:lang w:val="ru-RU"/>
        </w:rPr>
      </w:pPr>
      <w:r w:rsidRPr="001D7469">
        <w:t>build</w:t>
      </w:r>
      <w:r w:rsidRPr="00AF26F1">
        <w:rPr>
          <w:lang w:val="ru-RU"/>
        </w:rPr>
        <w:t>/</w:t>
      </w:r>
    </w:p>
    <w:p w14:paraId="30BA6A89" w14:textId="3EAA9DA3" w:rsidR="001D7469" w:rsidRDefault="001D7469" w:rsidP="001D7469">
      <w:r>
        <w:lastRenderedPageBreak/>
        <w:t xml:space="preserve">В данном файле в единственной строчке указана директория </w:t>
      </w:r>
      <w:r>
        <w:rPr>
          <w:lang w:val="en-US"/>
        </w:rPr>
        <w:t>build</w:t>
      </w:r>
      <w:r>
        <w:t>, которую необходимо игнорировать, поскольку в ней находятся файлы сборки, не требующие форматирования.</w:t>
      </w:r>
    </w:p>
    <w:p w14:paraId="4AC2437F" w14:textId="76F791C7" w:rsidR="00E64486" w:rsidRDefault="00EE424A" w:rsidP="001D7469">
      <w:r>
        <w:t xml:space="preserve">Следующим шагом необходимо реализовать скрипт для запуска </w:t>
      </w:r>
      <w:r>
        <w:rPr>
          <w:lang w:val="en-US"/>
        </w:rPr>
        <w:t>Prettier</w:t>
      </w:r>
      <w:r>
        <w:t>, который представлен в листинге 10.</w:t>
      </w:r>
    </w:p>
    <w:p w14:paraId="12A07A2E" w14:textId="11BFB6AB" w:rsidR="00064F3F" w:rsidRPr="00EE424A" w:rsidRDefault="00064F3F" w:rsidP="00064F3F">
      <w:r>
        <w:t xml:space="preserve">Листинг 10 – Скрипт для запуска </w:t>
      </w:r>
      <w:r>
        <w:rPr>
          <w:lang w:val="en-US"/>
        </w:rPr>
        <w:t>Prettier</w:t>
      </w:r>
    </w:p>
    <w:p w14:paraId="31B32F6C" w14:textId="77777777" w:rsidR="0080692A" w:rsidRPr="00AF26F1" w:rsidRDefault="0080692A" w:rsidP="0080692A">
      <w:pPr>
        <w:pStyle w:val="af1"/>
        <w:rPr>
          <w:lang w:val="ru-RU"/>
        </w:rPr>
      </w:pPr>
      <w:r w:rsidRPr="00AF26F1">
        <w:rPr>
          <w:lang w:val="ru-RU"/>
        </w:rPr>
        <w:t>{</w:t>
      </w:r>
    </w:p>
    <w:p w14:paraId="050E22F4" w14:textId="77777777" w:rsidR="0080692A" w:rsidRPr="0080692A" w:rsidRDefault="0080692A" w:rsidP="0080692A">
      <w:pPr>
        <w:pStyle w:val="af1"/>
      </w:pPr>
      <w:r w:rsidRPr="00AF26F1">
        <w:rPr>
          <w:lang w:val="ru-RU"/>
        </w:rPr>
        <w:t xml:space="preserve">    </w:t>
      </w:r>
      <w:r w:rsidRPr="0080692A">
        <w:t>"prettier": "prettier --write \"**/*.*(js|jsx)\"",</w:t>
      </w:r>
    </w:p>
    <w:p w14:paraId="15D41691" w14:textId="1289F172" w:rsidR="008620CA" w:rsidRPr="00AF26F1" w:rsidRDefault="0080692A" w:rsidP="002B4923">
      <w:pPr>
        <w:pStyle w:val="af1"/>
        <w:spacing w:line="360" w:lineRule="auto"/>
        <w:rPr>
          <w:lang w:val="ru-RU"/>
        </w:rPr>
      </w:pPr>
      <w:r w:rsidRPr="00AF26F1">
        <w:rPr>
          <w:lang w:val="ru-RU"/>
        </w:rPr>
        <w:t>}</w:t>
      </w:r>
    </w:p>
    <w:p w14:paraId="3577FCA9" w14:textId="2F087226" w:rsidR="008620CA" w:rsidRDefault="008620CA" w:rsidP="008620CA">
      <w:r>
        <w:rPr>
          <w:lang w:eastAsia="en-US"/>
        </w:rPr>
        <w:t xml:space="preserve">Таким образом, выполнена настройка </w:t>
      </w:r>
      <w:r>
        <w:t xml:space="preserve">форматирования кода с помощью </w:t>
      </w:r>
      <w:r>
        <w:rPr>
          <w:lang w:val="en-US"/>
        </w:rPr>
        <w:t>Prettier</w:t>
      </w:r>
      <w:r>
        <w:t>.</w:t>
      </w:r>
    </w:p>
    <w:p w14:paraId="2AC80CD0" w14:textId="77777777" w:rsidR="00ED23A1" w:rsidRPr="008620CA" w:rsidRDefault="00ED23A1" w:rsidP="008620CA">
      <w:pPr>
        <w:rPr>
          <w:lang w:eastAsia="en-US"/>
        </w:rPr>
      </w:pPr>
    </w:p>
    <w:p w14:paraId="1B5B69A0" w14:textId="1ACC8A2F" w:rsidR="006F5BBE" w:rsidRDefault="005C7DD6" w:rsidP="0080692A">
      <w:pPr>
        <w:pStyle w:val="a5"/>
        <w:rPr>
          <w:lang w:val="en-US"/>
        </w:rPr>
      </w:pPr>
      <w:bookmarkStart w:id="49" w:name="_Toc74792792"/>
      <w:r>
        <w:t xml:space="preserve">Настройка статического анализа кода с помощью </w:t>
      </w:r>
      <w:r>
        <w:rPr>
          <w:lang w:val="en-US"/>
        </w:rPr>
        <w:t>ESLint</w:t>
      </w:r>
      <w:bookmarkEnd w:id="49"/>
    </w:p>
    <w:p w14:paraId="33DDE8B8" w14:textId="1F03703C" w:rsidR="005060DC" w:rsidRDefault="00064F3F" w:rsidP="005060DC">
      <w:pPr>
        <w:rPr>
          <w:lang w:eastAsia="en-US"/>
        </w:rPr>
      </w:pPr>
      <w:r>
        <w:rPr>
          <w:lang w:val="en-US" w:eastAsia="en-US"/>
        </w:rPr>
        <w:t>ESLint</w:t>
      </w:r>
      <w:r w:rsidRPr="00064F3F">
        <w:rPr>
          <w:lang w:eastAsia="en-US"/>
        </w:rPr>
        <w:t xml:space="preserve"> – </w:t>
      </w:r>
      <w:r>
        <w:rPr>
          <w:lang w:eastAsia="en-US"/>
        </w:rPr>
        <w:t xml:space="preserve">инструмент статического анализа кода для выявления проблемных шаблонов, обнаруженных в коде на языке </w:t>
      </w:r>
      <w:r>
        <w:rPr>
          <w:lang w:val="en-US" w:eastAsia="en-US"/>
        </w:rPr>
        <w:t>JavaScript</w:t>
      </w:r>
      <w:r w:rsidR="00531B2E" w:rsidRPr="00531B2E">
        <w:rPr>
          <w:lang w:eastAsia="en-US"/>
        </w:rPr>
        <w:t xml:space="preserve"> [10]</w:t>
      </w:r>
      <w:r w:rsidRPr="00064F3F">
        <w:rPr>
          <w:lang w:eastAsia="en-US"/>
        </w:rPr>
        <w:t>.</w:t>
      </w:r>
    </w:p>
    <w:p w14:paraId="695865B6" w14:textId="5FDF9874" w:rsidR="00064F3F" w:rsidRDefault="00064F3F" w:rsidP="005060DC">
      <w:pPr>
        <w:rPr>
          <w:lang w:eastAsia="en-US"/>
        </w:rPr>
      </w:pPr>
      <w:r>
        <w:rPr>
          <w:lang w:eastAsia="en-US"/>
        </w:rPr>
        <w:t xml:space="preserve">Для работы </w:t>
      </w:r>
      <w:r>
        <w:rPr>
          <w:lang w:val="en-US" w:eastAsia="en-US"/>
        </w:rPr>
        <w:t>ESLint</w:t>
      </w:r>
      <w:r w:rsidRPr="00064F3F">
        <w:rPr>
          <w:lang w:eastAsia="en-US"/>
        </w:rPr>
        <w:t xml:space="preserve"> </w:t>
      </w:r>
      <w:r>
        <w:rPr>
          <w:lang w:eastAsia="en-US"/>
        </w:rPr>
        <w:t>требуется создать файл конфигурации</w:t>
      </w:r>
      <w:r w:rsidR="00787652">
        <w:rPr>
          <w:lang w:eastAsia="en-US"/>
        </w:rPr>
        <w:t xml:space="preserve"> «</w:t>
      </w:r>
      <w:r w:rsidR="00787652" w:rsidRPr="00787652">
        <w:rPr>
          <w:lang w:eastAsia="en-US"/>
        </w:rPr>
        <w:t>.eslintrc.js</w:t>
      </w:r>
      <w:r w:rsidR="00787652">
        <w:rPr>
          <w:lang w:eastAsia="en-US"/>
        </w:rPr>
        <w:t>»</w:t>
      </w:r>
      <w:r>
        <w:rPr>
          <w:lang w:eastAsia="en-US"/>
        </w:rPr>
        <w:t xml:space="preserve">, представленный в листинге </w:t>
      </w:r>
      <w:r w:rsidR="00787652">
        <w:rPr>
          <w:lang w:eastAsia="en-US"/>
        </w:rPr>
        <w:t>11.</w:t>
      </w:r>
    </w:p>
    <w:p w14:paraId="742EA10C" w14:textId="53AACAD3" w:rsidR="00787652" w:rsidRDefault="00787652" w:rsidP="00787652">
      <w:pPr>
        <w:rPr>
          <w:lang w:eastAsia="en-US"/>
        </w:rPr>
      </w:pPr>
      <w:r>
        <w:rPr>
          <w:lang w:eastAsia="en-US"/>
        </w:rPr>
        <w:t>Листинг 11 – Файл конфигурации «</w:t>
      </w:r>
      <w:r w:rsidRPr="00787652">
        <w:rPr>
          <w:lang w:eastAsia="en-US"/>
        </w:rPr>
        <w:t>.eslintrc.js</w:t>
      </w:r>
      <w:r>
        <w:rPr>
          <w:lang w:eastAsia="en-US"/>
        </w:rPr>
        <w:t>»</w:t>
      </w:r>
    </w:p>
    <w:p w14:paraId="5551EC99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>module.exports = {</w:t>
      </w:r>
    </w:p>
    <w:p w14:paraId="42EE952E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parser: 'babel-eslint',</w:t>
      </w:r>
    </w:p>
    <w:p w14:paraId="55DDD941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env: {</w:t>
      </w:r>
    </w:p>
    <w:p w14:paraId="3AE480C2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browser: true,</w:t>
      </w:r>
    </w:p>
    <w:p w14:paraId="6B2C6CC3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es2020: true,</w:t>
      </w:r>
    </w:p>
    <w:p w14:paraId="22557053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commonjs: true,</w:t>
      </w:r>
    </w:p>
    <w:p w14:paraId="42C2E0D1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node: true,</w:t>
      </w:r>
    </w:p>
    <w:p w14:paraId="49378266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},</w:t>
      </w:r>
    </w:p>
    <w:p w14:paraId="7192600A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extends: ['eslint:recommended', 'plugin:react/recommended', 'airbnb', 'airbnb/hooks', 'prettier', 'prettier/react'],</w:t>
      </w:r>
    </w:p>
    <w:p w14:paraId="177B496F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parserOptions: {</w:t>
      </w:r>
    </w:p>
    <w:p w14:paraId="6FBCED14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ecmaFeatures: {</w:t>
      </w:r>
    </w:p>
    <w:p w14:paraId="3DE01C97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    jsx: true,</w:t>
      </w:r>
    </w:p>
    <w:p w14:paraId="59B59E4D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},</w:t>
      </w:r>
    </w:p>
    <w:p w14:paraId="2786DAD2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ecmaVersion: 12,</w:t>
      </w:r>
    </w:p>
    <w:p w14:paraId="7B8584E0" w14:textId="77777777" w:rsid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</w:t>
      </w:r>
      <w:r>
        <w:rPr>
          <w:lang w:eastAsia="en-US"/>
        </w:rPr>
        <w:t>sourceType: 'module',</w:t>
      </w:r>
    </w:p>
    <w:p w14:paraId="4C47765E" w14:textId="77777777" w:rsidR="007D2C90" w:rsidRDefault="007D2C90" w:rsidP="007D2C90">
      <w:pPr>
        <w:pStyle w:val="af1"/>
        <w:rPr>
          <w:lang w:eastAsia="en-US"/>
        </w:rPr>
      </w:pPr>
      <w:r>
        <w:rPr>
          <w:lang w:eastAsia="en-US"/>
        </w:rPr>
        <w:t xml:space="preserve">    },</w:t>
      </w:r>
    </w:p>
    <w:p w14:paraId="6C94CAB0" w14:textId="77777777" w:rsidR="007D2C90" w:rsidRPr="007D2C90" w:rsidRDefault="007D2C90" w:rsidP="007D2C90">
      <w:pPr>
        <w:pStyle w:val="af1"/>
        <w:rPr>
          <w:lang w:eastAsia="en-US"/>
        </w:rPr>
      </w:pPr>
      <w:r>
        <w:rPr>
          <w:lang w:eastAsia="en-US"/>
        </w:rPr>
        <w:t xml:space="preserve">    </w:t>
      </w:r>
      <w:r w:rsidRPr="007D2C90">
        <w:rPr>
          <w:lang w:eastAsia="en-US"/>
        </w:rPr>
        <w:t>plugins: ['react', 'prettier'],</w:t>
      </w:r>
    </w:p>
    <w:p w14:paraId="2330BA46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rules: {</w:t>
      </w:r>
    </w:p>
    <w:p w14:paraId="1F66DE7B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indent: [2, 4],</w:t>
      </w:r>
    </w:p>
    <w:p w14:paraId="4871E05C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'react/jsx-filename-extension': [1, { extensions: ['.js', '.jsx'] }],</w:t>
      </w:r>
    </w:p>
    <w:p w14:paraId="53B914CB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lastRenderedPageBreak/>
        <w:t xml:space="preserve">        'import/no-extraneous-dependencies': [2, { devDependencies: true }],</w:t>
      </w:r>
    </w:p>
    <w:p w14:paraId="7E5F94BF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'import/extensions': 1,</w:t>
      </w:r>
    </w:p>
    <w:p w14:paraId="33DA5DE5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'import/no-unresolved': 0,</w:t>
      </w:r>
    </w:p>
    <w:p w14:paraId="5B50F36E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'import/prefer-default-export': 0,</w:t>
      </w:r>
    </w:p>
    <w:p w14:paraId="4B97A99D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'lines-between-class-members': ['error', 'always', { exceptAfterSingleLine: true }],</w:t>
      </w:r>
    </w:p>
    <w:p w14:paraId="1452C008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'no-underscore-dangle': 0,</w:t>
      </w:r>
    </w:p>
    <w:p w14:paraId="459DBE22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'jsx-a11y/no-static-element-interactions': 0,</w:t>
      </w:r>
    </w:p>
    <w:p w14:paraId="4F940647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'no-param-reassign': ['error', { props: false }],</w:t>
      </w:r>
    </w:p>
    <w:p w14:paraId="7CC1A928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'import/no-cycle': 1,</w:t>
      </w:r>
    </w:p>
    <w:p w14:paraId="2C835BCB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'no-unused-expressions': 0,</w:t>
      </w:r>
    </w:p>
    <w:p w14:paraId="466542C1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'jsx-a11y/click-events-have-key-events': 0,</w:t>
      </w:r>
    </w:p>
    <w:p w14:paraId="35BEAEF2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'no-console': 0,</w:t>
      </w:r>
    </w:p>
    <w:p w14:paraId="6F4A42AB" w14:textId="77777777" w:rsidR="007D2C90" w:rsidRPr="007D2C90" w:rsidRDefault="007D2C90" w:rsidP="007D2C90">
      <w:pPr>
        <w:pStyle w:val="af1"/>
        <w:rPr>
          <w:lang w:eastAsia="en-US"/>
        </w:rPr>
      </w:pPr>
      <w:r w:rsidRPr="007D2C90">
        <w:rPr>
          <w:lang w:eastAsia="en-US"/>
        </w:rPr>
        <w:t xml:space="preserve">        'no-prototype-builtins': 1,</w:t>
      </w:r>
    </w:p>
    <w:p w14:paraId="0EEC8246" w14:textId="77777777" w:rsidR="007D2C90" w:rsidRPr="00AF26F1" w:rsidRDefault="007D2C90" w:rsidP="007D2C90">
      <w:pPr>
        <w:pStyle w:val="af1"/>
        <w:rPr>
          <w:lang w:val="ru-RU" w:eastAsia="en-US"/>
        </w:rPr>
      </w:pPr>
      <w:r w:rsidRPr="007D2C90">
        <w:rPr>
          <w:lang w:eastAsia="en-US"/>
        </w:rPr>
        <w:t xml:space="preserve">    </w:t>
      </w:r>
      <w:r w:rsidRPr="00AF26F1">
        <w:rPr>
          <w:lang w:val="ru-RU" w:eastAsia="en-US"/>
        </w:rPr>
        <w:t>},</w:t>
      </w:r>
    </w:p>
    <w:p w14:paraId="5A33E6DA" w14:textId="69898664" w:rsidR="007D2C90" w:rsidRPr="00AF26F1" w:rsidRDefault="007D2C90" w:rsidP="007D2C90">
      <w:pPr>
        <w:pStyle w:val="af1"/>
        <w:rPr>
          <w:lang w:val="ru-RU" w:eastAsia="en-US"/>
        </w:rPr>
      </w:pPr>
      <w:r w:rsidRPr="00AF26F1">
        <w:rPr>
          <w:lang w:val="ru-RU" w:eastAsia="en-US"/>
        </w:rPr>
        <w:t>};</w:t>
      </w:r>
    </w:p>
    <w:p w14:paraId="5BF5AA3B" w14:textId="701A8F85" w:rsidR="00CA5D48" w:rsidRPr="00AF26F1" w:rsidRDefault="00CA5D48" w:rsidP="007D2C90">
      <w:pPr>
        <w:pStyle w:val="af1"/>
        <w:rPr>
          <w:lang w:val="ru-RU" w:eastAsia="en-US"/>
        </w:rPr>
      </w:pPr>
    </w:p>
    <w:p w14:paraId="60346151" w14:textId="77777777" w:rsidR="00CA5D48" w:rsidRDefault="00CA5D48" w:rsidP="00CA5D48">
      <w:pPr>
        <w:rPr>
          <w:lang w:eastAsia="en-US"/>
        </w:rPr>
      </w:pPr>
      <w:r>
        <w:rPr>
          <w:lang w:eastAsia="en-US"/>
        </w:rPr>
        <w:t xml:space="preserve">В свойстве </w:t>
      </w:r>
      <w:r w:rsidRPr="00CA5D48">
        <w:rPr>
          <w:lang w:eastAsia="en-US"/>
        </w:rPr>
        <w:t>parserOptions</w:t>
      </w:r>
      <w:r>
        <w:rPr>
          <w:lang w:eastAsia="en-US"/>
        </w:rPr>
        <w:t xml:space="preserve"> описываются настройки языка, анализ которого необходимо выполнять. </w:t>
      </w:r>
    </w:p>
    <w:p w14:paraId="3EA3BB49" w14:textId="77777777" w:rsidR="00CA5D48" w:rsidRDefault="00CA5D48" w:rsidP="00CA5D48">
      <w:pPr>
        <w:rPr>
          <w:lang w:eastAsia="en-US"/>
        </w:rPr>
      </w:pPr>
      <w:r>
        <w:rPr>
          <w:lang w:eastAsia="en-US"/>
        </w:rPr>
        <w:t xml:space="preserve">В свойстве </w:t>
      </w:r>
      <w:r>
        <w:rPr>
          <w:lang w:val="en-US" w:eastAsia="en-US"/>
        </w:rPr>
        <w:t>extends</w:t>
      </w:r>
      <w:r w:rsidRPr="00CA5D48">
        <w:rPr>
          <w:lang w:eastAsia="en-US"/>
        </w:rPr>
        <w:t xml:space="preserve"> </w:t>
      </w:r>
      <w:r>
        <w:rPr>
          <w:lang w:eastAsia="en-US"/>
        </w:rPr>
        <w:t xml:space="preserve">указывается набор готовых конфигураций, из которых необходимо наследовать правила. </w:t>
      </w:r>
    </w:p>
    <w:p w14:paraId="4600C220" w14:textId="2F39FE4E" w:rsidR="00CA5D48" w:rsidRDefault="00CA5D48" w:rsidP="00CA5D48">
      <w:pPr>
        <w:rPr>
          <w:lang w:eastAsia="en-US"/>
        </w:rPr>
      </w:pPr>
      <w:r>
        <w:rPr>
          <w:lang w:eastAsia="en-US"/>
        </w:rPr>
        <w:t xml:space="preserve">В свойстве </w:t>
      </w:r>
      <w:r>
        <w:rPr>
          <w:lang w:val="en-US" w:eastAsia="en-US"/>
        </w:rPr>
        <w:t>rules</w:t>
      </w:r>
      <w:r w:rsidRPr="00CA5D48">
        <w:rPr>
          <w:lang w:eastAsia="en-US"/>
        </w:rPr>
        <w:t xml:space="preserve"> </w:t>
      </w:r>
      <w:r>
        <w:rPr>
          <w:lang w:eastAsia="en-US"/>
        </w:rPr>
        <w:t xml:space="preserve">указываются различные правила и то, каким образом </w:t>
      </w:r>
      <w:r>
        <w:rPr>
          <w:lang w:val="en-US" w:eastAsia="en-US"/>
        </w:rPr>
        <w:t>ESLint</w:t>
      </w:r>
      <w:r w:rsidRPr="00CA5D48">
        <w:rPr>
          <w:lang w:eastAsia="en-US"/>
        </w:rPr>
        <w:t xml:space="preserve"> </w:t>
      </w:r>
      <w:r>
        <w:rPr>
          <w:lang w:eastAsia="en-US"/>
        </w:rPr>
        <w:t>должен на них реагировать</w:t>
      </w:r>
      <w:r w:rsidR="00D46D6E">
        <w:rPr>
          <w:lang w:eastAsia="en-US"/>
        </w:rPr>
        <w:t>.</w:t>
      </w:r>
    </w:p>
    <w:p w14:paraId="14452F48" w14:textId="2557D87F" w:rsidR="00A17080" w:rsidRDefault="00A17080" w:rsidP="00A17080">
      <w:r>
        <w:t>Помимо файла конфигурации, необходимо ещё создать файл «</w:t>
      </w:r>
      <w:r w:rsidRPr="001D7469">
        <w:t>.</w:t>
      </w:r>
      <w:r w:rsidR="0027245F" w:rsidRPr="0027245F">
        <w:t>eslintignore</w:t>
      </w:r>
      <w:r>
        <w:t xml:space="preserve">»,  в котором указываются директории или файлы, которые </w:t>
      </w:r>
      <w:r w:rsidR="0027245F">
        <w:rPr>
          <w:lang w:val="en-US"/>
        </w:rPr>
        <w:t>ESLint</w:t>
      </w:r>
      <w:r w:rsidRPr="001D7469">
        <w:t xml:space="preserve"> </w:t>
      </w:r>
      <w:r>
        <w:t xml:space="preserve">должен игнорировать. Файл </w:t>
      </w:r>
      <w:r w:rsidR="000236B4">
        <w:t>«</w:t>
      </w:r>
      <w:r w:rsidR="000236B4" w:rsidRPr="001D7469">
        <w:t>.</w:t>
      </w:r>
      <w:r w:rsidR="000236B4" w:rsidRPr="0027245F">
        <w:t>eslintignore</w:t>
      </w:r>
      <w:r w:rsidR="000236B4">
        <w:t>»</w:t>
      </w:r>
      <w:r w:rsidR="000236B4" w:rsidRPr="00AF26F1">
        <w:t xml:space="preserve"> </w:t>
      </w:r>
      <w:r>
        <w:t xml:space="preserve">представлен в листинге </w:t>
      </w:r>
      <w:r w:rsidR="006B3481" w:rsidRPr="00AF26F1">
        <w:t>12</w:t>
      </w:r>
      <w:r>
        <w:t>.</w:t>
      </w:r>
    </w:p>
    <w:p w14:paraId="36194A2B" w14:textId="6824740F" w:rsidR="00245E8E" w:rsidRDefault="00245E8E" w:rsidP="00245E8E">
      <w:r>
        <w:t xml:space="preserve">Листинг 12 – </w:t>
      </w:r>
      <w:r>
        <w:rPr>
          <w:lang w:eastAsia="en-US"/>
        </w:rPr>
        <w:t xml:space="preserve">Файл конфигурации </w:t>
      </w:r>
      <w:r>
        <w:t>«</w:t>
      </w:r>
      <w:r w:rsidRPr="001D7469">
        <w:t>.</w:t>
      </w:r>
      <w:r w:rsidRPr="0027245F">
        <w:t>eslintignore</w:t>
      </w:r>
      <w:r>
        <w:t>»</w:t>
      </w:r>
    </w:p>
    <w:p w14:paraId="7F970C0F" w14:textId="59EC8152" w:rsidR="00E100B7" w:rsidRPr="00245E8E" w:rsidRDefault="00E100B7" w:rsidP="00E100B7">
      <w:pPr>
        <w:pStyle w:val="af1"/>
        <w:spacing w:line="360" w:lineRule="auto"/>
        <w:rPr>
          <w:lang w:val="ru-RU"/>
        </w:rPr>
      </w:pPr>
      <w:r w:rsidRPr="001D7469">
        <w:t>build</w:t>
      </w:r>
      <w:r w:rsidRPr="00245E8E">
        <w:rPr>
          <w:lang w:val="ru-RU"/>
        </w:rPr>
        <w:t>/</w:t>
      </w:r>
    </w:p>
    <w:p w14:paraId="233BD41A" w14:textId="4D2A38F2" w:rsidR="002F4CB0" w:rsidRDefault="002F4CB0" w:rsidP="002F4CB0">
      <w:r>
        <w:t xml:space="preserve">В данном файле в единственной строчке указана директория </w:t>
      </w:r>
      <w:r>
        <w:rPr>
          <w:lang w:val="en-US"/>
        </w:rPr>
        <w:t>build</w:t>
      </w:r>
      <w:r>
        <w:t>, которую необходимо игнорировать, поскольку в ней находятся файлы сборки, не требующие статического анализа.</w:t>
      </w:r>
    </w:p>
    <w:p w14:paraId="365016EE" w14:textId="6791AE55" w:rsidR="008D18EC" w:rsidRDefault="008D18EC" w:rsidP="008D18EC">
      <w:r>
        <w:t xml:space="preserve">Следующим шагом необходимо реализовать скрипты для запуска </w:t>
      </w:r>
      <w:r>
        <w:rPr>
          <w:lang w:val="en-US"/>
        </w:rPr>
        <w:t>ESLint</w:t>
      </w:r>
      <w:r>
        <w:t>, который представлен в листинге 13.</w:t>
      </w:r>
    </w:p>
    <w:p w14:paraId="398C7424" w14:textId="0F6E4494" w:rsidR="008D18EC" w:rsidRPr="00EE424A" w:rsidRDefault="008D18EC" w:rsidP="008D18EC">
      <w:r>
        <w:t xml:space="preserve">Листинг 13 – Скрипты для запуска </w:t>
      </w:r>
      <w:r>
        <w:rPr>
          <w:lang w:val="en-US"/>
        </w:rPr>
        <w:t>ESLint</w:t>
      </w:r>
    </w:p>
    <w:p w14:paraId="24049D36" w14:textId="77777777" w:rsidR="008D18EC" w:rsidRPr="00AF26F1" w:rsidRDefault="008D18EC" w:rsidP="008D18EC">
      <w:pPr>
        <w:pStyle w:val="af1"/>
        <w:rPr>
          <w:lang w:val="ru-RU"/>
        </w:rPr>
      </w:pPr>
      <w:r w:rsidRPr="00AF26F1">
        <w:rPr>
          <w:lang w:val="ru-RU"/>
        </w:rPr>
        <w:t>{</w:t>
      </w:r>
    </w:p>
    <w:p w14:paraId="4CFD60D5" w14:textId="77777777" w:rsidR="008D18EC" w:rsidRPr="008D18EC" w:rsidRDefault="008D18EC" w:rsidP="008D18EC">
      <w:pPr>
        <w:pStyle w:val="af1"/>
      </w:pPr>
      <w:r w:rsidRPr="00AF26F1">
        <w:rPr>
          <w:lang w:val="ru-RU"/>
        </w:rPr>
        <w:t xml:space="preserve">    </w:t>
      </w:r>
      <w:r w:rsidRPr="008D18EC">
        <w:t>"prettier": "prettier --write \"**/*.*(js|jsx)\"",</w:t>
      </w:r>
    </w:p>
    <w:p w14:paraId="2F7899D5" w14:textId="77777777" w:rsidR="008D18EC" w:rsidRPr="008D18EC" w:rsidRDefault="008D18EC" w:rsidP="008D18EC">
      <w:pPr>
        <w:pStyle w:val="af1"/>
      </w:pPr>
      <w:r w:rsidRPr="008D18EC">
        <w:t xml:space="preserve">    "lint": "eslint .",</w:t>
      </w:r>
    </w:p>
    <w:p w14:paraId="40B23AAC" w14:textId="77777777" w:rsidR="008D18EC" w:rsidRPr="008D18EC" w:rsidRDefault="008D18EC" w:rsidP="008D18EC">
      <w:pPr>
        <w:pStyle w:val="af1"/>
      </w:pPr>
      <w:r w:rsidRPr="008D18EC">
        <w:t xml:space="preserve">    "fix": "eslint . --fix",</w:t>
      </w:r>
    </w:p>
    <w:p w14:paraId="1081BE77" w14:textId="77777777" w:rsidR="008D18EC" w:rsidRPr="008D18EC" w:rsidRDefault="008D18EC" w:rsidP="008D18EC">
      <w:pPr>
        <w:pStyle w:val="af1"/>
      </w:pPr>
      <w:r w:rsidRPr="008D18EC">
        <w:lastRenderedPageBreak/>
        <w:t xml:space="preserve">    "format": "npm run prettier &amp;&amp; npm run fix"</w:t>
      </w:r>
    </w:p>
    <w:p w14:paraId="4C320755" w14:textId="454A1C8E" w:rsidR="008D18EC" w:rsidRDefault="008D18EC" w:rsidP="008D18EC">
      <w:pPr>
        <w:pStyle w:val="af1"/>
        <w:spacing w:line="360" w:lineRule="auto"/>
      </w:pPr>
      <w:r w:rsidRPr="008D18EC">
        <w:t>}</w:t>
      </w:r>
    </w:p>
    <w:p w14:paraId="501FBEAE" w14:textId="2A3C3E96" w:rsidR="00F0431C" w:rsidRDefault="00F0431C" w:rsidP="00F0431C">
      <w:r>
        <w:t>Рассмотрим реализованные скрипты:</w:t>
      </w:r>
    </w:p>
    <w:p w14:paraId="4736452F" w14:textId="4C26A8E2" w:rsidR="008D18EC" w:rsidRDefault="006358AC" w:rsidP="008420E7">
      <w:pPr>
        <w:pStyle w:val="aa"/>
        <w:numPr>
          <w:ilvl w:val="0"/>
          <w:numId w:val="24"/>
        </w:numPr>
      </w:pPr>
      <w:r>
        <w:t>с</w:t>
      </w:r>
      <w:r w:rsidR="008D18EC">
        <w:t xml:space="preserve">крипт </w:t>
      </w:r>
      <w:r w:rsidR="008D18EC" w:rsidRPr="00F0431C">
        <w:rPr>
          <w:lang w:val="en-US"/>
        </w:rPr>
        <w:t>lint</w:t>
      </w:r>
      <w:r w:rsidR="008D18EC" w:rsidRPr="008D18EC">
        <w:t xml:space="preserve"> </w:t>
      </w:r>
      <w:r w:rsidR="008D18EC">
        <w:t>выполняет статический анализ кода и выводит результат проверки</w:t>
      </w:r>
      <w:r w:rsidR="008F1464" w:rsidRPr="007C5AC3">
        <w:t>;</w:t>
      </w:r>
    </w:p>
    <w:p w14:paraId="14B642C4" w14:textId="1735338C" w:rsidR="008D18EC" w:rsidRDefault="006358AC" w:rsidP="008420E7">
      <w:pPr>
        <w:pStyle w:val="aa"/>
        <w:numPr>
          <w:ilvl w:val="0"/>
          <w:numId w:val="24"/>
        </w:numPr>
      </w:pPr>
      <w:r>
        <w:t>с</w:t>
      </w:r>
      <w:r w:rsidR="008D18EC">
        <w:t xml:space="preserve">крипт </w:t>
      </w:r>
      <w:r w:rsidR="008D18EC" w:rsidRPr="00F0431C">
        <w:rPr>
          <w:lang w:val="en-US"/>
        </w:rPr>
        <w:t>fix</w:t>
      </w:r>
      <w:r w:rsidR="008D18EC" w:rsidRPr="008D18EC">
        <w:t xml:space="preserve"> </w:t>
      </w:r>
      <w:r w:rsidR="008D18EC">
        <w:t>выполняет статически</w:t>
      </w:r>
      <w:r w:rsidR="0016598E">
        <w:t>й</w:t>
      </w:r>
      <w:r w:rsidR="008D18EC">
        <w:t xml:space="preserve"> анализ кода, исправляет проблемные участки кода и выводит результат проверки</w:t>
      </w:r>
      <w:r w:rsidR="008F1464" w:rsidRPr="008F1464">
        <w:t>;</w:t>
      </w:r>
    </w:p>
    <w:p w14:paraId="687DA62C" w14:textId="3AA9785D" w:rsidR="005201A0" w:rsidRPr="005201A0" w:rsidRDefault="006358AC" w:rsidP="008420E7">
      <w:pPr>
        <w:pStyle w:val="aa"/>
        <w:numPr>
          <w:ilvl w:val="0"/>
          <w:numId w:val="24"/>
        </w:numPr>
      </w:pPr>
      <w:r>
        <w:t>с</w:t>
      </w:r>
      <w:r w:rsidR="005201A0">
        <w:t xml:space="preserve">крипт </w:t>
      </w:r>
      <w:r w:rsidR="005201A0" w:rsidRPr="00F0431C">
        <w:rPr>
          <w:lang w:val="en-US"/>
        </w:rPr>
        <w:t>format</w:t>
      </w:r>
      <w:r w:rsidR="005201A0" w:rsidRPr="005201A0">
        <w:t xml:space="preserve"> </w:t>
      </w:r>
      <w:r w:rsidR="005201A0">
        <w:t xml:space="preserve">запускает сначала </w:t>
      </w:r>
      <w:r w:rsidR="005201A0" w:rsidRPr="00F0431C">
        <w:rPr>
          <w:lang w:val="en-US"/>
        </w:rPr>
        <w:t>Prettier</w:t>
      </w:r>
      <w:r w:rsidR="005201A0">
        <w:t xml:space="preserve"> для форматирования кода, а после этого выполняет скрипт </w:t>
      </w:r>
      <w:r w:rsidR="005201A0" w:rsidRPr="00F0431C">
        <w:rPr>
          <w:lang w:val="en-US"/>
        </w:rPr>
        <w:t>fix</w:t>
      </w:r>
      <w:r w:rsidR="005201A0" w:rsidRPr="005201A0">
        <w:t>.</w:t>
      </w:r>
    </w:p>
    <w:p w14:paraId="06B25787" w14:textId="6FBB6666" w:rsidR="00A446F5" w:rsidRDefault="00A446F5" w:rsidP="00A446F5">
      <w:r>
        <w:rPr>
          <w:lang w:eastAsia="en-US"/>
        </w:rPr>
        <w:t xml:space="preserve">Таким образом, выполнена </w:t>
      </w:r>
      <w:r w:rsidR="00571F12">
        <w:rPr>
          <w:lang w:eastAsia="en-US"/>
        </w:rPr>
        <w:t xml:space="preserve">настройка </w:t>
      </w:r>
      <w:r>
        <w:rPr>
          <w:lang w:eastAsia="en-US"/>
        </w:rPr>
        <w:t xml:space="preserve">статического анализа кода с помощью </w:t>
      </w:r>
      <w:r>
        <w:rPr>
          <w:lang w:val="en-US" w:eastAsia="en-US"/>
        </w:rPr>
        <w:t>ESLint</w:t>
      </w:r>
      <w:r>
        <w:t>.</w:t>
      </w:r>
    </w:p>
    <w:p w14:paraId="7C6A92CD" w14:textId="77777777" w:rsidR="00E100B7" w:rsidRDefault="00E100B7" w:rsidP="008A5D1C">
      <w:pPr>
        <w:ind w:firstLine="0"/>
      </w:pPr>
    </w:p>
    <w:p w14:paraId="68033BC8" w14:textId="6A4178EF" w:rsidR="00A61A54" w:rsidRDefault="00A61A54" w:rsidP="00A61A54">
      <w:pPr>
        <w:pStyle w:val="2"/>
      </w:pPr>
      <w:bookmarkStart w:id="50" w:name="_Toc74792793"/>
      <w:r>
        <w:t>Реализация интерфейсов взаимодействия с Rocket.Chat LiveChat API</w:t>
      </w:r>
      <w:bookmarkEnd w:id="50"/>
    </w:p>
    <w:p w14:paraId="6CC94A9A" w14:textId="601DD9C6" w:rsidR="00261FA8" w:rsidRPr="00261FA8" w:rsidRDefault="00261FA8" w:rsidP="00261FA8">
      <w:pPr>
        <w:pStyle w:val="a5"/>
      </w:pPr>
      <w:bookmarkStart w:id="51" w:name="_Toc74792794"/>
      <w:r>
        <w:t xml:space="preserve">Реализация интерфейса взаимодействия с </w:t>
      </w:r>
      <w:r>
        <w:rPr>
          <w:lang w:val="en-US"/>
        </w:rPr>
        <w:t>Rocket</w:t>
      </w:r>
      <w:r w:rsidRPr="00261FA8">
        <w:t>.</w:t>
      </w:r>
      <w:r>
        <w:rPr>
          <w:lang w:val="en-US"/>
        </w:rPr>
        <w:t>Chat</w:t>
      </w:r>
      <w:r w:rsidRPr="00261FA8">
        <w:t xml:space="preserve"> </w:t>
      </w:r>
      <w:r>
        <w:rPr>
          <w:lang w:val="en-US"/>
        </w:rPr>
        <w:t>LiveChat</w:t>
      </w:r>
      <w:r w:rsidRPr="00261FA8">
        <w:t xml:space="preserve"> </w:t>
      </w:r>
      <w:r>
        <w:rPr>
          <w:lang w:val="en-US"/>
        </w:rPr>
        <w:t>HTTP</w:t>
      </w:r>
      <w:r w:rsidRPr="00261FA8">
        <w:t xml:space="preserve"> </w:t>
      </w:r>
      <w:r>
        <w:rPr>
          <w:lang w:val="en-US"/>
        </w:rPr>
        <w:t>API</w:t>
      </w:r>
      <w:bookmarkEnd w:id="51"/>
    </w:p>
    <w:p w14:paraId="34415C06" w14:textId="52961EB6" w:rsidR="00AF26F1" w:rsidRDefault="00BA3348" w:rsidP="00AF26F1">
      <w:pPr>
        <w:rPr>
          <w:lang w:eastAsia="en-US"/>
        </w:rPr>
      </w:pPr>
      <w:r>
        <w:rPr>
          <w:lang w:eastAsia="en-US"/>
        </w:rPr>
        <w:t xml:space="preserve">Для взаимодействия с </w:t>
      </w:r>
      <w:r>
        <w:rPr>
          <w:lang w:val="en-US" w:eastAsia="en-US"/>
        </w:rPr>
        <w:t>HTTP</w:t>
      </w:r>
      <w:r w:rsidRPr="00BA3348">
        <w:rPr>
          <w:lang w:eastAsia="en-US"/>
        </w:rPr>
        <w:t>(</w:t>
      </w:r>
      <w:r>
        <w:rPr>
          <w:lang w:val="en-US" w:eastAsia="en-US"/>
        </w:rPr>
        <w:t>S</w:t>
      </w:r>
      <w:r w:rsidRPr="00BA3348">
        <w:rPr>
          <w:lang w:eastAsia="en-US"/>
        </w:rPr>
        <w:t xml:space="preserve">) </w:t>
      </w:r>
      <w:r>
        <w:rPr>
          <w:lang w:val="en-US" w:eastAsia="en-US"/>
        </w:rPr>
        <w:t>API</w:t>
      </w:r>
      <w:r w:rsidRPr="00BA3348">
        <w:rPr>
          <w:lang w:eastAsia="en-US"/>
        </w:rPr>
        <w:t xml:space="preserve"> </w:t>
      </w:r>
      <w:r>
        <w:rPr>
          <w:lang w:eastAsia="en-US"/>
        </w:rPr>
        <w:t>платформы «</w:t>
      </w:r>
      <w:r>
        <w:rPr>
          <w:lang w:val="en-US" w:eastAsia="en-US"/>
        </w:rPr>
        <w:t>Rocket</w:t>
      </w:r>
      <w:r w:rsidRPr="00BA3348">
        <w:rPr>
          <w:lang w:eastAsia="en-US"/>
        </w:rPr>
        <w:t>.</w:t>
      </w:r>
      <w:r>
        <w:rPr>
          <w:lang w:val="en-US" w:eastAsia="en-US"/>
        </w:rPr>
        <w:t>Chat</w:t>
      </w:r>
      <w:r>
        <w:rPr>
          <w:lang w:eastAsia="en-US"/>
        </w:rPr>
        <w:t>»</w:t>
      </w:r>
      <w:r w:rsidRPr="00BA3348">
        <w:rPr>
          <w:lang w:eastAsia="en-US"/>
        </w:rPr>
        <w:t xml:space="preserve"> </w:t>
      </w:r>
      <w:r>
        <w:rPr>
          <w:lang w:eastAsia="en-US"/>
        </w:rPr>
        <w:t xml:space="preserve">реализуем </w:t>
      </w:r>
      <w:r w:rsidR="00EF3194">
        <w:rPr>
          <w:lang w:eastAsia="en-US"/>
        </w:rPr>
        <w:t xml:space="preserve">класс </w:t>
      </w:r>
      <w:r w:rsidR="00EF3194">
        <w:rPr>
          <w:lang w:val="en-US" w:eastAsia="en-US"/>
        </w:rPr>
        <w:t>LivechatAPI</w:t>
      </w:r>
      <w:r w:rsidR="00EF3194">
        <w:rPr>
          <w:lang w:eastAsia="en-US"/>
        </w:rPr>
        <w:t>, представленный в листинге 14.</w:t>
      </w:r>
    </w:p>
    <w:p w14:paraId="235162A8" w14:textId="7D6202A7" w:rsidR="006A42F3" w:rsidRPr="00EE6E8B" w:rsidRDefault="006A42F3" w:rsidP="00AF26F1">
      <w:pPr>
        <w:rPr>
          <w:lang w:val="en-US" w:eastAsia="en-US"/>
        </w:rPr>
      </w:pPr>
      <w:r>
        <w:rPr>
          <w:lang w:eastAsia="en-US"/>
        </w:rPr>
        <w:t>Листинг</w:t>
      </w:r>
      <w:r w:rsidRPr="00EE6E8B">
        <w:rPr>
          <w:lang w:val="en-US" w:eastAsia="en-US"/>
        </w:rPr>
        <w:t xml:space="preserve"> 14 – </w:t>
      </w:r>
      <w:r>
        <w:rPr>
          <w:lang w:eastAsia="en-US"/>
        </w:rPr>
        <w:t>Класс</w:t>
      </w:r>
      <w:r w:rsidRPr="00EE6E8B">
        <w:rPr>
          <w:lang w:val="en-US" w:eastAsia="en-US"/>
        </w:rPr>
        <w:t xml:space="preserve"> </w:t>
      </w:r>
      <w:r>
        <w:rPr>
          <w:lang w:val="en-US" w:eastAsia="en-US"/>
        </w:rPr>
        <w:t>LivechatAPI</w:t>
      </w:r>
    </w:p>
    <w:p w14:paraId="368CAE84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>class LivechatAPI {</w:t>
      </w:r>
    </w:p>
    <w:p w14:paraId="4E0FD70B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instance;</w:t>
      </w:r>
    </w:p>
    <w:p w14:paraId="50B999B6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token;</w:t>
      </w:r>
    </w:p>
    <w:p w14:paraId="7B4AB75A" w14:textId="77777777" w:rsidR="00BB3F40" w:rsidRDefault="00BB3F40" w:rsidP="00BB3F40">
      <w:pPr>
        <w:pStyle w:val="af1"/>
        <w:rPr>
          <w:lang w:eastAsia="en-US"/>
        </w:rPr>
      </w:pPr>
    </w:p>
    <w:p w14:paraId="7C68E889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constructor({ baseURL }) {</w:t>
      </w:r>
    </w:p>
    <w:p w14:paraId="5FADBEE3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this.instance = axios.create({ baseURL });</w:t>
      </w:r>
    </w:p>
    <w:p w14:paraId="2780F2B1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this.instance.interceptors.response.use((response) =&gt; response.data);</w:t>
      </w:r>
    </w:p>
    <w:p w14:paraId="18EB3D2E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1396CF20" w14:textId="77777777" w:rsidR="00BB3F40" w:rsidRDefault="00BB3F40" w:rsidP="00BB3F40">
      <w:pPr>
        <w:pStyle w:val="af1"/>
        <w:rPr>
          <w:lang w:eastAsia="en-US"/>
        </w:rPr>
      </w:pPr>
    </w:p>
    <w:p w14:paraId="1B94C80F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async getConfig(params = {}) {</w:t>
      </w:r>
    </w:p>
    <w:p w14:paraId="35CB9B3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params.token ??= this.token;</w:t>
      </w:r>
    </w:p>
    <w:p w14:paraId="5F0EC740" w14:textId="77777777" w:rsidR="00BB3F40" w:rsidRDefault="00BB3F40" w:rsidP="00BB3F40">
      <w:pPr>
        <w:pStyle w:val="af1"/>
        <w:rPr>
          <w:lang w:eastAsia="en-US"/>
        </w:rPr>
      </w:pPr>
    </w:p>
    <w:p w14:paraId="54FED184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(!params.token) {</w:t>
      </w:r>
    </w:p>
    <w:p w14:paraId="4EB8AB0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token was not specified!');</w:t>
      </w:r>
    </w:p>
    <w:p w14:paraId="1D8682A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4C4F7A0A" w14:textId="77777777" w:rsidR="00BB3F40" w:rsidRDefault="00BB3F40" w:rsidP="00BB3F40">
      <w:pPr>
        <w:pStyle w:val="af1"/>
        <w:rPr>
          <w:lang w:eastAsia="en-US"/>
        </w:rPr>
      </w:pPr>
    </w:p>
    <w:p w14:paraId="2009BA03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this.instance.get('livechat/config', { params });</w:t>
      </w:r>
    </w:p>
    <w:p w14:paraId="3031B98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7EA7C2AA" w14:textId="77777777" w:rsidR="00BB3F40" w:rsidRDefault="00BB3F40" w:rsidP="00BB3F40">
      <w:pPr>
        <w:pStyle w:val="af1"/>
        <w:rPr>
          <w:lang w:eastAsia="en-US"/>
        </w:rPr>
      </w:pPr>
    </w:p>
    <w:p w14:paraId="04E3E44E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async sendMessage(message = {}) {</w:t>
      </w:r>
    </w:p>
    <w:p w14:paraId="35BA3138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(!message.rid) {</w:t>
      </w:r>
    </w:p>
    <w:p w14:paraId="42FF039D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room id (rid) was not specified!');</w:t>
      </w:r>
    </w:p>
    <w:p w14:paraId="4C3A88CF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7C9F40D1" w14:textId="77777777" w:rsidR="00BB3F40" w:rsidRDefault="00BB3F40" w:rsidP="00BB3F40">
      <w:pPr>
        <w:pStyle w:val="af1"/>
        <w:rPr>
          <w:lang w:eastAsia="en-US"/>
        </w:rPr>
      </w:pPr>
    </w:p>
    <w:p w14:paraId="0486870B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(!message.msg) {</w:t>
      </w:r>
    </w:p>
    <w:p w14:paraId="37F760E0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message (msg) was not specified!');</w:t>
      </w:r>
    </w:p>
    <w:p w14:paraId="284C4DD7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1252EA21" w14:textId="77777777" w:rsidR="00BB3F40" w:rsidRDefault="00BB3F40" w:rsidP="00BB3F40">
      <w:pPr>
        <w:pStyle w:val="af1"/>
        <w:rPr>
          <w:lang w:eastAsia="en-US"/>
        </w:rPr>
      </w:pPr>
    </w:p>
    <w:p w14:paraId="11ECB03C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message.token ??= this.token;</w:t>
      </w:r>
    </w:p>
    <w:p w14:paraId="4031A2C6" w14:textId="77777777" w:rsidR="00BB3F40" w:rsidRDefault="00BB3F40" w:rsidP="00BB3F40">
      <w:pPr>
        <w:pStyle w:val="af1"/>
        <w:rPr>
          <w:lang w:eastAsia="en-US"/>
        </w:rPr>
      </w:pPr>
    </w:p>
    <w:p w14:paraId="4B3E4984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(!message.token) {</w:t>
      </w:r>
    </w:p>
    <w:p w14:paraId="2F9720A6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token was not specified!');</w:t>
      </w:r>
    </w:p>
    <w:p w14:paraId="53CC5606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610CF639" w14:textId="77777777" w:rsidR="00BB3F40" w:rsidRDefault="00BB3F40" w:rsidP="00BB3F40">
      <w:pPr>
        <w:pStyle w:val="af1"/>
        <w:rPr>
          <w:lang w:eastAsia="en-US"/>
        </w:rPr>
      </w:pPr>
    </w:p>
    <w:p w14:paraId="494EE4F0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this.instance.post('livechat/message', message);</w:t>
      </w:r>
    </w:p>
    <w:p w14:paraId="72B1AB2B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2500849D" w14:textId="77777777" w:rsidR="00BB3F40" w:rsidRDefault="00BB3F40" w:rsidP="00BB3F40">
      <w:pPr>
        <w:pStyle w:val="af1"/>
        <w:rPr>
          <w:lang w:eastAsia="en-US"/>
        </w:rPr>
      </w:pPr>
    </w:p>
    <w:p w14:paraId="1FEC3568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async registerOrUpdateVisitor(visitor = {}) {</w:t>
      </w:r>
    </w:p>
    <w:p w14:paraId="43C99D5D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visitor.token ??= this.token;</w:t>
      </w:r>
    </w:p>
    <w:p w14:paraId="28A6D6AC" w14:textId="77777777" w:rsidR="00BB3F40" w:rsidRDefault="00BB3F40" w:rsidP="00BB3F40">
      <w:pPr>
        <w:pStyle w:val="af1"/>
        <w:rPr>
          <w:lang w:eastAsia="en-US"/>
        </w:rPr>
      </w:pPr>
    </w:p>
    <w:p w14:paraId="23864ED1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(!visitor.token) {</w:t>
      </w:r>
    </w:p>
    <w:p w14:paraId="728A6298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token was not specified!');</w:t>
      </w:r>
    </w:p>
    <w:p w14:paraId="41F543AD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79321165" w14:textId="77777777" w:rsidR="00BB3F40" w:rsidRDefault="00BB3F40" w:rsidP="00BB3F40">
      <w:pPr>
        <w:pStyle w:val="af1"/>
        <w:rPr>
          <w:lang w:eastAsia="en-US"/>
        </w:rPr>
      </w:pPr>
    </w:p>
    <w:p w14:paraId="10D24FD2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this.instance.post('livechat/visitor', { visitor });</w:t>
      </w:r>
    </w:p>
    <w:p w14:paraId="6F4CF624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768BAE86" w14:textId="77777777" w:rsidR="00BB3F40" w:rsidRDefault="00BB3F40" w:rsidP="00BB3F40">
      <w:pPr>
        <w:pStyle w:val="af1"/>
        <w:rPr>
          <w:lang w:eastAsia="en-US"/>
        </w:rPr>
      </w:pPr>
    </w:p>
    <w:p w14:paraId="67B336CD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async room(params = {}) {</w:t>
      </w:r>
    </w:p>
    <w:p w14:paraId="614A3482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params.token ??= this.token;</w:t>
      </w:r>
    </w:p>
    <w:p w14:paraId="76CD377D" w14:textId="77777777" w:rsidR="00BB3F40" w:rsidRDefault="00BB3F40" w:rsidP="00BB3F40">
      <w:pPr>
        <w:pStyle w:val="af1"/>
        <w:rPr>
          <w:lang w:eastAsia="en-US"/>
        </w:rPr>
      </w:pPr>
    </w:p>
    <w:p w14:paraId="39D6B590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(!params.token) {</w:t>
      </w:r>
    </w:p>
    <w:p w14:paraId="7D003897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token was not specified!');</w:t>
      </w:r>
    </w:p>
    <w:p w14:paraId="0C87EC8C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558A7BB8" w14:textId="77777777" w:rsidR="00BB3F40" w:rsidRDefault="00BB3F40" w:rsidP="00BB3F40">
      <w:pPr>
        <w:pStyle w:val="af1"/>
        <w:rPr>
          <w:lang w:eastAsia="en-US"/>
        </w:rPr>
      </w:pPr>
    </w:p>
    <w:p w14:paraId="3CB918E9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this.instance.get('livechat/room', { params });</w:t>
      </w:r>
    </w:p>
    <w:p w14:paraId="23FD7F08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4EFF2E52" w14:textId="77777777" w:rsidR="00BB3F40" w:rsidRDefault="00BB3F40" w:rsidP="00BB3F40">
      <w:pPr>
        <w:pStyle w:val="af1"/>
        <w:rPr>
          <w:lang w:eastAsia="en-US"/>
        </w:rPr>
      </w:pPr>
    </w:p>
    <w:p w14:paraId="2EA0E684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async getMessageHistory(rid, params = {}) {</w:t>
      </w:r>
    </w:p>
    <w:p w14:paraId="6DB830E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params.token ??= this.token;</w:t>
      </w:r>
    </w:p>
    <w:p w14:paraId="4E396E7A" w14:textId="77777777" w:rsidR="00BB3F40" w:rsidRDefault="00BB3F40" w:rsidP="00BB3F40">
      <w:pPr>
        <w:pStyle w:val="af1"/>
        <w:rPr>
          <w:lang w:eastAsia="en-US"/>
        </w:rPr>
      </w:pPr>
    </w:p>
    <w:p w14:paraId="0C5026B3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(!params.token) {</w:t>
      </w:r>
    </w:p>
    <w:p w14:paraId="79E95579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token was not specified!');</w:t>
      </w:r>
    </w:p>
    <w:p w14:paraId="078108DC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7C3D83CF" w14:textId="77777777" w:rsidR="00BB3F40" w:rsidRDefault="00BB3F40" w:rsidP="00BB3F40">
      <w:pPr>
        <w:pStyle w:val="af1"/>
        <w:rPr>
          <w:lang w:eastAsia="en-US"/>
        </w:rPr>
      </w:pPr>
    </w:p>
    <w:p w14:paraId="5EF69CA0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this.instance.get(`livechat/messages.history/${rid}`, { params });</w:t>
      </w:r>
    </w:p>
    <w:p w14:paraId="35E38CD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759F6228" w14:textId="77777777" w:rsidR="00BB3F40" w:rsidRDefault="00BB3F40" w:rsidP="00BB3F40">
      <w:pPr>
        <w:pStyle w:val="af1"/>
        <w:rPr>
          <w:lang w:eastAsia="en-US"/>
        </w:rPr>
      </w:pPr>
    </w:p>
    <w:p w14:paraId="7E8585FF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async setCustomFields(body = {}) {</w:t>
      </w:r>
    </w:p>
    <w:p w14:paraId="63729660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body.token ??= this.token;</w:t>
      </w:r>
    </w:p>
    <w:p w14:paraId="3DFFBBC3" w14:textId="77777777" w:rsidR="00BB3F40" w:rsidRDefault="00BB3F40" w:rsidP="00BB3F40">
      <w:pPr>
        <w:pStyle w:val="af1"/>
        <w:rPr>
          <w:lang w:eastAsia="en-US"/>
        </w:rPr>
      </w:pPr>
    </w:p>
    <w:p w14:paraId="16D30E58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(!body.token) {</w:t>
      </w:r>
    </w:p>
    <w:p w14:paraId="39DA0C07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token was not specified!');</w:t>
      </w:r>
    </w:p>
    <w:p w14:paraId="7D0C3C02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59672644" w14:textId="77777777" w:rsidR="00BB3F40" w:rsidRDefault="00BB3F40" w:rsidP="00BB3F40">
      <w:pPr>
        <w:pStyle w:val="af1"/>
        <w:rPr>
          <w:lang w:eastAsia="en-US"/>
        </w:rPr>
      </w:pPr>
    </w:p>
    <w:p w14:paraId="6533DD30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(!body.customFields || typeof body.customFields !== 'object') {</w:t>
      </w:r>
    </w:p>
    <w:p w14:paraId="11B95627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customFields object was not specified!');</w:t>
      </w:r>
    </w:p>
    <w:p w14:paraId="0E2AD63C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1C697AE4" w14:textId="77777777" w:rsidR="00BB3F40" w:rsidRDefault="00BB3F40" w:rsidP="00BB3F40">
      <w:pPr>
        <w:pStyle w:val="af1"/>
        <w:rPr>
          <w:lang w:eastAsia="en-US"/>
        </w:rPr>
      </w:pPr>
    </w:p>
    <w:p w14:paraId="159C2E0F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body.customFields = Object.entries(body.customFields).map(([key, value]) =&gt; ({ key, value, overwrite: true }));</w:t>
      </w:r>
    </w:p>
    <w:p w14:paraId="239FB5E4" w14:textId="77777777" w:rsidR="00BB3F40" w:rsidRDefault="00BB3F40" w:rsidP="00BB3F40">
      <w:pPr>
        <w:pStyle w:val="af1"/>
        <w:rPr>
          <w:lang w:eastAsia="en-US"/>
        </w:rPr>
      </w:pPr>
    </w:p>
    <w:p w14:paraId="4111A765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this.instance.post('livechat/custom.fields', body);</w:t>
      </w:r>
    </w:p>
    <w:p w14:paraId="5D4FB70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562DE34E" w14:textId="77777777" w:rsidR="00BB3F40" w:rsidRDefault="00BB3F40" w:rsidP="00BB3F40">
      <w:pPr>
        <w:pStyle w:val="af1"/>
        <w:rPr>
          <w:lang w:eastAsia="en-US"/>
        </w:rPr>
      </w:pPr>
    </w:p>
    <w:p w14:paraId="39761E06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async sendFile({ file, rid, token, _id } = {}) {</w:t>
      </w:r>
    </w:p>
    <w:p w14:paraId="036A9B3C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(!file) {</w:t>
      </w:r>
    </w:p>
    <w:p w14:paraId="2BD1F21D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file was not specified!');</w:t>
      </w:r>
    </w:p>
    <w:p w14:paraId="3042078C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7028447F" w14:textId="77777777" w:rsidR="00BB3F40" w:rsidRDefault="00BB3F40" w:rsidP="00BB3F40">
      <w:pPr>
        <w:pStyle w:val="af1"/>
        <w:rPr>
          <w:lang w:eastAsia="en-US"/>
        </w:rPr>
      </w:pPr>
    </w:p>
    <w:p w14:paraId="53D8B6A5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(!rid) {</w:t>
      </w:r>
    </w:p>
    <w:p w14:paraId="3BE3B12E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rid (room id) was not specified!');</w:t>
      </w:r>
    </w:p>
    <w:p w14:paraId="2911185D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0FE07BC8" w14:textId="77777777" w:rsidR="00BB3F40" w:rsidRDefault="00BB3F40" w:rsidP="00BB3F40">
      <w:pPr>
        <w:pStyle w:val="af1"/>
        <w:rPr>
          <w:lang w:eastAsia="en-US"/>
        </w:rPr>
      </w:pPr>
    </w:p>
    <w:p w14:paraId="31F972E3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const formData = new FormData();</w:t>
      </w:r>
    </w:p>
    <w:p w14:paraId="49B93007" w14:textId="77777777" w:rsidR="00BB3F40" w:rsidRDefault="00BB3F40" w:rsidP="00BB3F40">
      <w:pPr>
        <w:pStyle w:val="af1"/>
        <w:rPr>
          <w:lang w:eastAsia="en-US"/>
        </w:rPr>
      </w:pPr>
    </w:p>
    <w:p w14:paraId="607453E8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formData.append('file', file);</w:t>
      </w:r>
    </w:p>
    <w:p w14:paraId="69C3E38A" w14:textId="77777777" w:rsidR="00BB3F40" w:rsidRDefault="00BB3F40" w:rsidP="00BB3F40">
      <w:pPr>
        <w:pStyle w:val="af1"/>
        <w:rPr>
          <w:lang w:eastAsia="en-US"/>
        </w:rPr>
      </w:pPr>
    </w:p>
    <w:p w14:paraId="1AFD136E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(_id) {</w:t>
      </w:r>
    </w:p>
    <w:p w14:paraId="79DF24D2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formData.append('_id', _id);</w:t>
      </w:r>
    </w:p>
    <w:p w14:paraId="00947F88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5BED45F8" w14:textId="77777777" w:rsidR="00BB3F40" w:rsidRDefault="00BB3F40" w:rsidP="00BB3F40">
      <w:pPr>
        <w:pStyle w:val="af1"/>
        <w:rPr>
          <w:lang w:eastAsia="en-US"/>
        </w:rPr>
      </w:pPr>
    </w:p>
    <w:p w14:paraId="38A21276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const headers = { 'x-visitor-token': token ?? this.token };</w:t>
      </w:r>
    </w:p>
    <w:p w14:paraId="3CAB163A" w14:textId="77777777" w:rsidR="00BB3F40" w:rsidRDefault="00BB3F40" w:rsidP="00BB3F40">
      <w:pPr>
        <w:pStyle w:val="af1"/>
        <w:rPr>
          <w:lang w:eastAsia="en-US"/>
        </w:rPr>
      </w:pPr>
    </w:p>
    <w:p w14:paraId="0A80955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this.instance.post(`livechat/upload/${rid}`, formData, { headers });</w:t>
      </w:r>
    </w:p>
    <w:p w14:paraId="01EE4ED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2E53BAAB" w14:textId="77777777" w:rsidR="00BB3F40" w:rsidRDefault="00BB3F40" w:rsidP="00BB3F40">
      <w:pPr>
        <w:pStyle w:val="af1"/>
        <w:rPr>
          <w:lang w:eastAsia="en-US"/>
        </w:rPr>
      </w:pPr>
    </w:p>
    <w:p w14:paraId="5D2CF1D0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async setVisitorStatus(body = {}) {</w:t>
      </w:r>
    </w:p>
    <w:p w14:paraId="2045922E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body.token ??= this.token;</w:t>
      </w:r>
    </w:p>
    <w:p w14:paraId="2805AB7B" w14:textId="77777777" w:rsidR="00BB3F40" w:rsidRDefault="00BB3F40" w:rsidP="00BB3F40">
      <w:pPr>
        <w:pStyle w:val="af1"/>
        <w:rPr>
          <w:lang w:eastAsia="en-US"/>
        </w:rPr>
      </w:pPr>
    </w:p>
    <w:p w14:paraId="7C904D12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(!body.token) {</w:t>
      </w:r>
    </w:p>
    <w:p w14:paraId="46E99F01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token was not specified!');</w:t>
      </w:r>
    </w:p>
    <w:p w14:paraId="0B85BFC2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    }</w:t>
      </w:r>
    </w:p>
    <w:p w14:paraId="251A3983" w14:textId="77777777" w:rsidR="00BB3F40" w:rsidRDefault="00BB3F40" w:rsidP="00BB3F40">
      <w:pPr>
        <w:pStyle w:val="af1"/>
        <w:rPr>
          <w:lang w:eastAsia="en-US"/>
        </w:rPr>
      </w:pPr>
    </w:p>
    <w:p w14:paraId="7A1D2DB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(!body.status) {</w:t>
      </w:r>
    </w:p>
    <w:p w14:paraId="4C70424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status was not specified!');</w:t>
      </w:r>
    </w:p>
    <w:p w14:paraId="09ABE555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22899631" w14:textId="77777777" w:rsidR="00BB3F40" w:rsidRDefault="00BB3F40" w:rsidP="00BB3F40">
      <w:pPr>
        <w:pStyle w:val="af1"/>
        <w:rPr>
          <w:lang w:eastAsia="en-US"/>
        </w:rPr>
      </w:pPr>
    </w:p>
    <w:p w14:paraId="1353A501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this.instance.post(`livechat/visitor.status`, body);</w:t>
      </w:r>
    </w:p>
    <w:p w14:paraId="0AEDCA9E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5F82CC2A" w14:textId="77777777" w:rsidR="00BB3F40" w:rsidRDefault="00BB3F40" w:rsidP="00BB3F40">
      <w:pPr>
        <w:pStyle w:val="af1"/>
        <w:rPr>
          <w:lang w:eastAsia="en-US"/>
        </w:rPr>
      </w:pPr>
    </w:p>
    <w:p w14:paraId="37DF4D03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async sendFeedback(body = {}) {</w:t>
      </w:r>
    </w:p>
    <w:p w14:paraId="0C9A3932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body.token ??= this.token;</w:t>
      </w:r>
    </w:p>
    <w:p w14:paraId="1390E31F" w14:textId="77777777" w:rsidR="00BB3F40" w:rsidRDefault="00BB3F40" w:rsidP="00BB3F40">
      <w:pPr>
        <w:pStyle w:val="af1"/>
        <w:rPr>
          <w:lang w:eastAsia="en-US"/>
        </w:rPr>
      </w:pPr>
    </w:p>
    <w:p w14:paraId="3865D954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(!body.token) {</w:t>
      </w:r>
    </w:p>
    <w:p w14:paraId="364F46C7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token was not specified!');</w:t>
      </w:r>
    </w:p>
    <w:p w14:paraId="1A5B2347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35650C3F" w14:textId="77777777" w:rsidR="00BB3F40" w:rsidRDefault="00BB3F40" w:rsidP="00BB3F40">
      <w:pPr>
        <w:pStyle w:val="af1"/>
        <w:rPr>
          <w:lang w:eastAsia="en-US"/>
        </w:rPr>
      </w:pPr>
    </w:p>
    <w:p w14:paraId="0093A23C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(!body.rid) {</w:t>
      </w:r>
    </w:p>
    <w:p w14:paraId="3AC38701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rid was not specified!');</w:t>
      </w:r>
    </w:p>
    <w:p w14:paraId="7A1EF579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10BC0C89" w14:textId="77777777" w:rsidR="00BB3F40" w:rsidRDefault="00BB3F40" w:rsidP="00BB3F40">
      <w:pPr>
        <w:pStyle w:val="af1"/>
        <w:rPr>
          <w:lang w:eastAsia="en-US"/>
        </w:rPr>
      </w:pPr>
    </w:p>
    <w:p w14:paraId="193994B3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(!body.data || !body.data.length) {</w:t>
      </w:r>
    </w:p>
    <w:p w14:paraId="510A61F4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rating was not specified!');</w:t>
      </w:r>
    </w:p>
    <w:p w14:paraId="165CC00F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7F40C0EF" w14:textId="77777777" w:rsidR="00BB3F40" w:rsidRDefault="00BB3F40" w:rsidP="00BB3F40">
      <w:pPr>
        <w:pStyle w:val="af1"/>
        <w:rPr>
          <w:lang w:eastAsia="en-US"/>
        </w:rPr>
      </w:pPr>
    </w:p>
    <w:p w14:paraId="72368795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this.instance.post(`livechat/room.survey`, body);</w:t>
      </w:r>
    </w:p>
    <w:p w14:paraId="30FC5B96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5C525817" w14:textId="77777777" w:rsidR="00BB3F40" w:rsidRDefault="00BB3F40" w:rsidP="00BB3F40">
      <w:pPr>
        <w:pStyle w:val="af1"/>
        <w:rPr>
          <w:lang w:eastAsia="en-US"/>
        </w:rPr>
      </w:pPr>
    </w:p>
    <w:p w14:paraId="5E0A58F3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async closeRoom(body = {}) {</w:t>
      </w:r>
    </w:p>
    <w:p w14:paraId="4E034003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body.token ??= this.token;</w:t>
      </w:r>
    </w:p>
    <w:p w14:paraId="6DBB95D8" w14:textId="77777777" w:rsidR="00BB3F40" w:rsidRDefault="00BB3F40" w:rsidP="00BB3F40">
      <w:pPr>
        <w:pStyle w:val="af1"/>
        <w:rPr>
          <w:lang w:eastAsia="en-US"/>
        </w:rPr>
      </w:pPr>
    </w:p>
    <w:p w14:paraId="507068BE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(!body.token) {</w:t>
      </w:r>
    </w:p>
    <w:p w14:paraId="036F22CF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token was not specified!');</w:t>
      </w:r>
    </w:p>
    <w:p w14:paraId="5997143F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13F0A5CF" w14:textId="77777777" w:rsidR="00BB3F40" w:rsidRDefault="00BB3F40" w:rsidP="00BB3F40">
      <w:pPr>
        <w:pStyle w:val="af1"/>
        <w:rPr>
          <w:lang w:eastAsia="en-US"/>
        </w:rPr>
      </w:pPr>
    </w:p>
    <w:p w14:paraId="12159F6A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if (!body.rid) {</w:t>
      </w:r>
    </w:p>
    <w:p w14:paraId="6291553C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Error('The rid was not specified!');</w:t>
      </w:r>
    </w:p>
    <w:p w14:paraId="7C7FD3AF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4EE8C833" w14:textId="77777777" w:rsidR="00BB3F40" w:rsidRDefault="00BB3F40" w:rsidP="00BB3F40">
      <w:pPr>
        <w:pStyle w:val="af1"/>
        <w:rPr>
          <w:lang w:eastAsia="en-US"/>
        </w:rPr>
      </w:pPr>
    </w:p>
    <w:p w14:paraId="53552E75" w14:textId="77777777" w:rsidR="00BB3F40" w:rsidRDefault="00BB3F40" w:rsidP="00BB3F40">
      <w:pPr>
        <w:pStyle w:val="af1"/>
        <w:rPr>
          <w:lang w:eastAsia="en-US"/>
        </w:rPr>
      </w:pPr>
      <w:r>
        <w:rPr>
          <w:lang w:eastAsia="en-US"/>
        </w:rPr>
        <w:t xml:space="preserve">        return this.instance.post(`livechat/room.close`, body);</w:t>
      </w:r>
    </w:p>
    <w:p w14:paraId="05E427DB" w14:textId="77777777" w:rsidR="00BB3F40" w:rsidRPr="00EE6E8B" w:rsidRDefault="00BB3F40" w:rsidP="00BB3F40">
      <w:pPr>
        <w:pStyle w:val="af1"/>
        <w:rPr>
          <w:lang w:val="ru-RU" w:eastAsia="en-US"/>
        </w:rPr>
      </w:pPr>
      <w:r>
        <w:rPr>
          <w:lang w:eastAsia="en-US"/>
        </w:rPr>
        <w:t xml:space="preserve">    </w:t>
      </w:r>
      <w:r w:rsidRPr="00EE6E8B">
        <w:rPr>
          <w:lang w:val="ru-RU" w:eastAsia="en-US"/>
        </w:rPr>
        <w:t>}</w:t>
      </w:r>
    </w:p>
    <w:p w14:paraId="58EC1987" w14:textId="687C4155" w:rsidR="006A42F3" w:rsidRPr="00EE6E8B" w:rsidRDefault="00BB3F40" w:rsidP="00BB3F40">
      <w:pPr>
        <w:pStyle w:val="af1"/>
        <w:rPr>
          <w:lang w:val="ru-RU" w:eastAsia="en-US"/>
        </w:rPr>
      </w:pPr>
      <w:r w:rsidRPr="00EE6E8B">
        <w:rPr>
          <w:lang w:val="ru-RU" w:eastAsia="en-US"/>
        </w:rPr>
        <w:t>}</w:t>
      </w:r>
    </w:p>
    <w:p w14:paraId="01E34F4C" w14:textId="4FE55212" w:rsidR="00BB3F40" w:rsidRPr="00EE6E8B" w:rsidRDefault="00BB3F40" w:rsidP="00BB3F40">
      <w:pPr>
        <w:pStyle w:val="af1"/>
        <w:rPr>
          <w:lang w:val="ru-RU" w:eastAsia="en-US"/>
        </w:rPr>
      </w:pPr>
    </w:p>
    <w:p w14:paraId="2B8A57E1" w14:textId="1B3CA596" w:rsidR="00D877F2" w:rsidRDefault="000F192E" w:rsidP="00D877F2">
      <w:pPr>
        <w:rPr>
          <w:lang w:eastAsia="en-US"/>
        </w:rPr>
      </w:pPr>
      <w:r>
        <w:rPr>
          <w:lang w:eastAsia="en-US"/>
        </w:rPr>
        <w:t xml:space="preserve"> </w:t>
      </w:r>
      <w:r w:rsidR="00C73ACC">
        <w:rPr>
          <w:lang w:eastAsia="en-US"/>
        </w:rPr>
        <w:t xml:space="preserve">Реализованный класс использует </w:t>
      </w:r>
      <w:r w:rsidR="00C73ACC">
        <w:rPr>
          <w:lang w:val="en-US" w:eastAsia="en-US"/>
        </w:rPr>
        <w:t>HTTP</w:t>
      </w:r>
      <w:r w:rsidR="00C73ACC" w:rsidRPr="00C73ACC">
        <w:rPr>
          <w:lang w:eastAsia="en-US"/>
        </w:rPr>
        <w:t xml:space="preserve"> </w:t>
      </w:r>
      <w:r w:rsidR="00C73ACC">
        <w:rPr>
          <w:lang w:eastAsia="en-US"/>
        </w:rPr>
        <w:t xml:space="preserve">клиент </w:t>
      </w:r>
      <w:r w:rsidR="00C73ACC">
        <w:rPr>
          <w:lang w:val="en-US" w:eastAsia="en-US"/>
        </w:rPr>
        <w:t>axios</w:t>
      </w:r>
      <w:r w:rsidR="00C73ACC" w:rsidRPr="00C73ACC">
        <w:rPr>
          <w:lang w:eastAsia="en-US"/>
        </w:rPr>
        <w:t xml:space="preserve"> </w:t>
      </w:r>
      <w:r w:rsidR="00C73ACC">
        <w:rPr>
          <w:lang w:eastAsia="en-US"/>
        </w:rPr>
        <w:t>для отправки запросов на сервер.</w:t>
      </w:r>
      <w:r w:rsidR="00B24D0C">
        <w:rPr>
          <w:lang w:eastAsia="en-US"/>
        </w:rPr>
        <w:t xml:space="preserve"> В классе объявлено два поля:</w:t>
      </w:r>
    </w:p>
    <w:p w14:paraId="1AA1F9C6" w14:textId="678C858D" w:rsidR="00B24D0C" w:rsidRDefault="00B24D0C" w:rsidP="008420E7">
      <w:pPr>
        <w:pStyle w:val="aa"/>
        <w:numPr>
          <w:ilvl w:val="0"/>
          <w:numId w:val="25"/>
        </w:numPr>
        <w:rPr>
          <w:lang w:eastAsia="en-US"/>
        </w:rPr>
      </w:pPr>
      <w:r>
        <w:rPr>
          <w:lang w:val="en-US" w:eastAsia="en-US"/>
        </w:rPr>
        <w:t>instance</w:t>
      </w:r>
      <w:r>
        <w:rPr>
          <w:lang w:eastAsia="en-US"/>
        </w:rPr>
        <w:t xml:space="preserve"> – поле, содержащее экземпляр </w:t>
      </w:r>
      <w:r>
        <w:rPr>
          <w:lang w:val="en-US" w:eastAsia="en-US"/>
        </w:rPr>
        <w:t>axios</w:t>
      </w:r>
      <w:r w:rsidRPr="00B24D0C">
        <w:rPr>
          <w:lang w:eastAsia="en-US"/>
        </w:rPr>
        <w:t>;</w:t>
      </w:r>
    </w:p>
    <w:p w14:paraId="34C088E4" w14:textId="4AE9540F" w:rsidR="00B24D0C" w:rsidRDefault="00B24D0C" w:rsidP="008420E7">
      <w:pPr>
        <w:pStyle w:val="aa"/>
        <w:numPr>
          <w:ilvl w:val="0"/>
          <w:numId w:val="25"/>
        </w:numPr>
        <w:rPr>
          <w:lang w:eastAsia="en-US"/>
        </w:rPr>
      </w:pPr>
      <w:r>
        <w:rPr>
          <w:lang w:val="en-US" w:eastAsia="en-US"/>
        </w:rPr>
        <w:t>token</w:t>
      </w:r>
      <w:r>
        <w:rPr>
          <w:lang w:eastAsia="en-US"/>
        </w:rPr>
        <w:t xml:space="preserve"> – поле, содержащее токен (уникальный идентификатор) пользователя</w:t>
      </w:r>
      <w:r w:rsidRPr="00B24D0C">
        <w:rPr>
          <w:lang w:eastAsia="en-US"/>
        </w:rPr>
        <w:t>.</w:t>
      </w:r>
    </w:p>
    <w:p w14:paraId="0E3A4ED0" w14:textId="4B0B0A29" w:rsidR="00B24D0C" w:rsidRDefault="00B24D0C" w:rsidP="00513F05">
      <w:pPr>
        <w:rPr>
          <w:lang w:eastAsia="en-US"/>
        </w:rPr>
      </w:pPr>
      <w:r>
        <w:rPr>
          <w:lang w:eastAsia="en-US"/>
        </w:rPr>
        <w:lastRenderedPageBreak/>
        <w:t xml:space="preserve">Помимо полей, в классе объявлены следующие методы для взаимодействия с </w:t>
      </w:r>
      <w:r w:rsidR="007D356E">
        <w:rPr>
          <w:lang w:eastAsia="en-US"/>
        </w:rPr>
        <w:t>«</w:t>
      </w:r>
      <w:r>
        <w:rPr>
          <w:lang w:val="en-US" w:eastAsia="en-US"/>
        </w:rPr>
        <w:t>Rocket</w:t>
      </w:r>
      <w:r w:rsidRPr="00B24D0C">
        <w:rPr>
          <w:lang w:eastAsia="en-US"/>
        </w:rPr>
        <w:t>.</w:t>
      </w:r>
      <w:r>
        <w:rPr>
          <w:lang w:val="en-US" w:eastAsia="en-US"/>
        </w:rPr>
        <w:t>Chat</w:t>
      </w:r>
      <w:r w:rsidRPr="00B24D0C">
        <w:rPr>
          <w:lang w:eastAsia="en-US"/>
        </w:rPr>
        <w:t xml:space="preserve"> </w:t>
      </w:r>
      <w:r w:rsidR="007D356E">
        <w:rPr>
          <w:lang w:val="en-US" w:eastAsia="en-US"/>
        </w:rPr>
        <w:t>LiveChat</w:t>
      </w:r>
      <w:r w:rsidR="009A5C78">
        <w:rPr>
          <w:lang w:eastAsia="en-US"/>
        </w:rPr>
        <w:t xml:space="preserve"> </w:t>
      </w:r>
      <w:r w:rsidR="009A5C78">
        <w:rPr>
          <w:lang w:val="en-US" w:eastAsia="en-US"/>
        </w:rPr>
        <w:t>HTTP</w:t>
      </w:r>
      <w:r w:rsidR="007D356E" w:rsidRPr="007D356E">
        <w:rPr>
          <w:lang w:eastAsia="en-US"/>
        </w:rPr>
        <w:t xml:space="preserve"> </w:t>
      </w:r>
      <w:r>
        <w:rPr>
          <w:lang w:val="en-US" w:eastAsia="en-US"/>
        </w:rPr>
        <w:t>API</w:t>
      </w:r>
      <w:r w:rsidR="007D356E">
        <w:rPr>
          <w:lang w:eastAsia="en-US"/>
        </w:rPr>
        <w:t>»</w:t>
      </w:r>
      <w:r w:rsidR="00513F05" w:rsidRPr="00513F05">
        <w:rPr>
          <w:lang w:eastAsia="en-US"/>
        </w:rPr>
        <w:t>:</w:t>
      </w:r>
    </w:p>
    <w:p w14:paraId="3F651735" w14:textId="6CD7592F" w:rsid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getConfig</w:t>
      </w:r>
      <w:r w:rsidR="001B25F7">
        <w:rPr>
          <w:lang w:eastAsia="en-US"/>
        </w:rPr>
        <w:t xml:space="preserve"> – метод для получения конфигурации чата</w:t>
      </w:r>
      <w:r w:rsidR="001B25F7" w:rsidRPr="001B25F7">
        <w:rPr>
          <w:lang w:eastAsia="en-US"/>
        </w:rPr>
        <w:t>;</w:t>
      </w:r>
    </w:p>
    <w:p w14:paraId="57CAC589" w14:textId="027F62EF" w:rsid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sendMessage</w:t>
      </w:r>
      <w:r w:rsidR="001B25F7" w:rsidRPr="001B25F7">
        <w:rPr>
          <w:lang w:eastAsia="en-US"/>
        </w:rPr>
        <w:t xml:space="preserve"> – </w:t>
      </w:r>
      <w:r w:rsidR="001B25F7">
        <w:rPr>
          <w:lang w:eastAsia="en-US"/>
        </w:rPr>
        <w:t>метод для отправки сообщений</w:t>
      </w:r>
      <w:r w:rsidR="001B25F7" w:rsidRPr="001B25F7">
        <w:rPr>
          <w:lang w:eastAsia="en-US"/>
        </w:rPr>
        <w:t>;</w:t>
      </w:r>
    </w:p>
    <w:p w14:paraId="4494AFD4" w14:textId="463F3920" w:rsid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sendFile</w:t>
      </w:r>
      <w:r w:rsidR="001B25F7" w:rsidRPr="001B25F7">
        <w:rPr>
          <w:lang w:eastAsia="en-US"/>
        </w:rPr>
        <w:t xml:space="preserve"> – </w:t>
      </w:r>
      <w:r w:rsidR="001B25F7">
        <w:rPr>
          <w:lang w:eastAsia="en-US"/>
        </w:rPr>
        <w:t>метод для отправки файлов</w:t>
      </w:r>
      <w:r w:rsidR="001B25F7" w:rsidRPr="001B25F7">
        <w:rPr>
          <w:lang w:eastAsia="en-US"/>
        </w:rPr>
        <w:t>;</w:t>
      </w:r>
    </w:p>
    <w:p w14:paraId="426C93C8" w14:textId="00607DB2" w:rsid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registerOrUpdateVisitor</w:t>
      </w:r>
      <w:r w:rsidR="000F605C" w:rsidRPr="000F605C">
        <w:rPr>
          <w:lang w:eastAsia="en-US"/>
        </w:rPr>
        <w:t xml:space="preserve"> – </w:t>
      </w:r>
      <w:r w:rsidR="000F605C">
        <w:rPr>
          <w:lang w:eastAsia="en-US"/>
        </w:rPr>
        <w:t>метод для обновления данных пользователя</w:t>
      </w:r>
      <w:r w:rsidR="00D40B4C">
        <w:rPr>
          <w:lang w:eastAsia="en-US"/>
        </w:rPr>
        <w:t>. Е</w:t>
      </w:r>
      <w:r w:rsidR="000F605C">
        <w:rPr>
          <w:lang w:eastAsia="en-US"/>
        </w:rPr>
        <w:t>сли пользователя с указанным идентификатором не существует, то создается новый пользователь</w:t>
      </w:r>
      <w:r w:rsidR="000F605C" w:rsidRPr="000F605C">
        <w:rPr>
          <w:lang w:eastAsia="en-US"/>
        </w:rPr>
        <w:t>;</w:t>
      </w:r>
    </w:p>
    <w:p w14:paraId="229DE209" w14:textId="7A1B75E9" w:rsid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room</w:t>
      </w:r>
      <w:r w:rsidR="00962C4E" w:rsidRPr="00962C4E">
        <w:rPr>
          <w:lang w:eastAsia="en-US"/>
        </w:rPr>
        <w:t xml:space="preserve"> – </w:t>
      </w:r>
      <w:r w:rsidR="00962C4E">
        <w:rPr>
          <w:lang w:eastAsia="en-US"/>
        </w:rPr>
        <w:t>метод для получения текущей активной комнаты пользователя, либо, если таковой нет, то создается новая активная комната</w:t>
      </w:r>
      <w:r w:rsidR="00962C4E" w:rsidRPr="00962C4E">
        <w:rPr>
          <w:lang w:eastAsia="en-US"/>
        </w:rPr>
        <w:t>;</w:t>
      </w:r>
    </w:p>
    <w:p w14:paraId="0A05B23A" w14:textId="096F07EE" w:rsid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getMessageHistory</w:t>
      </w:r>
      <w:r w:rsidR="00962C4E" w:rsidRPr="00962C4E">
        <w:rPr>
          <w:lang w:eastAsia="en-US"/>
        </w:rPr>
        <w:t xml:space="preserve"> – </w:t>
      </w:r>
      <w:r w:rsidR="00962C4E">
        <w:rPr>
          <w:lang w:eastAsia="en-US"/>
        </w:rPr>
        <w:t>метод для получения истории сообщений из комнаты</w:t>
      </w:r>
      <w:r w:rsidR="00962C4E" w:rsidRPr="00962C4E">
        <w:rPr>
          <w:lang w:eastAsia="en-US"/>
        </w:rPr>
        <w:t>;</w:t>
      </w:r>
    </w:p>
    <w:p w14:paraId="10BC4196" w14:textId="413BC421" w:rsid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setCustomFields</w:t>
      </w:r>
      <w:r w:rsidR="00962C4E" w:rsidRPr="00962C4E">
        <w:rPr>
          <w:lang w:eastAsia="en-US"/>
        </w:rPr>
        <w:t xml:space="preserve"> – </w:t>
      </w:r>
      <w:r w:rsidR="00962C4E">
        <w:rPr>
          <w:lang w:eastAsia="en-US"/>
        </w:rPr>
        <w:t>метод для отправки настраиваемых полей</w:t>
      </w:r>
      <w:r w:rsidR="00962C4E" w:rsidRPr="00962C4E">
        <w:rPr>
          <w:lang w:eastAsia="en-US"/>
        </w:rPr>
        <w:t>;</w:t>
      </w:r>
    </w:p>
    <w:p w14:paraId="42AECAB5" w14:textId="285D9A14" w:rsid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setVisitorStatus</w:t>
      </w:r>
      <w:r w:rsidR="00962C4E" w:rsidRPr="00727AF0">
        <w:rPr>
          <w:lang w:eastAsia="en-US"/>
        </w:rPr>
        <w:t xml:space="preserve"> – </w:t>
      </w:r>
      <w:r w:rsidR="0027125D">
        <w:rPr>
          <w:lang w:eastAsia="en-US"/>
        </w:rPr>
        <w:t xml:space="preserve">метод для отправки </w:t>
      </w:r>
      <w:r w:rsidR="00727AF0">
        <w:rPr>
          <w:lang w:eastAsia="en-US"/>
        </w:rPr>
        <w:t>онлайн статуса пользователя</w:t>
      </w:r>
      <w:r w:rsidR="00727AF0" w:rsidRPr="00727AF0">
        <w:rPr>
          <w:lang w:eastAsia="en-US"/>
        </w:rPr>
        <w:t>;</w:t>
      </w:r>
    </w:p>
    <w:p w14:paraId="272D1C24" w14:textId="7635CC77" w:rsid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sendFeedback</w:t>
      </w:r>
      <w:r w:rsidR="00727AF0" w:rsidRPr="00727AF0">
        <w:rPr>
          <w:lang w:eastAsia="en-US"/>
        </w:rPr>
        <w:t xml:space="preserve"> – </w:t>
      </w:r>
      <w:r w:rsidR="00727AF0">
        <w:rPr>
          <w:lang w:eastAsia="en-US"/>
        </w:rPr>
        <w:t>метод для отправки оценки пользователем качества обслуживания</w:t>
      </w:r>
      <w:r w:rsidR="00727AF0" w:rsidRPr="00CE0936">
        <w:rPr>
          <w:lang w:eastAsia="en-US"/>
        </w:rPr>
        <w:t>;</w:t>
      </w:r>
    </w:p>
    <w:p w14:paraId="20ECC60B" w14:textId="4580B38D" w:rsidR="00513F05" w:rsidRPr="00513F05" w:rsidRDefault="00513F05" w:rsidP="008420E7">
      <w:pPr>
        <w:pStyle w:val="aa"/>
        <w:numPr>
          <w:ilvl w:val="0"/>
          <w:numId w:val="26"/>
        </w:numPr>
        <w:rPr>
          <w:lang w:eastAsia="en-US"/>
        </w:rPr>
      </w:pPr>
      <w:r w:rsidRPr="00513F05">
        <w:rPr>
          <w:lang w:eastAsia="en-US"/>
        </w:rPr>
        <w:t>closeRoom</w:t>
      </w:r>
      <w:r w:rsidR="00727AF0">
        <w:rPr>
          <w:lang w:eastAsia="en-US"/>
        </w:rPr>
        <w:t xml:space="preserve"> – метод для закрытия комнаты пользователем</w:t>
      </w:r>
      <w:r w:rsidR="00FE2C26" w:rsidRPr="00FE2C26">
        <w:rPr>
          <w:lang w:eastAsia="en-US"/>
        </w:rPr>
        <w:t>.</w:t>
      </w:r>
    </w:p>
    <w:p w14:paraId="28D6D40E" w14:textId="1A771B60" w:rsidR="006A42F3" w:rsidRPr="00A01FFF" w:rsidRDefault="00261FA8" w:rsidP="00261FA8">
      <w:pPr>
        <w:rPr>
          <w:lang w:eastAsia="en-US"/>
        </w:rPr>
      </w:pPr>
      <w:r>
        <w:rPr>
          <w:lang w:eastAsia="en-US"/>
        </w:rPr>
        <w:t xml:space="preserve">Таким </w:t>
      </w:r>
      <w:r w:rsidR="00A01FFF">
        <w:rPr>
          <w:lang w:eastAsia="en-US"/>
        </w:rPr>
        <w:t>образом</w:t>
      </w:r>
      <w:r w:rsidR="002B3BCA">
        <w:rPr>
          <w:lang w:eastAsia="en-US"/>
        </w:rPr>
        <w:t xml:space="preserve">, </w:t>
      </w:r>
      <w:r w:rsidR="00A01FFF">
        <w:rPr>
          <w:lang w:eastAsia="en-US"/>
        </w:rPr>
        <w:t xml:space="preserve">реализован класс </w:t>
      </w:r>
      <w:r w:rsidR="00A01FFF">
        <w:rPr>
          <w:lang w:val="en-US" w:eastAsia="en-US"/>
        </w:rPr>
        <w:t>LivechatAPI</w:t>
      </w:r>
      <w:r w:rsidR="00372D4E">
        <w:rPr>
          <w:lang w:eastAsia="en-US"/>
        </w:rPr>
        <w:t xml:space="preserve">, </w:t>
      </w:r>
      <w:r w:rsidR="00035415">
        <w:rPr>
          <w:lang w:eastAsia="en-US"/>
        </w:rPr>
        <w:t xml:space="preserve">являющийся </w:t>
      </w:r>
      <w:r w:rsidR="00A01FFF">
        <w:rPr>
          <w:lang w:eastAsia="en-US"/>
        </w:rPr>
        <w:t>интерфейс</w:t>
      </w:r>
      <w:r w:rsidR="00035415">
        <w:rPr>
          <w:lang w:eastAsia="en-US"/>
        </w:rPr>
        <w:t>ом</w:t>
      </w:r>
      <w:r w:rsidR="00A01FFF">
        <w:rPr>
          <w:lang w:eastAsia="en-US"/>
        </w:rPr>
        <w:t xml:space="preserve"> для взаимодействия с «</w:t>
      </w:r>
      <w:r w:rsidR="00A01FFF">
        <w:rPr>
          <w:lang w:val="en-US" w:eastAsia="en-US"/>
        </w:rPr>
        <w:t>Rocket</w:t>
      </w:r>
      <w:r w:rsidR="00A01FFF" w:rsidRPr="00A01FFF">
        <w:rPr>
          <w:lang w:eastAsia="en-US"/>
        </w:rPr>
        <w:t>.</w:t>
      </w:r>
      <w:r w:rsidR="00A01FFF">
        <w:rPr>
          <w:lang w:val="en-US" w:eastAsia="en-US"/>
        </w:rPr>
        <w:t>Chat</w:t>
      </w:r>
      <w:r w:rsidR="00A01FFF" w:rsidRPr="00A01FFF">
        <w:rPr>
          <w:lang w:eastAsia="en-US"/>
        </w:rPr>
        <w:t xml:space="preserve"> </w:t>
      </w:r>
      <w:r w:rsidR="00A01FFF">
        <w:rPr>
          <w:lang w:val="en-US" w:eastAsia="en-US"/>
        </w:rPr>
        <w:t>LiveChat</w:t>
      </w:r>
      <w:r w:rsidR="00A01FFF" w:rsidRPr="00A01FFF">
        <w:rPr>
          <w:lang w:eastAsia="en-US"/>
        </w:rPr>
        <w:t xml:space="preserve"> </w:t>
      </w:r>
      <w:r w:rsidR="00A01FFF">
        <w:rPr>
          <w:lang w:val="en-US" w:eastAsia="en-US"/>
        </w:rPr>
        <w:t>HTTP</w:t>
      </w:r>
      <w:r w:rsidR="00A01FFF" w:rsidRPr="00A01FFF">
        <w:rPr>
          <w:lang w:eastAsia="en-US"/>
        </w:rPr>
        <w:t xml:space="preserve"> </w:t>
      </w:r>
      <w:r w:rsidR="00A01FFF">
        <w:rPr>
          <w:lang w:val="en-US" w:eastAsia="en-US"/>
        </w:rPr>
        <w:t>API</w:t>
      </w:r>
      <w:r w:rsidR="00A01FFF">
        <w:rPr>
          <w:lang w:eastAsia="en-US"/>
        </w:rPr>
        <w:t>»</w:t>
      </w:r>
    </w:p>
    <w:p w14:paraId="6AA922D6" w14:textId="0911C2FB" w:rsidR="006A42F3" w:rsidRPr="00A01FFF" w:rsidRDefault="006A42F3" w:rsidP="006A42F3">
      <w:pPr>
        <w:pStyle w:val="af1"/>
        <w:rPr>
          <w:lang w:val="ru-RU" w:eastAsia="en-US"/>
        </w:rPr>
      </w:pPr>
    </w:p>
    <w:p w14:paraId="0971D9E0" w14:textId="6294FE1B" w:rsidR="006A42F3" w:rsidRPr="00EE6E8B" w:rsidRDefault="00261FA8" w:rsidP="00261FA8">
      <w:pPr>
        <w:pStyle w:val="a5"/>
      </w:pPr>
      <w:bookmarkStart w:id="52" w:name="_Toc74792795"/>
      <w:r>
        <w:t>Реализация</w:t>
      </w:r>
      <w:r w:rsidRPr="00EE6E8B">
        <w:t xml:space="preserve"> </w:t>
      </w:r>
      <w:r>
        <w:t>интерфейса</w:t>
      </w:r>
      <w:r w:rsidRPr="00EE6E8B">
        <w:t xml:space="preserve"> </w:t>
      </w:r>
      <w:r>
        <w:t>взаимодействия</w:t>
      </w:r>
      <w:r w:rsidRPr="00EE6E8B">
        <w:t xml:space="preserve"> </w:t>
      </w:r>
      <w:r>
        <w:t>с</w:t>
      </w:r>
      <w:r w:rsidRPr="00EE6E8B">
        <w:t xml:space="preserve"> </w:t>
      </w:r>
      <w:r>
        <w:rPr>
          <w:lang w:val="en-US"/>
        </w:rPr>
        <w:t>Rocket</w:t>
      </w:r>
      <w:r w:rsidRPr="00EE6E8B">
        <w:t>.</w:t>
      </w:r>
      <w:r>
        <w:rPr>
          <w:lang w:val="en-US"/>
        </w:rPr>
        <w:t>Chat</w:t>
      </w:r>
      <w:r w:rsidRPr="00EE6E8B">
        <w:t xml:space="preserve"> </w:t>
      </w:r>
      <w:r>
        <w:rPr>
          <w:lang w:val="en-US"/>
        </w:rPr>
        <w:t>LiveChat</w:t>
      </w:r>
      <w:r w:rsidRPr="00EE6E8B">
        <w:t xml:space="preserve"> </w:t>
      </w:r>
      <w:r>
        <w:rPr>
          <w:lang w:val="en-US"/>
        </w:rPr>
        <w:t>WebSocket</w:t>
      </w:r>
      <w:r w:rsidRPr="00EE6E8B">
        <w:t xml:space="preserve"> </w:t>
      </w:r>
      <w:r>
        <w:rPr>
          <w:lang w:val="en-US"/>
        </w:rPr>
        <w:t>API</w:t>
      </w:r>
      <w:bookmarkEnd w:id="52"/>
    </w:p>
    <w:p w14:paraId="3B9C95BE" w14:textId="70A3764B" w:rsidR="007C0EEA" w:rsidRDefault="007C0EEA" w:rsidP="007C0EEA">
      <w:pPr>
        <w:rPr>
          <w:lang w:eastAsia="en-US"/>
        </w:rPr>
      </w:pPr>
      <w:r>
        <w:rPr>
          <w:lang w:eastAsia="en-US"/>
        </w:rPr>
        <w:t>Для</w:t>
      </w:r>
      <w:r w:rsidRPr="00223FAE">
        <w:rPr>
          <w:lang w:eastAsia="en-US"/>
        </w:rPr>
        <w:t xml:space="preserve"> </w:t>
      </w:r>
      <w:r>
        <w:rPr>
          <w:lang w:eastAsia="en-US"/>
        </w:rPr>
        <w:t>взаимодействия</w:t>
      </w:r>
      <w:r w:rsidRPr="00223FAE">
        <w:rPr>
          <w:lang w:eastAsia="en-US"/>
        </w:rPr>
        <w:t xml:space="preserve"> </w:t>
      </w:r>
      <w:r>
        <w:rPr>
          <w:lang w:eastAsia="en-US"/>
        </w:rPr>
        <w:t>с</w:t>
      </w:r>
      <w:r w:rsidRPr="00223FAE">
        <w:rPr>
          <w:lang w:eastAsia="en-US"/>
        </w:rPr>
        <w:t xml:space="preserve"> </w:t>
      </w:r>
      <w:r>
        <w:rPr>
          <w:lang w:val="en-US" w:eastAsia="en-US"/>
        </w:rPr>
        <w:t>WebSocket</w:t>
      </w:r>
      <w:r w:rsidRPr="00223FAE">
        <w:rPr>
          <w:lang w:eastAsia="en-US"/>
        </w:rPr>
        <w:t xml:space="preserve"> </w:t>
      </w:r>
      <w:r>
        <w:rPr>
          <w:lang w:val="en-US" w:eastAsia="en-US"/>
        </w:rPr>
        <w:t>API</w:t>
      </w:r>
      <w:r w:rsidRPr="00223FAE">
        <w:rPr>
          <w:lang w:eastAsia="en-US"/>
        </w:rPr>
        <w:t xml:space="preserve"> </w:t>
      </w:r>
      <w:r>
        <w:rPr>
          <w:lang w:eastAsia="en-US"/>
        </w:rPr>
        <w:t>платформы</w:t>
      </w:r>
      <w:r w:rsidRPr="00223FAE">
        <w:rPr>
          <w:lang w:eastAsia="en-US"/>
        </w:rPr>
        <w:t xml:space="preserve"> «</w:t>
      </w:r>
      <w:r>
        <w:rPr>
          <w:lang w:val="en-US" w:eastAsia="en-US"/>
        </w:rPr>
        <w:t>Rocket</w:t>
      </w:r>
      <w:r w:rsidRPr="00223FAE">
        <w:rPr>
          <w:lang w:eastAsia="en-US"/>
        </w:rPr>
        <w:t>.</w:t>
      </w:r>
      <w:r>
        <w:rPr>
          <w:lang w:val="en-US" w:eastAsia="en-US"/>
        </w:rPr>
        <w:t>Chat</w:t>
      </w:r>
      <w:r w:rsidRPr="00223FAE">
        <w:rPr>
          <w:lang w:eastAsia="en-US"/>
        </w:rPr>
        <w:t xml:space="preserve">» </w:t>
      </w:r>
      <w:r>
        <w:rPr>
          <w:lang w:eastAsia="en-US"/>
        </w:rPr>
        <w:t>реализуем</w:t>
      </w:r>
      <w:r w:rsidRPr="00223FAE">
        <w:rPr>
          <w:lang w:eastAsia="en-US"/>
        </w:rPr>
        <w:t xml:space="preserve"> </w:t>
      </w:r>
      <w:r>
        <w:rPr>
          <w:lang w:eastAsia="en-US"/>
        </w:rPr>
        <w:t>класс</w:t>
      </w:r>
      <w:r w:rsidR="00223FAE" w:rsidRPr="00223FAE">
        <w:rPr>
          <w:lang w:eastAsia="en-US"/>
        </w:rPr>
        <w:t xml:space="preserve"> </w:t>
      </w:r>
      <w:r w:rsidR="00223FAE" w:rsidRPr="00223FAE">
        <w:rPr>
          <w:lang w:val="en-US" w:eastAsia="en-US"/>
        </w:rPr>
        <w:t>WSClient</w:t>
      </w:r>
      <w:r w:rsidR="00223FAE" w:rsidRPr="00223FAE">
        <w:rPr>
          <w:lang w:eastAsia="en-US"/>
        </w:rPr>
        <w:t xml:space="preserve">, </w:t>
      </w:r>
      <w:r w:rsidR="009D15AC">
        <w:rPr>
          <w:lang w:eastAsia="en-US"/>
        </w:rPr>
        <w:t>который является</w:t>
      </w:r>
      <w:r w:rsidR="00223FAE" w:rsidRPr="00223FAE">
        <w:rPr>
          <w:lang w:eastAsia="en-US"/>
        </w:rPr>
        <w:t xml:space="preserve"> </w:t>
      </w:r>
      <w:r w:rsidR="00223FAE">
        <w:rPr>
          <w:lang w:val="en-US" w:eastAsia="en-US"/>
        </w:rPr>
        <w:t>WebSocket</w:t>
      </w:r>
      <w:r w:rsidR="00223FAE" w:rsidRPr="00223FAE">
        <w:rPr>
          <w:lang w:eastAsia="en-US"/>
        </w:rPr>
        <w:t xml:space="preserve"> </w:t>
      </w:r>
      <w:r w:rsidR="00223FAE">
        <w:rPr>
          <w:lang w:eastAsia="en-US"/>
        </w:rPr>
        <w:t>клиент</w:t>
      </w:r>
      <w:r w:rsidR="00563C99">
        <w:rPr>
          <w:lang w:eastAsia="en-US"/>
        </w:rPr>
        <w:t>ом</w:t>
      </w:r>
      <w:r w:rsidR="00223FAE">
        <w:rPr>
          <w:lang w:eastAsia="en-US"/>
        </w:rPr>
        <w:t xml:space="preserve"> с автоматическим восстановлением соединения (листинг 15).</w:t>
      </w:r>
    </w:p>
    <w:p w14:paraId="4891E0D9" w14:textId="0A5E6254" w:rsidR="007D62E7" w:rsidRPr="00EE6E8B" w:rsidRDefault="007D62E7" w:rsidP="007D62E7">
      <w:pPr>
        <w:rPr>
          <w:lang w:val="en-US" w:eastAsia="en-US"/>
        </w:rPr>
      </w:pPr>
      <w:r>
        <w:rPr>
          <w:lang w:eastAsia="en-US"/>
        </w:rPr>
        <w:t>Листинг</w:t>
      </w:r>
      <w:r w:rsidRPr="00EE6E8B">
        <w:rPr>
          <w:lang w:val="en-US" w:eastAsia="en-US"/>
        </w:rPr>
        <w:t xml:space="preserve"> 15 – </w:t>
      </w:r>
      <w:r>
        <w:rPr>
          <w:lang w:eastAsia="en-US"/>
        </w:rPr>
        <w:t>Класс</w:t>
      </w:r>
      <w:r w:rsidRPr="00EE6E8B">
        <w:rPr>
          <w:lang w:val="en-US" w:eastAsia="en-US"/>
        </w:rPr>
        <w:t xml:space="preserve"> </w:t>
      </w:r>
      <w:r>
        <w:rPr>
          <w:lang w:val="en-US" w:eastAsia="en-US"/>
        </w:rPr>
        <w:t>WSClient</w:t>
      </w:r>
    </w:p>
    <w:p w14:paraId="4BE70D8C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>import EventEmitter from 'eventemitter3';</w:t>
      </w:r>
    </w:p>
    <w:p w14:paraId="79FF9291" w14:textId="77777777" w:rsidR="00BE34E4" w:rsidRDefault="00BE34E4" w:rsidP="00BE34E4">
      <w:pPr>
        <w:pStyle w:val="af1"/>
        <w:rPr>
          <w:lang w:eastAsia="en-US"/>
        </w:rPr>
      </w:pPr>
    </w:p>
    <w:p w14:paraId="5CA6B54B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>export const READY_STATES = {</w:t>
      </w:r>
    </w:p>
    <w:p w14:paraId="0285D864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CONNECTING: 0,</w:t>
      </w:r>
    </w:p>
    <w:p w14:paraId="63CB1525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OPEN: 1,</w:t>
      </w:r>
    </w:p>
    <w:p w14:paraId="00F71BB7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CLOSING: 2,</w:t>
      </w:r>
    </w:p>
    <w:p w14:paraId="22EEFBD9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CLOSED: 3,</w:t>
      </w:r>
    </w:p>
    <w:p w14:paraId="4540686F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lastRenderedPageBreak/>
        <w:t>};</w:t>
      </w:r>
    </w:p>
    <w:p w14:paraId="52F33CEF" w14:textId="77777777" w:rsidR="00BE34E4" w:rsidRDefault="00BE34E4" w:rsidP="00BE34E4">
      <w:pPr>
        <w:pStyle w:val="af1"/>
        <w:rPr>
          <w:lang w:eastAsia="en-US"/>
        </w:rPr>
      </w:pPr>
    </w:p>
    <w:p w14:paraId="58756D72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>export class WSClient extends EventEmitter {</w:t>
      </w:r>
    </w:p>
    <w:p w14:paraId="2BF49957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socket;</w:t>
      </w:r>
    </w:p>
    <w:p w14:paraId="61AB59CC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host;</w:t>
      </w:r>
    </w:p>
    <w:p w14:paraId="05A0D3FC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sendQueue = [];</w:t>
      </w:r>
    </w:p>
    <w:p w14:paraId="05F11B1B" w14:textId="77777777" w:rsidR="00BE34E4" w:rsidRDefault="00BE34E4" w:rsidP="00BE34E4">
      <w:pPr>
        <w:pStyle w:val="af1"/>
        <w:rPr>
          <w:lang w:eastAsia="en-US"/>
        </w:rPr>
      </w:pPr>
    </w:p>
    <w:p w14:paraId="0DA982E6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constructor({ host }) {</w:t>
      </w:r>
    </w:p>
    <w:p w14:paraId="3B0F6BD9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super();</w:t>
      </w:r>
    </w:p>
    <w:p w14:paraId="59A949CF" w14:textId="77777777" w:rsidR="00BE34E4" w:rsidRDefault="00BE34E4" w:rsidP="00BE34E4">
      <w:pPr>
        <w:pStyle w:val="af1"/>
        <w:rPr>
          <w:lang w:eastAsia="en-US"/>
        </w:rPr>
      </w:pPr>
    </w:p>
    <w:p w14:paraId="4E816C34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this.host = host;</w:t>
      </w:r>
    </w:p>
    <w:p w14:paraId="5620F735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this.connect();</w:t>
      </w:r>
    </w:p>
    <w:p w14:paraId="49B890CF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this.on('error', () =&gt; ({})); // stub so that the error is not printed to the console</w:t>
      </w:r>
    </w:p>
    <w:p w14:paraId="489825E6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0FF2B416" w14:textId="77777777" w:rsidR="00BE34E4" w:rsidRDefault="00BE34E4" w:rsidP="00BE34E4">
      <w:pPr>
        <w:pStyle w:val="af1"/>
        <w:rPr>
          <w:lang w:eastAsia="en-US"/>
        </w:rPr>
      </w:pPr>
    </w:p>
    <w:p w14:paraId="6CF36710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send(message) {</w:t>
      </w:r>
    </w:p>
    <w:p w14:paraId="50C5BE0F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try {</w:t>
      </w:r>
    </w:p>
    <w:p w14:paraId="4D1918FE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if (!this.socket || this.socket.readyState !== READY_STATES.OPEN) {</w:t>
      </w:r>
    </w:p>
    <w:p w14:paraId="56E0B66B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    this.sendQueue.push(message);</w:t>
      </w:r>
    </w:p>
    <w:p w14:paraId="05C3012A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    return;</w:t>
      </w:r>
    </w:p>
    <w:p w14:paraId="25105704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}</w:t>
      </w:r>
    </w:p>
    <w:p w14:paraId="7EE6F51D" w14:textId="77777777" w:rsidR="00BE34E4" w:rsidRDefault="00BE34E4" w:rsidP="00BE34E4">
      <w:pPr>
        <w:pStyle w:val="af1"/>
        <w:rPr>
          <w:lang w:eastAsia="en-US"/>
        </w:rPr>
      </w:pPr>
    </w:p>
    <w:p w14:paraId="7D56505E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const data = typeof message === 'string' ? message : JSON.stringify(message);</w:t>
      </w:r>
    </w:p>
    <w:p w14:paraId="735629A5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this.socket.send(data);</w:t>
      </w:r>
    </w:p>
    <w:p w14:paraId="4B8896C0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} catch (error) {</w:t>
      </w:r>
    </w:p>
    <w:p w14:paraId="520C2EAC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console.error('[WebSocket] send error:', error);</w:t>
      </w:r>
    </w:p>
    <w:p w14:paraId="38675E0B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throw error;</w:t>
      </w:r>
    </w:p>
    <w:p w14:paraId="708F9280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4EF435C8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09C0081C" w14:textId="77777777" w:rsidR="00BE34E4" w:rsidRDefault="00BE34E4" w:rsidP="00BE34E4">
      <w:pPr>
        <w:pStyle w:val="af1"/>
        <w:rPr>
          <w:lang w:eastAsia="en-US"/>
        </w:rPr>
      </w:pPr>
    </w:p>
    <w:p w14:paraId="2703D478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connect(reconnect = false) {</w:t>
      </w:r>
    </w:p>
    <w:p w14:paraId="58FABF35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const states = [READY_STATES.CONNECTING, READY_STATES.OPEN];</w:t>
      </w:r>
    </w:p>
    <w:p w14:paraId="26863643" w14:textId="77777777" w:rsidR="00BE34E4" w:rsidRDefault="00BE34E4" w:rsidP="00BE34E4">
      <w:pPr>
        <w:pStyle w:val="af1"/>
        <w:rPr>
          <w:lang w:eastAsia="en-US"/>
        </w:rPr>
      </w:pPr>
    </w:p>
    <w:p w14:paraId="05DC724C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if (this.socket &amp;&amp; states.includes(this.socket.readyState)) {</w:t>
      </w:r>
    </w:p>
    <w:p w14:paraId="75198BCC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if (reconnect) {</w:t>
      </w:r>
    </w:p>
    <w:p w14:paraId="7015082B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    this.socket.close();</w:t>
      </w:r>
    </w:p>
    <w:p w14:paraId="71E74B96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}</w:t>
      </w:r>
    </w:p>
    <w:p w14:paraId="514B9DF8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return;</w:t>
      </w:r>
    </w:p>
    <w:p w14:paraId="5CF82343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366D97F5" w14:textId="77777777" w:rsidR="00BE34E4" w:rsidRDefault="00BE34E4" w:rsidP="00BE34E4">
      <w:pPr>
        <w:pStyle w:val="af1"/>
        <w:rPr>
          <w:lang w:eastAsia="en-US"/>
        </w:rPr>
      </w:pPr>
    </w:p>
    <w:p w14:paraId="256B6AF2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console.debug('[WebSocket] Trying to connect!');</w:t>
      </w:r>
    </w:p>
    <w:p w14:paraId="24F290B2" w14:textId="77777777" w:rsidR="00BE34E4" w:rsidRDefault="00BE34E4" w:rsidP="00BE34E4">
      <w:pPr>
        <w:pStyle w:val="af1"/>
        <w:rPr>
          <w:lang w:eastAsia="en-US"/>
        </w:rPr>
      </w:pPr>
    </w:p>
    <w:p w14:paraId="08A5BAC9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this.socket = new WebSocket(this.host);</w:t>
      </w:r>
    </w:p>
    <w:p w14:paraId="58FB5462" w14:textId="77777777" w:rsidR="00BE34E4" w:rsidRDefault="00BE34E4" w:rsidP="00BE34E4">
      <w:pPr>
        <w:pStyle w:val="af1"/>
        <w:rPr>
          <w:lang w:eastAsia="en-US"/>
        </w:rPr>
      </w:pPr>
    </w:p>
    <w:p w14:paraId="3CE1299D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this.socket.onopen = this._onOpen;</w:t>
      </w:r>
    </w:p>
    <w:p w14:paraId="25064919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this.socket.onmessage = this._onMessage;</w:t>
      </w:r>
    </w:p>
    <w:p w14:paraId="7D2F0E7B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    this.socket.onerror = this._onError;</w:t>
      </w:r>
    </w:p>
    <w:p w14:paraId="114B930D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this.socket.onclose = this._onClose;</w:t>
      </w:r>
    </w:p>
    <w:p w14:paraId="1B5511B2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2994A771" w14:textId="77777777" w:rsidR="00BE34E4" w:rsidRDefault="00BE34E4" w:rsidP="00BE34E4">
      <w:pPr>
        <w:pStyle w:val="af1"/>
        <w:rPr>
          <w:lang w:eastAsia="en-US"/>
        </w:rPr>
      </w:pPr>
    </w:p>
    <w:p w14:paraId="46E8625B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_onOpen = (...args) =&gt; {</w:t>
      </w:r>
    </w:p>
    <w:p w14:paraId="5C1221C3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console.debug('[WebSocket] Connection opened!');</w:t>
      </w:r>
    </w:p>
    <w:p w14:paraId="3EA6147A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this.emit('open', ...args);</w:t>
      </w:r>
    </w:p>
    <w:p w14:paraId="046C4F9C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this.sendQueue.forEach((message) =&gt; this.send(message));</w:t>
      </w:r>
    </w:p>
    <w:p w14:paraId="4A36CB7E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this.sendQueue = [];</w:t>
      </w:r>
    </w:p>
    <w:p w14:paraId="332986FA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};</w:t>
      </w:r>
    </w:p>
    <w:p w14:paraId="5B2BF55E" w14:textId="77777777" w:rsidR="00BE34E4" w:rsidRDefault="00BE34E4" w:rsidP="00BE34E4">
      <w:pPr>
        <w:pStyle w:val="af1"/>
        <w:rPr>
          <w:lang w:eastAsia="en-US"/>
        </w:rPr>
      </w:pPr>
    </w:p>
    <w:p w14:paraId="4070FB1A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_onMessage = (event) =&gt; {</w:t>
      </w:r>
    </w:p>
    <w:p w14:paraId="495DFA1F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try {</w:t>
      </w:r>
    </w:p>
    <w:p w14:paraId="355163C2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const data = event.data ? JSON.parse(event.data) : {};</w:t>
      </w:r>
    </w:p>
    <w:p w14:paraId="0E6CE3EB" w14:textId="5AE93AC1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this.emit('message', dat</w:t>
      </w:r>
      <w:r w:rsidR="005760F8">
        <w:rPr>
          <w:lang w:eastAsia="en-US"/>
        </w:rPr>
        <w:t>a</w:t>
      </w:r>
      <w:r>
        <w:rPr>
          <w:lang w:eastAsia="en-US"/>
        </w:rPr>
        <w:t>);</w:t>
      </w:r>
    </w:p>
    <w:p w14:paraId="02706B11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} catch (error) {</w:t>
      </w:r>
    </w:p>
    <w:p w14:paraId="2DC82399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    console.error('[WebSocket] [ERROR]', error);</w:t>
      </w:r>
    </w:p>
    <w:p w14:paraId="720A75CE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16564CC9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};</w:t>
      </w:r>
    </w:p>
    <w:p w14:paraId="07CC72B2" w14:textId="77777777" w:rsidR="00BE34E4" w:rsidRDefault="00BE34E4" w:rsidP="00BE34E4">
      <w:pPr>
        <w:pStyle w:val="af1"/>
        <w:rPr>
          <w:lang w:eastAsia="en-US"/>
        </w:rPr>
      </w:pPr>
    </w:p>
    <w:p w14:paraId="4958C891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_onError = (error) =&gt; {</w:t>
      </w:r>
    </w:p>
    <w:p w14:paraId="6E133B77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console.debug('[WebSocket] [ERROR]', error);</w:t>
      </w:r>
    </w:p>
    <w:p w14:paraId="72DD276F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this.emit('error', error);</w:t>
      </w:r>
    </w:p>
    <w:p w14:paraId="293EBA0C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this.socket.close();</w:t>
      </w:r>
    </w:p>
    <w:p w14:paraId="6674276A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};</w:t>
      </w:r>
    </w:p>
    <w:p w14:paraId="1118EB2C" w14:textId="77777777" w:rsidR="00BE34E4" w:rsidRDefault="00BE34E4" w:rsidP="00BE34E4">
      <w:pPr>
        <w:pStyle w:val="af1"/>
        <w:rPr>
          <w:lang w:eastAsia="en-US"/>
        </w:rPr>
      </w:pPr>
    </w:p>
    <w:p w14:paraId="0402AC6A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_onClose = (...args) =&gt; {</w:t>
      </w:r>
    </w:p>
    <w:p w14:paraId="759CFF2C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console.debug('[WebSocket] Connection closed!');</w:t>
      </w:r>
    </w:p>
    <w:p w14:paraId="22F642AE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this.emit('close', ...args);</w:t>
      </w:r>
    </w:p>
    <w:p w14:paraId="5C68E540" w14:textId="77777777" w:rsidR="00BE34E4" w:rsidRDefault="00BE34E4" w:rsidP="00BE34E4">
      <w:pPr>
        <w:pStyle w:val="af1"/>
        <w:rPr>
          <w:lang w:eastAsia="en-US"/>
        </w:rPr>
      </w:pPr>
      <w:r>
        <w:rPr>
          <w:lang w:eastAsia="en-US"/>
        </w:rPr>
        <w:t xml:space="preserve">        this.connect();</w:t>
      </w:r>
    </w:p>
    <w:p w14:paraId="3F2FB280" w14:textId="77777777" w:rsidR="00BE34E4" w:rsidRPr="00EE6E8B" w:rsidRDefault="00BE34E4" w:rsidP="00BE34E4">
      <w:pPr>
        <w:pStyle w:val="af1"/>
        <w:rPr>
          <w:lang w:val="ru-RU" w:eastAsia="en-US"/>
        </w:rPr>
      </w:pPr>
      <w:r>
        <w:rPr>
          <w:lang w:eastAsia="en-US"/>
        </w:rPr>
        <w:t xml:space="preserve">    </w:t>
      </w:r>
      <w:r w:rsidRPr="00EE6E8B">
        <w:rPr>
          <w:lang w:val="ru-RU" w:eastAsia="en-US"/>
        </w:rPr>
        <w:t>};</w:t>
      </w:r>
    </w:p>
    <w:p w14:paraId="073AB754" w14:textId="45D9FA03" w:rsidR="004A155F" w:rsidRPr="00EE6E8B" w:rsidRDefault="00BE34E4" w:rsidP="004A155F">
      <w:pPr>
        <w:pStyle w:val="af1"/>
        <w:rPr>
          <w:lang w:val="ru-RU" w:eastAsia="en-US"/>
        </w:rPr>
      </w:pPr>
      <w:r w:rsidRPr="00EE6E8B">
        <w:rPr>
          <w:lang w:val="ru-RU" w:eastAsia="en-US"/>
        </w:rPr>
        <w:t>}</w:t>
      </w:r>
    </w:p>
    <w:p w14:paraId="565916D6" w14:textId="77777777" w:rsidR="004A155F" w:rsidRPr="00EE6E8B" w:rsidRDefault="004A155F" w:rsidP="004A155F">
      <w:pPr>
        <w:pStyle w:val="af1"/>
        <w:rPr>
          <w:lang w:val="ru-RU" w:eastAsia="en-US"/>
        </w:rPr>
      </w:pPr>
    </w:p>
    <w:p w14:paraId="4A7A3146" w14:textId="56F1EDBA" w:rsidR="00E05DE1" w:rsidRDefault="006B2CDC" w:rsidP="00BE34E4">
      <w:pPr>
        <w:rPr>
          <w:lang w:eastAsia="en-US"/>
        </w:rPr>
      </w:pPr>
      <w:r>
        <w:rPr>
          <w:lang w:eastAsia="en-US"/>
        </w:rPr>
        <w:t>Класс</w:t>
      </w:r>
      <w:r w:rsidRPr="004364CD">
        <w:rPr>
          <w:lang w:eastAsia="en-US"/>
        </w:rPr>
        <w:t xml:space="preserve"> </w:t>
      </w:r>
      <w:r>
        <w:rPr>
          <w:lang w:val="en-US" w:eastAsia="en-US"/>
        </w:rPr>
        <w:t>WSClient</w:t>
      </w:r>
      <w:r>
        <w:rPr>
          <w:lang w:eastAsia="en-US"/>
        </w:rPr>
        <w:t xml:space="preserve"> </w:t>
      </w:r>
      <w:r w:rsidR="00BE34E4">
        <w:rPr>
          <w:lang w:eastAsia="en-US"/>
        </w:rPr>
        <w:t xml:space="preserve">для создания и управления </w:t>
      </w:r>
      <w:r w:rsidR="00BE34E4">
        <w:rPr>
          <w:lang w:val="en-US" w:eastAsia="en-US"/>
        </w:rPr>
        <w:t>WebSocket</w:t>
      </w:r>
      <w:r w:rsidR="00BE34E4">
        <w:rPr>
          <w:lang w:eastAsia="en-US"/>
        </w:rPr>
        <w:t xml:space="preserve"> соединением использует интерфейс </w:t>
      </w:r>
      <w:r w:rsidR="00BE34E4">
        <w:rPr>
          <w:lang w:val="en-US" w:eastAsia="en-US"/>
        </w:rPr>
        <w:t>Web</w:t>
      </w:r>
      <w:r w:rsidR="00BE34E4" w:rsidRPr="00BE34E4">
        <w:rPr>
          <w:lang w:eastAsia="en-US"/>
        </w:rPr>
        <w:t xml:space="preserve"> </w:t>
      </w:r>
      <w:r w:rsidR="00BE34E4">
        <w:rPr>
          <w:lang w:val="en-US" w:eastAsia="en-US"/>
        </w:rPr>
        <w:t>API</w:t>
      </w:r>
      <w:r w:rsidR="00BE34E4" w:rsidRPr="00BE34E4">
        <w:rPr>
          <w:lang w:eastAsia="en-US"/>
        </w:rPr>
        <w:t xml:space="preserve">, </w:t>
      </w:r>
      <w:r w:rsidR="00BE34E4">
        <w:rPr>
          <w:lang w:eastAsia="en-US"/>
        </w:rPr>
        <w:t>предоставляемый браузером.</w:t>
      </w:r>
      <w:r w:rsidR="00E05DE1">
        <w:rPr>
          <w:lang w:eastAsia="en-US"/>
        </w:rPr>
        <w:t xml:space="preserve"> Помимо этого, класс наследуется от класса </w:t>
      </w:r>
      <w:r w:rsidR="00E05DE1">
        <w:rPr>
          <w:lang w:val="en-US" w:eastAsia="en-US"/>
        </w:rPr>
        <w:t>EventEmitter</w:t>
      </w:r>
      <w:r w:rsidR="00E05DE1">
        <w:rPr>
          <w:lang w:eastAsia="en-US"/>
        </w:rPr>
        <w:t>, который предоставляет функционал для генерации событий, на которые можно подписаться извне</w:t>
      </w:r>
      <w:r w:rsidR="00637655">
        <w:rPr>
          <w:lang w:eastAsia="en-US"/>
        </w:rPr>
        <w:t>.</w:t>
      </w:r>
      <w:r w:rsidR="00E05DE1">
        <w:rPr>
          <w:lang w:eastAsia="en-US"/>
        </w:rPr>
        <w:t xml:space="preserve"> </w:t>
      </w:r>
    </w:p>
    <w:p w14:paraId="00CF40A7" w14:textId="57434350" w:rsidR="00BE34E4" w:rsidRDefault="00BE34E4" w:rsidP="00BE34E4">
      <w:pPr>
        <w:rPr>
          <w:lang w:eastAsia="en-US"/>
        </w:rPr>
      </w:pPr>
      <w:r>
        <w:rPr>
          <w:lang w:eastAsia="en-US"/>
        </w:rPr>
        <w:t>В реализованном классе объявлены следующие поля:</w:t>
      </w:r>
    </w:p>
    <w:p w14:paraId="3D27B3AC" w14:textId="21CAC65E" w:rsidR="00BE34E4" w:rsidRDefault="004A155F" w:rsidP="008420E7">
      <w:pPr>
        <w:pStyle w:val="aa"/>
        <w:numPr>
          <w:ilvl w:val="0"/>
          <w:numId w:val="27"/>
        </w:numPr>
        <w:rPr>
          <w:lang w:eastAsia="en-US"/>
        </w:rPr>
      </w:pPr>
      <w:r w:rsidRPr="004A155F">
        <w:rPr>
          <w:lang w:val="en-US" w:eastAsia="en-US"/>
        </w:rPr>
        <w:t>socket</w:t>
      </w:r>
      <w:r w:rsidRPr="004A155F">
        <w:rPr>
          <w:lang w:eastAsia="en-US"/>
        </w:rPr>
        <w:t xml:space="preserve"> – </w:t>
      </w:r>
      <w:r>
        <w:rPr>
          <w:lang w:eastAsia="en-US"/>
        </w:rPr>
        <w:t xml:space="preserve">поле, используемое для хранения объекта </w:t>
      </w:r>
      <w:r>
        <w:rPr>
          <w:lang w:val="en-US" w:eastAsia="en-US"/>
        </w:rPr>
        <w:t>WebSocket</w:t>
      </w:r>
      <w:r w:rsidRPr="004A155F">
        <w:rPr>
          <w:lang w:eastAsia="en-US"/>
        </w:rPr>
        <w:t xml:space="preserve"> </w:t>
      </w:r>
      <w:r>
        <w:rPr>
          <w:lang w:eastAsia="en-US"/>
        </w:rPr>
        <w:t>соединени</w:t>
      </w:r>
      <w:r w:rsidR="00135C9C">
        <w:rPr>
          <w:lang w:eastAsia="en-US"/>
        </w:rPr>
        <w:t>я</w:t>
      </w:r>
      <w:r w:rsidRPr="004A155F">
        <w:rPr>
          <w:lang w:eastAsia="en-US"/>
        </w:rPr>
        <w:t>;</w:t>
      </w:r>
    </w:p>
    <w:p w14:paraId="078DDB10" w14:textId="13892D88" w:rsidR="004A155F" w:rsidRDefault="008460D9" w:rsidP="008420E7">
      <w:pPr>
        <w:pStyle w:val="aa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>host</w:t>
      </w:r>
      <w:r>
        <w:rPr>
          <w:lang w:eastAsia="en-US"/>
        </w:rPr>
        <w:t xml:space="preserve"> – поле, в котором хранится </w:t>
      </w:r>
      <w:r>
        <w:rPr>
          <w:lang w:val="en-US" w:eastAsia="en-US"/>
        </w:rPr>
        <w:t>URL</w:t>
      </w:r>
      <w:r w:rsidRPr="008460D9">
        <w:rPr>
          <w:lang w:eastAsia="en-US"/>
        </w:rPr>
        <w:t xml:space="preserve"> </w:t>
      </w:r>
      <w:r>
        <w:rPr>
          <w:lang w:eastAsia="en-US"/>
        </w:rPr>
        <w:t xml:space="preserve">адрес, </w:t>
      </w:r>
      <w:r w:rsidRPr="008460D9">
        <w:rPr>
          <w:lang w:eastAsia="en-US"/>
        </w:rPr>
        <w:t xml:space="preserve">к которому </w:t>
      </w:r>
      <w:r>
        <w:rPr>
          <w:lang w:eastAsia="en-US"/>
        </w:rPr>
        <w:t>необходимо</w:t>
      </w:r>
      <w:r w:rsidRPr="008460D9">
        <w:rPr>
          <w:lang w:eastAsia="en-US"/>
        </w:rPr>
        <w:t xml:space="preserve"> подключиться</w:t>
      </w:r>
      <w:r>
        <w:rPr>
          <w:lang w:eastAsia="en-US"/>
        </w:rPr>
        <w:t xml:space="preserve"> по протоколу </w:t>
      </w:r>
      <w:r>
        <w:rPr>
          <w:lang w:val="en-US" w:eastAsia="en-US"/>
        </w:rPr>
        <w:t>WebSocket</w:t>
      </w:r>
      <w:r w:rsidRPr="008460D9">
        <w:rPr>
          <w:lang w:eastAsia="en-US"/>
        </w:rPr>
        <w:t>;</w:t>
      </w:r>
    </w:p>
    <w:p w14:paraId="17FA058C" w14:textId="0DB0F8F1" w:rsidR="008460D9" w:rsidRDefault="008460D9" w:rsidP="008420E7">
      <w:pPr>
        <w:pStyle w:val="aa"/>
        <w:numPr>
          <w:ilvl w:val="0"/>
          <w:numId w:val="27"/>
        </w:numPr>
        <w:rPr>
          <w:lang w:eastAsia="en-US"/>
        </w:rPr>
      </w:pPr>
      <w:r w:rsidRPr="008460D9">
        <w:rPr>
          <w:lang w:eastAsia="en-US"/>
        </w:rPr>
        <w:t>sendQueue</w:t>
      </w:r>
      <w:r>
        <w:rPr>
          <w:lang w:eastAsia="en-US"/>
        </w:rPr>
        <w:t xml:space="preserve"> – </w:t>
      </w:r>
      <w:r w:rsidR="001F2DCA">
        <w:rPr>
          <w:lang w:eastAsia="en-US"/>
        </w:rPr>
        <w:t>очередь для отправки сообщений</w:t>
      </w:r>
      <w:r w:rsidR="00A72425">
        <w:rPr>
          <w:lang w:eastAsia="en-US"/>
        </w:rPr>
        <w:t xml:space="preserve">, которая </w:t>
      </w:r>
      <w:r w:rsidR="00EA73C4">
        <w:rPr>
          <w:lang w:eastAsia="en-US"/>
        </w:rPr>
        <w:t xml:space="preserve">необходима в </w:t>
      </w:r>
      <w:r w:rsidR="00D1662C">
        <w:rPr>
          <w:lang w:eastAsia="en-US"/>
        </w:rPr>
        <w:t>случае,</w:t>
      </w:r>
      <w:r w:rsidR="00EA73C4">
        <w:rPr>
          <w:lang w:eastAsia="en-US"/>
        </w:rPr>
        <w:t xml:space="preserve"> </w:t>
      </w:r>
      <w:r w:rsidR="00790819">
        <w:rPr>
          <w:lang w:eastAsia="en-US"/>
        </w:rPr>
        <w:t>когда</w:t>
      </w:r>
      <w:r w:rsidR="00EA73C4">
        <w:rPr>
          <w:lang w:eastAsia="en-US"/>
        </w:rPr>
        <w:t xml:space="preserve"> в момент </w:t>
      </w:r>
      <w:r w:rsidR="003616EA">
        <w:rPr>
          <w:lang w:eastAsia="en-US"/>
        </w:rPr>
        <w:t>отправления</w:t>
      </w:r>
      <w:r w:rsidR="00EA73C4">
        <w:rPr>
          <w:lang w:eastAsia="en-US"/>
        </w:rPr>
        <w:t xml:space="preserve"> </w:t>
      </w:r>
      <w:r w:rsidR="00877387">
        <w:rPr>
          <w:lang w:eastAsia="en-US"/>
        </w:rPr>
        <w:t>сообщения</w:t>
      </w:r>
      <w:r w:rsidR="00EA73C4">
        <w:rPr>
          <w:lang w:eastAsia="en-US"/>
        </w:rPr>
        <w:t xml:space="preserve"> соединение не было открыто</w:t>
      </w:r>
      <w:r w:rsidR="00877387">
        <w:rPr>
          <w:lang w:eastAsia="en-US"/>
        </w:rPr>
        <w:t xml:space="preserve">. </w:t>
      </w:r>
      <w:r w:rsidR="00877387">
        <w:rPr>
          <w:lang w:eastAsia="en-US"/>
        </w:rPr>
        <w:lastRenderedPageBreak/>
        <w:t>При возникновении такой ситуации</w:t>
      </w:r>
      <w:r w:rsidR="00EA73C4">
        <w:rPr>
          <w:lang w:eastAsia="en-US"/>
        </w:rPr>
        <w:t xml:space="preserve"> </w:t>
      </w:r>
      <w:r w:rsidR="00877387">
        <w:rPr>
          <w:lang w:eastAsia="en-US"/>
        </w:rPr>
        <w:t>сообщение добавляется в очередь и отправляется при открытии соединения</w:t>
      </w:r>
      <w:r w:rsidR="00EA73C4">
        <w:rPr>
          <w:lang w:eastAsia="en-US"/>
        </w:rPr>
        <w:t>.</w:t>
      </w:r>
    </w:p>
    <w:p w14:paraId="0ACF3818" w14:textId="49069C79" w:rsidR="00D1662C" w:rsidRDefault="00ED254E" w:rsidP="00ED254E">
      <w:pPr>
        <w:rPr>
          <w:lang w:eastAsia="en-US"/>
        </w:rPr>
      </w:pPr>
      <w:r w:rsidRPr="00ED254E">
        <w:rPr>
          <w:lang w:eastAsia="en-US"/>
        </w:rPr>
        <w:t>Помимо полей, в классе объявлены следующие методы</w:t>
      </w:r>
      <w:r>
        <w:rPr>
          <w:lang w:eastAsia="en-US"/>
        </w:rPr>
        <w:t>:</w:t>
      </w:r>
    </w:p>
    <w:p w14:paraId="1DADA1CE" w14:textId="2C3EC7AC" w:rsidR="00ED254E" w:rsidRDefault="00A4236F" w:rsidP="008420E7">
      <w:pPr>
        <w:pStyle w:val="aa"/>
        <w:numPr>
          <w:ilvl w:val="0"/>
          <w:numId w:val="27"/>
        </w:numPr>
        <w:rPr>
          <w:lang w:eastAsia="en-US"/>
        </w:rPr>
      </w:pPr>
      <w:r w:rsidRPr="00A4236F">
        <w:rPr>
          <w:lang w:eastAsia="en-US"/>
        </w:rPr>
        <w:t>send</w:t>
      </w:r>
      <w:r>
        <w:rPr>
          <w:lang w:eastAsia="en-US"/>
        </w:rPr>
        <w:t xml:space="preserve"> – метод для отправки сообщений по </w:t>
      </w:r>
      <w:r>
        <w:rPr>
          <w:lang w:val="en-US" w:eastAsia="en-US"/>
        </w:rPr>
        <w:t>WebSocket</w:t>
      </w:r>
      <w:r w:rsidRPr="00A4236F">
        <w:rPr>
          <w:lang w:eastAsia="en-US"/>
        </w:rPr>
        <w:t xml:space="preserve"> </w:t>
      </w:r>
      <w:r>
        <w:rPr>
          <w:lang w:eastAsia="en-US"/>
        </w:rPr>
        <w:t>соединению</w:t>
      </w:r>
      <w:r w:rsidRPr="00A4236F">
        <w:rPr>
          <w:lang w:eastAsia="en-US"/>
        </w:rPr>
        <w:t>;</w:t>
      </w:r>
    </w:p>
    <w:p w14:paraId="2522DB89" w14:textId="3DF4FBED" w:rsidR="00A4236F" w:rsidRDefault="00A4236F" w:rsidP="008420E7">
      <w:pPr>
        <w:pStyle w:val="aa"/>
        <w:numPr>
          <w:ilvl w:val="0"/>
          <w:numId w:val="27"/>
        </w:numPr>
        <w:rPr>
          <w:lang w:eastAsia="en-US"/>
        </w:rPr>
      </w:pPr>
      <w:r w:rsidRPr="00A4236F">
        <w:rPr>
          <w:lang w:eastAsia="en-US"/>
        </w:rPr>
        <w:t>connect</w:t>
      </w:r>
      <w:r>
        <w:rPr>
          <w:lang w:eastAsia="en-US"/>
        </w:rPr>
        <w:t xml:space="preserve"> – метод для создания </w:t>
      </w:r>
      <w:r>
        <w:rPr>
          <w:lang w:val="en-US" w:eastAsia="en-US"/>
        </w:rPr>
        <w:t>WebSocket</w:t>
      </w:r>
      <w:r w:rsidRPr="00A4236F">
        <w:rPr>
          <w:lang w:eastAsia="en-US"/>
        </w:rPr>
        <w:t xml:space="preserve"> </w:t>
      </w:r>
      <w:r>
        <w:rPr>
          <w:lang w:eastAsia="en-US"/>
        </w:rPr>
        <w:t>соединения и установки обработчиков событий, таких как «соединение открыто», «ошибка соединения», «соединение закрыто» и «получено сообщение»</w:t>
      </w:r>
      <w:r w:rsidRPr="00A4236F">
        <w:rPr>
          <w:lang w:eastAsia="en-US"/>
        </w:rPr>
        <w:t>;</w:t>
      </w:r>
    </w:p>
    <w:p w14:paraId="15F4795E" w14:textId="0EAB3B29" w:rsidR="00A4236F" w:rsidRDefault="00FD6824" w:rsidP="008420E7">
      <w:pPr>
        <w:pStyle w:val="aa"/>
        <w:numPr>
          <w:ilvl w:val="0"/>
          <w:numId w:val="27"/>
        </w:numPr>
        <w:rPr>
          <w:lang w:eastAsia="en-US"/>
        </w:rPr>
      </w:pPr>
      <w:r>
        <w:rPr>
          <w:lang w:eastAsia="en-US"/>
        </w:rPr>
        <w:t>«</w:t>
      </w:r>
      <w:r w:rsidRPr="00FD6824">
        <w:rPr>
          <w:lang w:eastAsia="en-US"/>
        </w:rPr>
        <w:t>_onOpen</w:t>
      </w:r>
      <w:r>
        <w:rPr>
          <w:lang w:eastAsia="en-US"/>
        </w:rPr>
        <w:t>» – обработчик события «соединение открыто»,</w:t>
      </w:r>
      <w:r w:rsidR="00371167">
        <w:rPr>
          <w:lang w:eastAsia="en-US"/>
        </w:rPr>
        <w:t xml:space="preserve"> генерирует событие «</w:t>
      </w:r>
      <w:r w:rsidR="00371167">
        <w:rPr>
          <w:lang w:val="en-US" w:eastAsia="en-US"/>
        </w:rPr>
        <w:t>open</w:t>
      </w:r>
      <w:r w:rsidR="00371167">
        <w:rPr>
          <w:lang w:eastAsia="en-US"/>
        </w:rPr>
        <w:t>»,</w:t>
      </w:r>
      <w:r>
        <w:rPr>
          <w:lang w:eastAsia="en-US"/>
        </w:rPr>
        <w:t xml:space="preserve"> отправляет все сообщение из очереди и очищает её</w:t>
      </w:r>
      <w:r w:rsidRPr="00FD6824">
        <w:rPr>
          <w:lang w:eastAsia="en-US"/>
        </w:rPr>
        <w:t>;</w:t>
      </w:r>
    </w:p>
    <w:p w14:paraId="0E86FE2D" w14:textId="1D51C695" w:rsidR="00FD6824" w:rsidRDefault="00696668" w:rsidP="008420E7">
      <w:pPr>
        <w:pStyle w:val="aa"/>
        <w:numPr>
          <w:ilvl w:val="0"/>
          <w:numId w:val="27"/>
        </w:numPr>
        <w:rPr>
          <w:lang w:eastAsia="en-US"/>
        </w:rPr>
      </w:pPr>
      <w:r>
        <w:rPr>
          <w:lang w:eastAsia="en-US"/>
        </w:rPr>
        <w:t>«</w:t>
      </w:r>
      <w:r w:rsidRPr="00696668">
        <w:rPr>
          <w:lang w:eastAsia="en-US"/>
        </w:rPr>
        <w:t>_onMessage</w:t>
      </w:r>
      <w:r>
        <w:rPr>
          <w:lang w:eastAsia="en-US"/>
        </w:rPr>
        <w:t>» – обработчик события «получено сообщение», достает данные из события и передает их</w:t>
      </w:r>
      <w:r w:rsidR="005760F8" w:rsidRPr="005760F8">
        <w:rPr>
          <w:lang w:eastAsia="en-US"/>
        </w:rPr>
        <w:t xml:space="preserve"> </w:t>
      </w:r>
      <w:r w:rsidR="005760F8">
        <w:rPr>
          <w:lang w:eastAsia="en-US"/>
        </w:rPr>
        <w:t>и само событие</w:t>
      </w:r>
      <w:r>
        <w:rPr>
          <w:lang w:eastAsia="en-US"/>
        </w:rPr>
        <w:t xml:space="preserve"> в сгенерированное событие «</w:t>
      </w:r>
      <w:r>
        <w:rPr>
          <w:lang w:val="en-US" w:eastAsia="en-US"/>
        </w:rPr>
        <w:t>message</w:t>
      </w:r>
      <w:r>
        <w:rPr>
          <w:lang w:eastAsia="en-US"/>
        </w:rPr>
        <w:t>»</w:t>
      </w:r>
      <w:r w:rsidR="005760F8" w:rsidRPr="005760F8">
        <w:rPr>
          <w:lang w:eastAsia="en-US"/>
        </w:rPr>
        <w:t>;</w:t>
      </w:r>
    </w:p>
    <w:p w14:paraId="47FDAF6C" w14:textId="31BD28C1" w:rsidR="005760F8" w:rsidRDefault="00301965" w:rsidP="008420E7">
      <w:pPr>
        <w:pStyle w:val="aa"/>
        <w:numPr>
          <w:ilvl w:val="0"/>
          <w:numId w:val="27"/>
        </w:numPr>
        <w:rPr>
          <w:lang w:eastAsia="en-US"/>
        </w:rPr>
      </w:pPr>
      <w:r>
        <w:rPr>
          <w:lang w:eastAsia="en-US"/>
        </w:rPr>
        <w:t>«</w:t>
      </w:r>
      <w:r w:rsidRPr="00301965">
        <w:rPr>
          <w:lang w:eastAsia="en-US"/>
        </w:rPr>
        <w:t>_onError</w:t>
      </w:r>
      <w:r>
        <w:rPr>
          <w:lang w:eastAsia="en-US"/>
        </w:rPr>
        <w:t>» – обработчик события «ошибка соединения», генерирует событие «</w:t>
      </w:r>
      <w:r>
        <w:rPr>
          <w:lang w:val="en-US" w:eastAsia="en-US"/>
        </w:rPr>
        <w:t>error</w:t>
      </w:r>
      <w:r>
        <w:rPr>
          <w:lang w:eastAsia="en-US"/>
        </w:rPr>
        <w:t xml:space="preserve">» и закрывает текущее </w:t>
      </w:r>
      <w:r>
        <w:rPr>
          <w:lang w:val="en-US" w:eastAsia="en-US"/>
        </w:rPr>
        <w:t>WebSocket</w:t>
      </w:r>
      <w:r>
        <w:rPr>
          <w:lang w:eastAsia="en-US"/>
        </w:rPr>
        <w:t xml:space="preserve"> соединение</w:t>
      </w:r>
      <w:r w:rsidRPr="00301965">
        <w:rPr>
          <w:lang w:eastAsia="en-US"/>
        </w:rPr>
        <w:t>;</w:t>
      </w:r>
    </w:p>
    <w:p w14:paraId="40D14A35" w14:textId="7C1B0828" w:rsidR="00301965" w:rsidRDefault="00301965" w:rsidP="008420E7">
      <w:pPr>
        <w:pStyle w:val="aa"/>
        <w:numPr>
          <w:ilvl w:val="0"/>
          <w:numId w:val="27"/>
        </w:numPr>
        <w:rPr>
          <w:lang w:eastAsia="en-US"/>
        </w:rPr>
      </w:pPr>
      <w:r>
        <w:rPr>
          <w:lang w:eastAsia="en-US"/>
        </w:rPr>
        <w:t>«</w:t>
      </w:r>
      <w:r w:rsidRPr="00301965">
        <w:rPr>
          <w:lang w:eastAsia="en-US"/>
        </w:rPr>
        <w:t>_</w:t>
      </w:r>
      <w:r>
        <w:rPr>
          <w:lang w:val="en-US" w:eastAsia="en-US"/>
        </w:rPr>
        <w:t>onClose</w:t>
      </w:r>
      <w:r>
        <w:rPr>
          <w:lang w:eastAsia="en-US"/>
        </w:rPr>
        <w:t>»</w:t>
      </w:r>
      <w:r w:rsidRPr="00301965">
        <w:rPr>
          <w:lang w:eastAsia="en-US"/>
        </w:rPr>
        <w:t xml:space="preserve"> – </w:t>
      </w:r>
      <w:r>
        <w:rPr>
          <w:lang w:eastAsia="en-US"/>
        </w:rPr>
        <w:t>обработчик события «соединение закрыто», генерирует событие «</w:t>
      </w:r>
      <w:r>
        <w:rPr>
          <w:lang w:val="en-US" w:eastAsia="en-US"/>
        </w:rPr>
        <w:t>close</w:t>
      </w:r>
      <w:r>
        <w:rPr>
          <w:lang w:eastAsia="en-US"/>
        </w:rPr>
        <w:t>» и вызывает метод «</w:t>
      </w:r>
      <w:r>
        <w:rPr>
          <w:lang w:val="en-US" w:eastAsia="en-US"/>
        </w:rPr>
        <w:t>connect</w:t>
      </w:r>
      <w:r>
        <w:rPr>
          <w:lang w:eastAsia="en-US"/>
        </w:rPr>
        <w:t>».</w:t>
      </w:r>
    </w:p>
    <w:p w14:paraId="3414F173" w14:textId="7D85559B" w:rsidR="00301965" w:rsidRDefault="00C114F3" w:rsidP="00232C8C">
      <w:pPr>
        <w:rPr>
          <w:lang w:eastAsia="en-US"/>
        </w:rPr>
      </w:pPr>
      <w:r w:rsidRPr="00F132B5">
        <w:rPr>
          <w:lang w:eastAsia="en-US"/>
        </w:rPr>
        <w:t>Данный</w:t>
      </w:r>
      <w:r w:rsidR="00E05DE1" w:rsidRPr="00F132B5">
        <w:rPr>
          <w:lang w:eastAsia="en-US"/>
        </w:rPr>
        <w:t xml:space="preserve"> класс </w:t>
      </w:r>
      <w:r w:rsidRPr="00F132B5">
        <w:rPr>
          <w:lang w:eastAsia="en-US"/>
        </w:rPr>
        <w:t>создает</w:t>
      </w:r>
      <w:r w:rsidR="00E05DE1" w:rsidRPr="00F132B5">
        <w:rPr>
          <w:lang w:eastAsia="en-US"/>
        </w:rPr>
        <w:t xml:space="preserve"> автоматически восстанавливаемое </w:t>
      </w:r>
      <w:r w:rsidR="00E05DE1" w:rsidRPr="00F132B5">
        <w:rPr>
          <w:lang w:val="en-US" w:eastAsia="en-US"/>
        </w:rPr>
        <w:t>WebSocket</w:t>
      </w:r>
      <w:r w:rsidR="00E05DE1" w:rsidRPr="00F132B5">
        <w:rPr>
          <w:lang w:eastAsia="en-US"/>
        </w:rPr>
        <w:t xml:space="preserve"> соединение</w:t>
      </w:r>
      <w:r w:rsidR="00181139" w:rsidRPr="00F132B5">
        <w:rPr>
          <w:lang w:eastAsia="en-US"/>
        </w:rPr>
        <w:t>, по которому можно отправлять сообщения</w:t>
      </w:r>
      <w:r w:rsidR="00D0418E" w:rsidRPr="00F132B5">
        <w:rPr>
          <w:lang w:eastAsia="en-US"/>
        </w:rPr>
        <w:t>.</w:t>
      </w:r>
      <w:r w:rsidR="00095F1C" w:rsidRPr="00F132B5">
        <w:rPr>
          <w:lang w:eastAsia="en-US"/>
        </w:rPr>
        <w:t xml:space="preserve"> </w:t>
      </w:r>
      <w:r w:rsidR="00D0418E" w:rsidRPr="00F132B5">
        <w:rPr>
          <w:lang w:eastAsia="en-US"/>
        </w:rPr>
        <w:t>П</w:t>
      </w:r>
      <w:r w:rsidR="00286E07" w:rsidRPr="00F132B5">
        <w:rPr>
          <w:lang w:eastAsia="en-US"/>
        </w:rPr>
        <w:t>ри этом</w:t>
      </w:r>
      <w:r w:rsidR="0032647B" w:rsidRPr="00F132B5">
        <w:rPr>
          <w:lang w:eastAsia="en-US"/>
        </w:rPr>
        <w:t>,</w:t>
      </w:r>
      <w:r w:rsidR="00286E07" w:rsidRPr="00F132B5">
        <w:rPr>
          <w:lang w:eastAsia="en-US"/>
        </w:rPr>
        <w:t xml:space="preserve"> генерируются события</w:t>
      </w:r>
      <w:r w:rsidR="00E05DE1" w:rsidRPr="00F132B5">
        <w:rPr>
          <w:lang w:eastAsia="en-US"/>
        </w:rPr>
        <w:t>, на которые можно подписаться извне, получая информацию о соединении и о пришедших данных.</w:t>
      </w:r>
    </w:p>
    <w:p w14:paraId="5DDE0AC0" w14:textId="71B15F6D" w:rsidR="00D0418E" w:rsidRDefault="00D0418E" w:rsidP="00232C8C">
      <w:pPr>
        <w:rPr>
          <w:lang w:eastAsia="en-US"/>
        </w:rPr>
      </w:pPr>
      <w:r>
        <w:rPr>
          <w:lang w:eastAsia="en-US"/>
        </w:rPr>
        <w:t xml:space="preserve">Следующим шагом </w:t>
      </w:r>
      <w:r w:rsidR="00101F2A">
        <w:rPr>
          <w:lang w:eastAsia="en-US"/>
        </w:rPr>
        <w:t>реализуем</w:t>
      </w:r>
      <w:r>
        <w:rPr>
          <w:lang w:eastAsia="en-US"/>
        </w:rPr>
        <w:t xml:space="preserve"> класс </w:t>
      </w:r>
      <w:r w:rsidRPr="00D0418E">
        <w:rPr>
          <w:lang w:eastAsia="en-US"/>
        </w:rPr>
        <w:t>LivechatWS</w:t>
      </w:r>
      <w:r w:rsidR="00101F2A">
        <w:rPr>
          <w:lang w:eastAsia="en-US"/>
        </w:rPr>
        <w:t>, представленный в листинге 16.</w:t>
      </w:r>
    </w:p>
    <w:p w14:paraId="1C284479" w14:textId="64D5A4E0" w:rsidR="000E63CF" w:rsidRPr="007B45DD" w:rsidRDefault="000E63CF" w:rsidP="00232C8C">
      <w:pPr>
        <w:rPr>
          <w:lang w:val="en-US" w:eastAsia="en-US"/>
        </w:rPr>
      </w:pPr>
      <w:r>
        <w:rPr>
          <w:lang w:eastAsia="en-US"/>
        </w:rPr>
        <w:t>Листинг</w:t>
      </w:r>
      <w:r w:rsidRPr="007B45DD">
        <w:rPr>
          <w:lang w:val="en-US" w:eastAsia="en-US"/>
        </w:rPr>
        <w:t xml:space="preserve"> 16 – </w:t>
      </w:r>
      <w:r>
        <w:rPr>
          <w:lang w:eastAsia="en-US"/>
        </w:rPr>
        <w:t>Класс</w:t>
      </w:r>
      <w:r w:rsidRPr="007B45DD">
        <w:rPr>
          <w:lang w:val="en-US" w:eastAsia="en-US"/>
        </w:rPr>
        <w:t xml:space="preserve"> </w:t>
      </w:r>
      <w:r>
        <w:rPr>
          <w:lang w:val="en-US" w:eastAsia="en-US"/>
        </w:rPr>
        <w:t>LivechatWS</w:t>
      </w:r>
    </w:p>
    <w:p w14:paraId="4FBDB20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>import { WSClient } from '../core/WSClient';</w:t>
      </w:r>
    </w:p>
    <w:p w14:paraId="3B62B298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>import { createToken } from '../helpers/createToken';</w:t>
      </w:r>
    </w:p>
    <w:p w14:paraId="3E524553" w14:textId="77777777" w:rsidR="007B45DD" w:rsidRPr="007B45DD" w:rsidRDefault="007B45DD" w:rsidP="007B45DD">
      <w:pPr>
        <w:pStyle w:val="af1"/>
        <w:rPr>
          <w:lang w:eastAsia="en-US"/>
        </w:rPr>
      </w:pPr>
    </w:p>
    <w:p w14:paraId="753A687A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>class LivechatWS extends WSClient {</w:t>
      </w:r>
    </w:p>
    <w:p w14:paraId="5CC6FCAA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token;</w:t>
      </w:r>
    </w:p>
    <w:p w14:paraId="58D7F8C6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subscriptions = {};</w:t>
      </w:r>
    </w:p>
    <w:p w14:paraId="706F96CC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internalMessages = {</w:t>
      </w:r>
    </w:p>
    <w:p w14:paraId="03F90C45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connect: {</w:t>
      </w:r>
    </w:p>
    <w:p w14:paraId="045865CC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msg: 'connect',</w:t>
      </w:r>
    </w:p>
    <w:p w14:paraId="4E45F576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version: '1',</w:t>
      </w:r>
    </w:p>
    <w:p w14:paraId="6CE68C1A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support: ['1', 'pre2', 'pre1'],</w:t>
      </w:r>
    </w:p>
    <w:p w14:paraId="6399B24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},</w:t>
      </w:r>
    </w:p>
    <w:p w14:paraId="1A5989A4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lastRenderedPageBreak/>
        <w:t xml:space="preserve">    };</w:t>
      </w:r>
    </w:p>
    <w:p w14:paraId="78021A5D" w14:textId="77777777" w:rsidR="007B45DD" w:rsidRPr="007B45DD" w:rsidRDefault="007B45DD" w:rsidP="007B45DD">
      <w:pPr>
        <w:pStyle w:val="af1"/>
        <w:rPr>
          <w:lang w:eastAsia="en-US"/>
        </w:rPr>
      </w:pPr>
    </w:p>
    <w:p w14:paraId="03BA4E10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constructor({ host }) {</w:t>
      </w:r>
    </w:p>
    <w:p w14:paraId="1D515B0F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super({ host });</w:t>
      </w:r>
    </w:p>
    <w:p w14:paraId="551F1E79" w14:textId="77777777" w:rsidR="007B45DD" w:rsidRPr="007B45DD" w:rsidRDefault="007B45DD" w:rsidP="007B45DD">
      <w:pPr>
        <w:pStyle w:val="af1"/>
        <w:rPr>
          <w:lang w:eastAsia="en-US"/>
        </w:rPr>
      </w:pPr>
    </w:p>
    <w:p w14:paraId="25E0E180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this.on('open', this.onOpen);</w:t>
      </w:r>
    </w:p>
    <w:p w14:paraId="3F37A14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this.on('message', this.onMessage);</w:t>
      </w:r>
    </w:p>
    <w:p w14:paraId="5433CA7B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this.on('stream-room-messages', this.onStreamRoomMessages);</w:t>
      </w:r>
    </w:p>
    <w:p w14:paraId="61EBC3C6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}</w:t>
      </w:r>
    </w:p>
    <w:p w14:paraId="2CC25CC5" w14:textId="77777777" w:rsidR="007B45DD" w:rsidRPr="007B45DD" w:rsidRDefault="007B45DD" w:rsidP="007B45DD">
      <w:pPr>
        <w:pStyle w:val="af1"/>
        <w:rPr>
          <w:lang w:eastAsia="en-US"/>
        </w:rPr>
      </w:pPr>
    </w:p>
    <w:p w14:paraId="376DC33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pong() {</w:t>
      </w:r>
    </w:p>
    <w:p w14:paraId="08E7D48E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this.send({ msg: 'pong' });</w:t>
      </w:r>
    </w:p>
    <w:p w14:paraId="40D1F373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}</w:t>
      </w:r>
    </w:p>
    <w:p w14:paraId="51754E87" w14:textId="77777777" w:rsidR="007B45DD" w:rsidRPr="007B45DD" w:rsidRDefault="007B45DD" w:rsidP="007B45DD">
      <w:pPr>
        <w:pStyle w:val="af1"/>
        <w:rPr>
          <w:lang w:eastAsia="en-US"/>
        </w:rPr>
      </w:pPr>
    </w:p>
    <w:p w14:paraId="1C528363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unsubscribe(name, eventName) {</w:t>
      </w:r>
    </w:p>
    <w:p w14:paraId="2487277C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try {</w:t>
      </w:r>
    </w:p>
    <w:p w14:paraId="70029490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const key = `${name}.${eventName}`;</w:t>
      </w:r>
    </w:p>
    <w:p w14:paraId="2E0A5452" w14:textId="77777777" w:rsidR="007B45DD" w:rsidRPr="007B45DD" w:rsidRDefault="007B45DD" w:rsidP="007B45DD">
      <w:pPr>
        <w:pStyle w:val="af1"/>
        <w:rPr>
          <w:lang w:eastAsia="en-US"/>
        </w:rPr>
      </w:pPr>
    </w:p>
    <w:p w14:paraId="5D5198F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if (!this.subscriptions[key]) {</w:t>
      </w:r>
    </w:p>
    <w:p w14:paraId="1E653683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throw new Error('Subscription not found!');</w:t>
      </w:r>
    </w:p>
    <w:p w14:paraId="2BE8F4B7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}</w:t>
      </w:r>
    </w:p>
    <w:p w14:paraId="2300E201" w14:textId="77777777" w:rsidR="007B45DD" w:rsidRPr="007B45DD" w:rsidRDefault="007B45DD" w:rsidP="007B45DD">
      <w:pPr>
        <w:pStyle w:val="af1"/>
        <w:rPr>
          <w:lang w:eastAsia="en-US"/>
        </w:rPr>
      </w:pPr>
    </w:p>
    <w:p w14:paraId="73EB0BD0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const { id } = this.subscriptions[key];</w:t>
      </w:r>
    </w:p>
    <w:p w14:paraId="1B312765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delete this.subscriptions[key];</w:t>
      </w:r>
    </w:p>
    <w:p w14:paraId="47C118D8" w14:textId="77777777" w:rsidR="007B45DD" w:rsidRPr="007B45DD" w:rsidRDefault="007B45DD" w:rsidP="007B45DD">
      <w:pPr>
        <w:pStyle w:val="af1"/>
        <w:rPr>
          <w:lang w:eastAsia="en-US"/>
        </w:rPr>
      </w:pPr>
    </w:p>
    <w:p w14:paraId="55E2F76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this.send({ msg: 'unsub', id });</w:t>
      </w:r>
    </w:p>
    <w:p w14:paraId="7F3AEC15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 catch (error) {</w:t>
      </w:r>
    </w:p>
    <w:p w14:paraId="127FD984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console.error('Unsubscribe', error);</w:t>
      </w:r>
    </w:p>
    <w:p w14:paraId="4DC86868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throw error;</w:t>
      </w:r>
    </w:p>
    <w:p w14:paraId="1C5A3440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</w:t>
      </w:r>
    </w:p>
    <w:p w14:paraId="4B93464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}</w:t>
      </w:r>
    </w:p>
    <w:p w14:paraId="6BFAFEA2" w14:textId="77777777" w:rsidR="007B45DD" w:rsidRPr="007B45DD" w:rsidRDefault="007B45DD" w:rsidP="007B45DD">
      <w:pPr>
        <w:pStyle w:val="af1"/>
        <w:rPr>
          <w:lang w:eastAsia="en-US"/>
        </w:rPr>
      </w:pPr>
    </w:p>
    <w:p w14:paraId="17077095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subscribe(name, eventName, ...additionalArgs) {</w:t>
      </w:r>
    </w:p>
    <w:p w14:paraId="1376D4FB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try {</w:t>
      </w:r>
    </w:p>
    <w:p w14:paraId="50D5544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if (!this.token) {</w:t>
      </w:r>
    </w:p>
    <w:p w14:paraId="230F49B7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throw new Error('Token was not specified!');</w:t>
      </w:r>
    </w:p>
    <w:p w14:paraId="1C8BB91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}</w:t>
      </w:r>
    </w:p>
    <w:p w14:paraId="374959E3" w14:textId="77777777" w:rsidR="007B45DD" w:rsidRPr="007B45DD" w:rsidRDefault="007B45DD" w:rsidP="007B45DD">
      <w:pPr>
        <w:pStyle w:val="af1"/>
        <w:rPr>
          <w:lang w:eastAsia="en-US"/>
        </w:rPr>
      </w:pPr>
    </w:p>
    <w:p w14:paraId="140A36D4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const key = `${name}.${eventName}`;</w:t>
      </w:r>
    </w:p>
    <w:p w14:paraId="66E622ED" w14:textId="77777777" w:rsidR="007B45DD" w:rsidRPr="007B45DD" w:rsidRDefault="007B45DD" w:rsidP="007B45DD">
      <w:pPr>
        <w:pStyle w:val="af1"/>
        <w:rPr>
          <w:lang w:eastAsia="en-US"/>
        </w:rPr>
      </w:pPr>
    </w:p>
    <w:p w14:paraId="25D6DBFB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if (this.subscriptions[key] !== undefined) {</w:t>
      </w:r>
    </w:p>
    <w:p w14:paraId="3EC1E5A7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throw new Error('Subscription already exists!');</w:t>
      </w:r>
    </w:p>
    <w:p w14:paraId="2F941DB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}</w:t>
      </w:r>
    </w:p>
    <w:p w14:paraId="604504D1" w14:textId="77777777" w:rsidR="007B45DD" w:rsidRPr="007B45DD" w:rsidRDefault="007B45DD" w:rsidP="007B45DD">
      <w:pPr>
        <w:pStyle w:val="af1"/>
        <w:rPr>
          <w:lang w:eastAsia="en-US"/>
        </w:rPr>
      </w:pPr>
    </w:p>
    <w:p w14:paraId="52D6B21F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const id = createToken();</w:t>
      </w:r>
    </w:p>
    <w:p w14:paraId="117C343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const args = [{ token: this.token, visitorToken: this.token }, ...additionalArgs];</w:t>
      </w:r>
    </w:p>
    <w:p w14:paraId="64EB08FA" w14:textId="77777777" w:rsidR="007B45DD" w:rsidRPr="007B45DD" w:rsidRDefault="007B45DD" w:rsidP="007B45DD">
      <w:pPr>
        <w:pStyle w:val="af1"/>
        <w:rPr>
          <w:lang w:eastAsia="en-US"/>
        </w:rPr>
      </w:pPr>
    </w:p>
    <w:p w14:paraId="27C43C1C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this.subscriptions[key] = { name, eventName, id };</w:t>
      </w:r>
    </w:p>
    <w:p w14:paraId="2E42B71E" w14:textId="77777777" w:rsidR="007B45DD" w:rsidRPr="007B45DD" w:rsidRDefault="007B45DD" w:rsidP="007B45DD">
      <w:pPr>
        <w:pStyle w:val="af1"/>
        <w:rPr>
          <w:lang w:eastAsia="en-US"/>
        </w:rPr>
      </w:pPr>
    </w:p>
    <w:p w14:paraId="5077D58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lastRenderedPageBreak/>
        <w:t xml:space="preserve">            this.send({</w:t>
      </w:r>
    </w:p>
    <w:p w14:paraId="2047C83B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id,</w:t>
      </w:r>
    </w:p>
    <w:p w14:paraId="7CD942A4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name,</w:t>
      </w:r>
    </w:p>
    <w:p w14:paraId="35DE8B2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msg: 'sub',</w:t>
      </w:r>
    </w:p>
    <w:p w14:paraId="358D67DB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params: [eventName, { useCollection: false, args }],</w:t>
      </w:r>
    </w:p>
    <w:p w14:paraId="0CD60CBC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});</w:t>
      </w:r>
    </w:p>
    <w:p w14:paraId="0AB3496A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 catch (error) {</w:t>
      </w:r>
    </w:p>
    <w:p w14:paraId="1B14151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console.error('Subscribe', error);</w:t>
      </w:r>
    </w:p>
    <w:p w14:paraId="6C78F16F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throw error;</w:t>
      </w:r>
    </w:p>
    <w:p w14:paraId="76D31B5E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</w:t>
      </w:r>
    </w:p>
    <w:p w14:paraId="1BCDE2A8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}</w:t>
      </w:r>
    </w:p>
    <w:p w14:paraId="447D0419" w14:textId="77777777" w:rsidR="007B45DD" w:rsidRPr="007B45DD" w:rsidRDefault="007B45DD" w:rsidP="007B45DD">
      <w:pPr>
        <w:pStyle w:val="af1"/>
        <w:rPr>
          <w:lang w:eastAsia="en-US"/>
        </w:rPr>
      </w:pPr>
    </w:p>
    <w:p w14:paraId="0B130E5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unsubscribeAll() {</w:t>
      </w:r>
    </w:p>
    <w:p w14:paraId="751A28F2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try {</w:t>
      </w:r>
    </w:p>
    <w:p w14:paraId="07A1CA1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Object.values(this.subscriptions).forEach(({ name, eventName }) =&gt; {</w:t>
      </w:r>
    </w:p>
    <w:p w14:paraId="64D2D00F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this.unsubscribe(name, eventName);</w:t>
      </w:r>
    </w:p>
    <w:p w14:paraId="0684CB62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});</w:t>
      </w:r>
    </w:p>
    <w:p w14:paraId="2F7B32B6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 catch (error) {</w:t>
      </w:r>
    </w:p>
    <w:p w14:paraId="24554E3B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console.error('Unsubscribe all', error);</w:t>
      </w:r>
    </w:p>
    <w:p w14:paraId="77A6E64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throw error;</w:t>
      </w:r>
    </w:p>
    <w:p w14:paraId="58DE130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</w:t>
      </w:r>
    </w:p>
    <w:p w14:paraId="5A8BF117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}</w:t>
      </w:r>
    </w:p>
    <w:p w14:paraId="45ACF67E" w14:textId="77777777" w:rsidR="007B45DD" w:rsidRPr="007B45DD" w:rsidRDefault="007B45DD" w:rsidP="007B45DD">
      <w:pPr>
        <w:pStyle w:val="af1"/>
        <w:rPr>
          <w:lang w:eastAsia="en-US"/>
        </w:rPr>
      </w:pPr>
    </w:p>
    <w:p w14:paraId="17791246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unsubscribeRoom(rid) {</w:t>
      </w:r>
    </w:p>
    <w:p w14:paraId="1ABEBA62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try {</w:t>
      </w:r>
    </w:p>
    <w:p w14:paraId="220108DC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this.unsubscribe('stream-room-messages', rid);</w:t>
      </w:r>
    </w:p>
    <w:p w14:paraId="1CBDAFCC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 catch (error) {</w:t>
      </w:r>
    </w:p>
    <w:p w14:paraId="340DF0B7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console.error('Unsubscribe room', error);</w:t>
      </w:r>
    </w:p>
    <w:p w14:paraId="15D85A86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throw error;</w:t>
      </w:r>
    </w:p>
    <w:p w14:paraId="2815897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</w:t>
      </w:r>
    </w:p>
    <w:p w14:paraId="5D4687D2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}</w:t>
      </w:r>
    </w:p>
    <w:p w14:paraId="75D55FF9" w14:textId="77777777" w:rsidR="007B45DD" w:rsidRPr="007B45DD" w:rsidRDefault="007B45DD" w:rsidP="007B45DD">
      <w:pPr>
        <w:pStyle w:val="af1"/>
        <w:rPr>
          <w:lang w:eastAsia="en-US"/>
        </w:rPr>
      </w:pPr>
    </w:p>
    <w:p w14:paraId="15CFC7C0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subscribeRoom(rid, ...args) {</w:t>
      </w:r>
    </w:p>
    <w:p w14:paraId="5F2EC0A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try {</w:t>
      </w:r>
    </w:p>
    <w:p w14:paraId="1FA0BCF4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this.subscribe('stream-room-messages', rid, ...args);</w:t>
      </w:r>
    </w:p>
    <w:p w14:paraId="747D95A8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 catch (error) {</w:t>
      </w:r>
    </w:p>
    <w:p w14:paraId="10E3570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console.error('Subscribe room', error);</w:t>
      </w:r>
    </w:p>
    <w:p w14:paraId="7C8D7656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throw error;</w:t>
      </w:r>
    </w:p>
    <w:p w14:paraId="5A01AB31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</w:t>
      </w:r>
    </w:p>
    <w:p w14:paraId="0D114AA6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}</w:t>
      </w:r>
    </w:p>
    <w:p w14:paraId="6B697F98" w14:textId="77777777" w:rsidR="007B45DD" w:rsidRPr="007B45DD" w:rsidRDefault="007B45DD" w:rsidP="007B45DD">
      <w:pPr>
        <w:pStyle w:val="af1"/>
        <w:rPr>
          <w:lang w:eastAsia="en-US"/>
        </w:rPr>
      </w:pPr>
    </w:p>
    <w:p w14:paraId="4950DA63" w14:textId="77777777" w:rsidR="007B45DD" w:rsidRPr="007B45DD" w:rsidRDefault="007B45DD" w:rsidP="007B45DD">
      <w:pPr>
        <w:pStyle w:val="af1"/>
        <w:rPr>
          <w:lang w:eastAsia="en-US"/>
        </w:rPr>
      </w:pPr>
    </w:p>
    <w:p w14:paraId="3DD6DEA8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setUpConnection() {</w:t>
      </w:r>
    </w:p>
    <w:p w14:paraId="7728B2F0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try {</w:t>
      </w:r>
    </w:p>
    <w:p w14:paraId="6F658E35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if (!this.token) {</w:t>
      </w:r>
    </w:p>
    <w:p w14:paraId="260D6C2F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throw new Error('Token was not specified!');</w:t>
      </w:r>
    </w:p>
    <w:p w14:paraId="6BFC1453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}</w:t>
      </w:r>
    </w:p>
    <w:p w14:paraId="40A49868" w14:textId="77777777" w:rsidR="007B45DD" w:rsidRPr="007B45DD" w:rsidRDefault="007B45DD" w:rsidP="007B45DD">
      <w:pPr>
        <w:pStyle w:val="af1"/>
        <w:rPr>
          <w:lang w:eastAsia="en-US"/>
        </w:rPr>
      </w:pPr>
    </w:p>
    <w:p w14:paraId="0577A91F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this.send({</w:t>
      </w:r>
    </w:p>
    <w:p w14:paraId="5A9FCDD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lastRenderedPageBreak/>
        <w:t xml:space="preserve">                id: createToken(),</w:t>
      </w:r>
    </w:p>
    <w:p w14:paraId="3FA8D187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msg: 'method',</w:t>
      </w:r>
    </w:p>
    <w:p w14:paraId="4A7AFDC3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method: 'livechat:setUpConnection',</w:t>
      </w:r>
    </w:p>
    <w:p w14:paraId="6B65F3E2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params: [{ token: this.token }],</w:t>
      </w:r>
    </w:p>
    <w:p w14:paraId="414A2155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});</w:t>
      </w:r>
    </w:p>
    <w:p w14:paraId="53ED9A03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 catch (error) {</w:t>
      </w:r>
    </w:p>
    <w:p w14:paraId="5D3A40A7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console.error('Set up connection', error);</w:t>
      </w:r>
    </w:p>
    <w:p w14:paraId="1ECF1F2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throw error;</w:t>
      </w:r>
    </w:p>
    <w:p w14:paraId="0AEB2F3B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</w:t>
      </w:r>
    </w:p>
    <w:p w14:paraId="7B7F9AE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}</w:t>
      </w:r>
    </w:p>
    <w:p w14:paraId="6966CA7D" w14:textId="77777777" w:rsidR="007B45DD" w:rsidRPr="007B45DD" w:rsidRDefault="007B45DD" w:rsidP="007B45DD">
      <w:pPr>
        <w:pStyle w:val="af1"/>
        <w:rPr>
          <w:lang w:eastAsia="en-US"/>
        </w:rPr>
      </w:pPr>
    </w:p>
    <w:p w14:paraId="27730257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onMessage = (data) =&gt; {</w:t>
      </w:r>
    </w:p>
    <w:p w14:paraId="022D90C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if (data.msg === 'ping') {</w:t>
      </w:r>
    </w:p>
    <w:p w14:paraId="291825F2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this.pong();</w:t>
      </w:r>
    </w:p>
    <w:p w14:paraId="1E746DD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return;</w:t>
      </w:r>
    </w:p>
    <w:p w14:paraId="73A7838F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</w:t>
      </w:r>
    </w:p>
    <w:p w14:paraId="7C6F01B4" w14:textId="77777777" w:rsidR="007B45DD" w:rsidRPr="007B45DD" w:rsidRDefault="007B45DD" w:rsidP="007B45DD">
      <w:pPr>
        <w:pStyle w:val="af1"/>
        <w:rPr>
          <w:lang w:eastAsia="en-US"/>
        </w:rPr>
      </w:pPr>
    </w:p>
    <w:p w14:paraId="49A140D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if (data.collection) {</w:t>
      </w:r>
    </w:p>
    <w:p w14:paraId="4A423C78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this.emit(data.collection, data);</w:t>
      </w:r>
    </w:p>
    <w:p w14:paraId="6A16ADCB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}</w:t>
      </w:r>
    </w:p>
    <w:p w14:paraId="03163BA9" w14:textId="77777777" w:rsidR="007B45DD" w:rsidRPr="007B45DD" w:rsidRDefault="007B45DD" w:rsidP="007B45DD">
      <w:pPr>
        <w:pStyle w:val="af1"/>
        <w:rPr>
          <w:lang w:eastAsia="en-US"/>
        </w:rPr>
      </w:pPr>
    </w:p>
    <w:p w14:paraId="06FB7FF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if (data.msg) {</w:t>
      </w:r>
    </w:p>
    <w:p w14:paraId="7969CC39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this.emit(data.msg, data);</w:t>
      </w:r>
    </w:p>
    <w:p w14:paraId="6ACCAA32" w14:textId="77777777" w:rsid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</w:t>
      </w:r>
      <w:r>
        <w:rPr>
          <w:lang w:eastAsia="en-US"/>
        </w:rPr>
        <w:t>}</w:t>
      </w:r>
    </w:p>
    <w:p w14:paraId="48AA28B0" w14:textId="77777777" w:rsidR="007B45DD" w:rsidRDefault="007B45DD" w:rsidP="007B45DD">
      <w:pPr>
        <w:pStyle w:val="af1"/>
        <w:rPr>
          <w:lang w:eastAsia="en-US"/>
        </w:rPr>
      </w:pPr>
      <w:r>
        <w:rPr>
          <w:lang w:eastAsia="en-US"/>
        </w:rPr>
        <w:t xml:space="preserve">    };</w:t>
      </w:r>
    </w:p>
    <w:p w14:paraId="42E7D0C3" w14:textId="77777777" w:rsidR="007B45DD" w:rsidRDefault="007B45DD" w:rsidP="007B45DD">
      <w:pPr>
        <w:pStyle w:val="af1"/>
        <w:rPr>
          <w:lang w:eastAsia="en-US"/>
        </w:rPr>
      </w:pPr>
    </w:p>
    <w:p w14:paraId="5240A719" w14:textId="77777777" w:rsidR="007B45DD" w:rsidRDefault="007B45DD" w:rsidP="007B45DD">
      <w:pPr>
        <w:pStyle w:val="af1"/>
        <w:rPr>
          <w:lang w:eastAsia="en-US"/>
        </w:rPr>
      </w:pPr>
      <w:r>
        <w:rPr>
          <w:lang w:eastAsia="en-US"/>
        </w:rPr>
        <w:t xml:space="preserve">    onOpen = () =&gt; {</w:t>
      </w:r>
    </w:p>
    <w:p w14:paraId="15575741" w14:textId="77777777" w:rsidR="007B45DD" w:rsidRPr="007B45DD" w:rsidRDefault="007B45DD" w:rsidP="007B45DD">
      <w:pPr>
        <w:pStyle w:val="af1"/>
        <w:rPr>
          <w:lang w:eastAsia="en-US"/>
        </w:rPr>
      </w:pPr>
      <w:r>
        <w:rPr>
          <w:lang w:eastAsia="en-US"/>
        </w:rPr>
        <w:t xml:space="preserve">        </w:t>
      </w:r>
      <w:r w:rsidRPr="007B45DD">
        <w:rPr>
          <w:lang w:eastAsia="en-US"/>
        </w:rPr>
        <w:t>this.send(this.internalMessages.connect);</w:t>
      </w:r>
    </w:p>
    <w:p w14:paraId="52BB250A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};</w:t>
      </w:r>
    </w:p>
    <w:p w14:paraId="7088D4F6" w14:textId="77777777" w:rsidR="007B45DD" w:rsidRPr="007B45DD" w:rsidRDefault="007B45DD" w:rsidP="007B45DD">
      <w:pPr>
        <w:pStyle w:val="af1"/>
        <w:rPr>
          <w:lang w:eastAsia="en-US"/>
        </w:rPr>
      </w:pPr>
    </w:p>
    <w:p w14:paraId="4C5EC386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onStreamRoomMessages = (data) =&gt; {</w:t>
      </w:r>
    </w:p>
    <w:p w14:paraId="6A7FC3B8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const messages = data?.fields?.args ?? [];</w:t>
      </w:r>
    </w:p>
    <w:p w14:paraId="42845418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messages.forEach((message) =&gt; {</w:t>
      </w:r>
    </w:p>
    <w:p w14:paraId="699AE5EC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if (message.editedAt) {</w:t>
      </w:r>
    </w:p>
    <w:p w14:paraId="76737A54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this.emit('livechat-message-edited', message);</w:t>
      </w:r>
    </w:p>
    <w:p w14:paraId="4728E26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return;</w:t>
      </w:r>
    </w:p>
    <w:p w14:paraId="06833775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}</w:t>
      </w:r>
    </w:p>
    <w:p w14:paraId="72F33E65" w14:textId="77777777" w:rsidR="007B45DD" w:rsidRPr="007B45DD" w:rsidRDefault="007B45DD" w:rsidP="007B45DD">
      <w:pPr>
        <w:pStyle w:val="af1"/>
        <w:rPr>
          <w:lang w:eastAsia="en-US"/>
        </w:rPr>
      </w:pPr>
    </w:p>
    <w:p w14:paraId="78ADA00D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if (message.t !== undefined) {</w:t>
      </w:r>
    </w:p>
    <w:p w14:paraId="37E1FA33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    this.emit(message.t, message);</w:t>
      </w:r>
    </w:p>
    <w:p w14:paraId="73484A85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}</w:t>
      </w:r>
    </w:p>
    <w:p w14:paraId="375FC1E9" w14:textId="77777777" w:rsidR="007B45DD" w:rsidRPr="007B45DD" w:rsidRDefault="007B45DD" w:rsidP="007B45DD">
      <w:pPr>
        <w:pStyle w:val="af1"/>
        <w:rPr>
          <w:lang w:eastAsia="en-US"/>
        </w:rPr>
      </w:pPr>
    </w:p>
    <w:p w14:paraId="6F9EC934" w14:textId="77777777" w:rsidR="007B45DD" w:rsidRPr="007B45DD" w:rsidRDefault="007B45DD" w:rsidP="007B45DD">
      <w:pPr>
        <w:pStyle w:val="af1"/>
        <w:rPr>
          <w:lang w:eastAsia="en-US"/>
        </w:rPr>
      </w:pPr>
      <w:r w:rsidRPr="007B45DD">
        <w:rPr>
          <w:lang w:eastAsia="en-US"/>
        </w:rPr>
        <w:t xml:space="preserve">            this.emit('livechat-message-new', message);</w:t>
      </w:r>
    </w:p>
    <w:p w14:paraId="3999CD9F" w14:textId="77777777" w:rsidR="007B45DD" w:rsidRPr="00EE6E8B" w:rsidRDefault="007B45DD" w:rsidP="007B45DD">
      <w:pPr>
        <w:pStyle w:val="af1"/>
        <w:rPr>
          <w:lang w:val="ru-RU" w:eastAsia="en-US"/>
        </w:rPr>
      </w:pPr>
      <w:r w:rsidRPr="007B45DD">
        <w:rPr>
          <w:lang w:eastAsia="en-US"/>
        </w:rPr>
        <w:t xml:space="preserve">        </w:t>
      </w:r>
      <w:r w:rsidRPr="00EE6E8B">
        <w:rPr>
          <w:lang w:val="ru-RU" w:eastAsia="en-US"/>
        </w:rPr>
        <w:t>});</w:t>
      </w:r>
    </w:p>
    <w:p w14:paraId="5C721ECF" w14:textId="77777777" w:rsidR="007B45DD" w:rsidRPr="00EE6E8B" w:rsidRDefault="007B45DD" w:rsidP="007B45DD">
      <w:pPr>
        <w:pStyle w:val="af1"/>
        <w:rPr>
          <w:lang w:val="ru-RU" w:eastAsia="en-US"/>
        </w:rPr>
      </w:pPr>
      <w:r w:rsidRPr="00EE6E8B">
        <w:rPr>
          <w:lang w:val="ru-RU" w:eastAsia="en-US"/>
        </w:rPr>
        <w:t xml:space="preserve">    };</w:t>
      </w:r>
    </w:p>
    <w:p w14:paraId="24494AD7" w14:textId="2114C112" w:rsidR="00181139" w:rsidRPr="00E05DE1" w:rsidRDefault="007B45DD" w:rsidP="007B45DD">
      <w:pPr>
        <w:pStyle w:val="af1"/>
        <w:rPr>
          <w:lang w:val="ru-RU" w:eastAsia="en-US"/>
        </w:rPr>
      </w:pPr>
      <w:r w:rsidRPr="00EE6E8B">
        <w:rPr>
          <w:lang w:val="ru-RU" w:eastAsia="en-US"/>
        </w:rPr>
        <w:t>}</w:t>
      </w:r>
    </w:p>
    <w:p w14:paraId="2BAE0CB4" w14:textId="37E9DD39" w:rsidR="00F143F3" w:rsidRPr="00EE6E8B" w:rsidRDefault="00F143F3" w:rsidP="007B45DD">
      <w:pPr>
        <w:pStyle w:val="af1"/>
        <w:rPr>
          <w:lang w:val="ru-RU" w:eastAsia="en-US"/>
        </w:rPr>
      </w:pPr>
    </w:p>
    <w:p w14:paraId="2EC47D6A" w14:textId="26291328" w:rsidR="00A430B9" w:rsidRDefault="00A430B9" w:rsidP="00A430B9">
      <w:pPr>
        <w:rPr>
          <w:lang w:eastAsia="en-US"/>
        </w:rPr>
      </w:pPr>
      <w:r>
        <w:rPr>
          <w:lang w:eastAsia="en-US"/>
        </w:rPr>
        <w:t xml:space="preserve">Данный класс  наследуется от ранее реализованного класса </w:t>
      </w:r>
      <w:r>
        <w:rPr>
          <w:lang w:val="en-US" w:eastAsia="en-US"/>
        </w:rPr>
        <w:t>WSClient</w:t>
      </w:r>
      <w:r>
        <w:rPr>
          <w:lang w:eastAsia="en-US"/>
        </w:rPr>
        <w:t xml:space="preserve"> и расширяет его функционал добавляя поля и методы, необходимые для </w:t>
      </w:r>
      <w:r>
        <w:rPr>
          <w:lang w:eastAsia="en-US"/>
        </w:rPr>
        <w:lastRenderedPageBreak/>
        <w:t>взаимодействия непосредственно с «</w:t>
      </w:r>
      <w:r>
        <w:rPr>
          <w:lang w:val="en-US" w:eastAsia="en-US"/>
        </w:rPr>
        <w:t>Rocket</w:t>
      </w:r>
      <w:r w:rsidRPr="00A430B9">
        <w:rPr>
          <w:lang w:eastAsia="en-US"/>
        </w:rPr>
        <w:t>.</w:t>
      </w:r>
      <w:r>
        <w:rPr>
          <w:lang w:val="en-US" w:eastAsia="en-US"/>
        </w:rPr>
        <w:t>Chat</w:t>
      </w:r>
      <w:r w:rsidRPr="00A430B9">
        <w:rPr>
          <w:lang w:eastAsia="en-US"/>
        </w:rPr>
        <w:t xml:space="preserve"> </w:t>
      </w:r>
      <w:r>
        <w:rPr>
          <w:lang w:val="en-US" w:eastAsia="en-US"/>
        </w:rPr>
        <w:t>LiveChat</w:t>
      </w:r>
      <w:r w:rsidRPr="00A430B9">
        <w:rPr>
          <w:lang w:eastAsia="en-US"/>
        </w:rPr>
        <w:t xml:space="preserve"> </w:t>
      </w:r>
      <w:r>
        <w:rPr>
          <w:lang w:val="en-US" w:eastAsia="en-US"/>
        </w:rPr>
        <w:t>WebSocket</w:t>
      </w:r>
      <w:r w:rsidRPr="00A430B9">
        <w:rPr>
          <w:lang w:eastAsia="en-US"/>
        </w:rPr>
        <w:t xml:space="preserve"> </w:t>
      </w:r>
      <w:r>
        <w:rPr>
          <w:lang w:val="en-US" w:eastAsia="en-US"/>
        </w:rPr>
        <w:t>API</w:t>
      </w:r>
      <w:r>
        <w:rPr>
          <w:lang w:eastAsia="en-US"/>
        </w:rPr>
        <w:t xml:space="preserve">». В </w:t>
      </w:r>
      <w:r w:rsidR="0032364F">
        <w:rPr>
          <w:lang w:eastAsia="en-US"/>
        </w:rPr>
        <w:t xml:space="preserve">реализованном </w:t>
      </w:r>
      <w:r w:rsidR="00333BE5">
        <w:rPr>
          <w:lang w:eastAsia="en-US"/>
        </w:rPr>
        <w:t xml:space="preserve">классе </w:t>
      </w:r>
      <w:r>
        <w:rPr>
          <w:lang w:eastAsia="en-US"/>
        </w:rPr>
        <w:t>объявлены следующие поля:</w:t>
      </w:r>
    </w:p>
    <w:p w14:paraId="7F00156B" w14:textId="4BC6FBD4" w:rsidR="0032364F" w:rsidRDefault="0032364F" w:rsidP="008420E7">
      <w:pPr>
        <w:pStyle w:val="aa"/>
        <w:numPr>
          <w:ilvl w:val="0"/>
          <w:numId w:val="27"/>
        </w:numPr>
        <w:rPr>
          <w:lang w:eastAsia="en-US"/>
        </w:rPr>
      </w:pPr>
      <w:r w:rsidRPr="0032364F">
        <w:rPr>
          <w:lang w:eastAsia="en-US"/>
        </w:rPr>
        <w:t>token</w:t>
      </w:r>
      <w:r>
        <w:rPr>
          <w:lang w:eastAsia="en-US"/>
        </w:rPr>
        <w:t xml:space="preserve"> – </w:t>
      </w:r>
      <w:r w:rsidRPr="0032364F">
        <w:rPr>
          <w:lang w:eastAsia="en-US"/>
        </w:rPr>
        <w:t>поле, содержащее токен (уникальный идентификатор) пользователя;</w:t>
      </w:r>
    </w:p>
    <w:p w14:paraId="3D7BD1A0" w14:textId="54F2CF86" w:rsidR="0032364F" w:rsidRPr="00E523EA" w:rsidRDefault="0032364F" w:rsidP="008420E7">
      <w:pPr>
        <w:pStyle w:val="aa"/>
        <w:numPr>
          <w:ilvl w:val="0"/>
          <w:numId w:val="27"/>
        </w:numPr>
        <w:rPr>
          <w:lang w:eastAsia="en-US"/>
        </w:rPr>
      </w:pPr>
      <w:r w:rsidRPr="00E523EA">
        <w:rPr>
          <w:lang w:val="en-US" w:eastAsia="en-US"/>
        </w:rPr>
        <w:t>subscriptions</w:t>
      </w:r>
      <w:r w:rsidR="00E523EA" w:rsidRPr="00E523EA">
        <w:rPr>
          <w:lang w:eastAsia="en-US"/>
        </w:rPr>
        <w:t xml:space="preserve"> – </w:t>
      </w:r>
      <w:r w:rsidR="00E523EA">
        <w:rPr>
          <w:lang w:eastAsia="en-US"/>
        </w:rPr>
        <w:t>объект, в котором будут храниться текущ</w:t>
      </w:r>
      <w:r w:rsidR="00381623">
        <w:rPr>
          <w:lang w:eastAsia="en-US"/>
        </w:rPr>
        <w:t>и</w:t>
      </w:r>
      <w:r w:rsidR="00E523EA">
        <w:rPr>
          <w:lang w:eastAsia="en-US"/>
        </w:rPr>
        <w:t>е подписки на различные события</w:t>
      </w:r>
      <w:r w:rsidR="00B51BCC">
        <w:rPr>
          <w:lang w:eastAsia="en-US"/>
        </w:rPr>
        <w:t>, такие как «новое сообщение», «сообщение удалено» и т. п.</w:t>
      </w:r>
      <w:r w:rsidR="00E523EA">
        <w:rPr>
          <w:lang w:eastAsia="en-US"/>
        </w:rPr>
        <w:t>, генерируемые «</w:t>
      </w:r>
      <w:r w:rsidR="00E523EA">
        <w:rPr>
          <w:lang w:val="en-US" w:eastAsia="en-US"/>
        </w:rPr>
        <w:t>Rocket</w:t>
      </w:r>
      <w:r w:rsidR="00E523EA" w:rsidRPr="00A430B9">
        <w:rPr>
          <w:lang w:eastAsia="en-US"/>
        </w:rPr>
        <w:t>.</w:t>
      </w:r>
      <w:r w:rsidR="00E523EA">
        <w:rPr>
          <w:lang w:val="en-US" w:eastAsia="en-US"/>
        </w:rPr>
        <w:t>Chat</w:t>
      </w:r>
      <w:r w:rsidR="00E523EA" w:rsidRPr="00A430B9">
        <w:rPr>
          <w:lang w:eastAsia="en-US"/>
        </w:rPr>
        <w:t xml:space="preserve"> </w:t>
      </w:r>
      <w:r w:rsidR="00E523EA">
        <w:rPr>
          <w:lang w:val="en-US" w:eastAsia="en-US"/>
        </w:rPr>
        <w:t>LiveChat</w:t>
      </w:r>
      <w:r w:rsidR="00E523EA" w:rsidRPr="00A430B9">
        <w:rPr>
          <w:lang w:eastAsia="en-US"/>
        </w:rPr>
        <w:t xml:space="preserve"> </w:t>
      </w:r>
      <w:r w:rsidR="00E523EA">
        <w:rPr>
          <w:lang w:val="en-US" w:eastAsia="en-US"/>
        </w:rPr>
        <w:t>WebSocket</w:t>
      </w:r>
      <w:r w:rsidR="00E523EA" w:rsidRPr="00A430B9">
        <w:rPr>
          <w:lang w:eastAsia="en-US"/>
        </w:rPr>
        <w:t xml:space="preserve"> </w:t>
      </w:r>
      <w:r w:rsidR="00E523EA">
        <w:rPr>
          <w:lang w:val="en-US" w:eastAsia="en-US"/>
        </w:rPr>
        <w:t>API</w:t>
      </w:r>
      <w:r w:rsidR="00E523EA">
        <w:rPr>
          <w:lang w:eastAsia="en-US"/>
        </w:rPr>
        <w:t>»</w:t>
      </w:r>
      <w:r w:rsidR="00E523EA" w:rsidRPr="00E523EA">
        <w:rPr>
          <w:lang w:eastAsia="en-US"/>
        </w:rPr>
        <w:t>;</w:t>
      </w:r>
    </w:p>
    <w:p w14:paraId="4DABAAB1" w14:textId="37CE11B8" w:rsidR="0032364F" w:rsidRDefault="0032364F" w:rsidP="008420E7">
      <w:pPr>
        <w:pStyle w:val="aa"/>
        <w:numPr>
          <w:ilvl w:val="0"/>
          <w:numId w:val="27"/>
        </w:numPr>
        <w:rPr>
          <w:lang w:eastAsia="en-US"/>
        </w:rPr>
      </w:pPr>
      <w:r w:rsidRPr="0032364F">
        <w:rPr>
          <w:lang w:eastAsia="en-US"/>
        </w:rPr>
        <w:t>internalMessages</w:t>
      </w:r>
      <w:r w:rsidR="00BD7A79">
        <w:rPr>
          <w:lang w:eastAsia="en-US"/>
        </w:rPr>
        <w:t xml:space="preserve"> – объект, в котором хранятся «внутренние» сообщения, то есть такие сообщения, которые необходимы для реализации взаимодействия с «</w:t>
      </w:r>
      <w:r w:rsidR="00BD7A79">
        <w:rPr>
          <w:lang w:val="en-US" w:eastAsia="en-US"/>
        </w:rPr>
        <w:t>Rocket</w:t>
      </w:r>
      <w:r w:rsidR="00BD7A79" w:rsidRPr="00A430B9">
        <w:rPr>
          <w:lang w:eastAsia="en-US"/>
        </w:rPr>
        <w:t>.</w:t>
      </w:r>
      <w:r w:rsidR="00BD7A79">
        <w:rPr>
          <w:lang w:val="en-US" w:eastAsia="en-US"/>
        </w:rPr>
        <w:t>Chat</w:t>
      </w:r>
      <w:r w:rsidR="00BD7A79" w:rsidRPr="00A430B9">
        <w:rPr>
          <w:lang w:eastAsia="en-US"/>
        </w:rPr>
        <w:t xml:space="preserve"> </w:t>
      </w:r>
      <w:r w:rsidR="00BD7A79">
        <w:rPr>
          <w:lang w:val="en-US" w:eastAsia="en-US"/>
        </w:rPr>
        <w:t>LiveChat</w:t>
      </w:r>
      <w:r w:rsidR="00BD7A79" w:rsidRPr="00A430B9">
        <w:rPr>
          <w:lang w:eastAsia="en-US"/>
        </w:rPr>
        <w:t xml:space="preserve"> </w:t>
      </w:r>
      <w:r w:rsidR="00BD7A79">
        <w:rPr>
          <w:lang w:val="en-US" w:eastAsia="en-US"/>
        </w:rPr>
        <w:t>WebSocket</w:t>
      </w:r>
      <w:r w:rsidR="00BD7A79" w:rsidRPr="00A430B9">
        <w:rPr>
          <w:lang w:eastAsia="en-US"/>
        </w:rPr>
        <w:t xml:space="preserve"> </w:t>
      </w:r>
      <w:r w:rsidR="00BD7A79">
        <w:rPr>
          <w:lang w:val="en-US" w:eastAsia="en-US"/>
        </w:rPr>
        <w:t>API</w:t>
      </w:r>
      <w:r w:rsidR="00BD7A79">
        <w:rPr>
          <w:lang w:eastAsia="en-US"/>
        </w:rPr>
        <w:t>».</w:t>
      </w:r>
    </w:p>
    <w:p w14:paraId="778A8CDE" w14:textId="29F79254" w:rsidR="00BD7A79" w:rsidRDefault="00181668" w:rsidP="00181668">
      <w:pPr>
        <w:rPr>
          <w:lang w:eastAsia="en-US"/>
        </w:rPr>
      </w:pPr>
      <w:r w:rsidRPr="00181668">
        <w:rPr>
          <w:lang w:eastAsia="en-US"/>
        </w:rPr>
        <w:t>Помимо полей, в классе объявлены следующие методы:</w:t>
      </w:r>
    </w:p>
    <w:p w14:paraId="3E37C587" w14:textId="7AC1E81F" w:rsidR="005469E3" w:rsidRDefault="005469E3" w:rsidP="008420E7">
      <w:pPr>
        <w:pStyle w:val="aa"/>
        <w:numPr>
          <w:ilvl w:val="0"/>
          <w:numId w:val="27"/>
        </w:numPr>
        <w:rPr>
          <w:lang w:eastAsia="en-US"/>
        </w:rPr>
      </w:pPr>
      <w:r w:rsidRPr="005469E3">
        <w:rPr>
          <w:lang w:eastAsia="en-US"/>
        </w:rPr>
        <w:t xml:space="preserve">pong – </w:t>
      </w:r>
      <w:r>
        <w:rPr>
          <w:lang w:eastAsia="en-US"/>
        </w:rPr>
        <w:t>метод, необходимый для отправки ответа на специальное сообщение, посылаемое сервером «</w:t>
      </w:r>
      <w:r>
        <w:rPr>
          <w:lang w:val="en-US" w:eastAsia="en-US"/>
        </w:rPr>
        <w:t>Rocket</w:t>
      </w:r>
      <w:r w:rsidRPr="005469E3">
        <w:rPr>
          <w:lang w:eastAsia="en-US"/>
        </w:rPr>
        <w:t>.</w:t>
      </w:r>
      <w:r>
        <w:rPr>
          <w:lang w:val="en-US" w:eastAsia="en-US"/>
        </w:rPr>
        <w:t>Chat</w:t>
      </w:r>
      <w:r>
        <w:rPr>
          <w:lang w:eastAsia="en-US"/>
        </w:rPr>
        <w:t>», чтобы проверить</w:t>
      </w:r>
      <w:r w:rsidRPr="005469E3">
        <w:rPr>
          <w:lang w:eastAsia="en-US"/>
        </w:rPr>
        <w:t xml:space="preserve"> </w:t>
      </w:r>
      <w:r>
        <w:rPr>
          <w:lang w:eastAsia="en-US"/>
        </w:rPr>
        <w:t>активность соединения</w:t>
      </w:r>
      <w:r w:rsidRPr="005469E3">
        <w:rPr>
          <w:lang w:eastAsia="en-US"/>
        </w:rPr>
        <w:t>;</w:t>
      </w:r>
    </w:p>
    <w:p w14:paraId="7BF2F840" w14:textId="620B9003" w:rsidR="00000FB1" w:rsidRDefault="00000FB1" w:rsidP="008420E7">
      <w:pPr>
        <w:pStyle w:val="aa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>subscribe</w:t>
      </w:r>
      <w:r>
        <w:rPr>
          <w:lang w:eastAsia="en-US"/>
        </w:rPr>
        <w:t xml:space="preserve"> – метод для создания подписки на определенные события генерируемые сервером «</w:t>
      </w:r>
      <w:r>
        <w:rPr>
          <w:lang w:val="en-US" w:eastAsia="en-US"/>
        </w:rPr>
        <w:t>Rocket</w:t>
      </w:r>
      <w:r w:rsidRPr="00000FB1">
        <w:rPr>
          <w:lang w:eastAsia="en-US"/>
        </w:rPr>
        <w:t>.</w:t>
      </w:r>
      <w:r>
        <w:rPr>
          <w:lang w:val="en-US" w:eastAsia="en-US"/>
        </w:rPr>
        <w:t>Chat</w:t>
      </w:r>
      <w:r>
        <w:rPr>
          <w:lang w:eastAsia="en-US"/>
        </w:rPr>
        <w:t>», такие, например, как «новое сообщение» и «сообщение удалено»</w:t>
      </w:r>
      <w:r w:rsidR="00054091" w:rsidRPr="00054091">
        <w:rPr>
          <w:lang w:eastAsia="en-US"/>
        </w:rPr>
        <w:t>;</w:t>
      </w:r>
    </w:p>
    <w:p w14:paraId="21DB613C" w14:textId="4AE6DAC8" w:rsidR="005469E3" w:rsidRPr="005469E3" w:rsidRDefault="005469E3" w:rsidP="008420E7">
      <w:pPr>
        <w:pStyle w:val="aa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>unsubscribe</w:t>
      </w:r>
      <w:r w:rsidR="00000FB1" w:rsidRPr="003369B3">
        <w:rPr>
          <w:lang w:eastAsia="en-US"/>
        </w:rPr>
        <w:t xml:space="preserve"> – </w:t>
      </w:r>
      <w:r w:rsidR="00000FB1">
        <w:rPr>
          <w:lang w:eastAsia="en-US"/>
        </w:rPr>
        <w:t>метод</w:t>
      </w:r>
      <w:r w:rsidR="003369B3">
        <w:rPr>
          <w:lang w:eastAsia="en-US"/>
        </w:rPr>
        <w:t xml:space="preserve"> для удаления подписки</w:t>
      </w:r>
      <w:r w:rsidR="003369B3" w:rsidRPr="003369B3">
        <w:rPr>
          <w:lang w:eastAsia="en-US"/>
        </w:rPr>
        <w:t>;</w:t>
      </w:r>
    </w:p>
    <w:p w14:paraId="23055F52" w14:textId="25F47239" w:rsidR="005469E3" w:rsidRPr="005469E3" w:rsidRDefault="005469E3" w:rsidP="008420E7">
      <w:pPr>
        <w:pStyle w:val="aa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>unsubscribeAll</w:t>
      </w:r>
      <w:r w:rsidR="003369B3" w:rsidRPr="003369B3">
        <w:rPr>
          <w:lang w:eastAsia="en-US"/>
        </w:rPr>
        <w:t xml:space="preserve"> – </w:t>
      </w:r>
      <w:r w:rsidR="003369B3">
        <w:rPr>
          <w:lang w:eastAsia="en-US"/>
        </w:rPr>
        <w:t>метод для удаления всех созданных подписок</w:t>
      </w:r>
      <w:r w:rsidR="003369B3" w:rsidRPr="003369B3">
        <w:rPr>
          <w:lang w:eastAsia="en-US"/>
        </w:rPr>
        <w:t>;</w:t>
      </w:r>
    </w:p>
    <w:p w14:paraId="7C2C1C5B" w14:textId="02FFD08E" w:rsidR="003369B3" w:rsidRPr="003369B3" w:rsidRDefault="003369B3" w:rsidP="008420E7">
      <w:pPr>
        <w:pStyle w:val="aa"/>
        <w:numPr>
          <w:ilvl w:val="0"/>
          <w:numId w:val="27"/>
        </w:numPr>
        <w:rPr>
          <w:lang w:eastAsia="en-US"/>
        </w:rPr>
      </w:pPr>
      <w:r w:rsidRPr="005469E3">
        <w:rPr>
          <w:lang w:eastAsia="en-US"/>
        </w:rPr>
        <w:t>subscribeRoom</w:t>
      </w:r>
      <w:r>
        <w:rPr>
          <w:lang w:eastAsia="en-US"/>
        </w:rPr>
        <w:t xml:space="preserve"> – метод для создания подписки на события комнаты, в текущей реализации создается только одна подписка на событие «</w:t>
      </w:r>
      <w:r w:rsidRPr="003369B3">
        <w:rPr>
          <w:lang w:eastAsia="en-US"/>
        </w:rPr>
        <w:t>stream-room-messages</w:t>
      </w:r>
      <w:r>
        <w:rPr>
          <w:lang w:eastAsia="en-US"/>
        </w:rPr>
        <w:t>», которое сообщает о новых или измененных сообщениях</w:t>
      </w:r>
      <w:r w:rsidRPr="003369B3">
        <w:rPr>
          <w:lang w:eastAsia="en-US"/>
        </w:rPr>
        <w:t>;</w:t>
      </w:r>
    </w:p>
    <w:p w14:paraId="2E33E86C" w14:textId="5BAA51CB" w:rsidR="00A430B9" w:rsidRPr="005469E3" w:rsidRDefault="005469E3" w:rsidP="008420E7">
      <w:pPr>
        <w:pStyle w:val="aa"/>
        <w:numPr>
          <w:ilvl w:val="0"/>
          <w:numId w:val="27"/>
        </w:numPr>
        <w:rPr>
          <w:lang w:eastAsia="en-US"/>
        </w:rPr>
      </w:pPr>
      <w:r w:rsidRPr="005469E3">
        <w:rPr>
          <w:lang w:val="en-US" w:eastAsia="en-US"/>
        </w:rPr>
        <w:t>unsubscribeRoom</w:t>
      </w:r>
      <w:r w:rsidR="003369B3">
        <w:rPr>
          <w:lang w:eastAsia="en-US"/>
        </w:rPr>
        <w:t xml:space="preserve"> – </w:t>
      </w:r>
      <w:r w:rsidR="001258CA">
        <w:rPr>
          <w:lang w:eastAsia="en-US"/>
        </w:rPr>
        <w:t>метод для удаления подписок на события комнаты</w:t>
      </w:r>
      <w:r w:rsidR="001258CA" w:rsidRPr="001258CA">
        <w:rPr>
          <w:lang w:eastAsia="en-US"/>
        </w:rPr>
        <w:t>;</w:t>
      </w:r>
    </w:p>
    <w:p w14:paraId="52B6FD88" w14:textId="091A49D2" w:rsidR="005469E3" w:rsidRDefault="005469E3" w:rsidP="008420E7">
      <w:pPr>
        <w:pStyle w:val="aa"/>
        <w:numPr>
          <w:ilvl w:val="0"/>
          <w:numId w:val="27"/>
        </w:numPr>
        <w:rPr>
          <w:lang w:eastAsia="en-US"/>
        </w:rPr>
      </w:pPr>
      <w:r w:rsidRPr="005469E3">
        <w:rPr>
          <w:lang w:eastAsia="en-US"/>
        </w:rPr>
        <w:t>setUpConnection</w:t>
      </w:r>
      <w:r w:rsidR="001258CA" w:rsidRPr="009D4144">
        <w:rPr>
          <w:lang w:eastAsia="en-US"/>
        </w:rPr>
        <w:t xml:space="preserve"> – </w:t>
      </w:r>
      <w:r w:rsidR="009D4144">
        <w:rPr>
          <w:lang w:eastAsia="en-US"/>
        </w:rPr>
        <w:t xml:space="preserve">метод, отправляющий специальное сообщение, </w:t>
      </w:r>
      <w:r w:rsidR="00E57785">
        <w:rPr>
          <w:lang w:eastAsia="en-US"/>
        </w:rPr>
        <w:t>тем самым</w:t>
      </w:r>
      <w:r w:rsidR="009D4144">
        <w:rPr>
          <w:lang w:eastAsia="en-US"/>
        </w:rPr>
        <w:t xml:space="preserve"> привя</w:t>
      </w:r>
      <w:r w:rsidR="00E57785">
        <w:rPr>
          <w:lang w:eastAsia="en-US"/>
        </w:rPr>
        <w:t>зывая</w:t>
      </w:r>
      <w:r w:rsidR="009D4144" w:rsidRPr="009D4144">
        <w:rPr>
          <w:lang w:eastAsia="en-US"/>
        </w:rPr>
        <w:t xml:space="preserve"> идентификатор пользователя к </w:t>
      </w:r>
      <w:r w:rsidR="009D4144" w:rsidRPr="009D4144">
        <w:rPr>
          <w:lang w:val="en-US" w:eastAsia="en-US"/>
        </w:rPr>
        <w:t>WebSocket</w:t>
      </w:r>
      <w:r w:rsidR="009D4144" w:rsidRPr="009D4144">
        <w:rPr>
          <w:lang w:eastAsia="en-US"/>
        </w:rPr>
        <w:t xml:space="preserve"> соединению. </w:t>
      </w:r>
      <w:r w:rsidR="009D4144">
        <w:rPr>
          <w:lang w:eastAsia="en-US"/>
        </w:rPr>
        <w:t>Этот метод</w:t>
      </w:r>
      <w:r w:rsidR="009D4144" w:rsidRPr="009D4144">
        <w:rPr>
          <w:lang w:eastAsia="en-US"/>
        </w:rPr>
        <w:t xml:space="preserve"> необходим</w:t>
      </w:r>
      <w:r w:rsidR="00407371">
        <w:rPr>
          <w:lang w:eastAsia="en-US"/>
        </w:rPr>
        <w:t xml:space="preserve"> </w:t>
      </w:r>
      <w:r w:rsidR="009D4144" w:rsidRPr="009D4144">
        <w:rPr>
          <w:lang w:eastAsia="en-US"/>
        </w:rPr>
        <w:t>для того, чтобы сервер мог отслеживать онлайн статус пользователя</w:t>
      </w:r>
      <w:r w:rsidR="00E62755" w:rsidRPr="00E62755">
        <w:rPr>
          <w:lang w:eastAsia="en-US"/>
        </w:rPr>
        <w:t>;</w:t>
      </w:r>
    </w:p>
    <w:p w14:paraId="738A1834" w14:textId="1E591823" w:rsidR="005469E3" w:rsidRDefault="005469E3" w:rsidP="008420E7">
      <w:pPr>
        <w:pStyle w:val="aa"/>
        <w:numPr>
          <w:ilvl w:val="0"/>
          <w:numId w:val="27"/>
        </w:numPr>
        <w:rPr>
          <w:lang w:eastAsia="en-US"/>
        </w:rPr>
      </w:pPr>
      <w:r w:rsidRPr="005469E3">
        <w:rPr>
          <w:lang w:eastAsia="en-US"/>
        </w:rPr>
        <w:t>onMessage</w:t>
      </w:r>
      <w:r w:rsidR="003005BD">
        <w:rPr>
          <w:lang w:eastAsia="en-US"/>
        </w:rPr>
        <w:t xml:space="preserve"> – обработчик полученных по </w:t>
      </w:r>
      <w:r w:rsidR="003005BD">
        <w:rPr>
          <w:lang w:val="en-US" w:eastAsia="en-US"/>
        </w:rPr>
        <w:t>WebSocket</w:t>
      </w:r>
      <w:r w:rsidR="003005BD" w:rsidRPr="003005BD">
        <w:rPr>
          <w:lang w:eastAsia="en-US"/>
        </w:rPr>
        <w:t xml:space="preserve"> </w:t>
      </w:r>
      <w:r w:rsidR="003005BD">
        <w:rPr>
          <w:lang w:eastAsia="en-US"/>
        </w:rPr>
        <w:t>соединению сообщений. Данный обработчик</w:t>
      </w:r>
      <w:r w:rsidR="00DB1739">
        <w:rPr>
          <w:lang w:eastAsia="en-US"/>
        </w:rPr>
        <w:t xml:space="preserve"> достает из данных название события, которое хотел сообщить сервер «</w:t>
      </w:r>
      <w:r w:rsidR="00DB1739">
        <w:rPr>
          <w:lang w:val="en-US" w:eastAsia="en-US"/>
        </w:rPr>
        <w:t>Rocket</w:t>
      </w:r>
      <w:r w:rsidR="00DB1739" w:rsidRPr="00DB1739">
        <w:rPr>
          <w:lang w:eastAsia="en-US"/>
        </w:rPr>
        <w:t>.</w:t>
      </w:r>
      <w:r w:rsidR="00DB1739">
        <w:rPr>
          <w:lang w:val="en-US" w:eastAsia="en-US"/>
        </w:rPr>
        <w:t>Chat</w:t>
      </w:r>
      <w:r w:rsidR="00DB1739">
        <w:rPr>
          <w:lang w:eastAsia="en-US"/>
        </w:rPr>
        <w:t xml:space="preserve">», и генерирует событие с данным </w:t>
      </w:r>
      <w:r w:rsidR="00DB1739">
        <w:rPr>
          <w:lang w:eastAsia="en-US"/>
        </w:rPr>
        <w:lastRenderedPageBreak/>
        <w:t>названием</w:t>
      </w:r>
      <w:r w:rsidR="00F72CCE">
        <w:rPr>
          <w:lang w:eastAsia="en-US"/>
        </w:rPr>
        <w:t>, чтобы его можно было обработать как снаружи класса, так и внутри</w:t>
      </w:r>
      <w:r w:rsidR="009F4D1C" w:rsidRPr="009F4D1C">
        <w:rPr>
          <w:lang w:eastAsia="en-US"/>
        </w:rPr>
        <w:t>;</w:t>
      </w:r>
    </w:p>
    <w:p w14:paraId="1301C926" w14:textId="4A799DE7" w:rsidR="005469E3" w:rsidRDefault="005469E3" w:rsidP="008420E7">
      <w:pPr>
        <w:pStyle w:val="aa"/>
        <w:numPr>
          <w:ilvl w:val="0"/>
          <w:numId w:val="27"/>
        </w:numPr>
        <w:rPr>
          <w:lang w:eastAsia="en-US"/>
        </w:rPr>
      </w:pPr>
      <w:r w:rsidRPr="005469E3">
        <w:rPr>
          <w:lang w:eastAsia="en-US"/>
        </w:rPr>
        <w:t>onOpen</w:t>
      </w:r>
      <w:r w:rsidR="00981CE9">
        <w:rPr>
          <w:lang w:eastAsia="en-US"/>
        </w:rPr>
        <w:t xml:space="preserve"> –</w:t>
      </w:r>
      <w:r w:rsidR="00B5045D">
        <w:rPr>
          <w:lang w:eastAsia="en-US"/>
        </w:rPr>
        <w:t xml:space="preserve"> обработчик </w:t>
      </w:r>
      <w:r w:rsidR="00CF5B51">
        <w:rPr>
          <w:lang w:eastAsia="en-US"/>
        </w:rPr>
        <w:t xml:space="preserve">события </w:t>
      </w:r>
      <w:r w:rsidR="00B5045D">
        <w:rPr>
          <w:lang w:eastAsia="en-US"/>
        </w:rPr>
        <w:t xml:space="preserve">открытия </w:t>
      </w:r>
      <w:r w:rsidR="00B5045D">
        <w:rPr>
          <w:lang w:val="en-US" w:eastAsia="en-US"/>
        </w:rPr>
        <w:t>WebSocket</w:t>
      </w:r>
      <w:r w:rsidR="00B5045D" w:rsidRPr="00B5045D">
        <w:rPr>
          <w:lang w:eastAsia="en-US"/>
        </w:rPr>
        <w:t xml:space="preserve"> </w:t>
      </w:r>
      <w:r w:rsidR="00B5045D">
        <w:rPr>
          <w:lang w:eastAsia="en-US"/>
        </w:rPr>
        <w:t>соединения, который отправляет специальное сообщение «</w:t>
      </w:r>
      <w:r w:rsidR="00B5045D">
        <w:rPr>
          <w:lang w:val="en-US" w:eastAsia="en-US"/>
        </w:rPr>
        <w:t>connect</w:t>
      </w:r>
      <w:r w:rsidR="00B5045D">
        <w:rPr>
          <w:lang w:eastAsia="en-US"/>
        </w:rPr>
        <w:t>», необходимое для</w:t>
      </w:r>
      <w:r w:rsidR="00911A15">
        <w:rPr>
          <w:lang w:eastAsia="en-US"/>
        </w:rPr>
        <w:t xml:space="preserve"> подтверждения</w:t>
      </w:r>
      <w:r w:rsidR="00B5045D">
        <w:rPr>
          <w:lang w:eastAsia="en-US"/>
        </w:rPr>
        <w:t xml:space="preserve"> установки соединения с сервером «</w:t>
      </w:r>
      <w:r w:rsidR="00B5045D">
        <w:rPr>
          <w:lang w:val="en-US" w:eastAsia="en-US"/>
        </w:rPr>
        <w:t>Rocket</w:t>
      </w:r>
      <w:r w:rsidR="00B5045D" w:rsidRPr="00B5045D">
        <w:rPr>
          <w:lang w:eastAsia="en-US"/>
        </w:rPr>
        <w:t>.</w:t>
      </w:r>
      <w:r w:rsidR="00B5045D">
        <w:rPr>
          <w:lang w:val="en-US" w:eastAsia="en-US"/>
        </w:rPr>
        <w:t>Chat</w:t>
      </w:r>
      <w:r w:rsidR="00B5045D">
        <w:rPr>
          <w:lang w:eastAsia="en-US"/>
        </w:rPr>
        <w:t>»</w:t>
      </w:r>
      <w:r w:rsidR="00B5045D" w:rsidRPr="00B5045D">
        <w:rPr>
          <w:lang w:eastAsia="en-US"/>
        </w:rPr>
        <w:t>;</w:t>
      </w:r>
    </w:p>
    <w:p w14:paraId="7A477DCD" w14:textId="54E6DC58" w:rsidR="005659E2" w:rsidRDefault="005469E3" w:rsidP="008420E7">
      <w:pPr>
        <w:pStyle w:val="aa"/>
        <w:numPr>
          <w:ilvl w:val="0"/>
          <w:numId w:val="27"/>
        </w:numPr>
        <w:rPr>
          <w:lang w:eastAsia="en-US"/>
        </w:rPr>
      </w:pPr>
      <w:r w:rsidRPr="00E87888">
        <w:rPr>
          <w:lang w:val="en-US" w:eastAsia="en-US"/>
        </w:rPr>
        <w:t>onStreamRoomMessages</w:t>
      </w:r>
      <w:r w:rsidR="00E504ED" w:rsidRPr="00E87888">
        <w:rPr>
          <w:lang w:eastAsia="en-US"/>
        </w:rPr>
        <w:t xml:space="preserve"> – </w:t>
      </w:r>
      <w:r w:rsidR="00E87888">
        <w:rPr>
          <w:lang w:eastAsia="en-US"/>
        </w:rPr>
        <w:t>обработчик</w:t>
      </w:r>
      <w:r w:rsidR="00E87888" w:rsidRPr="00E87888">
        <w:rPr>
          <w:lang w:eastAsia="en-US"/>
        </w:rPr>
        <w:t xml:space="preserve"> </w:t>
      </w:r>
      <w:r w:rsidR="00E87888">
        <w:rPr>
          <w:lang w:eastAsia="en-US"/>
        </w:rPr>
        <w:t>события</w:t>
      </w:r>
      <w:r w:rsidR="00E87888" w:rsidRPr="00E87888">
        <w:rPr>
          <w:lang w:eastAsia="en-US"/>
        </w:rPr>
        <w:t xml:space="preserve"> «</w:t>
      </w:r>
      <w:r w:rsidR="00E87888" w:rsidRPr="00E87888">
        <w:rPr>
          <w:lang w:val="en-US" w:eastAsia="en-US"/>
        </w:rPr>
        <w:t>stream</w:t>
      </w:r>
      <w:r w:rsidR="00E87888" w:rsidRPr="00E87888">
        <w:rPr>
          <w:lang w:eastAsia="en-US"/>
        </w:rPr>
        <w:t>-</w:t>
      </w:r>
      <w:r w:rsidR="00E87888" w:rsidRPr="00E87888">
        <w:rPr>
          <w:lang w:val="en-US" w:eastAsia="en-US"/>
        </w:rPr>
        <w:t>room</w:t>
      </w:r>
      <w:r w:rsidR="00E87888" w:rsidRPr="00E87888">
        <w:rPr>
          <w:lang w:eastAsia="en-US"/>
        </w:rPr>
        <w:t>-</w:t>
      </w:r>
      <w:r w:rsidR="00E87888" w:rsidRPr="00E87888">
        <w:rPr>
          <w:lang w:val="en-US" w:eastAsia="en-US"/>
        </w:rPr>
        <w:t>messages</w:t>
      </w:r>
      <w:r w:rsidR="00E87888" w:rsidRPr="00E87888">
        <w:rPr>
          <w:lang w:eastAsia="en-US"/>
        </w:rPr>
        <w:t xml:space="preserve">», </w:t>
      </w:r>
      <w:r w:rsidR="00E87888">
        <w:rPr>
          <w:lang w:eastAsia="en-US"/>
        </w:rPr>
        <w:t>которое сообщает о новых или измененных сообщениях.</w:t>
      </w:r>
      <w:r w:rsidR="0055742D" w:rsidRPr="0055742D">
        <w:rPr>
          <w:lang w:eastAsia="en-US"/>
        </w:rPr>
        <w:t xml:space="preserve"> </w:t>
      </w:r>
      <w:r w:rsidR="0055742D">
        <w:rPr>
          <w:lang w:eastAsia="en-US"/>
        </w:rPr>
        <w:t xml:space="preserve">Обрабатывая сообщения, данный обработчик генерирует </w:t>
      </w:r>
      <w:r w:rsidR="00CD7D50">
        <w:rPr>
          <w:lang w:eastAsia="en-US"/>
        </w:rPr>
        <w:t>следующие события</w:t>
      </w:r>
      <w:r w:rsidR="00494109">
        <w:rPr>
          <w:lang w:eastAsia="en-US"/>
        </w:rPr>
        <w:t>, передавая в них объект сообщения</w:t>
      </w:r>
      <w:r w:rsidR="0055742D">
        <w:rPr>
          <w:lang w:eastAsia="en-US"/>
        </w:rPr>
        <w:t>:</w:t>
      </w:r>
    </w:p>
    <w:p w14:paraId="5AD48AD9" w14:textId="00113E52" w:rsidR="00FD3B6E" w:rsidRDefault="00FD3B6E" w:rsidP="008420E7">
      <w:pPr>
        <w:pStyle w:val="aa"/>
        <w:numPr>
          <w:ilvl w:val="0"/>
          <w:numId w:val="28"/>
        </w:numPr>
        <w:rPr>
          <w:lang w:eastAsia="en-US"/>
        </w:rPr>
      </w:pPr>
      <w:r>
        <w:rPr>
          <w:lang w:eastAsia="en-US"/>
        </w:rPr>
        <w:t>для измененных сообщений генерируется событие «</w:t>
      </w:r>
      <w:r w:rsidRPr="00FD3B6E">
        <w:rPr>
          <w:lang w:eastAsia="en-US"/>
        </w:rPr>
        <w:t>livechat-message-edited</w:t>
      </w:r>
      <w:r>
        <w:rPr>
          <w:lang w:eastAsia="en-US"/>
        </w:rPr>
        <w:t>»</w:t>
      </w:r>
      <w:r w:rsidRPr="00FD3B6E">
        <w:rPr>
          <w:lang w:eastAsia="en-US"/>
        </w:rPr>
        <w:t>;</w:t>
      </w:r>
    </w:p>
    <w:p w14:paraId="67D3B298" w14:textId="3B80F248" w:rsidR="00FD3B6E" w:rsidRDefault="00FD3B6E" w:rsidP="008420E7">
      <w:pPr>
        <w:pStyle w:val="aa"/>
        <w:numPr>
          <w:ilvl w:val="0"/>
          <w:numId w:val="28"/>
        </w:numPr>
        <w:rPr>
          <w:lang w:eastAsia="en-US"/>
        </w:rPr>
      </w:pPr>
      <w:r>
        <w:rPr>
          <w:lang w:eastAsia="en-US"/>
        </w:rPr>
        <w:t>для сообщений-команд генерируется событие</w:t>
      </w:r>
      <w:r w:rsidR="00C25643" w:rsidRPr="00C25643">
        <w:rPr>
          <w:lang w:eastAsia="en-US"/>
        </w:rPr>
        <w:t xml:space="preserve">, </w:t>
      </w:r>
      <w:r>
        <w:rPr>
          <w:lang w:eastAsia="en-US"/>
        </w:rPr>
        <w:t xml:space="preserve">названием которой является </w:t>
      </w:r>
      <w:r w:rsidR="00E02038">
        <w:rPr>
          <w:lang w:eastAsia="en-US"/>
        </w:rPr>
        <w:t>наименование</w:t>
      </w:r>
      <w:r>
        <w:rPr>
          <w:lang w:eastAsia="en-US"/>
        </w:rPr>
        <w:t xml:space="preserve"> команды</w:t>
      </w:r>
      <w:r w:rsidRPr="00FD3B6E">
        <w:rPr>
          <w:lang w:eastAsia="en-US"/>
        </w:rPr>
        <w:t>;</w:t>
      </w:r>
    </w:p>
    <w:p w14:paraId="5436E83B" w14:textId="26DF83E5" w:rsidR="00FD3B6E" w:rsidRPr="00FD3B6E" w:rsidRDefault="00FD3B6E" w:rsidP="008420E7">
      <w:pPr>
        <w:pStyle w:val="aa"/>
        <w:numPr>
          <w:ilvl w:val="0"/>
          <w:numId w:val="28"/>
        </w:numPr>
        <w:rPr>
          <w:lang w:eastAsia="en-US"/>
        </w:rPr>
      </w:pPr>
      <w:r>
        <w:rPr>
          <w:lang w:eastAsia="en-US"/>
        </w:rPr>
        <w:t>для новых сообщений и сообщений-команд генерируется событие «</w:t>
      </w:r>
      <w:r w:rsidRPr="00FD3B6E">
        <w:rPr>
          <w:lang w:eastAsia="en-US"/>
        </w:rPr>
        <w:t>livechat-message-new</w:t>
      </w:r>
      <w:r>
        <w:rPr>
          <w:lang w:eastAsia="en-US"/>
        </w:rPr>
        <w:t>».</w:t>
      </w:r>
    </w:p>
    <w:p w14:paraId="044372BB" w14:textId="7D10F52D" w:rsidR="00973262" w:rsidRDefault="0094326B" w:rsidP="0068133E">
      <w:pPr>
        <w:rPr>
          <w:lang w:eastAsia="en-US"/>
        </w:rPr>
      </w:pPr>
      <w:r w:rsidRPr="0094326B">
        <w:rPr>
          <w:lang w:eastAsia="en-US"/>
        </w:rPr>
        <w:t>Таким образом</w:t>
      </w:r>
      <w:r w:rsidR="00821EB0">
        <w:rPr>
          <w:lang w:eastAsia="en-US"/>
        </w:rPr>
        <w:t xml:space="preserve">, </w:t>
      </w:r>
      <w:r w:rsidRPr="0094326B">
        <w:rPr>
          <w:lang w:eastAsia="en-US"/>
        </w:rPr>
        <w:t xml:space="preserve">реализован класс </w:t>
      </w:r>
      <w:r>
        <w:rPr>
          <w:lang w:val="en-US" w:eastAsia="en-US"/>
        </w:rPr>
        <w:t>WSClient</w:t>
      </w:r>
      <w:r w:rsidR="00A559B5">
        <w:rPr>
          <w:lang w:eastAsia="en-US"/>
        </w:rPr>
        <w:t>,</w:t>
      </w:r>
      <w:r w:rsidR="0042085F">
        <w:rPr>
          <w:lang w:eastAsia="en-US"/>
        </w:rPr>
        <w:t xml:space="preserve"> являющийся </w:t>
      </w:r>
      <w:r>
        <w:rPr>
          <w:lang w:val="en-US" w:eastAsia="en-US"/>
        </w:rPr>
        <w:t>WebSocket</w:t>
      </w:r>
      <w:r w:rsidRPr="00223FAE">
        <w:rPr>
          <w:lang w:eastAsia="en-US"/>
        </w:rPr>
        <w:t xml:space="preserve"> </w:t>
      </w:r>
      <w:r>
        <w:rPr>
          <w:lang w:eastAsia="en-US"/>
        </w:rPr>
        <w:t>клиент</w:t>
      </w:r>
      <w:r w:rsidR="005D4B72">
        <w:rPr>
          <w:lang w:eastAsia="en-US"/>
        </w:rPr>
        <w:t>ом</w:t>
      </w:r>
      <w:r>
        <w:rPr>
          <w:lang w:eastAsia="en-US"/>
        </w:rPr>
        <w:t xml:space="preserve"> с автоматическим восстановлением соединения, на базе которого разработан класс </w:t>
      </w:r>
      <w:r>
        <w:rPr>
          <w:lang w:val="en-US" w:eastAsia="en-US"/>
        </w:rPr>
        <w:t>LivechatWS</w:t>
      </w:r>
      <w:r>
        <w:rPr>
          <w:lang w:eastAsia="en-US"/>
        </w:rPr>
        <w:t xml:space="preserve">, </w:t>
      </w:r>
      <w:r w:rsidR="009753DB">
        <w:rPr>
          <w:lang w:eastAsia="en-US"/>
        </w:rPr>
        <w:t>который</w:t>
      </w:r>
      <w:r w:rsidR="007F6DBF">
        <w:rPr>
          <w:lang w:eastAsia="en-US"/>
        </w:rPr>
        <w:t xml:space="preserve"> является </w:t>
      </w:r>
      <w:r w:rsidRPr="0094326B">
        <w:rPr>
          <w:lang w:eastAsia="en-US"/>
        </w:rPr>
        <w:t>интерфейс</w:t>
      </w:r>
      <w:r w:rsidR="007F6DBF">
        <w:rPr>
          <w:lang w:eastAsia="en-US"/>
        </w:rPr>
        <w:t>ом</w:t>
      </w:r>
      <w:r w:rsidRPr="0094326B">
        <w:rPr>
          <w:lang w:eastAsia="en-US"/>
        </w:rPr>
        <w:t xml:space="preserve"> для взаимодействия с «Rocket.Chat LiveChat </w:t>
      </w:r>
      <w:r w:rsidR="008C4C61">
        <w:rPr>
          <w:lang w:val="en-US" w:eastAsia="en-US"/>
        </w:rPr>
        <w:t>WS</w:t>
      </w:r>
      <w:r w:rsidRPr="0094326B">
        <w:rPr>
          <w:lang w:eastAsia="en-US"/>
        </w:rPr>
        <w:t xml:space="preserve"> API»</w:t>
      </w:r>
    </w:p>
    <w:p w14:paraId="533870E3" w14:textId="77777777" w:rsidR="0068133E" w:rsidRPr="00E87888" w:rsidRDefault="0068133E" w:rsidP="0068133E">
      <w:pPr>
        <w:rPr>
          <w:lang w:eastAsia="en-US"/>
        </w:rPr>
      </w:pPr>
    </w:p>
    <w:p w14:paraId="5F195E7E" w14:textId="3616D914" w:rsidR="00A61A54" w:rsidRDefault="00A61A54" w:rsidP="00A61A54">
      <w:pPr>
        <w:pStyle w:val="2"/>
      </w:pPr>
      <w:bookmarkStart w:id="53" w:name="_Toc74792796"/>
      <w:r>
        <w:t>Реализация хранилища</w:t>
      </w:r>
      <w:r w:rsidR="00A14B11" w:rsidRPr="005D0876">
        <w:t xml:space="preserve"> </w:t>
      </w:r>
      <w:r w:rsidR="00A14B11">
        <w:t>для управления</w:t>
      </w:r>
      <w:r>
        <w:t xml:space="preserve"> состояни</w:t>
      </w:r>
      <w:r w:rsidR="00A14B11">
        <w:t>ем</w:t>
      </w:r>
      <w:r>
        <w:t xml:space="preserve"> приложения</w:t>
      </w:r>
      <w:bookmarkEnd w:id="53"/>
    </w:p>
    <w:p w14:paraId="204030E9" w14:textId="16A44FFC" w:rsidR="00951CC9" w:rsidRDefault="00951CC9" w:rsidP="00951CC9">
      <w:pPr>
        <w:pStyle w:val="a5"/>
      </w:pPr>
      <w:bookmarkStart w:id="54" w:name="_Toc74792797"/>
      <w:r>
        <w:t>Реализация компонента С</w:t>
      </w:r>
      <w:r>
        <w:rPr>
          <w:lang w:val="en-US"/>
        </w:rPr>
        <w:t>hat</w:t>
      </w:r>
      <w:bookmarkEnd w:id="54"/>
    </w:p>
    <w:p w14:paraId="2592A32B" w14:textId="5034928A" w:rsidR="005D0876" w:rsidRDefault="009C7C0C" w:rsidP="006B3F4F">
      <w:pPr>
        <w:rPr>
          <w:lang w:eastAsia="en-US"/>
        </w:rPr>
      </w:pPr>
      <w:r>
        <w:rPr>
          <w:lang w:eastAsia="en-US"/>
        </w:rPr>
        <w:t xml:space="preserve">Основным компонентом хранилища является </w:t>
      </w:r>
      <w:r w:rsidR="004629A0">
        <w:rPr>
          <w:lang w:eastAsia="en-US"/>
        </w:rPr>
        <w:t>класс</w:t>
      </w:r>
      <w:r w:rsidRPr="009C7C0C">
        <w:rPr>
          <w:lang w:eastAsia="en-US"/>
        </w:rPr>
        <w:t xml:space="preserve"> </w:t>
      </w:r>
      <w:r>
        <w:rPr>
          <w:lang w:val="en-US" w:eastAsia="en-US"/>
        </w:rPr>
        <w:t>Chat</w:t>
      </w:r>
      <w:r w:rsidR="004629A0">
        <w:rPr>
          <w:lang w:eastAsia="en-US"/>
        </w:rPr>
        <w:t xml:space="preserve">, </w:t>
      </w:r>
      <w:r>
        <w:rPr>
          <w:lang w:eastAsia="en-US"/>
        </w:rPr>
        <w:t>представленный в листинге 17.</w:t>
      </w:r>
    </w:p>
    <w:p w14:paraId="03ACC44E" w14:textId="41F19C28" w:rsidR="009C7C0C" w:rsidRPr="00B1252E" w:rsidRDefault="009C7C0C" w:rsidP="006B3F4F">
      <w:pPr>
        <w:rPr>
          <w:lang w:val="en-US" w:eastAsia="en-US"/>
        </w:rPr>
      </w:pPr>
      <w:r>
        <w:rPr>
          <w:lang w:eastAsia="en-US"/>
        </w:rPr>
        <w:t>Листинг</w:t>
      </w:r>
      <w:r w:rsidRPr="0054064B">
        <w:rPr>
          <w:lang w:val="en-US" w:eastAsia="en-US"/>
        </w:rPr>
        <w:t xml:space="preserve"> 17 – </w:t>
      </w:r>
      <w:r w:rsidR="00B1252E">
        <w:rPr>
          <w:lang w:eastAsia="en-US"/>
        </w:rPr>
        <w:t>Реализация</w:t>
      </w:r>
      <w:r w:rsidR="00142883" w:rsidRPr="0054064B">
        <w:rPr>
          <w:lang w:val="en-US" w:eastAsia="en-US"/>
        </w:rPr>
        <w:t xml:space="preserve"> </w:t>
      </w:r>
      <w:r w:rsidR="00142883">
        <w:rPr>
          <w:lang w:eastAsia="en-US"/>
        </w:rPr>
        <w:t>класса</w:t>
      </w:r>
      <w:r w:rsidR="00142883" w:rsidRPr="0054064B">
        <w:rPr>
          <w:lang w:val="en-US" w:eastAsia="en-US"/>
        </w:rPr>
        <w:t xml:space="preserve"> </w:t>
      </w:r>
      <w:r w:rsidR="00B1252E">
        <w:rPr>
          <w:lang w:val="en-US" w:eastAsia="en-US"/>
        </w:rPr>
        <w:t>Chat</w:t>
      </w:r>
    </w:p>
    <w:p w14:paraId="288065D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makeObservable, observable, action } from 'mobx';</w:t>
      </w:r>
    </w:p>
    <w:p w14:paraId="60D07C17" w14:textId="77777777" w:rsidR="006E4703" w:rsidRDefault="006E4703" w:rsidP="006E4703">
      <w:pPr>
        <w:pStyle w:val="af1"/>
        <w:rPr>
          <w:lang w:eastAsia="en-US"/>
        </w:rPr>
      </w:pPr>
    </w:p>
    <w:p w14:paraId="39357006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PostEventor } from '@chat/core/PostEventor';</w:t>
      </w:r>
    </w:p>
    <w:p w14:paraId="52175EB6" w14:textId="77777777" w:rsidR="006E4703" w:rsidRDefault="006E4703" w:rsidP="006E4703">
      <w:pPr>
        <w:pStyle w:val="af1"/>
        <w:rPr>
          <w:lang w:eastAsia="en-US"/>
        </w:rPr>
      </w:pPr>
    </w:p>
    <w:p w14:paraId="65993F5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LiveChatAPI } from '../api/LiveChatAPI';</w:t>
      </w:r>
    </w:p>
    <w:p w14:paraId="4320A50E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LiveChatWS } from '../api/LiveChatWS';</w:t>
      </w:r>
    </w:p>
    <w:p w14:paraId="5668F4D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RETRY_TIMEOUT } from '../config';</w:t>
      </w:r>
    </w:p>
    <w:p w14:paraId="13866F8B" w14:textId="77777777" w:rsidR="006E4703" w:rsidRDefault="006E4703" w:rsidP="006E4703">
      <w:pPr>
        <w:pStyle w:val="af1"/>
        <w:rPr>
          <w:lang w:eastAsia="en-US"/>
        </w:rPr>
      </w:pPr>
    </w:p>
    <w:p w14:paraId="2771F63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lastRenderedPageBreak/>
        <w:t>import { Visitor } from './Visitor';</w:t>
      </w:r>
    </w:p>
    <w:p w14:paraId="5A00A50E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Room } from './Room';</w:t>
      </w:r>
    </w:p>
    <w:p w14:paraId="65C8DF94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Agent } from './Agent';</w:t>
      </w:r>
    </w:p>
    <w:p w14:paraId="66361445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CustomFields } from './CustomFields';</w:t>
      </w:r>
    </w:p>
    <w:p w14:paraId="43B47D4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Settings } from './Settings';</w:t>
      </w:r>
    </w:p>
    <w:p w14:paraId="7E37AB7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import { Messages } from './Messages';</w:t>
      </w:r>
    </w:p>
    <w:p w14:paraId="38B9F2C9" w14:textId="77777777" w:rsidR="006E4703" w:rsidRDefault="006E4703" w:rsidP="006E4703">
      <w:pPr>
        <w:pStyle w:val="af1"/>
        <w:rPr>
          <w:lang w:eastAsia="en-US"/>
        </w:rPr>
      </w:pPr>
    </w:p>
    <w:p w14:paraId="50A3DAEA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export class Chat {</w:t>
      </w:r>
    </w:p>
    <w:p w14:paraId="3912314E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@observable propsIsLoaded = false;</w:t>
      </w:r>
    </w:p>
    <w:p w14:paraId="09FA3F34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@observable isReady = false;</w:t>
      </w:r>
    </w:p>
    <w:p w14:paraId="6057546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@observable configIsLoaded = false;</w:t>
      </w:r>
    </w:p>
    <w:p w14:paraId="114DDB32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@observable wsIsOpen = false;</w:t>
      </w:r>
    </w:p>
    <w:p w14:paraId="72DED69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@observable isOpen = false;</w:t>
      </w:r>
    </w:p>
    <w:p w14:paraId="69DB5F5B" w14:textId="77777777" w:rsidR="006E4703" w:rsidRDefault="006E4703" w:rsidP="006E4703">
      <w:pPr>
        <w:pStyle w:val="af1"/>
        <w:rPr>
          <w:lang w:eastAsia="en-US"/>
        </w:rPr>
      </w:pPr>
    </w:p>
    <w:p w14:paraId="1FE613AE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department;</w:t>
      </w:r>
    </w:p>
    <w:p w14:paraId="588DCA15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hasAlreadyBeenInit = false;</w:t>
      </w:r>
    </w:p>
    <w:p w14:paraId="528E7998" w14:textId="77777777" w:rsidR="006E4703" w:rsidRDefault="006E4703" w:rsidP="006E4703">
      <w:pPr>
        <w:pStyle w:val="af1"/>
        <w:rPr>
          <w:lang w:eastAsia="en-US"/>
        </w:rPr>
      </w:pPr>
    </w:p>
    <w:p w14:paraId="3EDBA0A0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api;</w:t>
      </w:r>
    </w:p>
    <w:p w14:paraId="0AADDCE4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ws;</w:t>
      </w:r>
    </w:p>
    <w:p w14:paraId="4AFFC43C" w14:textId="77777777" w:rsidR="006E4703" w:rsidRDefault="006E4703" w:rsidP="006E4703">
      <w:pPr>
        <w:pStyle w:val="af1"/>
        <w:rPr>
          <w:lang w:eastAsia="en-US"/>
        </w:rPr>
      </w:pPr>
    </w:p>
    <w:p w14:paraId="51180E7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constructor(ws, api) {</w:t>
      </w:r>
    </w:p>
    <w:p w14:paraId="22F078F9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makeObservable(this);</w:t>
      </w:r>
    </w:p>
    <w:p w14:paraId="7E5DBEB2" w14:textId="77777777" w:rsidR="006E4703" w:rsidRDefault="006E4703" w:rsidP="006E4703">
      <w:pPr>
        <w:pStyle w:val="af1"/>
        <w:rPr>
          <w:lang w:eastAsia="en-US"/>
        </w:rPr>
      </w:pPr>
    </w:p>
    <w:p w14:paraId="6D69B57D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this.ws = ws;</w:t>
      </w:r>
    </w:p>
    <w:p w14:paraId="0B645BF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this.api = api;</w:t>
      </w:r>
    </w:p>
    <w:p w14:paraId="24281D2C" w14:textId="77777777" w:rsidR="006E4703" w:rsidRDefault="006E4703" w:rsidP="006E4703">
      <w:pPr>
        <w:pStyle w:val="af1"/>
        <w:rPr>
          <w:lang w:eastAsia="en-US"/>
        </w:rPr>
      </w:pPr>
    </w:p>
    <w:p w14:paraId="31F3D4B0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this.visitor = new Visitor(this);</w:t>
      </w:r>
    </w:p>
    <w:p w14:paraId="72332426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this.room = new Room(this);</w:t>
      </w:r>
    </w:p>
    <w:p w14:paraId="2EFEB932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this.agent = new Agent(this);</w:t>
      </w:r>
    </w:p>
    <w:p w14:paraId="7D138282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this.customFields = new CustomFields(this);</w:t>
      </w:r>
    </w:p>
    <w:p w14:paraId="7082C32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this.settings = new Settings(this);</w:t>
      </w:r>
    </w:p>
    <w:p w14:paraId="6385171D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this.messages = new Messages(this);</w:t>
      </w:r>
    </w:p>
    <w:p w14:paraId="03D4A80D" w14:textId="77777777" w:rsidR="006E4703" w:rsidRDefault="006E4703" w:rsidP="006E4703">
      <w:pPr>
        <w:pStyle w:val="af1"/>
        <w:rPr>
          <w:lang w:eastAsia="en-US"/>
        </w:rPr>
      </w:pPr>
    </w:p>
    <w:p w14:paraId="103FBF8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if (window.self === window.parent) {</w:t>
      </w:r>
    </w:p>
    <w:p w14:paraId="78A2AE52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this.propsIsLoaded = true;</w:t>
      </w:r>
    </w:p>
    <w:p w14:paraId="140686AA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} else {</w:t>
      </w:r>
    </w:p>
    <w:p w14:paraId="5968D96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PostEventor.on('chat.props', this.onSetProps);</w:t>
      </w:r>
    </w:p>
    <w:p w14:paraId="266A619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PostEventor.on('chat.is-open', this.onIsOpenSync);</w:t>
      </w:r>
    </w:p>
    <w:p w14:paraId="5A2E0D9B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33CCDEE8" w14:textId="77777777" w:rsidR="006E4703" w:rsidRDefault="006E4703" w:rsidP="006E4703">
      <w:pPr>
        <w:pStyle w:val="af1"/>
        <w:rPr>
          <w:lang w:eastAsia="en-US"/>
        </w:rPr>
      </w:pPr>
    </w:p>
    <w:p w14:paraId="55903DD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this.ws.on('close', this.onWSClose);</w:t>
      </w:r>
    </w:p>
    <w:p w14:paraId="19A0B5CD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this.ws.on('open', this.onWSOpen);</w:t>
      </w:r>
    </w:p>
    <w:p w14:paraId="456B2D66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3BB9772C" w14:textId="77777777" w:rsidR="006E4703" w:rsidRDefault="006E4703" w:rsidP="006E4703">
      <w:pPr>
        <w:pStyle w:val="af1"/>
        <w:rPr>
          <w:lang w:eastAsia="en-US"/>
        </w:rPr>
      </w:pPr>
    </w:p>
    <w:p w14:paraId="551DBA0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7075D58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onWSClose() {</w:t>
      </w:r>
    </w:p>
    <w:p w14:paraId="738ED24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this.isReady = false;</w:t>
      </w:r>
    </w:p>
    <w:p w14:paraId="4926977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688E3CD9" w14:textId="77777777" w:rsidR="006E4703" w:rsidRDefault="006E4703" w:rsidP="006E4703">
      <w:pPr>
        <w:pStyle w:val="af1"/>
        <w:rPr>
          <w:lang w:eastAsia="en-US"/>
        </w:rPr>
      </w:pPr>
    </w:p>
    <w:p w14:paraId="33C131A4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159A2E22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onWSOpen() {</w:t>
      </w:r>
    </w:p>
    <w:p w14:paraId="56E881C0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    this.wsIsOpen = true;</w:t>
      </w:r>
    </w:p>
    <w:p w14:paraId="30C693D1" w14:textId="77777777" w:rsidR="006E4703" w:rsidRDefault="006E4703" w:rsidP="006E4703">
      <w:pPr>
        <w:pStyle w:val="af1"/>
        <w:rPr>
          <w:lang w:eastAsia="en-US"/>
        </w:rPr>
      </w:pPr>
    </w:p>
    <w:p w14:paraId="4D219670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if (this.hasAlreadyBeenInit) {</w:t>
      </w:r>
    </w:p>
    <w:p w14:paraId="1C95148A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this.init();</w:t>
      </w:r>
    </w:p>
    <w:p w14:paraId="1E41C169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5BA5935D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7A1335CA" w14:textId="77777777" w:rsidR="006E4703" w:rsidRDefault="006E4703" w:rsidP="006E4703">
      <w:pPr>
        <w:pStyle w:val="af1"/>
        <w:rPr>
          <w:lang w:eastAsia="en-US"/>
        </w:rPr>
      </w:pPr>
    </w:p>
    <w:p w14:paraId="4E0392D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7A26650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onSetProps(data) {</w:t>
      </w:r>
    </w:p>
    <w:p w14:paraId="2DFEAC9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window.LiveChatWidget = data;</w:t>
      </w:r>
    </w:p>
    <w:p w14:paraId="1E2FD7D4" w14:textId="77777777" w:rsidR="006E4703" w:rsidRDefault="006E4703" w:rsidP="006E4703">
      <w:pPr>
        <w:pStyle w:val="af1"/>
        <w:rPr>
          <w:lang w:eastAsia="en-US"/>
        </w:rPr>
      </w:pPr>
    </w:p>
    <w:p w14:paraId="2C77919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const { visitor, customFields } = window.LiveChatWidget ?? {};</w:t>
      </w:r>
    </w:p>
    <w:p w14:paraId="021A3DAF" w14:textId="77777777" w:rsidR="006E4703" w:rsidRDefault="006E4703" w:rsidP="006E4703">
      <w:pPr>
        <w:pStyle w:val="af1"/>
        <w:rPr>
          <w:lang w:eastAsia="en-US"/>
        </w:rPr>
      </w:pPr>
    </w:p>
    <w:p w14:paraId="43BD0989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this.visitor.setValues(visitor);</w:t>
      </w:r>
    </w:p>
    <w:p w14:paraId="4623B7F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this.customFields.setValues({ values: customFields });</w:t>
      </w:r>
    </w:p>
    <w:p w14:paraId="63567957" w14:textId="77777777" w:rsidR="006E4703" w:rsidRDefault="006E4703" w:rsidP="006E4703">
      <w:pPr>
        <w:pStyle w:val="af1"/>
        <w:rPr>
          <w:lang w:eastAsia="en-US"/>
        </w:rPr>
      </w:pPr>
    </w:p>
    <w:p w14:paraId="0779F84B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this.propsIsLoaded = true;</w:t>
      </w:r>
    </w:p>
    <w:p w14:paraId="6D37081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733F73E9" w14:textId="77777777" w:rsidR="006E4703" w:rsidRDefault="006E4703" w:rsidP="006E4703">
      <w:pPr>
        <w:pStyle w:val="af1"/>
        <w:rPr>
          <w:lang w:eastAsia="en-US"/>
        </w:rPr>
      </w:pPr>
    </w:p>
    <w:p w14:paraId="644EAC2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392F2D69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async init() {</w:t>
      </w:r>
    </w:p>
    <w:p w14:paraId="61EDD56E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try {</w:t>
      </w:r>
    </w:p>
    <w:p w14:paraId="7C21D751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this.isReady = false;</w:t>
      </w:r>
    </w:p>
    <w:p w14:paraId="394E3005" w14:textId="77777777" w:rsidR="006E4703" w:rsidRDefault="006E4703" w:rsidP="006E4703">
      <w:pPr>
        <w:pStyle w:val="af1"/>
        <w:rPr>
          <w:lang w:eastAsia="en-US"/>
        </w:rPr>
      </w:pPr>
    </w:p>
    <w:p w14:paraId="0794F162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await this.loadConfig();</w:t>
      </w:r>
    </w:p>
    <w:p w14:paraId="77FCED9A" w14:textId="77777777" w:rsidR="006E4703" w:rsidRDefault="006E4703" w:rsidP="006E4703">
      <w:pPr>
        <w:pStyle w:val="af1"/>
        <w:rPr>
          <w:lang w:eastAsia="en-US"/>
        </w:rPr>
      </w:pPr>
    </w:p>
    <w:p w14:paraId="3D342535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if (this.visitor.isRegistered &amp;&amp; this.room._id !== undefined) {</w:t>
      </w:r>
    </w:p>
    <w:p w14:paraId="14842A4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    await this.customFields.send();</w:t>
      </w:r>
    </w:p>
    <w:p w14:paraId="2D56152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    await this.visitor.save();</w:t>
      </w:r>
    </w:p>
    <w:p w14:paraId="5A7701BD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    await this.room.subscribe();</w:t>
      </w:r>
    </w:p>
    <w:p w14:paraId="228A97D0" w14:textId="77777777" w:rsidR="006E4703" w:rsidRDefault="006E4703" w:rsidP="006E4703">
      <w:pPr>
        <w:pStyle w:val="af1"/>
        <w:rPr>
          <w:lang w:eastAsia="en-US"/>
        </w:rPr>
      </w:pPr>
    </w:p>
    <w:p w14:paraId="39EECC79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    LiveChatWS.setUpConnection();</w:t>
      </w:r>
    </w:p>
    <w:p w14:paraId="1927037E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}</w:t>
      </w:r>
    </w:p>
    <w:p w14:paraId="08BDC1D5" w14:textId="77777777" w:rsidR="006E4703" w:rsidRDefault="006E4703" w:rsidP="006E4703">
      <w:pPr>
        <w:pStyle w:val="af1"/>
        <w:rPr>
          <w:lang w:eastAsia="en-US"/>
        </w:rPr>
      </w:pPr>
    </w:p>
    <w:p w14:paraId="72C1BFA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this.isReady = true;</w:t>
      </w:r>
    </w:p>
    <w:p w14:paraId="0DE32BA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} catch (error) {</w:t>
      </w:r>
    </w:p>
    <w:p w14:paraId="5F0DD352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console.error(error);</w:t>
      </w:r>
    </w:p>
    <w:p w14:paraId="3070D91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setTimeout(this.init, RETRY_TIMEOUT);</w:t>
      </w:r>
    </w:p>
    <w:p w14:paraId="74451B3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} finally {</w:t>
      </w:r>
    </w:p>
    <w:p w14:paraId="1A31572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this.hasAlreadyBeenInit = true;</w:t>
      </w:r>
    </w:p>
    <w:p w14:paraId="71EA700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49D8A119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16A90CEF" w14:textId="77777777" w:rsidR="006E4703" w:rsidRDefault="006E4703" w:rsidP="006E4703">
      <w:pPr>
        <w:pStyle w:val="af1"/>
        <w:rPr>
          <w:lang w:eastAsia="en-US"/>
        </w:rPr>
      </w:pPr>
    </w:p>
    <w:p w14:paraId="6E61DFE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3BD85C4B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async loadConfig() {</w:t>
      </w:r>
    </w:p>
    <w:p w14:paraId="765970F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const {</w:t>
      </w:r>
    </w:p>
    <w:p w14:paraId="604F13F6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    config: { guest, room, agent, departments, settings },</w:t>
      </w:r>
    </w:p>
    <w:p w14:paraId="54BD9D9B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} = await this.api.getConfig({ token: this.visitor.token });</w:t>
      </w:r>
    </w:p>
    <w:p w14:paraId="095429F7" w14:textId="77777777" w:rsidR="006E4703" w:rsidRDefault="006E4703" w:rsidP="006E4703">
      <w:pPr>
        <w:pStyle w:val="af1"/>
        <w:rPr>
          <w:lang w:eastAsia="en-US"/>
        </w:rPr>
      </w:pPr>
    </w:p>
    <w:p w14:paraId="7CDA965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this.visitor.setValues(guest, false); // without overwriting existing values</w:t>
      </w:r>
    </w:p>
    <w:p w14:paraId="68C73903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this.visitor.setValues({ isRegistered: guest !== undefined });</w:t>
      </w:r>
    </w:p>
    <w:p w14:paraId="3DE31004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this.room.setValues(room);</w:t>
      </w:r>
    </w:p>
    <w:p w14:paraId="4AEA40D2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this.agent.setValues(agent);</w:t>
      </w:r>
    </w:p>
    <w:p w14:paraId="17C58A30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this.settings.setValues(settings);</w:t>
      </w:r>
    </w:p>
    <w:p w14:paraId="10531B5F" w14:textId="77777777" w:rsidR="006E4703" w:rsidRDefault="006E4703" w:rsidP="006E4703">
      <w:pPr>
        <w:pStyle w:val="af1"/>
        <w:rPr>
          <w:lang w:eastAsia="en-US"/>
        </w:rPr>
      </w:pPr>
    </w:p>
    <w:p w14:paraId="5F4DCD5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this.department = departments.find(({ _id, name }) =&gt; this.visitor?.department === _id || this.visitor?.department === name);</w:t>
      </w:r>
    </w:p>
    <w:p w14:paraId="46CCA8C0" w14:textId="77777777" w:rsidR="006E4703" w:rsidRDefault="006E4703" w:rsidP="006E4703">
      <w:pPr>
        <w:pStyle w:val="af1"/>
        <w:rPr>
          <w:lang w:eastAsia="en-US"/>
        </w:rPr>
      </w:pPr>
    </w:p>
    <w:p w14:paraId="3472B58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this.ws.token = this.visitor.token;</w:t>
      </w:r>
    </w:p>
    <w:p w14:paraId="2FAAC579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this.api.token = this.visitor.token;</w:t>
      </w:r>
    </w:p>
    <w:p w14:paraId="45668D19" w14:textId="77777777" w:rsidR="006E4703" w:rsidRDefault="006E4703" w:rsidP="006E4703">
      <w:pPr>
        <w:pStyle w:val="af1"/>
        <w:rPr>
          <w:lang w:eastAsia="en-US"/>
        </w:rPr>
      </w:pPr>
    </w:p>
    <w:p w14:paraId="0A3FBF44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this.configIsLoaded = true;</w:t>
      </w:r>
    </w:p>
    <w:p w14:paraId="4A995C9C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78829C64" w14:textId="77777777" w:rsidR="006E4703" w:rsidRDefault="006E4703" w:rsidP="006E4703">
      <w:pPr>
        <w:pStyle w:val="af1"/>
        <w:rPr>
          <w:lang w:eastAsia="en-US"/>
        </w:rPr>
      </w:pPr>
    </w:p>
    <w:p w14:paraId="45B6B2B8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0CF32991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onIsOpenSync({ value }) {</w:t>
      </w:r>
    </w:p>
    <w:p w14:paraId="678E68A7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this.isOpen = value;</w:t>
      </w:r>
    </w:p>
    <w:p w14:paraId="5D51CBB9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2601581E" w14:textId="77777777" w:rsidR="006E4703" w:rsidRDefault="006E4703" w:rsidP="006E4703">
      <w:pPr>
        <w:pStyle w:val="af1"/>
        <w:rPr>
          <w:lang w:eastAsia="en-US"/>
        </w:rPr>
      </w:pPr>
    </w:p>
    <w:p w14:paraId="1C9E3D8F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toggle = () =&gt; {</w:t>
      </w:r>
    </w:p>
    <w:p w14:paraId="7DAC5570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    PostEventor.send('toggle-chat');</w:t>
      </w:r>
    </w:p>
    <w:p w14:paraId="57569642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2FCF4376" w14:textId="77777777" w:rsidR="006E4703" w:rsidRDefault="006E4703" w:rsidP="006E4703">
      <w:pPr>
        <w:pStyle w:val="af1"/>
        <w:rPr>
          <w:lang w:eastAsia="en-US"/>
        </w:rPr>
      </w:pPr>
      <w:r>
        <w:rPr>
          <w:lang w:eastAsia="en-US"/>
        </w:rPr>
        <w:t>}</w:t>
      </w:r>
    </w:p>
    <w:p w14:paraId="3D5BC568" w14:textId="77777777" w:rsidR="006E4703" w:rsidRDefault="006E4703" w:rsidP="006E4703">
      <w:pPr>
        <w:pStyle w:val="af1"/>
        <w:rPr>
          <w:lang w:eastAsia="en-US"/>
        </w:rPr>
      </w:pPr>
    </w:p>
    <w:p w14:paraId="06F93ED1" w14:textId="159FA35E" w:rsidR="00951CC9" w:rsidRDefault="006E4703" w:rsidP="006E4703">
      <w:pPr>
        <w:pStyle w:val="af1"/>
        <w:rPr>
          <w:lang w:eastAsia="en-US"/>
        </w:rPr>
      </w:pPr>
      <w:r>
        <w:rPr>
          <w:lang w:eastAsia="en-US"/>
        </w:rPr>
        <w:t>export default new Chat(LiveChatWS, LiveChatAPI);</w:t>
      </w:r>
    </w:p>
    <w:p w14:paraId="284B0AF7" w14:textId="77777777" w:rsidR="006E4703" w:rsidRDefault="006E4703" w:rsidP="006E4703">
      <w:pPr>
        <w:pStyle w:val="af1"/>
        <w:rPr>
          <w:lang w:eastAsia="en-US"/>
        </w:rPr>
      </w:pPr>
    </w:p>
    <w:p w14:paraId="77A7A094" w14:textId="24666339" w:rsidR="00EE12A0" w:rsidRPr="00951CC9" w:rsidRDefault="00EE6E8B" w:rsidP="00951CC9">
      <w:pPr>
        <w:rPr>
          <w:lang w:eastAsia="en-US"/>
        </w:rPr>
      </w:pPr>
      <w:r w:rsidRPr="00951CC9">
        <w:rPr>
          <w:lang w:eastAsia="en-US"/>
        </w:rPr>
        <w:t>В представленном классе объявлены следующие поля:</w:t>
      </w:r>
    </w:p>
    <w:p w14:paraId="19A848F7" w14:textId="4662F3D6" w:rsidR="00A91630" w:rsidRPr="00431841" w:rsidRDefault="003D0911" w:rsidP="008420E7">
      <w:pPr>
        <w:pStyle w:val="aa"/>
        <w:numPr>
          <w:ilvl w:val="0"/>
          <w:numId w:val="29"/>
        </w:numPr>
        <w:rPr>
          <w:lang w:eastAsia="en-US"/>
        </w:rPr>
      </w:pPr>
      <w:r>
        <w:rPr>
          <w:lang w:eastAsia="en-US"/>
        </w:rPr>
        <w:t>«</w:t>
      </w:r>
      <w:r w:rsidRPr="00362C6C">
        <w:rPr>
          <w:lang w:eastAsia="en-US"/>
        </w:rPr>
        <w:t xml:space="preserve">@observable </w:t>
      </w:r>
      <w:r w:rsidR="00A91630" w:rsidRPr="00A91630">
        <w:rPr>
          <w:lang w:val="en-US" w:eastAsia="en-US"/>
        </w:rPr>
        <w:t>propsIsLoaded</w:t>
      </w:r>
      <w:r>
        <w:rPr>
          <w:lang w:eastAsia="en-US"/>
        </w:rPr>
        <w:t>»</w:t>
      </w:r>
      <w:r w:rsidR="00A91630" w:rsidRPr="00431841">
        <w:rPr>
          <w:lang w:eastAsia="en-US"/>
        </w:rPr>
        <w:t xml:space="preserve"> </w:t>
      </w:r>
      <w:r w:rsidRPr="00431841">
        <w:rPr>
          <w:lang w:eastAsia="en-US"/>
        </w:rPr>
        <w:t>–</w:t>
      </w:r>
      <w:r w:rsidR="003B302E">
        <w:rPr>
          <w:lang w:eastAsia="en-US"/>
        </w:rPr>
        <w:t xml:space="preserve"> </w:t>
      </w:r>
      <w:r w:rsidR="00431841">
        <w:rPr>
          <w:lang w:eastAsia="en-US"/>
        </w:rPr>
        <w:t xml:space="preserve">поле, </w:t>
      </w:r>
      <w:r w:rsidR="008C76F2">
        <w:rPr>
          <w:lang w:eastAsia="en-US"/>
        </w:rPr>
        <w:t>обозначающее</w:t>
      </w:r>
      <w:r w:rsidR="00431841">
        <w:rPr>
          <w:lang w:eastAsia="en-US"/>
        </w:rPr>
        <w:t xml:space="preserve"> были ли получены и обработаны данные из родительского окна</w:t>
      </w:r>
      <w:r w:rsidR="00431841" w:rsidRPr="00431841">
        <w:rPr>
          <w:lang w:eastAsia="en-US"/>
        </w:rPr>
        <w:t>;</w:t>
      </w:r>
    </w:p>
    <w:p w14:paraId="6803D996" w14:textId="0E8A7ACC" w:rsidR="00A91630" w:rsidRPr="008C76F2" w:rsidRDefault="003D0911" w:rsidP="008420E7">
      <w:pPr>
        <w:pStyle w:val="aa"/>
        <w:numPr>
          <w:ilvl w:val="0"/>
          <w:numId w:val="29"/>
        </w:numPr>
        <w:rPr>
          <w:lang w:eastAsia="en-US"/>
        </w:rPr>
      </w:pPr>
      <w:r>
        <w:rPr>
          <w:lang w:eastAsia="en-US"/>
        </w:rPr>
        <w:t>«</w:t>
      </w:r>
      <w:r w:rsidRPr="00362C6C">
        <w:rPr>
          <w:lang w:eastAsia="en-US"/>
        </w:rPr>
        <w:t xml:space="preserve">@observable </w:t>
      </w:r>
      <w:r w:rsidR="00A91630" w:rsidRPr="00A91630">
        <w:rPr>
          <w:lang w:val="en-US" w:eastAsia="en-US"/>
        </w:rPr>
        <w:t>isReady</w:t>
      </w:r>
      <w:r>
        <w:rPr>
          <w:lang w:eastAsia="en-US"/>
        </w:rPr>
        <w:t>»</w:t>
      </w:r>
      <w:r w:rsidR="00A91630" w:rsidRPr="008C76F2">
        <w:rPr>
          <w:lang w:eastAsia="en-US"/>
        </w:rPr>
        <w:t xml:space="preserve"> </w:t>
      </w:r>
      <w:r w:rsidRPr="008C76F2">
        <w:rPr>
          <w:lang w:eastAsia="en-US"/>
        </w:rPr>
        <w:t>–</w:t>
      </w:r>
      <w:r w:rsidR="008C76F2" w:rsidRPr="008C76F2">
        <w:rPr>
          <w:lang w:eastAsia="en-US"/>
        </w:rPr>
        <w:t xml:space="preserve"> </w:t>
      </w:r>
      <w:r w:rsidR="008C76F2">
        <w:rPr>
          <w:lang w:eastAsia="en-US"/>
        </w:rPr>
        <w:t>поле, обозначающее был ли проинициализирован чат</w:t>
      </w:r>
      <w:r w:rsidR="008C76F2" w:rsidRPr="008C76F2">
        <w:rPr>
          <w:lang w:eastAsia="en-US"/>
        </w:rPr>
        <w:t>;</w:t>
      </w:r>
    </w:p>
    <w:p w14:paraId="76BF2F9F" w14:textId="7E20486D" w:rsidR="00A91630" w:rsidRPr="00AA6BB2" w:rsidRDefault="003D0911" w:rsidP="008420E7">
      <w:pPr>
        <w:pStyle w:val="aa"/>
        <w:numPr>
          <w:ilvl w:val="0"/>
          <w:numId w:val="29"/>
        </w:numPr>
        <w:rPr>
          <w:lang w:eastAsia="en-US"/>
        </w:rPr>
      </w:pPr>
      <w:r>
        <w:rPr>
          <w:lang w:eastAsia="en-US"/>
        </w:rPr>
        <w:t>«</w:t>
      </w:r>
      <w:r w:rsidRPr="00362C6C">
        <w:rPr>
          <w:lang w:eastAsia="en-US"/>
        </w:rPr>
        <w:t xml:space="preserve">@observable </w:t>
      </w:r>
      <w:r w:rsidR="00A91630" w:rsidRPr="00A91630">
        <w:rPr>
          <w:lang w:val="en-US" w:eastAsia="en-US"/>
        </w:rPr>
        <w:t>configIsLoaded</w:t>
      </w:r>
      <w:r>
        <w:rPr>
          <w:lang w:eastAsia="en-US"/>
        </w:rPr>
        <w:t>» –</w:t>
      </w:r>
      <w:r w:rsidR="00AA6BB2">
        <w:rPr>
          <w:lang w:eastAsia="en-US"/>
        </w:rPr>
        <w:t xml:space="preserve"> поле, обозначающее была ли загружена конфигурация чата</w:t>
      </w:r>
      <w:r w:rsidR="00AA6BB2" w:rsidRPr="00AA6BB2">
        <w:rPr>
          <w:lang w:eastAsia="en-US"/>
        </w:rPr>
        <w:t>;</w:t>
      </w:r>
    </w:p>
    <w:p w14:paraId="1F92E8B1" w14:textId="322C9E7A" w:rsidR="00A91630" w:rsidRPr="00AA6BB2" w:rsidRDefault="003D0911" w:rsidP="008420E7">
      <w:pPr>
        <w:pStyle w:val="aa"/>
        <w:numPr>
          <w:ilvl w:val="0"/>
          <w:numId w:val="29"/>
        </w:numPr>
        <w:rPr>
          <w:lang w:eastAsia="en-US"/>
        </w:rPr>
      </w:pPr>
      <w:r>
        <w:rPr>
          <w:lang w:eastAsia="en-US"/>
        </w:rPr>
        <w:t>«</w:t>
      </w:r>
      <w:r w:rsidRPr="00362C6C">
        <w:rPr>
          <w:lang w:eastAsia="en-US"/>
        </w:rPr>
        <w:t xml:space="preserve">@observable </w:t>
      </w:r>
      <w:r w:rsidR="00A91630" w:rsidRPr="00A91630">
        <w:rPr>
          <w:lang w:val="en-US" w:eastAsia="en-US"/>
        </w:rPr>
        <w:t>wsIsOpen</w:t>
      </w:r>
      <w:r>
        <w:rPr>
          <w:lang w:eastAsia="en-US"/>
        </w:rPr>
        <w:t>» –</w:t>
      </w:r>
      <w:r w:rsidR="00AA6BB2" w:rsidRPr="00AA6BB2">
        <w:rPr>
          <w:lang w:eastAsia="en-US"/>
        </w:rPr>
        <w:t xml:space="preserve"> </w:t>
      </w:r>
      <w:r w:rsidR="00AA6BB2">
        <w:rPr>
          <w:lang w:eastAsia="en-US"/>
        </w:rPr>
        <w:t xml:space="preserve">поле, обозначающее было ли открыто </w:t>
      </w:r>
      <w:r w:rsidR="00AA6BB2">
        <w:rPr>
          <w:lang w:val="en-US" w:eastAsia="en-US"/>
        </w:rPr>
        <w:t>WebSocket</w:t>
      </w:r>
      <w:r w:rsidR="00AA6BB2" w:rsidRPr="00AA6BB2">
        <w:rPr>
          <w:lang w:eastAsia="en-US"/>
        </w:rPr>
        <w:t xml:space="preserve"> </w:t>
      </w:r>
      <w:r w:rsidR="00AA6BB2">
        <w:rPr>
          <w:lang w:eastAsia="en-US"/>
        </w:rPr>
        <w:t>соединение</w:t>
      </w:r>
      <w:r w:rsidR="00E612EA">
        <w:rPr>
          <w:lang w:eastAsia="en-US"/>
        </w:rPr>
        <w:t xml:space="preserve"> с сервером</w:t>
      </w:r>
      <w:r w:rsidR="00AA6BB2" w:rsidRPr="00AA6BB2">
        <w:rPr>
          <w:lang w:eastAsia="en-US"/>
        </w:rPr>
        <w:t>;</w:t>
      </w:r>
    </w:p>
    <w:p w14:paraId="22528309" w14:textId="5B00050B" w:rsidR="00A91630" w:rsidRPr="00AA6BB2" w:rsidRDefault="003D0911" w:rsidP="008420E7">
      <w:pPr>
        <w:pStyle w:val="aa"/>
        <w:numPr>
          <w:ilvl w:val="0"/>
          <w:numId w:val="29"/>
        </w:numPr>
        <w:rPr>
          <w:lang w:eastAsia="en-US"/>
        </w:rPr>
      </w:pPr>
      <w:r>
        <w:rPr>
          <w:lang w:eastAsia="en-US"/>
        </w:rPr>
        <w:t>«</w:t>
      </w:r>
      <w:r w:rsidRPr="00362C6C">
        <w:rPr>
          <w:lang w:eastAsia="en-US"/>
        </w:rPr>
        <w:t xml:space="preserve">@observable </w:t>
      </w:r>
      <w:r w:rsidR="00A91630" w:rsidRPr="00A91630">
        <w:rPr>
          <w:lang w:val="en-US" w:eastAsia="en-US"/>
        </w:rPr>
        <w:t>isOpen</w:t>
      </w:r>
      <w:r>
        <w:rPr>
          <w:lang w:eastAsia="en-US"/>
        </w:rPr>
        <w:t>» –</w:t>
      </w:r>
      <w:r w:rsidR="00A91630" w:rsidRPr="00AA6BB2">
        <w:rPr>
          <w:lang w:eastAsia="en-US"/>
        </w:rPr>
        <w:t xml:space="preserve"> </w:t>
      </w:r>
      <w:r w:rsidR="00AA6BB2">
        <w:rPr>
          <w:lang w:eastAsia="en-US"/>
        </w:rPr>
        <w:t>поле, обозначающее открыт или скрыт чат в данный момент. Значение «</w:t>
      </w:r>
      <w:r w:rsidR="00AA6BB2">
        <w:rPr>
          <w:lang w:val="en-US" w:eastAsia="en-US"/>
        </w:rPr>
        <w:t>true</w:t>
      </w:r>
      <w:r w:rsidR="00AA6BB2">
        <w:rPr>
          <w:lang w:eastAsia="en-US"/>
        </w:rPr>
        <w:t>» обозначает, что чат открыт. Значение «</w:t>
      </w:r>
      <w:r w:rsidR="00AA6BB2">
        <w:rPr>
          <w:lang w:val="en-US" w:eastAsia="en-US"/>
        </w:rPr>
        <w:t>false</w:t>
      </w:r>
      <w:r w:rsidR="00AA6BB2">
        <w:rPr>
          <w:lang w:eastAsia="en-US"/>
        </w:rPr>
        <w:t>» – закрыт</w:t>
      </w:r>
      <w:r w:rsidR="00EF2FA4">
        <w:rPr>
          <w:lang w:val="en-US" w:eastAsia="en-US"/>
        </w:rPr>
        <w:t>;</w:t>
      </w:r>
    </w:p>
    <w:p w14:paraId="3B4CDD42" w14:textId="323A95CC" w:rsidR="00A91630" w:rsidRPr="001366DF" w:rsidRDefault="00A91630" w:rsidP="008420E7">
      <w:pPr>
        <w:pStyle w:val="aa"/>
        <w:numPr>
          <w:ilvl w:val="0"/>
          <w:numId w:val="29"/>
        </w:numPr>
        <w:rPr>
          <w:lang w:eastAsia="en-US"/>
        </w:rPr>
      </w:pPr>
      <w:r w:rsidRPr="00A91630">
        <w:rPr>
          <w:lang w:val="en-US" w:eastAsia="en-US"/>
        </w:rPr>
        <w:lastRenderedPageBreak/>
        <w:t>department</w:t>
      </w:r>
      <w:r w:rsidR="001366DF">
        <w:rPr>
          <w:lang w:eastAsia="en-US"/>
        </w:rPr>
        <w:t xml:space="preserve"> – поле, </w:t>
      </w:r>
      <w:r w:rsidR="00042E9B">
        <w:rPr>
          <w:lang w:eastAsia="en-US"/>
        </w:rPr>
        <w:t>необходимое для хранения данных об</w:t>
      </w:r>
      <w:r w:rsidR="001366DF">
        <w:rPr>
          <w:lang w:eastAsia="en-US"/>
        </w:rPr>
        <w:t xml:space="preserve"> установленн</w:t>
      </w:r>
      <w:r w:rsidR="00042E9B">
        <w:rPr>
          <w:lang w:eastAsia="en-US"/>
        </w:rPr>
        <w:t>ом</w:t>
      </w:r>
      <w:r w:rsidR="001366DF">
        <w:rPr>
          <w:lang w:eastAsia="en-US"/>
        </w:rPr>
        <w:t xml:space="preserve"> для данного чата департамент</w:t>
      </w:r>
      <w:r w:rsidR="00865FC6">
        <w:rPr>
          <w:lang w:eastAsia="en-US"/>
        </w:rPr>
        <w:t>е</w:t>
      </w:r>
      <w:r w:rsidR="001366DF">
        <w:rPr>
          <w:lang w:eastAsia="en-US"/>
        </w:rPr>
        <w:t xml:space="preserve">. Под департаментом подразумевается отдел </w:t>
      </w:r>
      <w:r w:rsidR="00865FC6">
        <w:rPr>
          <w:lang w:eastAsia="en-US"/>
        </w:rPr>
        <w:t xml:space="preserve">службы </w:t>
      </w:r>
      <w:r w:rsidR="001366DF">
        <w:rPr>
          <w:lang w:eastAsia="en-US"/>
        </w:rPr>
        <w:t xml:space="preserve">поддержки, </w:t>
      </w:r>
      <w:r w:rsidR="00EF2FA4">
        <w:rPr>
          <w:lang w:eastAsia="en-US"/>
        </w:rPr>
        <w:t>в который будет направлено обращение пользователя</w:t>
      </w:r>
      <w:r w:rsidR="00D53537">
        <w:rPr>
          <w:lang w:eastAsia="en-US"/>
        </w:rPr>
        <w:t>. Это необходимо, поскольку существует множество различных отделов</w:t>
      </w:r>
      <w:r w:rsidR="00A5464B">
        <w:rPr>
          <w:lang w:eastAsia="en-US"/>
        </w:rPr>
        <w:t xml:space="preserve"> службы поддержки</w:t>
      </w:r>
      <w:r w:rsidR="00D53537">
        <w:rPr>
          <w:lang w:eastAsia="en-US"/>
        </w:rPr>
        <w:t>, таких как</w:t>
      </w:r>
      <w:r w:rsidR="00EF2FA4">
        <w:rPr>
          <w:lang w:eastAsia="en-US"/>
        </w:rPr>
        <w:t xml:space="preserve"> </w:t>
      </w:r>
      <w:r w:rsidR="00D53537">
        <w:rPr>
          <w:lang w:eastAsia="en-US"/>
        </w:rPr>
        <w:t>«отдел поддержки пользователей», «отдел поддержки партнеров» и другие</w:t>
      </w:r>
      <w:r w:rsidRPr="001366DF">
        <w:rPr>
          <w:lang w:eastAsia="en-US"/>
        </w:rPr>
        <w:t>;</w:t>
      </w:r>
    </w:p>
    <w:p w14:paraId="05556236" w14:textId="42444CB7" w:rsidR="00A91630" w:rsidRPr="00795CFA" w:rsidRDefault="00A91630" w:rsidP="008420E7">
      <w:pPr>
        <w:pStyle w:val="aa"/>
        <w:numPr>
          <w:ilvl w:val="0"/>
          <w:numId w:val="29"/>
        </w:numPr>
        <w:rPr>
          <w:lang w:eastAsia="en-US"/>
        </w:rPr>
      </w:pPr>
      <w:r w:rsidRPr="00A91630">
        <w:rPr>
          <w:lang w:val="en-US" w:eastAsia="en-US"/>
        </w:rPr>
        <w:t>hasAlreadyBeenInit</w:t>
      </w:r>
      <w:r w:rsidR="00795CFA">
        <w:rPr>
          <w:lang w:eastAsia="en-US"/>
        </w:rPr>
        <w:t xml:space="preserve"> – поле, обозначающее что чат ранее уже когда-либо был проинициализирован</w:t>
      </w:r>
      <w:r w:rsidR="00795CFA" w:rsidRPr="00795CFA">
        <w:rPr>
          <w:lang w:eastAsia="en-US"/>
        </w:rPr>
        <w:t>;</w:t>
      </w:r>
    </w:p>
    <w:p w14:paraId="37A56CF6" w14:textId="0FE421B8" w:rsidR="00A91630" w:rsidRPr="00795CFA" w:rsidRDefault="00A91630" w:rsidP="008420E7">
      <w:pPr>
        <w:pStyle w:val="aa"/>
        <w:numPr>
          <w:ilvl w:val="0"/>
          <w:numId w:val="29"/>
        </w:numPr>
        <w:rPr>
          <w:lang w:eastAsia="en-US"/>
        </w:rPr>
      </w:pPr>
      <w:r w:rsidRPr="00A91630">
        <w:rPr>
          <w:lang w:val="en-US" w:eastAsia="en-US"/>
        </w:rPr>
        <w:t>api</w:t>
      </w:r>
      <w:r w:rsidR="00795CFA" w:rsidRPr="00795CFA">
        <w:rPr>
          <w:lang w:eastAsia="en-US"/>
        </w:rPr>
        <w:t xml:space="preserve"> – </w:t>
      </w:r>
      <w:r w:rsidR="00795CFA">
        <w:rPr>
          <w:lang w:eastAsia="en-US"/>
        </w:rPr>
        <w:t xml:space="preserve">поле, в котором хранится экземпляр класса </w:t>
      </w:r>
      <w:r w:rsidR="00795CFA">
        <w:rPr>
          <w:lang w:val="en-US" w:eastAsia="en-US"/>
        </w:rPr>
        <w:t>LivechatAPI</w:t>
      </w:r>
      <w:r w:rsidR="00795CFA" w:rsidRPr="00795CFA">
        <w:rPr>
          <w:lang w:eastAsia="en-US"/>
        </w:rPr>
        <w:t>;</w:t>
      </w:r>
    </w:p>
    <w:p w14:paraId="5219FDD3" w14:textId="77FB5992" w:rsidR="00EE6E8B" w:rsidRPr="00795CFA" w:rsidRDefault="00A91630" w:rsidP="008420E7">
      <w:pPr>
        <w:pStyle w:val="aa"/>
        <w:numPr>
          <w:ilvl w:val="0"/>
          <w:numId w:val="29"/>
        </w:numPr>
        <w:rPr>
          <w:lang w:eastAsia="en-US"/>
        </w:rPr>
      </w:pPr>
      <w:r w:rsidRPr="00A91630">
        <w:rPr>
          <w:lang w:val="en-US" w:eastAsia="en-US"/>
        </w:rPr>
        <w:t>ws</w:t>
      </w:r>
      <w:r w:rsidR="00795CFA" w:rsidRPr="00795CFA">
        <w:rPr>
          <w:lang w:eastAsia="en-US"/>
        </w:rPr>
        <w:t xml:space="preserve"> – </w:t>
      </w:r>
      <w:r w:rsidR="00795CFA">
        <w:rPr>
          <w:lang w:eastAsia="en-US"/>
        </w:rPr>
        <w:t xml:space="preserve">поле, в котором хранится экземпляр класса </w:t>
      </w:r>
      <w:r w:rsidR="00795CFA">
        <w:rPr>
          <w:lang w:val="en-US" w:eastAsia="en-US"/>
        </w:rPr>
        <w:t>LivechatWS</w:t>
      </w:r>
      <w:r w:rsidR="0008586F" w:rsidRPr="0008586F">
        <w:rPr>
          <w:lang w:eastAsia="en-US"/>
        </w:rPr>
        <w:t>.</w:t>
      </w:r>
    </w:p>
    <w:p w14:paraId="43C2D07F" w14:textId="0EB0FF50" w:rsidR="00EE12A0" w:rsidRPr="0093533D" w:rsidRDefault="00D43CD8" w:rsidP="00D43CD8">
      <w:pPr>
        <w:rPr>
          <w:lang w:eastAsia="en-US"/>
        </w:rPr>
      </w:pPr>
      <w:r>
        <w:rPr>
          <w:lang w:eastAsia="en-US"/>
        </w:rPr>
        <w:t xml:space="preserve">Некоторые из объявленных полей помечены декоратором </w:t>
      </w:r>
      <w:r>
        <w:rPr>
          <w:lang w:val="en-US" w:eastAsia="en-US"/>
        </w:rPr>
        <w:t>observable</w:t>
      </w:r>
      <w:r>
        <w:rPr>
          <w:lang w:eastAsia="en-US"/>
        </w:rPr>
        <w:t xml:space="preserve">, который предоставляется библиотекой </w:t>
      </w:r>
      <w:r>
        <w:rPr>
          <w:lang w:val="en-US" w:eastAsia="en-US"/>
        </w:rPr>
        <w:t>MobX</w:t>
      </w:r>
      <w:r>
        <w:rPr>
          <w:lang w:eastAsia="en-US"/>
        </w:rPr>
        <w:t xml:space="preserve"> и предписывает ей отслеживать изменение значения данного поля. Это необходимо, чтобы в </w:t>
      </w:r>
      <w:r>
        <w:rPr>
          <w:lang w:val="en-US" w:eastAsia="en-US"/>
        </w:rPr>
        <w:t>React</w:t>
      </w:r>
      <w:r w:rsidRPr="00D43CD8">
        <w:rPr>
          <w:lang w:eastAsia="en-US"/>
        </w:rPr>
        <w:t>-</w:t>
      </w:r>
      <w:r>
        <w:rPr>
          <w:lang w:eastAsia="en-US"/>
        </w:rPr>
        <w:t>компонентах приложения можно было отслеживать изменения данных полей и на основе их значений отображать различный пользовательский интерфейс.</w:t>
      </w:r>
      <w:r w:rsidR="0093533D">
        <w:rPr>
          <w:lang w:eastAsia="en-US"/>
        </w:rPr>
        <w:t xml:space="preserve"> Множество полей, отмеченных как «отслеживаемые» (англ. </w:t>
      </w:r>
      <w:r w:rsidR="0093533D">
        <w:rPr>
          <w:lang w:val="en-US" w:eastAsia="en-US"/>
        </w:rPr>
        <w:t>observable</w:t>
      </w:r>
      <w:r w:rsidR="0093533D" w:rsidRPr="0093533D">
        <w:rPr>
          <w:lang w:eastAsia="en-US"/>
        </w:rPr>
        <w:t>)</w:t>
      </w:r>
      <w:r w:rsidR="0093533D">
        <w:rPr>
          <w:lang w:eastAsia="en-US"/>
        </w:rPr>
        <w:t xml:space="preserve"> называют состоянием приложения.</w:t>
      </w:r>
    </w:p>
    <w:p w14:paraId="0A5CB868" w14:textId="6B107DEE" w:rsidR="00E74B87" w:rsidRDefault="00955650" w:rsidP="00D43CD8">
      <w:pPr>
        <w:rPr>
          <w:lang w:eastAsia="en-US"/>
        </w:rPr>
      </w:pPr>
      <w:r>
        <w:rPr>
          <w:lang w:eastAsia="en-US"/>
        </w:rPr>
        <w:t>Также в классе объявлены следующие методы:</w:t>
      </w:r>
    </w:p>
    <w:p w14:paraId="2EEE1035" w14:textId="153AD260" w:rsidR="00656D27" w:rsidRDefault="00955650" w:rsidP="008420E7">
      <w:pPr>
        <w:pStyle w:val="aa"/>
        <w:numPr>
          <w:ilvl w:val="0"/>
          <w:numId w:val="30"/>
        </w:numPr>
        <w:rPr>
          <w:lang w:eastAsia="en-US"/>
        </w:rPr>
      </w:pPr>
      <w:r w:rsidRPr="008D6630">
        <w:rPr>
          <w:lang w:val="en-US" w:eastAsia="en-US"/>
        </w:rPr>
        <w:t>constructor</w:t>
      </w:r>
      <w:r>
        <w:rPr>
          <w:lang w:eastAsia="en-US"/>
        </w:rPr>
        <w:t xml:space="preserve"> – специальный метод, вызываемый при создании экземпляра класса. В данном методе выполняется инициализация различных полей класса, создание хранилищ и регистрация обработчиков различных событий</w:t>
      </w:r>
      <w:r w:rsidR="00656D27" w:rsidRPr="00656D27">
        <w:rPr>
          <w:lang w:eastAsia="en-US"/>
        </w:rPr>
        <w:t>;</w:t>
      </w:r>
    </w:p>
    <w:p w14:paraId="5A9386CE" w14:textId="5BBA422C" w:rsidR="00656D27" w:rsidRDefault="00656D27" w:rsidP="008420E7">
      <w:pPr>
        <w:pStyle w:val="aa"/>
        <w:numPr>
          <w:ilvl w:val="0"/>
          <w:numId w:val="30"/>
        </w:numPr>
        <w:rPr>
          <w:lang w:eastAsia="en-US"/>
        </w:rPr>
      </w:pPr>
      <w:r w:rsidRPr="00656D27">
        <w:rPr>
          <w:lang w:eastAsia="en-US"/>
        </w:rPr>
        <w:t>onWSClose</w:t>
      </w:r>
      <w:r>
        <w:rPr>
          <w:lang w:eastAsia="en-US"/>
        </w:rPr>
        <w:t xml:space="preserve"> – </w:t>
      </w:r>
      <w:r w:rsidR="008D6630">
        <w:rPr>
          <w:lang w:eastAsia="en-US"/>
        </w:rPr>
        <w:t xml:space="preserve">обработчик закрытия </w:t>
      </w:r>
      <w:r w:rsidR="008D6630" w:rsidRPr="008D6630">
        <w:rPr>
          <w:lang w:val="en-US" w:eastAsia="en-US"/>
        </w:rPr>
        <w:t>WebSocket</w:t>
      </w:r>
      <w:r w:rsidR="008D6630" w:rsidRPr="008D6630">
        <w:rPr>
          <w:lang w:eastAsia="en-US"/>
        </w:rPr>
        <w:t xml:space="preserve"> </w:t>
      </w:r>
      <w:r w:rsidR="008D6630">
        <w:rPr>
          <w:lang w:eastAsia="en-US"/>
        </w:rPr>
        <w:t>соединения</w:t>
      </w:r>
      <w:r w:rsidR="008D6630" w:rsidRPr="008D6630">
        <w:rPr>
          <w:lang w:eastAsia="en-US"/>
        </w:rPr>
        <w:t>;</w:t>
      </w:r>
    </w:p>
    <w:p w14:paraId="4C1F870C" w14:textId="13897B69" w:rsidR="008D6630" w:rsidRDefault="008D6630" w:rsidP="008420E7">
      <w:pPr>
        <w:pStyle w:val="aa"/>
        <w:numPr>
          <w:ilvl w:val="0"/>
          <w:numId w:val="30"/>
        </w:numPr>
        <w:rPr>
          <w:lang w:eastAsia="en-US"/>
        </w:rPr>
      </w:pPr>
      <w:r w:rsidRPr="008D6630">
        <w:rPr>
          <w:lang w:eastAsia="en-US"/>
        </w:rPr>
        <w:t>onWSOpen</w:t>
      </w:r>
      <w:r>
        <w:rPr>
          <w:lang w:eastAsia="en-US"/>
        </w:rPr>
        <w:t xml:space="preserve"> – обработчик открытия </w:t>
      </w:r>
      <w:r w:rsidRPr="008D6630">
        <w:rPr>
          <w:lang w:val="en-US" w:eastAsia="en-US"/>
        </w:rPr>
        <w:t>WebSocket</w:t>
      </w:r>
      <w:r w:rsidRPr="008D6630">
        <w:rPr>
          <w:lang w:eastAsia="en-US"/>
        </w:rPr>
        <w:t xml:space="preserve"> </w:t>
      </w:r>
      <w:r>
        <w:rPr>
          <w:lang w:eastAsia="en-US"/>
        </w:rPr>
        <w:t>соединения</w:t>
      </w:r>
      <w:r w:rsidRPr="008D6630">
        <w:rPr>
          <w:lang w:eastAsia="en-US"/>
        </w:rPr>
        <w:t>;</w:t>
      </w:r>
    </w:p>
    <w:p w14:paraId="6635020C" w14:textId="1C50346D" w:rsidR="00D71E83" w:rsidRDefault="00790D6F" w:rsidP="008420E7">
      <w:pPr>
        <w:pStyle w:val="aa"/>
        <w:numPr>
          <w:ilvl w:val="0"/>
          <w:numId w:val="30"/>
        </w:numPr>
        <w:rPr>
          <w:lang w:eastAsia="en-US"/>
        </w:rPr>
      </w:pPr>
      <w:r w:rsidRPr="00790D6F">
        <w:rPr>
          <w:lang w:eastAsia="en-US"/>
        </w:rPr>
        <w:t>onSetProps</w:t>
      </w:r>
      <w:r>
        <w:rPr>
          <w:lang w:eastAsia="en-US"/>
        </w:rPr>
        <w:t xml:space="preserve"> – обработчик полученных от родительского окна данных</w:t>
      </w:r>
      <w:r w:rsidRPr="00790D6F">
        <w:rPr>
          <w:lang w:eastAsia="en-US"/>
        </w:rPr>
        <w:t>;</w:t>
      </w:r>
    </w:p>
    <w:p w14:paraId="56F7E42A" w14:textId="4BF805CD" w:rsidR="00790D6F" w:rsidRDefault="00790D6F" w:rsidP="008420E7">
      <w:pPr>
        <w:pStyle w:val="aa"/>
        <w:numPr>
          <w:ilvl w:val="0"/>
          <w:numId w:val="30"/>
        </w:numPr>
        <w:rPr>
          <w:lang w:eastAsia="en-US"/>
        </w:rPr>
      </w:pPr>
      <w:r w:rsidRPr="00790D6F">
        <w:rPr>
          <w:lang w:eastAsia="en-US"/>
        </w:rPr>
        <w:t>init</w:t>
      </w:r>
      <w:r>
        <w:rPr>
          <w:lang w:eastAsia="en-US"/>
        </w:rPr>
        <w:t xml:space="preserve"> – метод, выполняющий инициализацию чата</w:t>
      </w:r>
      <w:r w:rsidRPr="00790D6F">
        <w:rPr>
          <w:lang w:eastAsia="en-US"/>
        </w:rPr>
        <w:t>;</w:t>
      </w:r>
    </w:p>
    <w:p w14:paraId="0D30AA2C" w14:textId="050358E7" w:rsidR="00790D6F" w:rsidRDefault="00790D6F" w:rsidP="008420E7">
      <w:pPr>
        <w:pStyle w:val="aa"/>
        <w:numPr>
          <w:ilvl w:val="0"/>
          <w:numId w:val="30"/>
        </w:numPr>
        <w:rPr>
          <w:lang w:eastAsia="en-US"/>
        </w:rPr>
      </w:pPr>
      <w:r w:rsidRPr="00790D6F">
        <w:rPr>
          <w:lang w:eastAsia="en-US"/>
        </w:rPr>
        <w:t>loadConfig</w:t>
      </w:r>
      <w:r>
        <w:rPr>
          <w:lang w:eastAsia="en-US"/>
        </w:rPr>
        <w:t xml:space="preserve"> – метод, выполняющий загрузку конфигурации чата</w:t>
      </w:r>
      <w:r w:rsidRPr="00790D6F">
        <w:rPr>
          <w:lang w:eastAsia="en-US"/>
        </w:rPr>
        <w:t>;</w:t>
      </w:r>
    </w:p>
    <w:p w14:paraId="06178D4B" w14:textId="6C7637B5" w:rsidR="00790D6F" w:rsidRDefault="00790D6F" w:rsidP="008420E7">
      <w:pPr>
        <w:pStyle w:val="aa"/>
        <w:numPr>
          <w:ilvl w:val="0"/>
          <w:numId w:val="30"/>
        </w:numPr>
        <w:rPr>
          <w:lang w:eastAsia="en-US"/>
        </w:rPr>
      </w:pPr>
      <w:r w:rsidRPr="00790D6F">
        <w:rPr>
          <w:lang w:eastAsia="en-US"/>
        </w:rPr>
        <w:t>onIsOpenSync</w:t>
      </w:r>
      <w:r>
        <w:rPr>
          <w:lang w:eastAsia="en-US"/>
        </w:rPr>
        <w:t xml:space="preserve"> – обработчик события открытия и сокрытия</w:t>
      </w:r>
      <w:r w:rsidRPr="00790D6F">
        <w:rPr>
          <w:lang w:eastAsia="en-US"/>
        </w:rPr>
        <w:t xml:space="preserve"> </w:t>
      </w:r>
      <w:r>
        <w:rPr>
          <w:lang w:eastAsia="en-US"/>
        </w:rPr>
        <w:t>окна чата</w:t>
      </w:r>
      <w:r w:rsidRPr="00790D6F">
        <w:rPr>
          <w:lang w:eastAsia="en-US"/>
        </w:rPr>
        <w:t>;</w:t>
      </w:r>
    </w:p>
    <w:p w14:paraId="50102531" w14:textId="0E4417E3" w:rsidR="00790D6F" w:rsidRDefault="00D13312" w:rsidP="008420E7">
      <w:pPr>
        <w:pStyle w:val="aa"/>
        <w:numPr>
          <w:ilvl w:val="0"/>
          <w:numId w:val="30"/>
        </w:numPr>
        <w:rPr>
          <w:lang w:eastAsia="en-US"/>
        </w:rPr>
      </w:pPr>
      <w:r w:rsidRPr="00D13312">
        <w:rPr>
          <w:lang w:eastAsia="en-US"/>
        </w:rPr>
        <w:t>toggle</w:t>
      </w:r>
      <w:r>
        <w:rPr>
          <w:lang w:eastAsia="en-US"/>
        </w:rPr>
        <w:t xml:space="preserve"> – метод, вызывающий событи</w:t>
      </w:r>
      <w:r w:rsidR="005D20EE">
        <w:rPr>
          <w:lang w:eastAsia="en-US"/>
        </w:rPr>
        <w:t>е, необходимое для</w:t>
      </w:r>
      <w:r>
        <w:rPr>
          <w:lang w:eastAsia="en-US"/>
        </w:rPr>
        <w:t xml:space="preserve"> изменения состояния открытия или сокрытия чата на противоположное</w:t>
      </w:r>
      <w:r w:rsidRPr="00D13312">
        <w:rPr>
          <w:lang w:eastAsia="en-US"/>
        </w:rPr>
        <w:t>.</w:t>
      </w:r>
    </w:p>
    <w:p w14:paraId="4282E8E6" w14:textId="0DBE6277" w:rsidR="00426EE8" w:rsidRPr="00426EE8" w:rsidRDefault="00426EE8" w:rsidP="00426EE8">
      <w:pPr>
        <w:rPr>
          <w:lang w:eastAsia="en-US"/>
        </w:rPr>
      </w:pPr>
      <w:r>
        <w:rPr>
          <w:lang w:eastAsia="en-US"/>
        </w:rPr>
        <w:lastRenderedPageBreak/>
        <w:t xml:space="preserve">Некоторые методы данного класса помечены с помощью декоратора </w:t>
      </w:r>
      <w:r>
        <w:rPr>
          <w:lang w:val="en-US" w:eastAsia="en-US"/>
        </w:rPr>
        <w:t>action</w:t>
      </w:r>
      <w:r>
        <w:rPr>
          <w:lang w:eastAsia="en-US"/>
        </w:rPr>
        <w:t xml:space="preserve">, который сообщает </w:t>
      </w:r>
      <w:r>
        <w:rPr>
          <w:lang w:val="en-US" w:eastAsia="en-US"/>
        </w:rPr>
        <w:t>MobX</w:t>
      </w:r>
      <w:r w:rsidRPr="00426EE8">
        <w:rPr>
          <w:lang w:eastAsia="en-US"/>
        </w:rPr>
        <w:t xml:space="preserve"> </w:t>
      </w:r>
      <w:r>
        <w:rPr>
          <w:lang w:eastAsia="en-US"/>
        </w:rPr>
        <w:t>о том, что данный метод изменяет значени</w:t>
      </w:r>
      <w:r w:rsidR="00CC2510">
        <w:rPr>
          <w:lang w:eastAsia="en-US"/>
        </w:rPr>
        <w:t>я</w:t>
      </w:r>
      <w:r>
        <w:rPr>
          <w:lang w:eastAsia="en-US"/>
        </w:rPr>
        <w:t xml:space="preserve"> отслеживаемых полей</w:t>
      </w:r>
      <w:r w:rsidR="006A7BE8">
        <w:rPr>
          <w:lang w:eastAsia="en-US"/>
        </w:rPr>
        <w:t>.</w:t>
      </w:r>
    </w:p>
    <w:p w14:paraId="5AC98DC6" w14:textId="33BFB4E6" w:rsidR="00733D91" w:rsidRDefault="00733D91" w:rsidP="00733D91">
      <w:pPr>
        <w:rPr>
          <w:lang w:eastAsia="en-US"/>
        </w:rPr>
      </w:pPr>
      <w:r>
        <w:rPr>
          <w:lang w:eastAsia="en-US"/>
        </w:rPr>
        <w:t xml:space="preserve">Таким образом, реализован объект </w:t>
      </w:r>
      <w:r>
        <w:rPr>
          <w:lang w:val="en-US" w:eastAsia="en-US"/>
        </w:rPr>
        <w:t>Chat</w:t>
      </w:r>
      <w:r>
        <w:rPr>
          <w:lang w:eastAsia="en-US"/>
        </w:rPr>
        <w:t>, выступающий в роли корневого хранилища, включающего в себя все остальные</w:t>
      </w:r>
      <w:r w:rsidR="00B03FD3">
        <w:rPr>
          <w:lang w:eastAsia="en-US"/>
        </w:rPr>
        <w:t xml:space="preserve"> хранилища</w:t>
      </w:r>
      <w:r>
        <w:rPr>
          <w:lang w:eastAsia="en-US"/>
        </w:rPr>
        <w:t xml:space="preserve">. </w:t>
      </w:r>
      <w:r w:rsidR="00EE6D26">
        <w:rPr>
          <w:lang w:eastAsia="en-US"/>
        </w:rPr>
        <w:t>Помимо этого, д</w:t>
      </w:r>
      <w:r>
        <w:rPr>
          <w:lang w:eastAsia="en-US"/>
        </w:rPr>
        <w:t>анный объект содержит различные состояния и методы</w:t>
      </w:r>
      <w:r w:rsidR="003D0557">
        <w:rPr>
          <w:lang w:eastAsia="en-US"/>
        </w:rPr>
        <w:t xml:space="preserve">, </w:t>
      </w:r>
      <w:r w:rsidR="005A4F50">
        <w:rPr>
          <w:lang w:eastAsia="en-US"/>
        </w:rPr>
        <w:t>присущие сущности «Чат»</w:t>
      </w:r>
      <w:r w:rsidR="00640C99">
        <w:rPr>
          <w:lang w:eastAsia="en-US"/>
        </w:rPr>
        <w:t xml:space="preserve"> и</w:t>
      </w:r>
      <w:r w:rsidR="00093DEA">
        <w:rPr>
          <w:lang w:eastAsia="en-US"/>
        </w:rPr>
        <w:t xml:space="preserve"> необходимые для реализации пользовательского интерфейса.</w:t>
      </w:r>
    </w:p>
    <w:p w14:paraId="68947DCA" w14:textId="77777777" w:rsidR="00595368" w:rsidRDefault="00595368" w:rsidP="00733D91">
      <w:pPr>
        <w:rPr>
          <w:lang w:eastAsia="en-US"/>
        </w:rPr>
      </w:pPr>
    </w:p>
    <w:p w14:paraId="0409DF54" w14:textId="50E8541F" w:rsidR="004707AA" w:rsidRDefault="004707AA" w:rsidP="004707AA">
      <w:pPr>
        <w:pStyle w:val="a5"/>
      </w:pPr>
      <w:bookmarkStart w:id="55" w:name="_Toc74792798"/>
      <w:r>
        <w:t xml:space="preserve">Реализация компонента </w:t>
      </w:r>
      <w:r>
        <w:rPr>
          <w:lang w:val="en-US"/>
        </w:rPr>
        <w:t>Agent</w:t>
      </w:r>
      <w:bookmarkEnd w:id="55"/>
    </w:p>
    <w:p w14:paraId="5A6B810D" w14:textId="32FFC3BD" w:rsidR="003D2B1F" w:rsidRDefault="00690F78" w:rsidP="00733D91">
      <w:pPr>
        <w:rPr>
          <w:lang w:eastAsia="en-US"/>
        </w:rPr>
      </w:pPr>
      <w:r>
        <w:rPr>
          <w:lang w:eastAsia="en-US"/>
        </w:rPr>
        <w:t>В листинге 18 представлена реализация к</w:t>
      </w:r>
      <w:r w:rsidR="00F46AAF">
        <w:rPr>
          <w:lang w:eastAsia="en-US"/>
        </w:rPr>
        <w:t>ласс</w:t>
      </w:r>
      <w:r w:rsidR="009C5572">
        <w:rPr>
          <w:lang w:eastAsia="en-US"/>
        </w:rPr>
        <w:t>а</w:t>
      </w:r>
      <w:r w:rsidR="00E838C8">
        <w:rPr>
          <w:lang w:eastAsia="en-US"/>
        </w:rPr>
        <w:t xml:space="preserve"> </w:t>
      </w:r>
      <w:r w:rsidR="00E838C8">
        <w:rPr>
          <w:lang w:val="en-US" w:eastAsia="en-US"/>
        </w:rPr>
        <w:t>Agent</w:t>
      </w:r>
      <w:r>
        <w:rPr>
          <w:lang w:eastAsia="en-US"/>
        </w:rPr>
        <w:t>, необходимого для хранения</w:t>
      </w:r>
      <w:r w:rsidR="00E838C8">
        <w:rPr>
          <w:lang w:eastAsia="en-US"/>
        </w:rPr>
        <w:t xml:space="preserve"> данны</w:t>
      </w:r>
      <w:r>
        <w:rPr>
          <w:lang w:eastAsia="en-US"/>
        </w:rPr>
        <w:t>х</w:t>
      </w:r>
      <w:r w:rsidR="00E838C8">
        <w:rPr>
          <w:lang w:eastAsia="en-US"/>
        </w:rPr>
        <w:t xml:space="preserve"> о сотруднике поддержки, который общается с пользователем.</w:t>
      </w:r>
    </w:p>
    <w:p w14:paraId="5BC22E39" w14:textId="496DD0DB" w:rsidR="005177FB" w:rsidRPr="00B95B03" w:rsidRDefault="005177FB" w:rsidP="00733D91">
      <w:pPr>
        <w:rPr>
          <w:lang w:val="en-US" w:eastAsia="en-US"/>
        </w:rPr>
      </w:pPr>
      <w:r>
        <w:rPr>
          <w:lang w:eastAsia="en-US"/>
        </w:rPr>
        <w:t>Листинг</w:t>
      </w:r>
      <w:r w:rsidRPr="00B95B03">
        <w:rPr>
          <w:lang w:val="en-US" w:eastAsia="en-US"/>
        </w:rPr>
        <w:t xml:space="preserve"> 18 – </w:t>
      </w:r>
      <w:r w:rsidR="005E2A8C">
        <w:rPr>
          <w:lang w:eastAsia="en-US"/>
        </w:rPr>
        <w:t>Р</w:t>
      </w:r>
      <w:r>
        <w:rPr>
          <w:lang w:eastAsia="en-US"/>
        </w:rPr>
        <w:t>еализация</w:t>
      </w:r>
      <w:r w:rsidRPr="00B95B03">
        <w:rPr>
          <w:lang w:val="en-US" w:eastAsia="en-US"/>
        </w:rPr>
        <w:t xml:space="preserve"> </w:t>
      </w:r>
      <w:r w:rsidR="00BF2E17">
        <w:rPr>
          <w:lang w:eastAsia="en-US"/>
        </w:rPr>
        <w:t>класса</w:t>
      </w:r>
      <w:r w:rsidR="00BF2E17" w:rsidRPr="00B95B03">
        <w:rPr>
          <w:lang w:val="en-US" w:eastAsia="en-US"/>
        </w:rPr>
        <w:t xml:space="preserve"> </w:t>
      </w:r>
      <w:r w:rsidR="00BF2E17">
        <w:rPr>
          <w:lang w:val="en-US" w:eastAsia="en-US"/>
        </w:rPr>
        <w:t>Agent</w:t>
      </w:r>
    </w:p>
    <w:p w14:paraId="35A36C29" w14:textId="77777777" w:rsidR="001E2CA6" w:rsidRPr="00B95B03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>import</w:t>
      </w:r>
      <w:r w:rsidRPr="00B95B03">
        <w:rPr>
          <w:lang w:eastAsia="en-US"/>
        </w:rPr>
        <w:t xml:space="preserve"> { </w:t>
      </w:r>
      <w:r w:rsidRPr="001E2CA6">
        <w:rPr>
          <w:lang w:eastAsia="en-US"/>
        </w:rPr>
        <w:t>makeObservable</w:t>
      </w:r>
      <w:r w:rsidRPr="00B95B03">
        <w:rPr>
          <w:lang w:eastAsia="en-US"/>
        </w:rPr>
        <w:t xml:space="preserve">, </w:t>
      </w:r>
      <w:r w:rsidRPr="001E2CA6">
        <w:rPr>
          <w:lang w:eastAsia="en-US"/>
        </w:rPr>
        <w:t>observable</w:t>
      </w:r>
      <w:r w:rsidRPr="00B95B03">
        <w:rPr>
          <w:lang w:eastAsia="en-US"/>
        </w:rPr>
        <w:t xml:space="preserve"> } </w:t>
      </w:r>
      <w:r w:rsidRPr="001E2CA6">
        <w:rPr>
          <w:lang w:eastAsia="en-US"/>
        </w:rPr>
        <w:t>from</w:t>
      </w:r>
      <w:r w:rsidRPr="00B95B03">
        <w:rPr>
          <w:lang w:eastAsia="en-US"/>
        </w:rPr>
        <w:t xml:space="preserve"> '</w:t>
      </w:r>
      <w:r w:rsidRPr="001E2CA6">
        <w:rPr>
          <w:lang w:eastAsia="en-US"/>
        </w:rPr>
        <w:t>mobx</w:t>
      </w:r>
      <w:r w:rsidRPr="00B95B03">
        <w:rPr>
          <w:lang w:eastAsia="en-US"/>
        </w:rPr>
        <w:t>';</w:t>
      </w:r>
    </w:p>
    <w:p w14:paraId="59793078" w14:textId="77777777" w:rsidR="001E2CA6" w:rsidRPr="00B95B03" w:rsidRDefault="001E2CA6" w:rsidP="001E2CA6">
      <w:pPr>
        <w:pStyle w:val="af1"/>
        <w:rPr>
          <w:lang w:eastAsia="en-US"/>
        </w:rPr>
      </w:pPr>
    </w:p>
    <w:p w14:paraId="194541B0" w14:textId="77777777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>import { Base, notResettable } from './base';</w:t>
      </w:r>
    </w:p>
    <w:p w14:paraId="10F5CB77" w14:textId="77777777" w:rsidR="001E2CA6" w:rsidRPr="001E2CA6" w:rsidRDefault="001E2CA6" w:rsidP="001E2CA6">
      <w:pPr>
        <w:pStyle w:val="af1"/>
        <w:rPr>
          <w:lang w:eastAsia="en-US"/>
        </w:rPr>
      </w:pPr>
    </w:p>
    <w:p w14:paraId="408B557E" w14:textId="77777777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>export class Agent extends Base {</w:t>
      </w:r>
    </w:p>
    <w:p w14:paraId="3C5BA4A1" w14:textId="77777777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 xml:space="preserve">    @observable _id;</w:t>
      </w:r>
    </w:p>
    <w:p w14:paraId="22C796DF" w14:textId="36A9BE58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 xml:space="preserve">    @observable email;</w:t>
      </w:r>
    </w:p>
    <w:p w14:paraId="5DF3AF71" w14:textId="77777777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 xml:space="preserve">    @observable name;</w:t>
      </w:r>
    </w:p>
    <w:p w14:paraId="689E785C" w14:textId="77777777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 xml:space="preserve">    @observable username;</w:t>
      </w:r>
    </w:p>
    <w:p w14:paraId="65D5C00E" w14:textId="77777777" w:rsidR="001E2CA6" w:rsidRPr="001E2CA6" w:rsidRDefault="001E2CA6" w:rsidP="001E2CA6">
      <w:pPr>
        <w:pStyle w:val="af1"/>
        <w:rPr>
          <w:lang w:eastAsia="en-US"/>
        </w:rPr>
      </w:pPr>
    </w:p>
    <w:p w14:paraId="5435C79B" w14:textId="7E7ADD9C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 xml:space="preserve">    constructor() {</w:t>
      </w:r>
    </w:p>
    <w:p w14:paraId="2E375C14" w14:textId="77777777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 xml:space="preserve">        super();</w:t>
      </w:r>
    </w:p>
    <w:p w14:paraId="1ACEC898" w14:textId="4A949ABD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 xml:space="preserve">        makeObservable(this);</w:t>
      </w:r>
    </w:p>
    <w:p w14:paraId="09F23C06" w14:textId="77777777" w:rsidR="001E2CA6" w:rsidRPr="001E2CA6" w:rsidRDefault="001E2CA6" w:rsidP="001E2CA6">
      <w:pPr>
        <w:pStyle w:val="af1"/>
        <w:rPr>
          <w:lang w:eastAsia="en-US"/>
        </w:rPr>
      </w:pPr>
      <w:r w:rsidRPr="001E2CA6">
        <w:rPr>
          <w:lang w:eastAsia="en-US"/>
        </w:rPr>
        <w:t xml:space="preserve">        chat.ws.on('livechat-close', this.reset);</w:t>
      </w:r>
    </w:p>
    <w:p w14:paraId="2CF56CA0" w14:textId="77777777" w:rsidR="001E2CA6" w:rsidRPr="00426776" w:rsidRDefault="001E2CA6" w:rsidP="001E2CA6">
      <w:pPr>
        <w:pStyle w:val="af1"/>
        <w:rPr>
          <w:lang w:val="ru-RU" w:eastAsia="en-US"/>
        </w:rPr>
      </w:pPr>
      <w:r w:rsidRPr="001E2CA6">
        <w:rPr>
          <w:lang w:eastAsia="en-US"/>
        </w:rPr>
        <w:t xml:space="preserve">    </w:t>
      </w:r>
      <w:r w:rsidRPr="00426776">
        <w:rPr>
          <w:lang w:val="ru-RU" w:eastAsia="en-US"/>
        </w:rPr>
        <w:t>}</w:t>
      </w:r>
    </w:p>
    <w:p w14:paraId="408B9FB5" w14:textId="486E7E3D" w:rsidR="001E2CA6" w:rsidRPr="00426776" w:rsidRDefault="001E2CA6" w:rsidP="001E2CA6">
      <w:pPr>
        <w:pStyle w:val="af1"/>
        <w:rPr>
          <w:lang w:val="ru-RU" w:eastAsia="en-US"/>
        </w:rPr>
      </w:pPr>
      <w:r w:rsidRPr="00426776">
        <w:rPr>
          <w:lang w:val="ru-RU" w:eastAsia="en-US"/>
        </w:rPr>
        <w:t>}</w:t>
      </w:r>
    </w:p>
    <w:p w14:paraId="51EDC5A6" w14:textId="29C442D4" w:rsidR="001E2CA6" w:rsidRPr="00426776" w:rsidRDefault="001E2CA6" w:rsidP="001E2CA6">
      <w:pPr>
        <w:pStyle w:val="af1"/>
        <w:rPr>
          <w:lang w:val="ru-RU" w:eastAsia="en-US"/>
        </w:rPr>
      </w:pPr>
    </w:p>
    <w:p w14:paraId="69448A77" w14:textId="1971D26D" w:rsidR="001E2CA6" w:rsidRDefault="001E2CA6" w:rsidP="001E2CA6">
      <w:pPr>
        <w:rPr>
          <w:lang w:eastAsia="en-US"/>
        </w:rPr>
      </w:pPr>
      <w:r>
        <w:rPr>
          <w:lang w:eastAsia="en-US"/>
        </w:rPr>
        <w:t>Реализованный класс содержит следующие поля:</w:t>
      </w:r>
    </w:p>
    <w:p w14:paraId="7D246B43" w14:textId="23E23FC8" w:rsidR="001E2CA6" w:rsidRPr="008443E6" w:rsidRDefault="008443E6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eastAsia="en-US"/>
        </w:rPr>
        <w:t>«</w:t>
      </w:r>
      <w:r w:rsidR="001E2CA6" w:rsidRPr="008443E6">
        <w:rPr>
          <w:lang w:eastAsia="en-US"/>
        </w:rPr>
        <w:t>@</w:t>
      </w:r>
      <w:r w:rsidR="001E2CA6" w:rsidRPr="001E2CA6">
        <w:rPr>
          <w:lang w:val="en-US" w:eastAsia="en-US"/>
        </w:rPr>
        <w:t>observable</w:t>
      </w:r>
      <w:r w:rsidR="001E2CA6" w:rsidRPr="008443E6">
        <w:rPr>
          <w:lang w:eastAsia="en-US"/>
        </w:rPr>
        <w:t xml:space="preserve"> _</w:t>
      </w:r>
      <w:r w:rsidR="001E2CA6" w:rsidRPr="001E2CA6">
        <w:rPr>
          <w:lang w:val="en-US" w:eastAsia="en-US"/>
        </w:rPr>
        <w:t>id</w:t>
      </w:r>
      <w:r>
        <w:rPr>
          <w:lang w:eastAsia="en-US"/>
        </w:rPr>
        <w:t>» – поле, содержащее уникальный идентификатор сотрудника в платформе «</w:t>
      </w:r>
      <w:r>
        <w:rPr>
          <w:lang w:val="en-US" w:eastAsia="en-US"/>
        </w:rPr>
        <w:t>Rocket</w:t>
      </w:r>
      <w:r w:rsidRPr="008443E6">
        <w:rPr>
          <w:lang w:eastAsia="en-US"/>
        </w:rPr>
        <w:t>.</w:t>
      </w:r>
      <w:r>
        <w:rPr>
          <w:lang w:val="en-US" w:eastAsia="en-US"/>
        </w:rPr>
        <w:t>Chat</w:t>
      </w:r>
      <w:r>
        <w:rPr>
          <w:lang w:eastAsia="en-US"/>
        </w:rPr>
        <w:t>»</w:t>
      </w:r>
      <w:r w:rsidR="001E2CA6" w:rsidRPr="008443E6">
        <w:rPr>
          <w:lang w:eastAsia="en-US"/>
        </w:rPr>
        <w:t>;</w:t>
      </w:r>
    </w:p>
    <w:p w14:paraId="7933F527" w14:textId="34FE3395" w:rsidR="001E2CA6" w:rsidRPr="009F3B3B" w:rsidRDefault="008443E6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eastAsia="en-US"/>
        </w:rPr>
        <w:t>«</w:t>
      </w:r>
      <w:r w:rsidR="001E2CA6" w:rsidRPr="009F3B3B">
        <w:rPr>
          <w:lang w:eastAsia="en-US"/>
        </w:rPr>
        <w:t>@</w:t>
      </w:r>
      <w:r w:rsidR="001E2CA6" w:rsidRPr="001E2CA6">
        <w:rPr>
          <w:lang w:val="en-US" w:eastAsia="en-US"/>
        </w:rPr>
        <w:t>observable</w:t>
      </w:r>
      <w:r w:rsidR="001E2CA6" w:rsidRPr="009F3B3B">
        <w:rPr>
          <w:lang w:eastAsia="en-US"/>
        </w:rPr>
        <w:t xml:space="preserve"> </w:t>
      </w:r>
      <w:r w:rsidR="001E2CA6" w:rsidRPr="001E2CA6">
        <w:rPr>
          <w:lang w:val="en-US" w:eastAsia="en-US"/>
        </w:rPr>
        <w:t>email</w:t>
      </w:r>
      <w:r>
        <w:rPr>
          <w:lang w:eastAsia="en-US"/>
        </w:rPr>
        <w:t>»</w:t>
      </w:r>
      <w:r w:rsidR="009F3B3B">
        <w:rPr>
          <w:lang w:eastAsia="en-US"/>
        </w:rPr>
        <w:t xml:space="preserve"> – поле, содержащее адрес электронной почты сотрудника</w:t>
      </w:r>
      <w:r w:rsidR="001E2CA6" w:rsidRPr="009F3B3B">
        <w:rPr>
          <w:lang w:eastAsia="en-US"/>
        </w:rPr>
        <w:t>;</w:t>
      </w:r>
    </w:p>
    <w:p w14:paraId="5950D745" w14:textId="4EE7BCB2" w:rsidR="001E2CA6" w:rsidRPr="009F3B3B" w:rsidRDefault="008443E6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eastAsia="en-US"/>
        </w:rPr>
        <w:t>«</w:t>
      </w:r>
      <w:r w:rsidR="001E2CA6" w:rsidRPr="009F3B3B">
        <w:rPr>
          <w:lang w:eastAsia="en-US"/>
        </w:rPr>
        <w:t>@</w:t>
      </w:r>
      <w:r w:rsidR="001E2CA6" w:rsidRPr="001E2CA6">
        <w:rPr>
          <w:lang w:val="en-US" w:eastAsia="en-US"/>
        </w:rPr>
        <w:t>observable</w:t>
      </w:r>
      <w:r w:rsidR="001E2CA6" w:rsidRPr="009F3B3B">
        <w:rPr>
          <w:lang w:eastAsia="en-US"/>
        </w:rPr>
        <w:t xml:space="preserve"> </w:t>
      </w:r>
      <w:r w:rsidR="001E2CA6" w:rsidRPr="001E2CA6">
        <w:rPr>
          <w:lang w:val="en-US" w:eastAsia="en-US"/>
        </w:rPr>
        <w:t>name</w:t>
      </w:r>
      <w:r>
        <w:rPr>
          <w:lang w:eastAsia="en-US"/>
        </w:rPr>
        <w:t>»</w:t>
      </w:r>
      <w:r w:rsidR="009F3B3B">
        <w:rPr>
          <w:lang w:eastAsia="en-US"/>
        </w:rPr>
        <w:t xml:space="preserve"> – поле, содержащее имя сотрудника</w:t>
      </w:r>
      <w:r w:rsidR="001E2CA6" w:rsidRPr="009F3B3B">
        <w:rPr>
          <w:lang w:eastAsia="en-US"/>
        </w:rPr>
        <w:t>;</w:t>
      </w:r>
    </w:p>
    <w:p w14:paraId="0D5F66E2" w14:textId="55E03A93" w:rsidR="001E2CA6" w:rsidRDefault="008443E6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eastAsia="en-US"/>
        </w:rPr>
        <w:lastRenderedPageBreak/>
        <w:t>«</w:t>
      </w:r>
      <w:r w:rsidR="001E2CA6" w:rsidRPr="009F3B3B">
        <w:rPr>
          <w:lang w:eastAsia="en-US"/>
        </w:rPr>
        <w:t>@</w:t>
      </w:r>
      <w:r w:rsidR="001E2CA6" w:rsidRPr="001E2CA6">
        <w:rPr>
          <w:lang w:val="en-US" w:eastAsia="en-US"/>
        </w:rPr>
        <w:t>observable</w:t>
      </w:r>
      <w:r w:rsidR="001E2CA6" w:rsidRPr="009F3B3B">
        <w:rPr>
          <w:lang w:eastAsia="en-US"/>
        </w:rPr>
        <w:t xml:space="preserve"> </w:t>
      </w:r>
      <w:r w:rsidR="001E2CA6" w:rsidRPr="001E2CA6">
        <w:rPr>
          <w:lang w:val="en-US" w:eastAsia="en-US"/>
        </w:rPr>
        <w:t>username</w:t>
      </w:r>
      <w:r>
        <w:rPr>
          <w:lang w:eastAsia="en-US"/>
        </w:rPr>
        <w:t>»</w:t>
      </w:r>
      <w:r w:rsidR="009F3B3B">
        <w:rPr>
          <w:lang w:eastAsia="en-US"/>
        </w:rPr>
        <w:t xml:space="preserve"> – поле, содержащее псевдоним сотрудника в платформе «</w:t>
      </w:r>
      <w:r w:rsidR="009F3B3B">
        <w:rPr>
          <w:lang w:val="en-US" w:eastAsia="en-US"/>
        </w:rPr>
        <w:t>Rocket</w:t>
      </w:r>
      <w:r w:rsidR="009F3B3B" w:rsidRPr="009F3B3B">
        <w:rPr>
          <w:lang w:eastAsia="en-US"/>
        </w:rPr>
        <w:t>.</w:t>
      </w:r>
      <w:r w:rsidR="009F3B3B">
        <w:rPr>
          <w:lang w:val="en-US" w:eastAsia="en-US"/>
        </w:rPr>
        <w:t>Chat</w:t>
      </w:r>
      <w:r w:rsidR="009F3B3B">
        <w:rPr>
          <w:lang w:eastAsia="en-US"/>
        </w:rPr>
        <w:t>»</w:t>
      </w:r>
      <w:r w:rsidR="00DB647F">
        <w:rPr>
          <w:lang w:eastAsia="en-US"/>
        </w:rPr>
        <w:t>.</w:t>
      </w:r>
    </w:p>
    <w:p w14:paraId="1633F3B2" w14:textId="4DEFF2EB" w:rsidR="006F0BE1" w:rsidRDefault="005105EF" w:rsidP="006F0BE1">
      <w:pPr>
        <w:rPr>
          <w:lang w:eastAsia="en-US"/>
        </w:rPr>
      </w:pPr>
      <w:r>
        <w:rPr>
          <w:lang w:eastAsia="en-US"/>
        </w:rPr>
        <w:t xml:space="preserve">Таким образом, реализован класс хранилища </w:t>
      </w:r>
      <w:r>
        <w:rPr>
          <w:lang w:val="en-US" w:eastAsia="en-US"/>
        </w:rPr>
        <w:t>Agent</w:t>
      </w:r>
      <w:r w:rsidR="00AF4DD8">
        <w:rPr>
          <w:lang w:eastAsia="en-US"/>
        </w:rPr>
        <w:t>, хранящий данные о сотруднике поддержк</w:t>
      </w:r>
      <w:r w:rsidR="0079544A">
        <w:rPr>
          <w:lang w:eastAsia="en-US"/>
        </w:rPr>
        <w:t>и</w:t>
      </w:r>
      <w:r w:rsidR="00AF4DD8">
        <w:rPr>
          <w:lang w:eastAsia="en-US"/>
        </w:rPr>
        <w:t>, который общается с пользователем.</w:t>
      </w:r>
    </w:p>
    <w:p w14:paraId="4D2FA17F" w14:textId="77777777" w:rsidR="004E2B18" w:rsidRDefault="004E2B18" w:rsidP="006F0BE1">
      <w:pPr>
        <w:rPr>
          <w:lang w:eastAsia="en-US"/>
        </w:rPr>
      </w:pPr>
    </w:p>
    <w:p w14:paraId="3F72C238" w14:textId="339D1D9B" w:rsidR="007B3047" w:rsidRDefault="007B3047" w:rsidP="007B3047">
      <w:pPr>
        <w:pStyle w:val="a5"/>
      </w:pPr>
      <w:bookmarkStart w:id="56" w:name="_Toc74792799"/>
      <w:r>
        <w:t xml:space="preserve">Реализация компонента </w:t>
      </w:r>
      <w:r>
        <w:rPr>
          <w:lang w:val="en-US"/>
        </w:rPr>
        <w:t>CustomFields</w:t>
      </w:r>
      <w:bookmarkEnd w:id="56"/>
    </w:p>
    <w:p w14:paraId="240BD556" w14:textId="4DAD05CB" w:rsidR="00185377" w:rsidRPr="00185377" w:rsidRDefault="007D4656" w:rsidP="006F0BE1">
      <w:pPr>
        <w:rPr>
          <w:lang w:eastAsia="en-US"/>
        </w:rPr>
      </w:pPr>
      <w:r>
        <w:rPr>
          <w:lang w:eastAsia="en-US"/>
        </w:rPr>
        <w:t xml:space="preserve">В листинге 19 представлена реализация класса </w:t>
      </w:r>
      <w:r>
        <w:rPr>
          <w:lang w:val="en-US" w:eastAsia="en-US"/>
        </w:rPr>
        <w:t>CustomFields</w:t>
      </w:r>
      <w:r>
        <w:rPr>
          <w:lang w:eastAsia="en-US"/>
        </w:rPr>
        <w:t>, необходимого для хранения и обработки настраиваемых полей.</w:t>
      </w:r>
    </w:p>
    <w:p w14:paraId="65B11478" w14:textId="6DE71EDF" w:rsidR="00DB647F" w:rsidRPr="00B95B03" w:rsidRDefault="00C70568" w:rsidP="006F0BE1">
      <w:pPr>
        <w:rPr>
          <w:lang w:val="en-US" w:eastAsia="en-US"/>
        </w:rPr>
      </w:pPr>
      <w:r>
        <w:rPr>
          <w:lang w:eastAsia="en-US"/>
        </w:rPr>
        <w:t>Листинг</w:t>
      </w:r>
      <w:r w:rsidRPr="00B95B03">
        <w:rPr>
          <w:lang w:val="en-US" w:eastAsia="en-US"/>
        </w:rPr>
        <w:t xml:space="preserve"> 19 – </w:t>
      </w:r>
      <w:r>
        <w:rPr>
          <w:lang w:eastAsia="en-US"/>
        </w:rPr>
        <w:t>Реализация</w:t>
      </w:r>
      <w:r w:rsidRPr="00B95B03">
        <w:rPr>
          <w:lang w:val="en-US" w:eastAsia="en-US"/>
        </w:rPr>
        <w:t xml:space="preserve"> </w:t>
      </w:r>
      <w:r>
        <w:rPr>
          <w:lang w:eastAsia="en-US"/>
        </w:rPr>
        <w:t>класса</w:t>
      </w:r>
      <w:r w:rsidRPr="00B95B03">
        <w:rPr>
          <w:lang w:val="en-US" w:eastAsia="en-US"/>
        </w:rPr>
        <w:t xml:space="preserve"> </w:t>
      </w:r>
      <w:r>
        <w:rPr>
          <w:lang w:val="en-US" w:eastAsia="en-US"/>
        </w:rPr>
        <w:t>CustomFields</w:t>
      </w:r>
    </w:p>
    <w:p w14:paraId="330CA193" w14:textId="77777777" w:rsidR="00766BB4" w:rsidRPr="00B95B03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>import</w:t>
      </w:r>
      <w:r w:rsidRPr="00B95B03">
        <w:rPr>
          <w:lang w:eastAsia="en-US"/>
        </w:rPr>
        <w:t xml:space="preserve"> { </w:t>
      </w:r>
      <w:r w:rsidRPr="00766BB4">
        <w:rPr>
          <w:lang w:eastAsia="en-US"/>
        </w:rPr>
        <w:t>makeObservable</w:t>
      </w:r>
      <w:r w:rsidRPr="00B95B03">
        <w:rPr>
          <w:lang w:eastAsia="en-US"/>
        </w:rPr>
        <w:t xml:space="preserve">, </w:t>
      </w:r>
      <w:r w:rsidRPr="00766BB4">
        <w:rPr>
          <w:lang w:eastAsia="en-US"/>
        </w:rPr>
        <w:t>action</w:t>
      </w:r>
      <w:r w:rsidRPr="00B95B03">
        <w:rPr>
          <w:lang w:eastAsia="en-US"/>
        </w:rPr>
        <w:t xml:space="preserve">, </w:t>
      </w:r>
      <w:r w:rsidRPr="00766BB4">
        <w:rPr>
          <w:lang w:eastAsia="en-US"/>
        </w:rPr>
        <w:t>override</w:t>
      </w:r>
      <w:r w:rsidRPr="00B95B03">
        <w:rPr>
          <w:lang w:eastAsia="en-US"/>
        </w:rPr>
        <w:t xml:space="preserve"> } </w:t>
      </w:r>
      <w:r w:rsidRPr="00766BB4">
        <w:rPr>
          <w:lang w:eastAsia="en-US"/>
        </w:rPr>
        <w:t>from</w:t>
      </w:r>
      <w:r w:rsidRPr="00B95B03">
        <w:rPr>
          <w:lang w:eastAsia="en-US"/>
        </w:rPr>
        <w:t xml:space="preserve"> '</w:t>
      </w:r>
      <w:r w:rsidRPr="00766BB4">
        <w:rPr>
          <w:lang w:eastAsia="en-US"/>
        </w:rPr>
        <w:t>mobx</w:t>
      </w:r>
      <w:r w:rsidRPr="00B95B03">
        <w:rPr>
          <w:lang w:eastAsia="en-US"/>
        </w:rPr>
        <w:t>';</w:t>
      </w:r>
    </w:p>
    <w:p w14:paraId="069F5182" w14:textId="77777777" w:rsidR="00766BB4" w:rsidRPr="00B95B03" w:rsidRDefault="00766BB4" w:rsidP="00766BB4">
      <w:pPr>
        <w:pStyle w:val="af1"/>
        <w:rPr>
          <w:lang w:eastAsia="en-US"/>
        </w:rPr>
      </w:pPr>
    </w:p>
    <w:p w14:paraId="2906982F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>import { notResettable, Storable, stored } from './base';</w:t>
      </w:r>
    </w:p>
    <w:p w14:paraId="7D090023" w14:textId="77777777" w:rsidR="00766BB4" w:rsidRPr="00766BB4" w:rsidRDefault="00766BB4" w:rsidP="00766BB4">
      <w:pPr>
        <w:pStyle w:val="af1"/>
        <w:rPr>
          <w:lang w:eastAsia="en-US"/>
        </w:rPr>
      </w:pPr>
    </w:p>
    <w:p w14:paraId="5D574057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>export class CustomFields extends Storable {</w:t>
      </w:r>
    </w:p>
    <w:p w14:paraId="774C2CBC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@stored values = {};</w:t>
      </w:r>
    </w:p>
    <w:p w14:paraId="405D0E0D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@notResettable chat;</w:t>
      </w:r>
    </w:p>
    <w:p w14:paraId="4CF0D5F9" w14:textId="77777777" w:rsidR="00766BB4" w:rsidRPr="00766BB4" w:rsidRDefault="00766BB4" w:rsidP="00766BB4">
      <w:pPr>
        <w:pStyle w:val="af1"/>
        <w:rPr>
          <w:lang w:eastAsia="en-US"/>
        </w:rPr>
      </w:pPr>
    </w:p>
    <w:p w14:paraId="4E4D95B6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constructor(chat) {</w:t>
      </w:r>
    </w:p>
    <w:p w14:paraId="1175424F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super('livechat-custom-fields');</w:t>
      </w:r>
    </w:p>
    <w:p w14:paraId="5A7D8659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makeObservable(this);</w:t>
      </w:r>
    </w:p>
    <w:p w14:paraId="1C97E046" w14:textId="77777777" w:rsidR="00766BB4" w:rsidRPr="00766BB4" w:rsidRDefault="00766BB4" w:rsidP="00766BB4">
      <w:pPr>
        <w:pStyle w:val="af1"/>
        <w:rPr>
          <w:lang w:eastAsia="en-US"/>
        </w:rPr>
      </w:pPr>
    </w:p>
    <w:p w14:paraId="09838C0A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this.chat = chat;</w:t>
      </w:r>
    </w:p>
    <w:p w14:paraId="16A00E5D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this.read();</w:t>
      </w:r>
    </w:p>
    <w:p w14:paraId="1553B824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}</w:t>
      </w:r>
    </w:p>
    <w:p w14:paraId="47CBF2F4" w14:textId="77777777" w:rsidR="00766BB4" w:rsidRPr="00766BB4" w:rsidRDefault="00766BB4" w:rsidP="00766BB4">
      <w:pPr>
        <w:pStyle w:val="af1"/>
        <w:rPr>
          <w:lang w:eastAsia="en-US"/>
        </w:rPr>
      </w:pPr>
    </w:p>
    <w:p w14:paraId="7634451E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get(name) {</w:t>
      </w:r>
    </w:p>
    <w:p w14:paraId="4E4C7EDE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return this.values[name];</w:t>
      </w:r>
    </w:p>
    <w:p w14:paraId="67ABE4EF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}</w:t>
      </w:r>
    </w:p>
    <w:p w14:paraId="487AA04E" w14:textId="77777777" w:rsidR="00766BB4" w:rsidRPr="00766BB4" w:rsidRDefault="00766BB4" w:rsidP="00766BB4">
      <w:pPr>
        <w:pStyle w:val="af1"/>
        <w:rPr>
          <w:lang w:eastAsia="en-US"/>
        </w:rPr>
      </w:pPr>
    </w:p>
    <w:p w14:paraId="2364B75D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@action</w:t>
      </w:r>
    </w:p>
    <w:p w14:paraId="69DB3B42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set(name, value) {</w:t>
      </w:r>
    </w:p>
    <w:p w14:paraId="1A7D2FF7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this.values[name] = value;</w:t>
      </w:r>
    </w:p>
    <w:p w14:paraId="4FA5DA2A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this.store();</w:t>
      </w:r>
    </w:p>
    <w:p w14:paraId="28AF6962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}</w:t>
      </w:r>
    </w:p>
    <w:p w14:paraId="6C6A8C32" w14:textId="77777777" w:rsidR="00766BB4" w:rsidRPr="00766BB4" w:rsidRDefault="00766BB4" w:rsidP="00766BB4">
      <w:pPr>
        <w:pStyle w:val="af1"/>
        <w:rPr>
          <w:lang w:eastAsia="en-US"/>
        </w:rPr>
      </w:pPr>
    </w:p>
    <w:p w14:paraId="4E9151D3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@override</w:t>
      </w:r>
    </w:p>
    <w:p w14:paraId="37FCE8A4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setValues({ values } = {}) {</w:t>
      </w:r>
    </w:p>
    <w:p w14:paraId="7C759F03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this.values = { ...this.values, ...values };</w:t>
      </w:r>
    </w:p>
    <w:p w14:paraId="47622236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this.store();</w:t>
      </w:r>
    </w:p>
    <w:p w14:paraId="1AC74FA8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}</w:t>
      </w:r>
    </w:p>
    <w:p w14:paraId="6B4791EE" w14:textId="77777777" w:rsidR="00766BB4" w:rsidRPr="00766BB4" w:rsidRDefault="00766BB4" w:rsidP="00766BB4">
      <w:pPr>
        <w:pStyle w:val="af1"/>
        <w:rPr>
          <w:lang w:eastAsia="en-US"/>
        </w:rPr>
      </w:pPr>
    </w:p>
    <w:p w14:paraId="33B6569E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async send() {</w:t>
      </w:r>
    </w:p>
    <w:p w14:paraId="7525A850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if (!Object.keys(this.values).length) {</w:t>
      </w:r>
    </w:p>
    <w:p w14:paraId="40B6F8C1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    return;</w:t>
      </w:r>
    </w:p>
    <w:p w14:paraId="4671C8F9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}</w:t>
      </w:r>
    </w:p>
    <w:p w14:paraId="1637CF87" w14:textId="77777777" w:rsidR="00766BB4" w:rsidRPr="00766BB4" w:rsidRDefault="00766BB4" w:rsidP="00766BB4">
      <w:pPr>
        <w:pStyle w:val="af1"/>
        <w:rPr>
          <w:lang w:eastAsia="en-US"/>
        </w:rPr>
      </w:pPr>
    </w:p>
    <w:p w14:paraId="76212410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try {</w:t>
      </w:r>
    </w:p>
    <w:p w14:paraId="70717897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    await this.chat.api.setCustomFields({ customFields: this.values });</w:t>
      </w:r>
    </w:p>
    <w:p w14:paraId="4C2C1F95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} catch (error) {</w:t>
      </w:r>
    </w:p>
    <w:p w14:paraId="53C4722A" w14:textId="77777777" w:rsidR="00766BB4" w:rsidRPr="00766BB4" w:rsidRDefault="00766BB4" w:rsidP="00766BB4">
      <w:pPr>
        <w:pStyle w:val="af1"/>
        <w:rPr>
          <w:lang w:eastAsia="en-US"/>
        </w:rPr>
      </w:pPr>
      <w:r w:rsidRPr="00766BB4">
        <w:rPr>
          <w:lang w:eastAsia="en-US"/>
        </w:rPr>
        <w:t xml:space="preserve">            console.error('Bad custom fields', error);</w:t>
      </w:r>
    </w:p>
    <w:p w14:paraId="325CA9B3" w14:textId="77777777" w:rsidR="00766BB4" w:rsidRPr="00426776" w:rsidRDefault="00766BB4" w:rsidP="00766BB4">
      <w:pPr>
        <w:pStyle w:val="af1"/>
        <w:rPr>
          <w:lang w:val="ru-RU" w:eastAsia="en-US"/>
        </w:rPr>
      </w:pPr>
      <w:r w:rsidRPr="00766BB4">
        <w:rPr>
          <w:lang w:eastAsia="en-US"/>
        </w:rPr>
        <w:t xml:space="preserve">        </w:t>
      </w:r>
      <w:r w:rsidRPr="00426776">
        <w:rPr>
          <w:lang w:val="ru-RU" w:eastAsia="en-US"/>
        </w:rPr>
        <w:t>}</w:t>
      </w:r>
    </w:p>
    <w:p w14:paraId="27E6F5D8" w14:textId="77777777" w:rsidR="00766BB4" w:rsidRPr="00426776" w:rsidRDefault="00766BB4" w:rsidP="00766BB4">
      <w:pPr>
        <w:pStyle w:val="af1"/>
        <w:rPr>
          <w:lang w:val="ru-RU" w:eastAsia="en-US"/>
        </w:rPr>
      </w:pPr>
      <w:r w:rsidRPr="00426776">
        <w:rPr>
          <w:lang w:val="ru-RU" w:eastAsia="en-US"/>
        </w:rPr>
        <w:t xml:space="preserve">    }</w:t>
      </w:r>
    </w:p>
    <w:p w14:paraId="19EBE807" w14:textId="77EF92EF" w:rsidR="00C70568" w:rsidRPr="00426776" w:rsidRDefault="00766BB4" w:rsidP="00766BB4">
      <w:pPr>
        <w:pStyle w:val="af1"/>
        <w:rPr>
          <w:lang w:val="ru-RU" w:eastAsia="en-US"/>
        </w:rPr>
      </w:pPr>
      <w:r w:rsidRPr="00426776">
        <w:rPr>
          <w:lang w:val="ru-RU" w:eastAsia="en-US"/>
        </w:rPr>
        <w:t>}</w:t>
      </w:r>
    </w:p>
    <w:p w14:paraId="3CE4C898" w14:textId="2FF04D1B" w:rsidR="00766BB4" w:rsidRPr="00426776" w:rsidRDefault="00766BB4" w:rsidP="00766BB4">
      <w:pPr>
        <w:pStyle w:val="af1"/>
        <w:rPr>
          <w:lang w:val="ru-RU" w:eastAsia="en-US"/>
        </w:rPr>
      </w:pPr>
    </w:p>
    <w:p w14:paraId="30CACF24" w14:textId="158F23F2" w:rsidR="00766BB4" w:rsidRDefault="00766BB4" w:rsidP="00766BB4">
      <w:pPr>
        <w:rPr>
          <w:lang w:eastAsia="en-US"/>
        </w:rPr>
      </w:pPr>
      <w:r>
        <w:rPr>
          <w:lang w:eastAsia="en-US"/>
        </w:rPr>
        <w:t>В данном классе объявлены следующие поля:</w:t>
      </w:r>
    </w:p>
    <w:p w14:paraId="2F62BF8D" w14:textId="50E7D93B" w:rsidR="00766BB4" w:rsidRDefault="00766BB4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eastAsia="en-US"/>
        </w:rPr>
        <w:t>«</w:t>
      </w:r>
      <w:r w:rsidRPr="00766BB4">
        <w:rPr>
          <w:lang w:eastAsia="en-US"/>
        </w:rPr>
        <w:t>@stored values</w:t>
      </w:r>
      <w:r>
        <w:rPr>
          <w:lang w:eastAsia="en-US"/>
        </w:rPr>
        <w:t xml:space="preserve">» – </w:t>
      </w:r>
      <w:r w:rsidR="00CC615F">
        <w:rPr>
          <w:lang w:eastAsia="en-US"/>
        </w:rPr>
        <w:t xml:space="preserve">объект, </w:t>
      </w:r>
      <w:r w:rsidR="00E67812">
        <w:rPr>
          <w:lang w:eastAsia="en-US"/>
        </w:rPr>
        <w:t>необходимый для хранения настраиваемых полей</w:t>
      </w:r>
      <w:r w:rsidR="00317A92">
        <w:rPr>
          <w:lang w:eastAsia="en-US"/>
        </w:rPr>
        <w:t>. Декоратор «</w:t>
      </w:r>
      <w:r w:rsidR="00317A92" w:rsidRPr="00317A92">
        <w:rPr>
          <w:lang w:eastAsia="en-US"/>
        </w:rPr>
        <w:t>@</w:t>
      </w:r>
      <w:r w:rsidR="00317A92">
        <w:rPr>
          <w:lang w:val="en-US" w:eastAsia="en-US"/>
        </w:rPr>
        <w:t>stored</w:t>
      </w:r>
      <w:r w:rsidR="00317A92">
        <w:rPr>
          <w:lang w:eastAsia="en-US"/>
        </w:rPr>
        <w:t>» обозначает, что значение данного поля необходимо сохранять в локальном хранилище браузера</w:t>
      </w:r>
      <w:r w:rsidR="00E67812" w:rsidRPr="00E67812">
        <w:rPr>
          <w:lang w:eastAsia="en-US"/>
        </w:rPr>
        <w:t>;</w:t>
      </w:r>
    </w:p>
    <w:p w14:paraId="451714C4" w14:textId="7E2379B9" w:rsidR="00766BB4" w:rsidRDefault="00766BB4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eastAsia="en-US"/>
        </w:rPr>
        <w:t>«</w:t>
      </w:r>
      <w:r w:rsidRPr="00766BB4">
        <w:rPr>
          <w:lang w:eastAsia="en-US"/>
        </w:rPr>
        <w:t>@notResettable chat</w:t>
      </w:r>
      <w:r>
        <w:rPr>
          <w:lang w:eastAsia="en-US"/>
        </w:rPr>
        <w:t>» –</w:t>
      </w:r>
      <w:r w:rsidR="00ED4100">
        <w:rPr>
          <w:lang w:eastAsia="en-US"/>
        </w:rPr>
        <w:t xml:space="preserve"> поле, содержащее ссылку на</w:t>
      </w:r>
      <w:r>
        <w:rPr>
          <w:lang w:eastAsia="en-US"/>
        </w:rPr>
        <w:t xml:space="preserve"> </w:t>
      </w:r>
      <w:r w:rsidR="00F9723F">
        <w:rPr>
          <w:lang w:eastAsia="en-US"/>
        </w:rPr>
        <w:t>хранилище</w:t>
      </w:r>
      <w:r w:rsidR="00D32C79">
        <w:rPr>
          <w:lang w:eastAsia="en-US"/>
        </w:rPr>
        <w:t xml:space="preserve"> </w:t>
      </w:r>
      <w:r w:rsidR="00D32C79">
        <w:rPr>
          <w:lang w:val="en-US" w:eastAsia="en-US"/>
        </w:rPr>
        <w:t>Chat</w:t>
      </w:r>
      <w:r w:rsidR="00D32C79">
        <w:rPr>
          <w:lang w:eastAsia="en-US"/>
        </w:rPr>
        <w:t>.</w:t>
      </w:r>
      <w:r w:rsidR="00331E50">
        <w:rPr>
          <w:lang w:eastAsia="en-US"/>
        </w:rPr>
        <w:t xml:space="preserve"> Декоратор «</w:t>
      </w:r>
      <w:r w:rsidR="00331E50" w:rsidRPr="00331E50">
        <w:rPr>
          <w:lang w:eastAsia="en-US"/>
        </w:rPr>
        <w:t>@</w:t>
      </w:r>
      <w:r w:rsidR="00331E50">
        <w:rPr>
          <w:lang w:val="en-US" w:eastAsia="en-US"/>
        </w:rPr>
        <w:t>notResettable</w:t>
      </w:r>
      <w:r w:rsidR="00331E50">
        <w:rPr>
          <w:lang w:eastAsia="en-US"/>
        </w:rPr>
        <w:t>» обозначает, что данное поле не должно сбрасываться методами, предназначенными для восстановления исходных значений полей объекта.</w:t>
      </w:r>
    </w:p>
    <w:p w14:paraId="67383FAF" w14:textId="707CA83E" w:rsidR="004E6DA2" w:rsidRDefault="004E6DA2" w:rsidP="004E6DA2">
      <w:pPr>
        <w:rPr>
          <w:lang w:eastAsia="en-US"/>
        </w:rPr>
      </w:pPr>
      <w:r>
        <w:rPr>
          <w:lang w:eastAsia="en-US"/>
        </w:rPr>
        <w:t>Помимо полей, в классе объявлены следующие методы:</w:t>
      </w:r>
    </w:p>
    <w:p w14:paraId="794F4E87" w14:textId="055066B0" w:rsidR="004E6DA2" w:rsidRDefault="009560C2" w:rsidP="008420E7">
      <w:pPr>
        <w:pStyle w:val="aa"/>
        <w:numPr>
          <w:ilvl w:val="0"/>
          <w:numId w:val="30"/>
        </w:numPr>
        <w:rPr>
          <w:lang w:eastAsia="en-US"/>
        </w:rPr>
      </w:pPr>
      <w:r w:rsidRPr="009560C2">
        <w:rPr>
          <w:lang w:eastAsia="en-US"/>
        </w:rPr>
        <w:t>get</w:t>
      </w:r>
      <w:r>
        <w:rPr>
          <w:lang w:eastAsia="en-US"/>
        </w:rPr>
        <w:t xml:space="preserve"> – метод получения значения какого-либо одного настраиваемого поля</w:t>
      </w:r>
      <w:r w:rsidRPr="009560C2">
        <w:rPr>
          <w:lang w:eastAsia="en-US"/>
        </w:rPr>
        <w:t>;</w:t>
      </w:r>
    </w:p>
    <w:p w14:paraId="0A31C173" w14:textId="644CEB2C" w:rsidR="0045410F" w:rsidRDefault="0045410F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val="en-US" w:eastAsia="en-US"/>
        </w:rPr>
        <w:t>set</w:t>
      </w:r>
      <w:r>
        <w:rPr>
          <w:lang w:eastAsia="en-US"/>
        </w:rPr>
        <w:t xml:space="preserve"> – метод установки значения для настраиваемого поля</w:t>
      </w:r>
      <w:r w:rsidRPr="0045410F">
        <w:rPr>
          <w:lang w:eastAsia="en-US"/>
        </w:rPr>
        <w:t>;</w:t>
      </w:r>
    </w:p>
    <w:p w14:paraId="2B37E68E" w14:textId="363E99C9" w:rsidR="0045410F" w:rsidRDefault="0045410F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val="en-US" w:eastAsia="en-US"/>
        </w:rPr>
        <w:t>setValues</w:t>
      </w:r>
      <w:r>
        <w:rPr>
          <w:lang w:eastAsia="en-US"/>
        </w:rPr>
        <w:t xml:space="preserve"> – метод установки значений для множества настраиваемых полей</w:t>
      </w:r>
      <w:r w:rsidRPr="0045410F">
        <w:rPr>
          <w:lang w:eastAsia="en-US"/>
        </w:rPr>
        <w:t>;</w:t>
      </w:r>
    </w:p>
    <w:p w14:paraId="7BC8518E" w14:textId="0353AD5F" w:rsidR="0045410F" w:rsidRDefault="0045410F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val="en-US" w:eastAsia="en-US"/>
        </w:rPr>
        <w:t>send</w:t>
      </w:r>
      <w:r>
        <w:rPr>
          <w:lang w:eastAsia="en-US"/>
        </w:rPr>
        <w:t xml:space="preserve"> – метод для отправки настраиваемых полей на сервер</w:t>
      </w:r>
      <w:r w:rsidR="00826E72">
        <w:rPr>
          <w:lang w:eastAsia="en-US"/>
        </w:rPr>
        <w:t>.</w:t>
      </w:r>
    </w:p>
    <w:p w14:paraId="1D8CF33D" w14:textId="60FD15C0" w:rsidR="00B845E9" w:rsidRDefault="00B845E9" w:rsidP="00B845E9">
      <w:pPr>
        <w:rPr>
          <w:lang w:eastAsia="en-US"/>
        </w:rPr>
      </w:pPr>
      <w:r>
        <w:rPr>
          <w:lang w:eastAsia="en-US"/>
        </w:rPr>
        <w:t xml:space="preserve">Таким образом, реализован класс хранилища </w:t>
      </w:r>
      <w:r>
        <w:rPr>
          <w:lang w:val="en-US" w:eastAsia="en-US"/>
        </w:rPr>
        <w:t>CustomFields</w:t>
      </w:r>
      <w:r>
        <w:rPr>
          <w:lang w:eastAsia="en-US"/>
        </w:rPr>
        <w:t>, необходимый для хранения и обработки настраиваемых полей.</w:t>
      </w:r>
    </w:p>
    <w:p w14:paraId="5EA9F322" w14:textId="77777777" w:rsidR="00D04A46" w:rsidRPr="009560C2" w:rsidRDefault="00D04A46" w:rsidP="00B845E9">
      <w:pPr>
        <w:rPr>
          <w:lang w:eastAsia="en-US"/>
        </w:rPr>
      </w:pPr>
    </w:p>
    <w:p w14:paraId="01E00785" w14:textId="2672C236" w:rsidR="004E6DA2" w:rsidRDefault="00EF07AB" w:rsidP="00EF07AB">
      <w:pPr>
        <w:pStyle w:val="a5"/>
      </w:pPr>
      <w:bookmarkStart w:id="57" w:name="_Toc74792800"/>
      <w:r>
        <w:t xml:space="preserve">Реализация компонента </w:t>
      </w:r>
      <w:r>
        <w:rPr>
          <w:lang w:val="en-US"/>
        </w:rPr>
        <w:t>Messages</w:t>
      </w:r>
      <w:bookmarkEnd w:id="57"/>
    </w:p>
    <w:p w14:paraId="38F65440" w14:textId="04A8EB4B" w:rsidR="00ED7349" w:rsidRDefault="00ED7349" w:rsidP="00BB6EEB">
      <w:pPr>
        <w:rPr>
          <w:lang w:eastAsia="en-US"/>
        </w:rPr>
      </w:pPr>
      <w:r>
        <w:rPr>
          <w:lang w:eastAsia="en-US"/>
        </w:rPr>
        <w:tab/>
      </w:r>
      <w:r w:rsidR="00F219B5">
        <w:rPr>
          <w:lang w:eastAsia="en-US"/>
        </w:rPr>
        <w:t>В листинге 20 представлена реализация к</w:t>
      </w:r>
      <w:r>
        <w:rPr>
          <w:lang w:eastAsia="en-US"/>
        </w:rPr>
        <w:t>лас</w:t>
      </w:r>
      <w:r w:rsidR="00F219B5">
        <w:rPr>
          <w:lang w:eastAsia="en-US"/>
        </w:rPr>
        <w:t>са</w:t>
      </w:r>
      <w:r>
        <w:rPr>
          <w:lang w:eastAsia="en-US"/>
        </w:rPr>
        <w:t xml:space="preserve"> </w:t>
      </w:r>
      <w:r>
        <w:rPr>
          <w:lang w:val="en-US" w:eastAsia="en-US"/>
        </w:rPr>
        <w:t>Messages</w:t>
      </w:r>
      <w:r w:rsidR="00F219B5">
        <w:rPr>
          <w:lang w:eastAsia="en-US"/>
        </w:rPr>
        <w:t>, который необходим для</w:t>
      </w:r>
      <w:r>
        <w:rPr>
          <w:lang w:eastAsia="en-US"/>
        </w:rPr>
        <w:t xml:space="preserve"> </w:t>
      </w:r>
      <w:r w:rsidR="00F219B5">
        <w:rPr>
          <w:lang w:eastAsia="en-US"/>
        </w:rPr>
        <w:t>хранения</w:t>
      </w:r>
      <w:r>
        <w:rPr>
          <w:lang w:eastAsia="en-US"/>
        </w:rPr>
        <w:t xml:space="preserve"> сообщени</w:t>
      </w:r>
      <w:r w:rsidR="00F219B5">
        <w:rPr>
          <w:lang w:eastAsia="en-US"/>
        </w:rPr>
        <w:t>й</w:t>
      </w:r>
      <w:r>
        <w:rPr>
          <w:lang w:eastAsia="en-US"/>
        </w:rPr>
        <w:t>, содержащи</w:t>
      </w:r>
      <w:r w:rsidR="00F219B5">
        <w:rPr>
          <w:lang w:eastAsia="en-US"/>
        </w:rPr>
        <w:t>х</w:t>
      </w:r>
      <w:r>
        <w:rPr>
          <w:lang w:eastAsia="en-US"/>
        </w:rPr>
        <w:t>ся в чате</w:t>
      </w:r>
      <w:r w:rsidR="0040742E">
        <w:rPr>
          <w:lang w:eastAsia="en-US"/>
        </w:rPr>
        <w:t>,</w:t>
      </w:r>
      <w:r>
        <w:rPr>
          <w:lang w:eastAsia="en-US"/>
        </w:rPr>
        <w:t xml:space="preserve"> и состояни</w:t>
      </w:r>
      <w:r w:rsidR="00FD0760">
        <w:rPr>
          <w:lang w:eastAsia="en-US"/>
        </w:rPr>
        <w:t>й</w:t>
      </w:r>
      <w:r>
        <w:rPr>
          <w:lang w:eastAsia="en-US"/>
        </w:rPr>
        <w:t>, связанны</w:t>
      </w:r>
      <w:r w:rsidR="00FD0760">
        <w:rPr>
          <w:lang w:eastAsia="en-US"/>
        </w:rPr>
        <w:t>х</w:t>
      </w:r>
      <w:r>
        <w:rPr>
          <w:lang w:eastAsia="en-US"/>
        </w:rPr>
        <w:t xml:space="preserve"> с</w:t>
      </w:r>
      <w:r w:rsidR="00B40ADC">
        <w:rPr>
          <w:lang w:eastAsia="en-US"/>
        </w:rPr>
        <w:t xml:space="preserve"> их</w:t>
      </w:r>
      <w:r>
        <w:rPr>
          <w:lang w:eastAsia="en-US"/>
        </w:rPr>
        <w:t xml:space="preserve"> загрузкой.</w:t>
      </w:r>
    </w:p>
    <w:p w14:paraId="4ED137FB" w14:textId="7BFACB5A" w:rsidR="00562EAD" w:rsidRPr="00B95B03" w:rsidRDefault="00562EAD" w:rsidP="00BB6EEB">
      <w:pPr>
        <w:rPr>
          <w:lang w:val="en-US" w:eastAsia="en-US"/>
        </w:rPr>
      </w:pPr>
      <w:r>
        <w:rPr>
          <w:lang w:eastAsia="en-US"/>
        </w:rPr>
        <w:t>Листинг</w:t>
      </w:r>
      <w:r w:rsidRPr="00B95B03">
        <w:rPr>
          <w:lang w:val="en-US" w:eastAsia="en-US"/>
        </w:rPr>
        <w:t xml:space="preserve"> </w:t>
      </w:r>
      <w:r w:rsidR="003168CC" w:rsidRPr="00B95B03">
        <w:rPr>
          <w:lang w:val="en-US" w:eastAsia="en-US"/>
        </w:rPr>
        <w:t xml:space="preserve">20 – </w:t>
      </w:r>
      <w:r w:rsidR="003168CC">
        <w:rPr>
          <w:lang w:eastAsia="en-US"/>
        </w:rPr>
        <w:t>Реализация</w:t>
      </w:r>
      <w:r w:rsidR="003168CC" w:rsidRPr="00B95B03">
        <w:rPr>
          <w:lang w:val="en-US" w:eastAsia="en-US"/>
        </w:rPr>
        <w:t xml:space="preserve"> </w:t>
      </w:r>
      <w:r w:rsidR="003168CC">
        <w:rPr>
          <w:lang w:eastAsia="en-US"/>
        </w:rPr>
        <w:t>класса</w:t>
      </w:r>
      <w:r w:rsidR="003168CC" w:rsidRPr="00B95B03">
        <w:rPr>
          <w:lang w:val="en-US" w:eastAsia="en-US"/>
        </w:rPr>
        <w:t xml:space="preserve"> </w:t>
      </w:r>
      <w:r w:rsidR="003168CC">
        <w:rPr>
          <w:lang w:val="en-US" w:eastAsia="en-US"/>
        </w:rPr>
        <w:t>Messages</w:t>
      </w:r>
    </w:p>
    <w:p w14:paraId="0482444A" w14:textId="77777777" w:rsidR="004B2570" w:rsidRPr="00B95B03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>import</w:t>
      </w:r>
      <w:r w:rsidRPr="00B95B03">
        <w:rPr>
          <w:lang w:eastAsia="en-US"/>
        </w:rPr>
        <w:t xml:space="preserve"> { </w:t>
      </w:r>
      <w:r w:rsidRPr="004B2570">
        <w:rPr>
          <w:lang w:eastAsia="en-US"/>
        </w:rPr>
        <w:t>makeObservable</w:t>
      </w:r>
      <w:r w:rsidRPr="00B95B03">
        <w:rPr>
          <w:lang w:eastAsia="en-US"/>
        </w:rPr>
        <w:t xml:space="preserve">, </w:t>
      </w:r>
      <w:r w:rsidRPr="004B2570">
        <w:rPr>
          <w:lang w:eastAsia="en-US"/>
        </w:rPr>
        <w:t>action</w:t>
      </w:r>
      <w:r w:rsidRPr="00B95B03">
        <w:rPr>
          <w:lang w:eastAsia="en-US"/>
        </w:rPr>
        <w:t xml:space="preserve">, </w:t>
      </w:r>
      <w:r w:rsidRPr="004B2570">
        <w:rPr>
          <w:lang w:eastAsia="en-US"/>
        </w:rPr>
        <w:t>observable</w:t>
      </w:r>
      <w:r w:rsidRPr="00B95B03">
        <w:rPr>
          <w:lang w:eastAsia="en-US"/>
        </w:rPr>
        <w:t xml:space="preserve"> } </w:t>
      </w:r>
      <w:r w:rsidRPr="004B2570">
        <w:rPr>
          <w:lang w:eastAsia="en-US"/>
        </w:rPr>
        <w:t>from</w:t>
      </w:r>
      <w:r w:rsidRPr="00B95B03">
        <w:rPr>
          <w:lang w:eastAsia="en-US"/>
        </w:rPr>
        <w:t xml:space="preserve"> '</w:t>
      </w:r>
      <w:r w:rsidRPr="004B2570">
        <w:rPr>
          <w:lang w:eastAsia="en-US"/>
        </w:rPr>
        <w:t>mobx</w:t>
      </w:r>
      <w:r w:rsidRPr="00B95B03">
        <w:rPr>
          <w:lang w:eastAsia="en-US"/>
        </w:rPr>
        <w:t>';</w:t>
      </w:r>
    </w:p>
    <w:p w14:paraId="14828D0C" w14:textId="77777777" w:rsidR="004B2570" w:rsidRPr="00B95B03" w:rsidRDefault="004B2570" w:rsidP="004B2570">
      <w:pPr>
        <w:pStyle w:val="af1"/>
        <w:rPr>
          <w:lang w:eastAsia="en-US"/>
        </w:rPr>
      </w:pPr>
    </w:p>
    <w:p w14:paraId="6F69C7BE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lastRenderedPageBreak/>
        <w:t>import { PostEventor } from '@chat/core/PostEventor';</w:t>
      </w:r>
    </w:p>
    <w:p w14:paraId="4820C1AE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>import { createToken } from '@chat/helpers/createToken';</w:t>
      </w:r>
    </w:p>
    <w:p w14:paraId="2BB2FB37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>import { RETRY_TIMEOUT } from '@chat/config';</w:t>
      </w:r>
    </w:p>
    <w:p w14:paraId="0C5C4001" w14:textId="77777777" w:rsidR="004B2570" w:rsidRPr="004B2570" w:rsidRDefault="004B2570" w:rsidP="004B2570">
      <w:pPr>
        <w:pStyle w:val="af1"/>
        <w:rPr>
          <w:lang w:eastAsia="en-US"/>
        </w:rPr>
      </w:pPr>
    </w:p>
    <w:p w14:paraId="36442B40" w14:textId="44ADF5F8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>import { FeedbackForm } from './FeedbackForm';</w:t>
      </w:r>
    </w:p>
    <w:p w14:paraId="703C0F90" w14:textId="77777777" w:rsidR="004B2570" w:rsidRPr="004B2570" w:rsidRDefault="004B2570" w:rsidP="004B2570">
      <w:pPr>
        <w:pStyle w:val="af1"/>
        <w:rPr>
          <w:lang w:eastAsia="en-US"/>
        </w:rPr>
      </w:pPr>
    </w:p>
    <w:p w14:paraId="4B2DF4E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>export class Messages {</w:t>
      </w:r>
    </w:p>
    <w:p w14:paraId="3D1A44C6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@observable messages = [];</w:t>
      </w:r>
    </w:p>
    <w:p w14:paraId="33CD3280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@observable isLoaded = true;</w:t>
      </w:r>
    </w:p>
    <w:p w14:paraId="621738C8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@observable isLoadingMore = false;</w:t>
      </w:r>
    </w:p>
    <w:p w14:paraId="2FEA3A28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@observable allMessagesLoaded = true;</w:t>
      </w:r>
    </w:p>
    <w:p w14:paraId="47C5E0C8" w14:textId="77777777" w:rsidR="004B2570" w:rsidRPr="004B2570" w:rsidRDefault="004B2570" w:rsidP="004B2570">
      <w:pPr>
        <w:pStyle w:val="af1"/>
        <w:rPr>
          <w:lang w:eastAsia="en-US"/>
        </w:rPr>
      </w:pPr>
    </w:p>
    <w:p w14:paraId="0D4D20BE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constructor(chat) {</w:t>
      </w:r>
    </w:p>
    <w:p w14:paraId="62EDC275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makeObservable(this);</w:t>
      </w:r>
    </w:p>
    <w:p w14:paraId="5649ED80" w14:textId="77777777" w:rsidR="004B2570" w:rsidRPr="004B2570" w:rsidRDefault="004B2570" w:rsidP="004B2570">
      <w:pPr>
        <w:pStyle w:val="af1"/>
        <w:rPr>
          <w:lang w:eastAsia="en-US"/>
        </w:rPr>
      </w:pPr>
    </w:p>
    <w:p w14:paraId="6D293006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this.chat = chat;</w:t>
      </w:r>
    </w:p>
    <w:p w14:paraId="60243EEE" w14:textId="77777777" w:rsidR="004B2570" w:rsidRPr="004B2570" w:rsidRDefault="004B2570" w:rsidP="004B2570">
      <w:pPr>
        <w:pStyle w:val="af1"/>
        <w:rPr>
          <w:lang w:eastAsia="en-US"/>
        </w:rPr>
      </w:pPr>
    </w:p>
    <w:p w14:paraId="698F07E6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chat.ws.on('livechat-message-new', this.onMessage);</w:t>
      </w:r>
    </w:p>
    <w:p w14:paraId="2F2F01C9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chat.ws.on('livechat-close', this.onRoomClose);</w:t>
      </w:r>
    </w:p>
    <w:p w14:paraId="39643FD5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}</w:t>
      </w:r>
    </w:p>
    <w:p w14:paraId="55F1909D" w14:textId="77777777" w:rsidR="004B2570" w:rsidRPr="004B2570" w:rsidRDefault="004B2570" w:rsidP="004B2570">
      <w:pPr>
        <w:pStyle w:val="af1"/>
        <w:rPr>
          <w:lang w:eastAsia="en-US"/>
        </w:rPr>
      </w:pPr>
    </w:p>
    <w:p w14:paraId="2F45C6C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@action.bound</w:t>
      </w:r>
    </w:p>
    <w:p w14:paraId="22E6AD49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push(...args) {</w:t>
      </w:r>
    </w:p>
    <w:p w14:paraId="069294D4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this.messages.push(...args);</w:t>
      </w:r>
    </w:p>
    <w:p w14:paraId="40642B2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}</w:t>
      </w:r>
    </w:p>
    <w:p w14:paraId="5DD97D51" w14:textId="77777777" w:rsidR="004B2570" w:rsidRPr="004B2570" w:rsidRDefault="004B2570" w:rsidP="004B2570">
      <w:pPr>
        <w:pStyle w:val="af1"/>
        <w:rPr>
          <w:lang w:eastAsia="en-US"/>
        </w:rPr>
      </w:pPr>
    </w:p>
    <w:p w14:paraId="7BA9850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@action.bound</w:t>
      </w:r>
    </w:p>
    <w:p w14:paraId="31627B39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async load() {</w:t>
      </w:r>
    </w:p>
    <w:p w14:paraId="2A1E0D67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try {</w:t>
      </w:r>
    </w:p>
    <w:p w14:paraId="5DF4FE22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const { room, visitor, api } = this.chat;</w:t>
      </w:r>
    </w:p>
    <w:p w14:paraId="1AC656C4" w14:textId="77777777" w:rsidR="004B2570" w:rsidRPr="004B2570" w:rsidRDefault="004B2570" w:rsidP="004B2570">
      <w:pPr>
        <w:pStyle w:val="af1"/>
        <w:rPr>
          <w:lang w:eastAsia="en-US"/>
        </w:rPr>
      </w:pPr>
    </w:p>
    <w:p w14:paraId="45FB4CB5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this.isLoaded = false;</w:t>
      </w:r>
    </w:p>
    <w:p w14:paraId="54BA9BBC" w14:textId="77777777" w:rsidR="004B2570" w:rsidRPr="004B2570" w:rsidRDefault="004B2570" w:rsidP="004B2570">
      <w:pPr>
        <w:pStyle w:val="af1"/>
        <w:rPr>
          <w:lang w:eastAsia="en-US"/>
        </w:rPr>
      </w:pPr>
    </w:p>
    <w:p w14:paraId="15F56F4A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const { messages } = await api.getMessageHistory(room._id, { token: visitor.token, limit: LIMIT_STEP + 1 });</w:t>
      </w:r>
    </w:p>
    <w:p w14:paraId="03BB2442" w14:textId="77777777" w:rsidR="004B2570" w:rsidRPr="004B2570" w:rsidRDefault="004B2570" w:rsidP="004B2570">
      <w:pPr>
        <w:pStyle w:val="af1"/>
        <w:rPr>
          <w:lang w:eastAsia="en-US"/>
        </w:rPr>
      </w:pPr>
    </w:p>
    <w:p w14:paraId="3D6A9832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this.allMessagesLoaded = messages.length &lt; LIMIT_STEP + 1;</w:t>
      </w:r>
    </w:p>
    <w:p w14:paraId="3D5D940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this.messages = messages?.filter((message) =&gt; message.t === undefined).reverse() ?? [];</w:t>
      </w:r>
    </w:p>
    <w:p w14:paraId="4A05810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this.isLoaded = true;</w:t>
      </w:r>
    </w:p>
    <w:p w14:paraId="5034B0C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 catch (error) {</w:t>
      </w:r>
    </w:p>
    <w:p w14:paraId="106DBE93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console.error('Load messages', error);</w:t>
      </w:r>
    </w:p>
    <w:p w14:paraId="5D34B470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setTimeout(this.load, RETRY_TIMEOUT);</w:t>
      </w:r>
    </w:p>
    <w:p w14:paraId="49FB1EE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</w:t>
      </w:r>
    </w:p>
    <w:p w14:paraId="41DC70A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}</w:t>
      </w:r>
    </w:p>
    <w:p w14:paraId="40DBC656" w14:textId="77777777" w:rsidR="004B2570" w:rsidRPr="004B2570" w:rsidRDefault="004B2570" w:rsidP="004B2570">
      <w:pPr>
        <w:pStyle w:val="af1"/>
        <w:rPr>
          <w:lang w:eastAsia="en-US"/>
        </w:rPr>
      </w:pPr>
    </w:p>
    <w:p w14:paraId="4A54A623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@action.bound</w:t>
      </w:r>
    </w:p>
    <w:p w14:paraId="2C765ED6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async loadMore() {</w:t>
      </w:r>
    </w:p>
    <w:p w14:paraId="54211494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try {</w:t>
      </w:r>
    </w:p>
    <w:p w14:paraId="141F4DA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lastRenderedPageBreak/>
        <w:t xml:space="preserve">            const { room, visitor, api } = this.chat;</w:t>
      </w:r>
    </w:p>
    <w:p w14:paraId="0FF1E77E" w14:textId="77777777" w:rsidR="004B2570" w:rsidRPr="004B2570" w:rsidRDefault="004B2570" w:rsidP="004B2570">
      <w:pPr>
        <w:pStyle w:val="af1"/>
        <w:rPr>
          <w:lang w:eastAsia="en-US"/>
        </w:rPr>
      </w:pPr>
    </w:p>
    <w:p w14:paraId="4E4A839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if (!room._id || !visitor.isRegistered || this.allMessagesLoaded) {</w:t>
      </w:r>
    </w:p>
    <w:p w14:paraId="1BA8431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return;</w:t>
      </w:r>
    </w:p>
    <w:p w14:paraId="21231C35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}</w:t>
      </w:r>
    </w:p>
    <w:p w14:paraId="5AFDD5F9" w14:textId="77777777" w:rsidR="004B2570" w:rsidRPr="004B2570" w:rsidRDefault="004B2570" w:rsidP="004B2570">
      <w:pPr>
        <w:pStyle w:val="af1"/>
        <w:rPr>
          <w:lang w:eastAsia="en-US"/>
        </w:rPr>
      </w:pPr>
    </w:p>
    <w:p w14:paraId="57069E8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this.isLoadingMore = true;</w:t>
      </w:r>
    </w:p>
    <w:p w14:paraId="33FD730C" w14:textId="77777777" w:rsidR="004B2570" w:rsidRPr="004B2570" w:rsidRDefault="004B2570" w:rsidP="004B2570">
      <w:pPr>
        <w:pStyle w:val="af1"/>
        <w:rPr>
          <w:lang w:eastAsia="en-US"/>
        </w:rPr>
      </w:pPr>
    </w:p>
    <w:p w14:paraId="1D335573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const { ts: end } = this.messages.find((message) =&gt; message?.rid !== undefined) ?? {};</w:t>
      </w:r>
    </w:p>
    <w:p w14:paraId="5561D832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const { messages } = await api.getMessageHistory(room._id, { limit: LIMIT_STEP + 1, end });</w:t>
      </w:r>
    </w:p>
    <w:p w14:paraId="25AFD194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const textMessages = messages?.slice(0, LIMIT_STEP)?.filter((message) =&gt; message.t === undefined) ?? [];</w:t>
      </w:r>
    </w:p>
    <w:p w14:paraId="6507E551" w14:textId="77777777" w:rsidR="004B2570" w:rsidRPr="004B2570" w:rsidRDefault="004B2570" w:rsidP="004B2570">
      <w:pPr>
        <w:pStyle w:val="af1"/>
        <w:rPr>
          <w:lang w:eastAsia="en-US"/>
        </w:rPr>
      </w:pPr>
    </w:p>
    <w:p w14:paraId="7AF54A5C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this.allMessagesLoaded = messages.length &lt; LIMIT_STEP + 1;</w:t>
      </w:r>
    </w:p>
    <w:p w14:paraId="2F32A7E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this.messages.unshift(...textMessages.reverse());</w:t>
      </w:r>
    </w:p>
    <w:p w14:paraId="455F3157" w14:textId="77777777" w:rsidR="004B2570" w:rsidRPr="004B2570" w:rsidRDefault="004B2570" w:rsidP="004B2570">
      <w:pPr>
        <w:pStyle w:val="af1"/>
        <w:rPr>
          <w:lang w:eastAsia="en-US"/>
        </w:rPr>
      </w:pPr>
    </w:p>
    <w:p w14:paraId="6FF49ED5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this.isLoadingMore = false;</w:t>
      </w:r>
    </w:p>
    <w:p w14:paraId="167E557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 catch (error) {</w:t>
      </w:r>
    </w:p>
    <w:p w14:paraId="07A20C28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console.error('Load more messages', error);</w:t>
      </w:r>
    </w:p>
    <w:p w14:paraId="6EB8FE0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setTimeout(this.loadMore, RETRY_TIMEOUT);</w:t>
      </w:r>
    </w:p>
    <w:p w14:paraId="49F6EFF2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</w:t>
      </w:r>
    </w:p>
    <w:p w14:paraId="215FEBC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}</w:t>
      </w:r>
    </w:p>
    <w:p w14:paraId="77E63651" w14:textId="77777777" w:rsidR="004B2570" w:rsidRPr="004B2570" w:rsidRDefault="004B2570" w:rsidP="004B2570">
      <w:pPr>
        <w:pStyle w:val="af1"/>
        <w:rPr>
          <w:lang w:eastAsia="en-US"/>
        </w:rPr>
      </w:pPr>
    </w:p>
    <w:p w14:paraId="55BEC4A0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@action.bound</w:t>
      </w:r>
    </w:p>
    <w:p w14:paraId="128A0A1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async sendMessage(msg, file) {</w:t>
      </w:r>
    </w:p>
    <w:p w14:paraId="54B0DCC8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const { customFields, visitor, room, api, ws } = this.chat;</w:t>
      </w:r>
    </w:p>
    <w:p w14:paraId="2012BDC0" w14:textId="77777777" w:rsidR="004B2570" w:rsidRPr="004B2570" w:rsidRDefault="004B2570" w:rsidP="004B2570">
      <w:pPr>
        <w:pStyle w:val="af1"/>
        <w:rPr>
          <w:lang w:eastAsia="en-US"/>
        </w:rPr>
      </w:pPr>
    </w:p>
    <w:p w14:paraId="0A06211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const _id = createToken();</w:t>
      </w:r>
    </w:p>
    <w:p w14:paraId="2830BEA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const token = visitor?.token;</w:t>
      </w:r>
    </w:p>
    <w:p w14:paraId="71100A0D" w14:textId="77777777" w:rsidR="004B2570" w:rsidRPr="004B2570" w:rsidRDefault="004B2570" w:rsidP="004B2570">
      <w:pPr>
        <w:pStyle w:val="af1"/>
        <w:rPr>
          <w:lang w:eastAsia="en-US"/>
        </w:rPr>
      </w:pPr>
    </w:p>
    <w:p w14:paraId="0F5E83B2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try {</w:t>
      </w:r>
    </w:p>
    <w:p w14:paraId="37EEF797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if (!visitor.isRegistered) {</w:t>
      </w:r>
    </w:p>
    <w:p w14:paraId="659D30F9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await visitor.register();</w:t>
      </w:r>
    </w:p>
    <w:p w14:paraId="5A6CA77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} else if (!room._id) {</w:t>
      </w:r>
    </w:p>
    <w:p w14:paraId="15621086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await visitor.save();</w:t>
      </w:r>
    </w:p>
    <w:p w14:paraId="6E209B4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}</w:t>
      </w:r>
    </w:p>
    <w:p w14:paraId="73F2C2C5" w14:textId="77777777" w:rsidR="004B2570" w:rsidRPr="004B2570" w:rsidRDefault="004B2570" w:rsidP="004B2570">
      <w:pPr>
        <w:pStyle w:val="af1"/>
        <w:rPr>
          <w:lang w:eastAsia="en-US"/>
        </w:rPr>
      </w:pPr>
    </w:p>
    <w:p w14:paraId="4326EBB0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if (!room._id) {</w:t>
      </w:r>
    </w:p>
    <w:p w14:paraId="472C9CF9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await room.create();</w:t>
      </w:r>
    </w:p>
    <w:p w14:paraId="158ED4BA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await room.subscribe();</w:t>
      </w:r>
    </w:p>
    <w:p w14:paraId="23839600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await customFields.send();</w:t>
      </w:r>
    </w:p>
    <w:p w14:paraId="0A1E3AD8" w14:textId="77777777" w:rsidR="004B2570" w:rsidRPr="004B2570" w:rsidRDefault="004B2570" w:rsidP="004B2570">
      <w:pPr>
        <w:pStyle w:val="af1"/>
        <w:rPr>
          <w:lang w:eastAsia="en-US"/>
        </w:rPr>
      </w:pPr>
    </w:p>
    <w:p w14:paraId="44C436D4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ws.setUpConnection();</w:t>
      </w:r>
    </w:p>
    <w:p w14:paraId="36782BF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}</w:t>
      </w:r>
    </w:p>
    <w:p w14:paraId="3B3CAC54" w14:textId="77777777" w:rsidR="004B2570" w:rsidRPr="004B2570" w:rsidRDefault="004B2570" w:rsidP="004B2570">
      <w:pPr>
        <w:pStyle w:val="af1"/>
        <w:rPr>
          <w:lang w:eastAsia="en-US"/>
        </w:rPr>
      </w:pPr>
    </w:p>
    <w:p w14:paraId="21ABF26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const rid = room?._id;</w:t>
      </w:r>
    </w:p>
    <w:p w14:paraId="5C80064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const message = { _id, rid, msg, token, file };</w:t>
      </w:r>
    </w:p>
    <w:p w14:paraId="367CD078" w14:textId="77777777" w:rsidR="004B2570" w:rsidRPr="004B2570" w:rsidRDefault="004B2570" w:rsidP="004B2570">
      <w:pPr>
        <w:pStyle w:val="af1"/>
        <w:rPr>
          <w:lang w:eastAsia="en-US"/>
        </w:rPr>
      </w:pPr>
    </w:p>
    <w:p w14:paraId="6D5651C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this.messages.push({ ...message, isLoading: true });</w:t>
      </w:r>
    </w:p>
    <w:p w14:paraId="238D06E2" w14:textId="77777777" w:rsidR="004B2570" w:rsidRPr="004B2570" w:rsidRDefault="004B2570" w:rsidP="004B2570">
      <w:pPr>
        <w:pStyle w:val="af1"/>
        <w:rPr>
          <w:lang w:eastAsia="en-US"/>
        </w:rPr>
      </w:pPr>
    </w:p>
    <w:p w14:paraId="744DC4A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if (file) {</w:t>
      </w:r>
    </w:p>
    <w:p w14:paraId="667ED9A4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await api.sendFile(message);</w:t>
      </w:r>
    </w:p>
    <w:p w14:paraId="2B705CC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} else {</w:t>
      </w:r>
    </w:p>
    <w:p w14:paraId="10A4A706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await api.sendMessage(message);</w:t>
      </w:r>
    </w:p>
    <w:p w14:paraId="17A84B67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}</w:t>
      </w:r>
    </w:p>
    <w:p w14:paraId="2E61671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 catch (error) {</w:t>
      </w:r>
    </w:p>
    <w:p w14:paraId="69BBB6F0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console.error('Send message', error);</w:t>
      </w:r>
    </w:p>
    <w:p w14:paraId="6166052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const message = this.messages.find((item) =&gt; _id === item._id);</w:t>
      </w:r>
    </w:p>
    <w:p w14:paraId="21DFAB1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if (message) {</w:t>
      </w:r>
    </w:p>
    <w:p w14:paraId="1CB26A1E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    message.error = { title: 'Send failed' };</w:t>
      </w:r>
    </w:p>
    <w:p w14:paraId="039DCA8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}</w:t>
      </w:r>
    </w:p>
    <w:p w14:paraId="57707244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</w:t>
      </w:r>
    </w:p>
    <w:p w14:paraId="0FDC7BE3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}</w:t>
      </w:r>
    </w:p>
    <w:p w14:paraId="18897D7F" w14:textId="77777777" w:rsidR="004B2570" w:rsidRPr="004B2570" w:rsidRDefault="004B2570" w:rsidP="004B2570">
      <w:pPr>
        <w:pStyle w:val="af1"/>
        <w:rPr>
          <w:lang w:eastAsia="en-US"/>
        </w:rPr>
      </w:pPr>
    </w:p>
    <w:p w14:paraId="6DA0364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@action.bound</w:t>
      </w:r>
    </w:p>
    <w:p w14:paraId="364FCE30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displayWelcomeMessage() {</w:t>
      </w:r>
    </w:p>
    <w:p w14:paraId="2EA5D37E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const { department } = this.chat;</w:t>
      </w:r>
    </w:p>
    <w:p w14:paraId="2AAF4A43" w14:textId="77777777" w:rsidR="004B2570" w:rsidRPr="004B2570" w:rsidRDefault="004B2570" w:rsidP="004B2570">
      <w:pPr>
        <w:pStyle w:val="af1"/>
        <w:rPr>
          <w:lang w:eastAsia="en-US"/>
        </w:rPr>
      </w:pPr>
    </w:p>
    <w:p w14:paraId="21C0BCB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if (!department || !department?.welcomeMessage?.text) {</w:t>
      </w:r>
    </w:p>
    <w:p w14:paraId="7A1574A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return;</w:t>
      </w:r>
    </w:p>
    <w:p w14:paraId="2429FEC5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</w:t>
      </w:r>
    </w:p>
    <w:p w14:paraId="7A1F9106" w14:textId="77777777" w:rsidR="004B2570" w:rsidRPr="004B2570" w:rsidRDefault="004B2570" w:rsidP="004B2570">
      <w:pPr>
        <w:pStyle w:val="af1"/>
        <w:rPr>
          <w:lang w:eastAsia="en-US"/>
        </w:rPr>
      </w:pPr>
    </w:p>
    <w:p w14:paraId="280B7BA2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this.messages.push({</w:t>
      </w:r>
    </w:p>
    <w:p w14:paraId="5B92B16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_id: createToken(),</w:t>
      </w:r>
    </w:p>
    <w:p w14:paraId="25AD3F39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ts: Date.now(),</w:t>
      </w:r>
    </w:p>
    <w:p w14:paraId="025F3006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msg: department.welcomeMessage.text,</w:t>
      </w:r>
    </w:p>
    <w:p w14:paraId="18C20024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});</w:t>
      </w:r>
    </w:p>
    <w:p w14:paraId="658C342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}</w:t>
      </w:r>
    </w:p>
    <w:p w14:paraId="4EB8B8AB" w14:textId="77777777" w:rsidR="004B2570" w:rsidRPr="004B2570" w:rsidRDefault="004B2570" w:rsidP="004B2570">
      <w:pPr>
        <w:pStyle w:val="af1"/>
        <w:rPr>
          <w:lang w:eastAsia="en-US"/>
        </w:rPr>
      </w:pPr>
    </w:p>
    <w:p w14:paraId="1F915A6E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@action.bound</w:t>
      </w:r>
    </w:p>
    <w:p w14:paraId="2646ED6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onRoomClose() {</w:t>
      </w:r>
    </w:p>
    <w:p w14:paraId="0A0F42AC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this.allMessagesLoaded = true;</w:t>
      </w:r>
    </w:p>
    <w:p w14:paraId="067D6C52" w14:textId="77777777" w:rsidR="004B2570" w:rsidRPr="004B2570" w:rsidRDefault="004B2570" w:rsidP="004B2570">
      <w:pPr>
        <w:pStyle w:val="af1"/>
        <w:rPr>
          <w:lang w:eastAsia="en-US"/>
        </w:rPr>
      </w:pPr>
    </w:p>
    <w:p w14:paraId="14B1433C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const form = new FeedbackForm(this.chat);</w:t>
      </w:r>
    </w:p>
    <w:p w14:paraId="6F6D062C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this.messages.push(form);</w:t>
      </w:r>
    </w:p>
    <w:p w14:paraId="4492BAB9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}</w:t>
      </w:r>
    </w:p>
    <w:p w14:paraId="4C12250C" w14:textId="77777777" w:rsidR="004B2570" w:rsidRPr="004B2570" w:rsidRDefault="004B2570" w:rsidP="004B2570">
      <w:pPr>
        <w:pStyle w:val="af1"/>
        <w:rPr>
          <w:lang w:eastAsia="en-US"/>
        </w:rPr>
      </w:pPr>
    </w:p>
    <w:p w14:paraId="6F240F07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@action.bound</w:t>
      </w:r>
    </w:p>
    <w:p w14:paraId="55617F4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onMessageConfirm(message) {</w:t>
      </w:r>
    </w:p>
    <w:p w14:paraId="185D54EA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const index = this.messages.findIndex(({ _id }) =&gt; _id === message._id);</w:t>
      </w:r>
    </w:p>
    <w:p w14:paraId="4F8F415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if (index !== -1) {</w:t>
      </w:r>
    </w:p>
    <w:p w14:paraId="45CB7B0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this.messages[index] = message;</w:t>
      </w:r>
    </w:p>
    <w:p w14:paraId="2A3AB69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 else {</w:t>
      </w:r>
    </w:p>
    <w:p w14:paraId="297CC2C3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this.messages.push(message);</w:t>
      </w:r>
    </w:p>
    <w:p w14:paraId="324873E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</w:t>
      </w:r>
    </w:p>
    <w:p w14:paraId="20924BB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}</w:t>
      </w:r>
    </w:p>
    <w:p w14:paraId="276E8DAF" w14:textId="77777777" w:rsidR="004B2570" w:rsidRPr="004B2570" w:rsidRDefault="004B2570" w:rsidP="004B2570">
      <w:pPr>
        <w:pStyle w:val="af1"/>
        <w:rPr>
          <w:lang w:eastAsia="en-US"/>
        </w:rPr>
      </w:pPr>
    </w:p>
    <w:p w14:paraId="573E37E2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@action.bound</w:t>
      </w:r>
    </w:p>
    <w:p w14:paraId="08F2B39E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onMessage(message) {</w:t>
      </w:r>
    </w:p>
    <w:p w14:paraId="61E1780F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if (message.t !== undefined) {</w:t>
      </w:r>
    </w:p>
    <w:p w14:paraId="21C7B21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return;</w:t>
      </w:r>
    </w:p>
    <w:p w14:paraId="0508D423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</w:t>
      </w:r>
    </w:p>
    <w:p w14:paraId="3EBEEEC6" w14:textId="77777777" w:rsidR="004B2570" w:rsidRPr="004B2570" w:rsidRDefault="004B2570" w:rsidP="004B2570">
      <w:pPr>
        <w:pStyle w:val="af1"/>
        <w:rPr>
          <w:lang w:eastAsia="en-US"/>
        </w:rPr>
      </w:pPr>
    </w:p>
    <w:p w14:paraId="3DDAF447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message.ts = message.ts?.$date ?? message.ts;</w:t>
      </w:r>
    </w:p>
    <w:p w14:paraId="13DA132D" w14:textId="77777777" w:rsidR="004B2570" w:rsidRPr="004B2570" w:rsidRDefault="004B2570" w:rsidP="004B2570">
      <w:pPr>
        <w:pStyle w:val="af1"/>
        <w:rPr>
          <w:lang w:eastAsia="en-US"/>
        </w:rPr>
      </w:pPr>
    </w:p>
    <w:p w14:paraId="301E4E7C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if (message.ts instanceof Date) {</w:t>
      </w:r>
    </w:p>
    <w:p w14:paraId="15B5BA2D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message.ts = message.ts.toISOString();</w:t>
      </w:r>
    </w:p>
    <w:p w14:paraId="77B3FCA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</w:t>
      </w:r>
    </w:p>
    <w:p w14:paraId="4EEF93BD" w14:textId="77777777" w:rsidR="004B2570" w:rsidRPr="004B2570" w:rsidRDefault="004B2570" w:rsidP="004B2570">
      <w:pPr>
        <w:pStyle w:val="af1"/>
        <w:rPr>
          <w:lang w:eastAsia="en-US"/>
        </w:rPr>
      </w:pPr>
    </w:p>
    <w:p w14:paraId="58039F30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if (this.chat.visitor.token === message.token) {</w:t>
      </w:r>
    </w:p>
    <w:p w14:paraId="1DFED300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this.onMessageConfirm(message);</w:t>
      </w:r>
    </w:p>
    <w:p w14:paraId="53F16351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return;</w:t>
      </w:r>
    </w:p>
    <w:p w14:paraId="6E7BFCBB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</w:t>
      </w:r>
    </w:p>
    <w:p w14:paraId="259B77C3" w14:textId="77777777" w:rsidR="004B2570" w:rsidRPr="004B2570" w:rsidRDefault="004B2570" w:rsidP="004B2570">
      <w:pPr>
        <w:pStyle w:val="af1"/>
        <w:rPr>
          <w:lang w:eastAsia="en-US"/>
        </w:rPr>
      </w:pPr>
    </w:p>
    <w:p w14:paraId="584E47FC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const alreadyHaveThisMessage = this.messages.find(({ _id }) =&gt; _id === message._id);</w:t>
      </w:r>
    </w:p>
    <w:p w14:paraId="4E2C67B6" w14:textId="77777777" w:rsidR="004B2570" w:rsidRPr="004B2570" w:rsidRDefault="004B2570" w:rsidP="004B2570">
      <w:pPr>
        <w:pStyle w:val="af1"/>
        <w:rPr>
          <w:lang w:eastAsia="en-US"/>
        </w:rPr>
      </w:pPr>
    </w:p>
    <w:p w14:paraId="189390CE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if (alreadyHaveThisMessage) {</w:t>
      </w:r>
    </w:p>
    <w:p w14:paraId="7026E096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    return;</w:t>
      </w:r>
    </w:p>
    <w:p w14:paraId="1E82CBB6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}</w:t>
      </w:r>
    </w:p>
    <w:p w14:paraId="1ACDCA47" w14:textId="77777777" w:rsidR="004B2570" w:rsidRPr="004B2570" w:rsidRDefault="004B2570" w:rsidP="004B2570">
      <w:pPr>
        <w:pStyle w:val="af1"/>
        <w:rPr>
          <w:lang w:eastAsia="en-US"/>
        </w:rPr>
      </w:pPr>
    </w:p>
    <w:p w14:paraId="63D5D25E" w14:textId="77777777" w:rsidR="004B2570" w:rsidRPr="004B2570" w:rsidRDefault="004B2570" w:rsidP="004B2570">
      <w:pPr>
        <w:pStyle w:val="af1"/>
        <w:rPr>
          <w:lang w:eastAsia="en-US"/>
        </w:rPr>
      </w:pPr>
      <w:r w:rsidRPr="004B2570">
        <w:rPr>
          <w:lang w:eastAsia="en-US"/>
        </w:rPr>
        <w:t xml:space="preserve">        PostEventor.send('messages.received-agent-message');</w:t>
      </w:r>
    </w:p>
    <w:p w14:paraId="1CF4526B" w14:textId="77777777" w:rsidR="004B2570" w:rsidRPr="004B2570" w:rsidRDefault="004B2570" w:rsidP="004B2570">
      <w:pPr>
        <w:pStyle w:val="af1"/>
        <w:rPr>
          <w:lang w:eastAsia="en-US"/>
        </w:rPr>
      </w:pPr>
    </w:p>
    <w:p w14:paraId="640A866B" w14:textId="77777777" w:rsidR="004B2570" w:rsidRPr="00426776" w:rsidRDefault="004B2570" w:rsidP="004B2570">
      <w:pPr>
        <w:pStyle w:val="af1"/>
        <w:rPr>
          <w:lang w:val="ru-RU" w:eastAsia="en-US"/>
        </w:rPr>
      </w:pPr>
      <w:r w:rsidRPr="004B2570">
        <w:rPr>
          <w:lang w:eastAsia="en-US"/>
        </w:rPr>
        <w:t xml:space="preserve">        </w:t>
      </w:r>
      <w:r>
        <w:rPr>
          <w:lang w:eastAsia="en-US"/>
        </w:rPr>
        <w:t>this</w:t>
      </w:r>
      <w:r w:rsidRPr="00426776">
        <w:rPr>
          <w:lang w:val="ru-RU" w:eastAsia="en-US"/>
        </w:rPr>
        <w:t>.</w:t>
      </w:r>
      <w:r>
        <w:rPr>
          <w:lang w:eastAsia="en-US"/>
        </w:rPr>
        <w:t>messages</w:t>
      </w:r>
      <w:r w:rsidRPr="00426776">
        <w:rPr>
          <w:lang w:val="ru-RU" w:eastAsia="en-US"/>
        </w:rPr>
        <w:t>.</w:t>
      </w:r>
      <w:r>
        <w:rPr>
          <w:lang w:eastAsia="en-US"/>
        </w:rPr>
        <w:t>push</w:t>
      </w:r>
      <w:r w:rsidRPr="00426776">
        <w:rPr>
          <w:lang w:val="ru-RU" w:eastAsia="en-US"/>
        </w:rPr>
        <w:t>(</w:t>
      </w:r>
      <w:r>
        <w:rPr>
          <w:lang w:eastAsia="en-US"/>
        </w:rPr>
        <w:t>message</w:t>
      </w:r>
      <w:r w:rsidRPr="00426776">
        <w:rPr>
          <w:lang w:val="ru-RU" w:eastAsia="en-US"/>
        </w:rPr>
        <w:t>);</w:t>
      </w:r>
    </w:p>
    <w:p w14:paraId="02D3B5E1" w14:textId="77777777" w:rsidR="004B2570" w:rsidRPr="00426776" w:rsidRDefault="004B2570" w:rsidP="004B2570">
      <w:pPr>
        <w:pStyle w:val="af1"/>
        <w:rPr>
          <w:lang w:val="ru-RU" w:eastAsia="en-US"/>
        </w:rPr>
      </w:pPr>
      <w:r w:rsidRPr="00426776">
        <w:rPr>
          <w:lang w:val="ru-RU" w:eastAsia="en-US"/>
        </w:rPr>
        <w:t xml:space="preserve">    }</w:t>
      </w:r>
    </w:p>
    <w:p w14:paraId="5EB336A6" w14:textId="1B27F847" w:rsidR="00DC7878" w:rsidRPr="00426776" w:rsidRDefault="004B2570" w:rsidP="00DC7878">
      <w:pPr>
        <w:pStyle w:val="af1"/>
        <w:rPr>
          <w:lang w:val="ru-RU" w:eastAsia="en-US"/>
        </w:rPr>
      </w:pPr>
      <w:r w:rsidRPr="00426776">
        <w:rPr>
          <w:lang w:val="ru-RU" w:eastAsia="en-US"/>
        </w:rPr>
        <w:t>}</w:t>
      </w:r>
    </w:p>
    <w:p w14:paraId="676C6BAC" w14:textId="77777777" w:rsidR="00DC7878" w:rsidRPr="00426776" w:rsidRDefault="00DC7878" w:rsidP="00DC7878">
      <w:pPr>
        <w:pStyle w:val="af1"/>
        <w:rPr>
          <w:lang w:val="ru-RU" w:eastAsia="en-US"/>
        </w:rPr>
      </w:pPr>
    </w:p>
    <w:p w14:paraId="69BADC76" w14:textId="456B81F2" w:rsidR="00DC7878" w:rsidRDefault="00DC7878" w:rsidP="00DC7878">
      <w:pPr>
        <w:rPr>
          <w:lang w:eastAsia="en-US"/>
        </w:rPr>
      </w:pPr>
      <w:r>
        <w:rPr>
          <w:lang w:eastAsia="en-US"/>
        </w:rPr>
        <w:t>В представленном классе объявлены следующие поля:</w:t>
      </w:r>
    </w:p>
    <w:p w14:paraId="26E28EBE" w14:textId="5573AC73" w:rsidR="00DC7878" w:rsidRPr="00DC7878" w:rsidRDefault="0028612F" w:rsidP="008420E7">
      <w:pPr>
        <w:pStyle w:val="aa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>«</w:t>
      </w:r>
      <w:r w:rsidR="00DC7878" w:rsidRPr="00DC7878">
        <w:rPr>
          <w:lang w:eastAsia="en-US"/>
        </w:rPr>
        <w:t>@</w:t>
      </w:r>
      <w:r w:rsidR="00DC7878" w:rsidRPr="00DC7878">
        <w:rPr>
          <w:lang w:val="en-US" w:eastAsia="en-US"/>
        </w:rPr>
        <w:t>observable</w:t>
      </w:r>
      <w:r w:rsidR="00DC7878" w:rsidRPr="00DC7878">
        <w:rPr>
          <w:lang w:eastAsia="en-US"/>
        </w:rPr>
        <w:t xml:space="preserve"> </w:t>
      </w:r>
      <w:r w:rsidR="00DC7878" w:rsidRPr="00DC7878">
        <w:rPr>
          <w:lang w:val="en-US" w:eastAsia="en-US"/>
        </w:rPr>
        <w:t>messages</w:t>
      </w:r>
      <w:r>
        <w:rPr>
          <w:lang w:eastAsia="en-US"/>
        </w:rPr>
        <w:t>»</w:t>
      </w:r>
      <w:r w:rsidR="00DC7878">
        <w:rPr>
          <w:lang w:eastAsia="en-US"/>
        </w:rPr>
        <w:t xml:space="preserve"> – поле, хранящее массив сообщений, содержащихся в чате</w:t>
      </w:r>
      <w:r w:rsidR="00DC7878" w:rsidRPr="00DC7878">
        <w:rPr>
          <w:lang w:eastAsia="en-US"/>
        </w:rPr>
        <w:t>;</w:t>
      </w:r>
    </w:p>
    <w:p w14:paraId="5C8AE63D" w14:textId="36CCE390" w:rsidR="00DC7878" w:rsidRPr="00FF4390" w:rsidRDefault="0028612F" w:rsidP="008420E7">
      <w:pPr>
        <w:pStyle w:val="aa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>«</w:t>
      </w:r>
      <w:r w:rsidR="00DC7878" w:rsidRPr="00FF4390">
        <w:rPr>
          <w:lang w:eastAsia="en-US"/>
        </w:rPr>
        <w:t>@</w:t>
      </w:r>
      <w:r w:rsidR="00DC7878" w:rsidRPr="00DC7878">
        <w:rPr>
          <w:lang w:val="en-US" w:eastAsia="en-US"/>
        </w:rPr>
        <w:t>observable</w:t>
      </w:r>
      <w:r w:rsidR="00DC7878" w:rsidRPr="00FF4390">
        <w:rPr>
          <w:lang w:eastAsia="en-US"/>
        </w:rPr>
        <w:t xml:space="preserve"> </w:t>
      </w:r>
      <w:r w:rsidR="00DC7878" w:rsidRPr="00DC7878">
        <w:rPr>
          <w:lang w:val="en-US" w:eastAsia="en-US"/>
        </w:rPr>
        <w:t>isLoaded</w:t>
      </w:r>
      <w:r>
        <w:rPr>
          <w:lang w:eastAsia="en-US"/>
        </w:rPr>
        <w:t>»</w:t>
      </w:r>
      <w:r w:rsidR="00FF4390">
        <w:rPr>
          <w:lang w:eastAsia="en-US"/>
        </w:rPr>
        <w:t xml:space="preserve"> – поле, </w:t>
      </w:r>
      <w:r w:rsidR="00FF4390" w:rsidRPr="00FF4390">
        <w:rPr>
          <w:lang w:eastAsia="en-US"/>
        </w:rPr>
        <w:t>обозначающее</w:t>
      </w:r>
      <w:r w:rsidR="00FF4390">
        <w:rPr>
          <w:lang w:eastAsia="en-US"/>
        </w:rPr>
        <w:t xml:space="preserve"> была ли загружена история сообщений</w:t>
      </w:r>
      <w:r w:rsidR="00FF4390" w:rsidRPr="00FF4390">
        <w:rPr>
          <w:lang w:eastAsia="en-US"/>
        </w:rPr>
        <w:t>;</w:t>
      </w:r>
    </w:p>
    <w:p w14:paraId="57AF9C7B" w14:textId="19AF2CAD" w:rsidR="00DC7878" w:rsidRPr="007D63A5" w:rsidRDefault="0028612F" w:rsidP="008420E7">
      <w:pPr>
        <w:pStyle w:val="aa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>«</w:t>
      </w:r>
      <w:r w:rsidR="00DC7878" w:rsidRPr="007D63A5">
        <w:rPr>
          <w:lang w:eastAsia="en-US"/>
        </w:rPr>
        <w:t>@</w:t>
      </w:r>
      <w:r w:rsidR="00DC7878" w:rsidRPr="00DC7878">
        <w:rPr>
          <w:lang w:val="en-US" w:eastAsia="en-US"/>
        </w:rPr>
        <w:t>observable</w:t>
      </w:r>
      <w:r w:rsidR="00DC7878" w:rsidRPr="007D63A5">
        <w:rPr>
          <w:lang w:eastAsia="en-US"/>
        </w:rPr>
        <w:t xml:space="preserve"> </w:t>
      </w:r>
      <w:r w:rsidR="00DC7878" w:rsidRPr="00DC7878">
        <w:rPr>
          <w:lang w:val="en-US" w:eastAsia="en-US"/>
        </w:rPr>
        <w:t>isLoadingMore</w:t>
      </w:r>
      <w:r>
        <w:rPr>
          <w:lang w:eastAsia="en-US"/>
        </w:rPr>
        <w:t>»</w:t>
      </w:r>
      <w:r w:rsidR="007D63A5">
        <w:rPr>
          <w:lang w:eastAsia="en-US"/>
        </w:rPr>
        <w:t xml:space="preserve"> – поле, обозначающее, что в данный момент выполняется дозагрузка сообщений</w:t>
      </w:r>
      <w:r w:rsidR="007D63A5" w:rsidRPr="007D63A5">
        <w:rPr>
          <w:lang w:eastAsia="en-US"/>
        </w:rPr>
        <w:t>;</w:t>
      </w:r>
    </w:p>
    <w:p w14:paraId="4865004C" w14:textId="57C70E84" w:rsidR="00DC7878" w:rsidRDefault="0028612F" w:rsidP="008420E7">
      <w:pPr>
        <w:pStyle w:val="aa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>«</w:t>
      </w:r>
      <w:r w:rsidR="00DC7878" w:rsidRPr="007D63A5">
        <w:rPr>
          <w:lang w:eastAsia="en-US"/>
        </w:rPr>
        <w:t>@</w:t>
      </w:r>
      <w:r w:rsidR="00DC7878" w:rsidRPr="00DC7878">
        <w:rPr>
          <w:lang w:val="en-US" w:eastAsia="en-US"/>
        </w:rPr>
        <w:t>observable</w:t>
      </w:r>
      <w:r w:rsidR="00DC7878" w:rsidRPr="007D63A5">
        <w:rPr>
          <w:lang w:eastAsia="en-US"/>
        </w:rPr>
        <w:t xml:space="preserve"> </w:t>
      </w:r>
      <w:r w:rsidR="00DC7878" w:rsidRPr="00DC7878">
        <w:rPr>
          <w:lang w:val="en-US" w:eastAsia="en-US"/>
        </w:rPr>
        <w:t>allMessagesLoaded</w:t>
      </w:r>
      <w:r>
        <w:rPr>
          <w:lang w:eastAsia="en-US"/>
        </w:rPr>
        <w:t>»</w:t>
      </w:r>
      <w:r w:rsidR="007D63A5" w:rsidRPr="007D63A5">
        <w:rPr>
          <w:lang w:eastAsia="en-US"/>
        </w:rPr>
        <w:t xml:space="preserve"> – </w:t>
      </w:r>
      <w:r w:rsidR="007D63A5">
        <w:rPr>
          <w:lang w:eastAsia="en-US"/>
        </w:rPr>
        <w:t>поле, обозначающее что все сообщения были загружены.</w:t>
      </w:r>
    </w:p>
    <w:p w14:paraId="0A84CF9F" w14:textId="141EDD33" w:rsidR="00BA67AE" w:rsidRDefault="009E6F5A" w:rsidP="00BA67AE">
      <w:pPr>
        <w:rPr>
          <w:lang w:eastAsia="en-US"/>
        </w:rPr>
      </w:pPr>
      <w:r>
        <w:rPr>
          <w:lang w:eastAsia="en-US"/>
        </w:rPr>
        <w:t>Помимо полей, в классе следующие методы:</w:t>
      </w:r>
    </w:p>
    <w:p w14:paraId="7F18A951" w14:textId="1B7FE1B6" w:rsidR="009E6F5A" w:rsidRPr="00A03D3A" w:rsidRDefault="00A03D3A" w:rsidP="008420E7">
      <w:pPr>
        <w:pStyle w:val="aa"/>
        <w:numPr>
          <w:ilvl w:val="0"/>
          <w:numId w:val="31"/>
        </w:numPr>
        <w:rPr>
          <w:lang w:eastAsia="en-US"/>
        </w:rPr>
      </w:pPr>
      <w:r w:rsidRPr="00A03D3A">
        <w:rPr>
          <w:lang w:val="en-US" w:eastAsia="en-US"/>
        </w:rPr>
        <w:t>push</w:t>
      </w:r>
      <w:r w:rsidRPr="00A03D3A">
        <w:rPr>
          <w:lang w:eastAsia="en-US"/>
        </w:rPr>
        <w:t xml:space="preserve"> – </w:t>
      </w:r>
      <w:r>
        <w:rPr>
          <w:lang w:eastAsia="en-US"/>
        </w:rPr>
        <w:t>метод для добавления сообщений в хранилище</w:t>
      </w:r>
      <w:r w:rsidRPr="00A03D3A">
        <w:rPr>
          <w:lang w:eastAsia="en-US"/>
        </w:rPr>
        <w:t>;</w:t>
      </w:r>
    </w:p>
    <w:p w14:paraId="78130283" w14:textId="76B77821" w:rsidR="00A03D3A" w:rsidRPr="00A03D3A" w:rsidRDefault="00A03D3A" w:rsidP="008420E7">
      <w:pPr>
        <w:pStyle w:val="aa"/>
        <w:numPr>
          <w:ilvl w:val="0"/>
          <w:numId w:val="31"/>
        </w:numPr>
        <w:rPr>
          <w:lang w:eastAsia="en-US"/>
        </w:rPr>
      </w:pPr>
      <w:r w:rsidRPr="00A03D3A">
        <w:rPr>
          <w:lang w:val="en-US" w:eastAsia="en-US"/>
        </w:rPr>
        <w:t>load</w:t>
      </w:r>
      <w:r w:rsidRPr="00A03D3A">
        <w:rPr>
          <w:lang w:eastAsia="en-US"/>
        </w:rPr>
        <w:t xml:space="preserve"> – </w:t>
      </w:r>
      <w:r>
        <w:rPr>
          <w:lang w:eastAsia="en-US"/>
        </w:rPr>
        <w:t>метод для загрузки истории сообщений</w:t>
      </w:r>
      <w:r w:rsidRPr="00A03D3A">
        <w:rPr>
          <w:lang w:eastAsia="en-US"/>
        </w:rPr>
        <w:t>;</w:t>
      </w:r>
    </w:p>
    <w:p w14:paraId="62228A29" w14:textId="716ADF6A" w:rsidR="00A03D3A" w:rsidRPr="00A03D3A" w:rsidRDefault="00A03D3A" w:rsidP="008420E7">
      <w:pPr>
        <w:pStyle w:val="aa"/>
        <w:numPr>
          <w:ilvl w:val="0"/>
          <w:numId w:val="31"/>
        </w:numPr>
        <w:rPr>
          <w:lang w:eastAsia="en-US"/>
        </w:rPr>
      </w:pPr>
      <w:r w:rsidRPr="00A03D3A">
        <w:rPr>
          <w:lang w:val="en-US" w:eastAsia="en-US"/>
        </w:rPr>
        <w:lastRenderedPageBreak/>
        <w:t>loadMore</w:t>
      </w:r>
      <w:r w:rsidRPr="00A03D3A">
        <w:rPr>
          <w:lang w:eastAsia="en-US"/>
        </w:rPr>
        <w:t xml:space="preserve"> – </w:t>
      </w:r>
      <w:r>
        <w:rPr>
          <w:lang w:eastAsia="en-US"/>
        </w:rPr>
        <w:t>метод для дозагрузки сообщений</w:t>
      </w:r>
      <w:r w:rsidRPr="00A03D3A">
        <w:rPr>
          <w:lang w:eastAsia="en-US"/>
        </w:rPr>
        <w:t>;</w:t>
      </w:r>
    </w:p>
    <w:p w14:paraId="34EA62C6" w14:textId="39ECCE3C" w:rsidR="00A03D3A" w:rsidRPr="00A03D3A" w:rsidRDefault="00A03D3A" w:rsidP="008420E7">
      <w:pPr>
        <w:pStyle w:val="aa"/>
        <w:numPr>
          <w:ilvl w:val="0"/>
          <w:numId w:val="31"/>
        </w:numPr>
        <w:rPr>
          <w:lang w:eastAsia="en-US"/>
        </w:rPr>
      </w:pPr>
      <w:r w:rsidRPr="00A03D3A">
        <w:rPr>
          <w:lang w:val="en-US" w:eastAsia="en-US"/>
        </w:rPr>
        <w:t>sendMessage</w:t>
      </w:r>
      <w:r w:rsidRPr="00A03D3A">
        <w:rPr>
          <w:lang w:eastAsia="en-US"/>
        </w:rPr>
        <w:t xml:space="preserve"> – </w:t>
      </w:r>
      <w:r>
        <w:rPr>
          <w:lang w:eastAsia="en-US"/>
        </w:rPr>
        <w:t>метод для отправки</w:t>
      </w:r>
      <w:r w:rsidRPr="00A03D3A">
        <w:rPr>
          <w:lang w:eastAsia="en-US"/>
        </w:rPr>
        <w:t xml:space="preserve"> </w:t>
      </w:r>
      <w:r>
        <w:rPr>
          <w:lang w:eastAsia="en-US"/>
        </w:rPr>
        <w:t>текстового сообщения или файла</w:t>
      </w:r>
      <w:r w:rsidRPr="00A03D3A">
        <w:rPr>
          <w:lang w:eastAsia="en-US"/>
        </w:rPr>
        <w:t>;</w:t>
      </w:r>
    </w:p>
    <w:p w14:paraId="63B770B1" w14:textId="2660B5DC" w:rsidR="00A03D3A" w:rsidRPr="00910141" w:rsidRDefault="00A03D3A" w:rsidP="008420E7">
      <w:pPr>
        <w:pStyle w:val="aa"/>
        <w:numPr>
          <w:ilvl w:val="0"/>
          <w:numId w:val="31"/>
        </w:numPr>
        <w:rPr>
          <w:lang w:eastAsia="en-US"/>
        </w:rPr>
      </w:pPr>
      <w:r w:rsidRPr="00A03D3A">
        <w:rPr>
          <w:lang w:val="en-US" w:eastAsia="en-US"/>
        </w:rPr>
        <w:t>displayWelcomeMessage</w:t>
      </w:r>
      <w:r w:rsidR="00910141">
        <w:rPr>
          <w:lang w:eastAsia="en-US"/>
        </w:rPr>
        <w:t xml:space="preserve"> – метод, добавляющий в хранилище специальное приветственное сообщение</w:t>
      </w:r>
      <w:r w:rsidR="00910141" w:rsidRPr="00910141">
        <w:rPr>
          <w:lang w:eastAsia="en-US"/>
        </w:rPr>
        <w:t>;</w:t>
      </w:r>
    </w:p>
    <w:p w14:paraId="433EE4CE" w14:textId="4A2A6C51" w:rsidR="00A03D3A" w:rsidRPr="00910141" w:rsidRDefault="00A03D3A" w:rsidP="008420E7">
      <w:pPr>
        <w:pStyle w:val="aa"/>
        <w:numPr>
          <w:ilvl w:val="0"/>
          <w:numId w:val="31"/>
        </w:numPr>
        <w:rPr>
          <w:lang w:eastAsia="en-US"/>
        </w:rPr>
      </w:pPr>
      <w:r w:rsidRPr="00A03D3A">
        <w:rPr>
          <w:lang w:val="en-US" w:eastAsia="en-US"/>
        </w:rPr>
        <w:t>onRoomClose</w:t>
      </w:r>
      <w:r w:rsidR="00910141" w:rsidRPr="00910141">
        <w:rPr>
          <w:lang w:eastAsia="en-US"/>
        </w:rPr>
        <w:t xml:space="preserve"> – </w:t>
      </w:r>
      <w:r w:rsidR="00910141">
        <w:rPr>
          <w:lang w:eastAsia="en-US"/>
        </w:rPr>
        <w:t>обработчик события закрытия комнаты, в котором в хранилище добавляется</w:t>
      </w:r>
      <w:r w:rsidR="00910141" w:rsidRPr="00910141">
        <w:rPr>
          <w:lang w:eastAsia="en-US"/>
        </w:rPr>
        <w:t xml:space="preserve"> </w:t>
      </w:r>
      <w:r w:rsidR="00910141">
        <w:rPr>
          <w:lang w:eastAsia="en-US"/>
        </w:rPr>
        <w:t xml:space="preserve">специальное сообщение, </w:t>
      </w:r>
      <w:r w:rsidR="004762B0">
        <w:rPr>
          <w:lang w:eastAsia="en-US"/>
        </w:rPr>
        <w:t>являющееся</w:t>
      </w:r>
      <w:r w:rsidR="00910141">
        <w:rPr>
          <w:lang w:eastAsia="en-US"/>
        </w:rPr>
        <w:t xml:space="preserve"> форм</w:t>
      </w:r>
      <w:r w:rsidR="00E24246">
        <w:rPr>
          <w:lang w:eastAsia="en-US"/>
        </w:rPr>
        <w:t>ой</w:t>
      </w:r>
      <w:r w:rsidR="00910141">
        <w:rPr>
          <w:lang w:eastAsia="en-US"/>
        </w:rPr>
        <w:t xml:space="preserve"> для оценки качества обслуживания</w:t>
      </w:r>
      <w:r w:rsidR="00910141" w:rsidRPr="00910141">
        <w:rPr>
          <w:lang w:eastAsia="en-US"/>
        </w:rPr>
        <w:t>;</w:t>
      </w:r>
    </w:p>
    <w:p w14:paraId="31AF5743" w14:textId="472A0C37" w:rsidR="00A03D3A" w:rsidRPr="00E33A1A" w:rsidRDefault="00A03D3A" w:rsidP="008420E7">
      <w:pPr>
        <w:pStyle w:val="aa"/>
        <w:numPr>
          <w:ilvl w:val="0"/>
          <w:numId w:val="31"/>
        </w:numPr>
        <w:rPr>
          <w:lang w:eastAsia="en-US"/>
        </w:rPr>
      </w:pPr>
      <w:r w:rsidRPr="00A03D3A">
        <w:rPr>
          <w:lang w:val="en-US" w:eastAsia="en-US"/>
        </w:rPr>
        <w:t>onMessageConfirm</w:t>
      </w:r>
      <w:r w:rsidR="00E33A1A">
        <w:rPr>
          <w:lang w:eastAsia="en-US"/>
        </w:rPr>
        <w:t xml:space="preserve"> – метод обработки новых полученных сообщений и подтверждений сообщений</w:t>
      </w:r>
      <w:r w:rsidR="00E33A1A" w:rsidRPr="00245B81">
        <w:rPr>
          <w:lang w:eastAsia="en-US"/>
        </w:rPr>
        <w:t>;</w:t>
      </w:r>
      <w:r w:rsidR="00E33A1A">
        <w:rPr>
          <w:lang w:eastAsia="en-US"/>
        </w:rPr>
        <w:t xml:space="preserve"> </w:t>
      </w:r>
    </w:p>
    <w:p w14:paraId="21EBA2F1" w14:textId="7E15B51D" w:rsidR="00A03D3A" w:rsidRDefault="00A03D3A" w:rsidP="008420E7">
      <w:pPr>
        <w:pStyle w:val="aa"/>
        <w:numPr>
          <w:ilvl w:val="0"/>
          <w:numId w:val="31"/>
        </w:numPr>
        <w:rPr>
          <w:lang w:eastAsia="en-US"/>
        </w:rPr>
      </w:pPr>
      <w:r w:rsidRPr="00A03D3A">
        <w:rPr>
          <w:lang w:val="en-US" w:eastAsia="en-US"/>
        </w:rPr>
        <w:t>onMessage</w:t>
      </w:r>
      <w:r w:rsidR="00245B81" w:rsidRPr="007069B8">
        <w:rPr>
          <w:lang w:eastAsia="en-US"/>
        </w:rPr>
        <w:t xml:space="preserve"> – </w:t>
      </w:r>
      <w:r w:rsidR="007069B8">
        <w:rPr>
          <w:lang w:eastAsia="en-US"/>
        </w:rPr>
        <w:t>обработчик</w:t>
      </w:r>
      <w:r w:rsidR="007069B8" w:rsidRPr="007069B8">
        <w:rPr>
          <w:lang w:eastAsia="en-US"/>
        </w:rPr>
        <w:t xml:space="preserve"> </w:t>
      </w:r>
      <w:r w:rsidR="007069B8">
        <w:rPr>
          <w:lang w:eastAsia="en-US"/>
        </w:rPr>
        <w:t>события</w:t>
      </w:r>
      <w:r w:rsidR="007069B8" w:rsidRPr="007069B8">
        <w:rPr>
          <w:lang w:eastAsia="en-US"/>
        </w:rPr>
        <w:t xml:space="preserve"> «</w:t>
      </w:r>
      <w:r w:rsidR="007069B8" w:rsidRPr="007069B8">
        <w:rPr>
          <w:lang w:val="en-US" w:eastAsia="en-US"/>
        </w:rPr>
        <w:t>livechat</w:t>
      </w:r>
      <w:r w:rsidR="007069B8" w:rsidRPr="007069B8">
        <w:rPr>
          <w:lang w:eastAsia="en-US"/>
        </w:rPr>
        <w:t>-</w:t>
      </w:r>
      <w:r w:rsidR="007069B8" w:rsidRPr="007069B8">
        <w:rPr>
          <w:lang w:val="en-US" w:eastAsia="en-US"/>
        </w:rPr>
        <w:t>message</w:t>
      </w:r>
      <w:r w:rsidR="007069B8" w:rsidRPr="007069B8">
        <w:rPr>
          <w:lang w:eastAsia="en-US"/>
        </w:rPr>
        <w:t>-</w:t>
      </w:r>
      <w:r w:rsidR="007069B8" w:rsidRPr="007069B8">
        <w:rPr>
          <w:lang w:val="en-US" w:eastAsia="en-US"/>
        </w:rPr>
        <w:t>new</w:t>
      </w:r>
      <w:r w:rsidR="007069B8" w:rsidRPr="007069B8">
        <w:rPr>
          <w:lang w:eastAsia="en-US"/>
        </w:rPr>
        <w:t xml:space="preserve">», </w:t>
      </w:r>
      <w:r w:rsidR="007069B8">
        <w:rPr>
          <w:lang w:eastAsia="en-US"/>
        </w:rPr>
        <w:t>который</w:t>
      </w:r>
      <w:r w:rsidR="007069B8" w:rsidRPr="007069B8">
        <w:rPr>
          <w:lang w:eastAsia="en-US"/>
        </w:rPr>
        <w:t xml:space="preserve"> </w:t>
      </w:r>
      <w:r w:rsidR="007069B8">
        <w:rPr>
          <w:lang w:eastAsia="en-US"/>
        </w:rPr>
        <w:t>получает информацию о новых и измененных сообщениях и</w:t>
      </w:r>
      <w:r w:rsidR="00693CE2">
        <w:rPr>
          <w:lang w:eastAsia="en-US"/>
        </w:rPr>
        <w:t xml:space="preserve"> </w:t>
      </w:r>
      <w:r w:rsidR="002B1336">
        <w:rPr>
          <w:lang w:eastAsia="en-US"/>
        </w:rPr>
        <w:t>сообщениях</w:t>
      </w:r>
      <w:r w:rsidR="00693CE2">
        <w:rPr>
          <w:lang w:eastAsia="en-US"/>
        </w:rPr>
        <w:t>-командах</w:t>
      </w:r>
      <w:r w:rsidR="00B173B1">
        <w:rPr>
          <w:lang w:eastAsia="en-US"/>
        </w:rPr>
        <w:t>.</w:t>
      </w:r>
    </w:p>
    <w:p w14:paraId="29637B7E" w14:textId="1B7B1181" w:rsidR="005B2FA3" w:rsidRPr="007069B8" w:rsidRDefault="005B2FA3" w:rsidP="00850442">
      <w:pPr>
        <w:rPr>
          <w:lang w:eastAsia="en-US"/>
        </w:rPr>
      </w:pPr>
      <w:r>
        <w:rPr>
          <w:lang w:eastAsia="en-US"/>
        </w:rPr>
        <w:t xml:space="preserve">Таким образом, реализован </w:t>
      </w:r>
      <w:r w:rsidRPr="005B2FA3">
        <w:rPr>
          <w:lang w:eastAsia="en-US"/>
        </w:rPr>
        <w:tab/>
      </w:r>
      <w:r>
        <w:rPr>
          <w:lang w:eastAsia="en-US"/>
        </w:rPr>
        <w:t>к</w:t>
      </w:r>
      <w:r w:rsidRPr="005B2FA3">
        <w:rPr>
          <w:lang w:eastAsia="en-US"/>
        </w:rPr>
        <w:t>ласс</w:t>
      </w:r>
      <w:r w:rsidR="00850442">
        <w:rPr>
          <w:lang w:eastAsia="en-US"/>
        </w:rPr>
        <w:t xml:space="preserve"> </w:t>
      </w:r>
      <w:r w:rsidRPr="005B2FA3">
        <w:rPr>
          <w:lang w:eastAsia="en-US"/>
        </w:rPr>
        <w:t>хранилища</w:t>
      </w:r>
      <w:r w:rsidR="00850442">
        <w:rPr>
          <w:lang w:eastAsia="en-US"/>
        </w:rPr>
        <w:t xml:space="preserve"> </w:t>
      </w:r>
      <w:r w:rsidRPr="005B2FA3">
        <w:rPr>
          <w:lang w:eastAsia="en-US"/>
        </w:rPr>
        <w:t>Messages</w:t>
      </w:r>
      <w:r>
        <w:rPr>
          <w:lang w:eastAsia="en-US"/>
        </w:rPr>
        <w:t>, необходимый для</w:t>
      </w:r>
      <w:r w:rsidRPr="005B2FA3">
        <w:rPr>
          <w:lang w:eastAsia="en-US"/>
        </w:rPr>
        <w:t xml:space="preserve"> </w:t>
      </w:r>
      <w:r>
        <w:rPr>
          <w:lang w:eastAsia="en-US"/>
        </w:rPr>
        <w:t>хранения</w:t>
      </w:r>
      <w:r w:rsidRPr="005B2FA3">
        <w:rPr>
          <w:lang w:eastAsia="en-US"/>
        </w:rPr>
        <w:t xml:space="preserve"> сообщени</w:t>
      </w:r>
      <w:r w:rsidR="00D401DB">
        <w:rPr>
          <w:lang w:eastAsia="en-US"/>
        </w:rPr>
        <w:t>й</w:t>
      </w:r>
      <w:r w:rsidRPr="005B2FA3">
        <w:rPr>
          <w:lang w:eastAsia="en-US"/>
        </w:rPr>
        <w:t>, содержащи</w:t>
      </w:r>
      <w:r w:rsidR="00426776">
        <w:rPr>
          <w:lang w:eastAsia="en-US"/>
        </w:rPr>
        <w:t>х</w:t>
      </w:r>
      <w:r w:rsidRPr="005B2FA3">
        <w:rPr>
          <w:lang w:eastAsia="en-US"/>
        </w:rPr>
        <w:t>ся в чате</w:t>
      </w:r>
      <w:r>
        <w:rPr>
          <w:lang w:eastAsia="en-US"/>
        </w:rPr>
        <w:t xml:space="preserve">, </w:t>
      </w:r>
      <w:r w:rsidRPr="005B2FA3">
        <w:rPr>
          <w:lang w:eastAsia="en-US"/>
        </w:rPr>
        <w:t>и состояни</w:t>
      </w:r>
      <w:r>
        <w:rPr>
          <w:lang w:eastAsia="en-US"/>
        </w:rPr>
        <w:t>й</w:t>
      </w:r>
      <w:r w:rsidRPr="005B2FA3">
        <w:rPr>
          <w:lang w:eastAsia="en-US"/>
        </w:rPr>
        <w:t>, связанны</w:t>
      </w:r>
      <w:r>
        <w:rPr>
          <w:lang w:eastAsia="en-US"/>
        </w:rPr>
        <w:t>х</w:t>
      </w:r>
      <w:r w:rsidRPr="005B2FA3">
        <w:rPr>
          <w:lang w:eastAsia="en-US"/>
        </w:rPr>
        <w:t xml:space="preserve"> с загрузкой сообщений.</w:t>
      </w:r>
    </w:p>
    <w:p w14:paraId="358326CD" w14:textId="798D6472" w:rsidR="00093DEA" w:rsidRDefault="00093DEA" w:rsidP="00733D91">
      <w:pPr>
        <w:rPr>
          <w:lang w:eastAsia="en-US"/>
        </w:rPr>
      </w:pPr>
    </w:p>
    <w:p w14:paraId="405374C8" w14:textId="12CD6718" w:rsidR="003E400D" w:rsidRDefault="003E400D" w:rsidP="003E400D">
      <w:pPr>
        <w:pStyle w:val="a5"/>
      </w:pPr>
      <w:bookmarkStart w:id="58" w:name="_Toc74792801"/>
      <w:r>
        <w:t xml:space="preserve">Реализация компонента </w:t>
      </w:r>
      <w:r>
        <w:rPr>
          <w:lang w:val="en-US"/>
        </w:rPr>
        <w:t>Room</w:t>
      </w:r>
      <w:bookmarkEnd w:id="58"/>
    </w:p>
    <w:p w14:paraId="4BB20264" w14:textId="7C4E7BFC" w:rsidR="00584204" w:rsidRDefault="004023B1" w:rsidP="00584204">
      <w:pPr>
        <w:rPr>
          <w:lang w:eastAsia="en-US"/>
        </w:rPr>
      </w:pPr>
      <w:r>
        <w:rPr>
          <w:lang w:eastAsia="en-US"/>
        </w:rPr>
        <w:t xml:space="preserve">В листинге 21 представлена реализация класса </w:t>
      </w:r>
      <w:r w:rsidR="00584204">
        <w:rPr>
          <w:lang w:val="en-US" w:eastAsia="en-US"/>
        </w:rPr>
        <w:t>Room</w:t>
      </w:r>
      <w:r w:rsidR="00584204" w:rsidRPr="00584204">
        <w:rPr>
          <w:lang w:eastAsia="en-US"/>
        </w:rPr>
        <w:t xml:space="preserve">, </w:t>
      </w:r>
      <w:r>
        <w:rPr>
          <w:lang w:eastAsia="en-US"/>
        </w:rPr>
        <w:t>который необходим</w:t>
      </w:r>
      <w:r w:rsidR="00584204">
        <w:rPr>
          <w:lang w:eastAsia="en-US"/>
        </w:rPr>
        <w:t xml:space="preserve"> </w:t>
      </w:r>
      <w:bookmarkStart w:id="59" w:name="_Hlk73739829"/>
      <w:r w:rsidR="00584204">
        <w:rPr>
          <w:lang w:eastAsia="en-US"/>
        </w:rPr>
        <w:t>для управления состоянием комнаты и хранения данных о ней</w:t>
      </w:r>
      <w:bookmarkEnd w:id="59"/>
      <w:r w:rsidR="00584204">
        <w:rPr>
          <w:lang w:eastAsia="en-US"/>
        </w:rPr>
        <w:t>.</w:t>
      </w:r>
    </w:p>
    <w:p w14:paraId="1081699B" w14:textId="3D9E8AC6" w:rsidR="003E3804" w:rsidRPr="00B95B03" w:rsidRDefault="003E3804" w:rsidP="00584204">
      <w:pPr>
        <w:rPr>
          <w:lang w:val="en-US" w:eastAsia="en-US"/>
        </w:rPr>
      </w:pPr>
      <w:r>
        <w:rPr>
          <w:lang w:eastAsia="en-US"/>
        </w:rPr>
        <w:t>Листинг</w:t>
      </w:r>
      <w:r w:rsidRPr="00B95B03">
        <w:rPr>
          <w:lang w:val="en-US" w:eastAsia="en-US"/>
        </w:rPr>
        <w:t xml:space="preserve"> 21 – </w:t>
      </w:r>
      <w:r>
        <w:rPr>
          <w:lang w:eastAsia="en-US"/>
        </w:rPr>
        <w:t>Реализация</w:t>
      </w:r>
      <w:r w:rsidRPr="00B95B03">
        <w:rPr>
          <w:lang w:val="en-US" w:eastAsia="en-US"/>
        </w:rPr>
        <w:t xml:space="preserve"> </w:t>
      </w:r>
      <w:r>
        <w:rPr>
          <w:lang w:eastAsia="en-US"/>
        </w:rPr>
        <w:t>класса</w:t>
      </w:r>
      <w:r w:rsidRPr="00B95B03">
        <w:rPr>
          <w:lang w:val="en-US" w:eastAsia="en-US"/>
        </w:rPr>
        <w:t xml:space="preserve"> </w:t>
      </w:r>
      <w:r>
        <w:rPr>
          <w:lang w:val="en-US" w:eastAsia="en-US"/>
        </w:rPr>
        <w:t>Room</w:t>
      </w:r>
    </w:p>
    <w:p w14:paraId="357960A9" w14:textId="77777777" w:rsidR="006403D7" w:rsidRPr="00B95B03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>import</w:t>
      </w:r>
      <w:r w:rsidRPr="00B95B03">
        <w:rPr>
          <w:lang w:eastAsia="en-US"/>
        </w:rPr>
        <w:t xml:space="preserve"> { </w:t>
      </w:r>
      <w:r w:rsidRPr="006403D7">
        <w:rPr>
          <w:lang w:eastAsia="en-US"/>
        </w:rPr>
        <w:t>makeObservable</w:t>
      </w:r>
      <w:r w:rsidRPr="00B95B03">
        <w:rPr>
          <w:lang w:eastAsia="en-US"/>
        </w:rPr>
        <w:t xml:space="preserve">, </w:t>
      </w:r>
      <w:r w:rsidRPr="006403D7">
        <w:rPr>
          <w:lang w:eastAsia="en-US"/>
        </w:rPr>
        <w:t>observable</w:t>
      </w:r>
      <w:r w:rsidRPr="00B95B03">
        <w:rPr>
          <w:lang w:eastAsia="en-US"/>
        </w:rPr>
        <w:t xml:space="preserve"> } </w:t>
      </w:r>
      <w:r w:rsidRPr="006403D7">
        <w:rPr>
          <w:lang w:eastAsia="en-US"/>
        </w:rPr>
        <w:t>from</w:t>
      </w:r>
      <w:r w:rsidRPr="00B95B03">
        <w:rPr>
          <w:lang w:eastAsia="en-US"/>
        </w:rPr>
        <w:t xml:space="preserve"> '</w:t>
      </w:r>
      <w:r w:rsidRPr="006403D7">
        <w:rPr>
          <w:lang w:eastAsia="en-US"/>
        </w:rPr>
        <w:t>mobx</w:t>
      </w:r>
      <w:r w:rsidRPr="00B95B03">
        <w:rPr>
          <w:lang w:eastAsia="en-US"/>
        </w:rPr>
        <w:t>';</w:t>
      </w:r>
    </w:p>
    <w:p w14:paraId="0C7DFA81" w14:textId="77777777" w:rsidR="006403D7" w:rsidRPr="00B95B03" w:rsidRDefault="006403D7" w:rsidP="006403D7">
      <w:pPr>
        <w:pStyle w:val="af1"/>
        <w:rPr>
          <w:lang w:eastAsia="en-US"/>
        </w:rPr>
      </w:pPr>
    </w:p>
    <w:p w14:paraId="57FFE8CD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>import { LiveChatWS } from '../api/LiveChatWS';</w:t>
      </w:r>
    </w:p>
    <w:p w14:paraId="0F92D452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>import { setCookie } from '../helpers/cookies';</w:t>
      </w:r>
    </w:p>
    <w:p w14:paraId="0EE80B15" w14:textId="77777777" w:rsidR="006403D7" w:rsidRPr="006403D7" w:rsidRDefault="006403D7" w:rsidP="006403D7">
      <w:pPr>
        <w:pStyle w:val="af1"/>
        <w:rPr>
          <w:lang w:eastAsia="en-US"/>
        </w:rPr>
      </w:pPr>
    </w:p>
    <w:p w14:paraId="76FDEE6E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>import { Base, notResettable } from './base';</w:t>
      </w:r>
    </w:p>
    <w:p w14:paraId="06B0EEF2" w14:textId="77777777" w:rsidR="006403D7" w:rsidRPr="006403D7" w:rsidRDefault="006403D7" w:rsidP="006403D7">
      <w:pPr>
        <w:pStyle w:val="af1"/>
        <w:rPr>
          <w:lang w:eastAsia="en-US"/>
        </w:rPr>
      </w:pPr>
    </w:p>
    <w:p w14:paraId="4CCB6C7D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>export class Room extends Base {</w:t>
      </w:r>
    </w:p>
    <w:p w14:paraId="330DE88E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@observable _id;</w:t>
      </w:r>
    </w:p>
    <w:p w14:paraId="379F4DB4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@observable departmentId;</w:t>
      </w:r>
    </w:p>
    <w:p w14:paraId="7574BC1E" w14:textId="77777777" w:rsidR="006403D7" w:rsidRPr="006403D7" w:rsidRDefault="006403D7" w:rsidP="006403D7">
      <w:pPr>
        <w:pStyle w:val="af1"/>
        <w:rPr>
          <w:lang w:eastAsia="en-US"/>
        </w:rPr>
      </w:pPr>
    </w:p>
    <w:p w14:paraId="1A61C0EA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@notResettable chat;</w:t>
      </w:r>
    </w:p>
    <w:p w14:paraId="333287C8" w14:textId="77777777" w:rsidR="006403D7" w:rsidRPr="006403D7" w:rsidRDefault="006403D7" w:rsidP="006403D7">
      <w:pPr>
        <w:pStyle w:val="af1"/>
        <w:rPr>
          <w:lang w:eastAsia="en-US"/>
        </w:rPr>
      </w:pPr>
    </w:p>
    <w:p w14:paraId="348FD508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constructor(chat) {</w:t>
      </w:r>
    </w:p>
    <w:p w14:paraId="0CEC516D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super();</w:t>
      </w:r>
    </w:p>
    <w:p w14:paraId="60FC7AF1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makeObservable(this);</w:t>
      </w:r>
    </w:p>
    <w:p w14:paraId="5105602B" w14:textId="77777777" w:rsidR="006403D7" w:rsidRPr="006403D7" w:rsidRDefault="006403D7" w:rsidP="006403D7">
      <w:pPr>
        <w:pStyle w:val="af1"/>
        <w:rPr>
          <w:lang w:eastAsia="en-US"/>
        </w:rPr>
      </w:pPr>
    </w:p>
    <w:p w14:paraId="56472BAF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lastRenderedPageBreak/>
        <w:t xml:space="preserve">        this.chat = chat;</w:t>
      </w:r>
    </w:p>
    <w:p w14:paraId="24A90832" w14:textId="77777777" w:rsidR="006403D7" w:rsidRPr="006403D7" w:rsidRDefault="006403D7" w:rsidP="003905F2">
      <w:pPr>
        <w:pStyle w:val="af1"/>
        <w:ind w:firstLine="0"/>
        <w:rPr>
          <w:lang w:eastAsia="en-US"/>
        </w:rPr>
      </w:pPr>
    </w:p>
    <w:p w14:paraId="03AC3584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chat.ws.on('livechat-close', () =&gt; setTimeout(this.reset, 0));</w:t>
      </w:r>
    </w:p>
    <w:p w14:paraId="008DCA25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}</w:t>
      </w:r>
    </w:p>
    <w:p w14:paraId="5A90A1F7" w14:textId="77777777" w:rsidR="006403D7" w:rsidRPr="006403D7" w:rsidRDefault="006403D7" w:rsidP="006403D7">
      <w:pPr>
        <w:pStyle w:val="af1"/>
        <w:rPr>
          <w:lang w:eastAsia="en-US"/>
        </w:rPr>
      </w:pPr>
    </w:p>
    <w:p w14:paraId="79A2673B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async close() {</w:t>
      </w:r>
    </w:p>
    <w:p w14:paraId="665F3A51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if (!this._id) {</w:t>
      </w:r>
    </w:p>
    <w:p w14:paraId="6E4D273D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return;</w:t>
      </w:r>
    </w:p>
    <w:p w14:paraId="20E74BFE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}</w:t>
      </w:r>
    </w:p>
    <w:p w14:paraId="645B1A6D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</w:t>
      </w:r>
    </w:p>
    <w:p w14:paraId="1611A88F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try {</w:t>
      </w:r>
    </w:p>
    <w:p w14:paraId="3E7C2B13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await this.chat.api.closeRoom({ rid: this._id });</w:t>
      </w:r>
    </w:p>
    <w:p w14:paraId="3C8D496D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} catch (error) {</w:t>
      </w:r>
    </w:p>
    <w:p w14:paraId="1346A60E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console.error(error);</w:t>
      </w:r>
    </w:p>
    <w:p w14:paraId="185D1731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}</w:t>
      </w:r>
    </w:p>
    <w:p w14:paraId="464F7DCE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}</w:t>
      </w:r>
    </w:p>
    <w:p w14:paraId="729A1ADB" w14:textId="77777777" w:rsidR="006403D7" w:rsidRPr="006403D7" w:rsidRDefault="006403D7" w:rsidP="006403D7">
      <w:pPr>
        <w:pStyle w:val="af1"/>
        <w:rPr>
          <w:lang w:eastAsia="en-US"/>
        </w:rPr>
      </w:pPr>
    </w:p>
    <w:p w14:paraId="1D05274A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async subscribe() {</w:t>
      </w:r>
    </w:p>
    <w:p w14:paraId="69C112BA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if (!this._id) {</w:t>
      </w:r>
    </w:p>
    <w:p w14:paraId="2EF86966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return;</w:t>
      </w:r>
    </w:p>
    <w:p w14:paraId="0AF04340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}</w:t>
      </w:r>
    </w:p>
    <w:p w14:paraId="3E50B5E2" w14:textId="77777777" w:rsidR="006403D7" w:rsidRPr="006403D7" w:rsidRDefault="006403D7" w:rsidP="006403D7">
      <w:pPr>
        <w:pStyle w:val="af1"/>
        <w:rPr>
          <w:lang w:eastAsia="en-US"/>
        </w:rPr>
      </w:pPr>
    </w:p>
    <w:p w14:paraId="395E6B74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LiveChatWS.unsubscribeAll();</w:t>
      </w:r>
    </w:p>
    <w:p w14:paraId="764D1E80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LiveChatWS.subscribeRoom(this._id);</w:t>
      </w:r>
    </w:p>
    <w:p w14:paraId="0797FAC8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}</w:t>
      </w:r>
    </w:p>
    <w:p w14:paraId="6C7C7BE2" w14:textId="77777777" w:rsidR="006403D7" w:rsidRPr="006403D7" w:rsidRDefault="006403D7" w:rsidP="006403D7">
      <w:pPr>
        <w:pStyle w:val="af1"/>
        <w:rPr>
          <w:lang w:eastAsia="en-US"/>
        </w:rPr>
      </w:pPr>
    </w:p>
    <w:p w14:paraId="7EA973E6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async create() {</w:t>
      </w:r>
    </w:p>
    <w:p w14:paraId="45D046D9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if (this._id) {</w:t>
      </w:r>
    </w:p>
    <w:p w14:paraId="623ADC41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return;</w:t>
      </w:r>
    </w:p>
    <w:p w14:paraId="07209943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}</w:t>
      </w:r>
    </w:p>
    <w:p w14:paraId="08A4452F" w14:textId="77777777" w:rsidR="006403D7" w:rsidRPr="006403D7" w:rsidRDefault="006403D7" w:rsidP="006403D7">
      <w:pPr>
        <w:pStyle w:val="af1"/>
        <w:rPr>
          <w:lang w:eastAsia="en-US"/>
        </w:rPr>
      </w:pPr>
    </w:p>
    <w:p w14:paraId="20FEC523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const params = {};</w:t>
      </w:r>
    </w:p>
    <w:p w14:paraId="68DD97DE" w14:textId="77777777" w:rsidR="006403D7" w:rsidRPr="006403D7" w:rsidRDefault="006403D7" w:rsidP="006403D7">
      <w:pPr>
        <w:pStyle w:val="af1"/>
        <w:rPr>
          <w:lang w:eastAsia="en-US"/>
        </w:rPr>
      </w:pPr>
    </w:p>
    <w:p w14:paraId="18181CC8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if (window.parentWindow?.location?.hostname) {</w:t>
      </w:r>
    </w:p>
    <w:p w14:paraId="7014E52B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params.host = encodeURIComponent(window.parentWindow.location.hostname);</w:t>
      </w:r>
    </w:p>
    <w:p w14:paraId="6CA88B85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}</w:t>
      </w:r>
    </w:p>
    <w:p w14:paraId="18FD528C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</w:t>
      </w:r>
    </w:p>
    <w:p w14:paraId="4954879F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try {</w:t>
      </w:r>
    </w:p>
    <w:p w14:paraId="4AE3B288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const { room } = await this.chat.api.room(params);</w:t>
      </w:r>
    </w:p>
    <w:p w14:paraId="1C44E818" w14:textId="77777777" w:rsidR="006403D7" w:rsidRPr="006403D7" w:rsidRDefault="006403D7" w:rsidP="006403D7">
      <w:pPr>
        <w:pStyle w:val="af1"/>
        <w:rPr>
          <w:lang w:eastAsia="en-US"/>
        </w:rPr>
      </w:pPr>
    </w:p>
    <w:p w14:paraId="1A88AEA6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this.setValues(room);</w:t>
      </w:r>
    </w:p>
    <w:p w14:paraId="08A0C630" w14:textId="77777777" w:rsidR="006403D7" w:rsidRPr="006403D7" w:rsidRDefault="006403D7" w:rsidP="006403D7">
      <w:pPr>
        <w:pStyle w:val="af1"/>
        <w:rPr>
          <w:lang w:eastAsia="en-US"/>
        </w:rPr>
      </w:pPr>
    </w:p>
    <w:p w14:paraId="1ADFD58A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setCookie('rc_rid', this._id, { SameSite: 'None', secure: true });</w:t>
      </w:r>
    </w:p>
    <w:p w14:paraId="180FC828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setCookie('rc_token', this.chat.visitor.token, { SameSite: 'None', secure: true });</w:t>
      </w:r>
    </w:p>
    <w:p w14:paraId="307E62C6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    setCookie('rc_room_type', 'l', { SameSite: 'None', secure: true });</w:t>
      </w:r>
    </w:p>
    <w:p w14:paraId="7BA02144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t xml:space="preserve">        } catch (error) {</w:t>
      </w:r>
    </w:p>
    <w:p w14:paraId="492917A7" w14:textId="77777777" w:rsidR="006403D7" w:rsidRPr="006403D7" w:rsidRDefault="006403D7" w:rsidP="006403D7">
      <w:pPr>
        <w:pStyle w:val="af1"/>
        <w:rPr>
          <w:lang w:eastAsia="en-US"/>
        </w:rPr>
      </w:pPr>
      <w:r w:rsidRPr="006403D7">
        <w:rPr>
          <w:lang w:eastAsia="en-US"/>
        </w:rPr>
        <w:lastRenderedPageBreak/>
        <w:t xml:space="preserve">            console.error(error);</w:t>
      </w:r>
    </w:p>
    <w:p w14:paraId="487D3583" w14:textId="77777777" w:rsidR="006403D7" w:rsidRPr="008E5F71" w:rsidRDefault="006403D7" w:rsidP="006403D7">
      <w:pPr>
        <w:pStyle w:val="af1"/>
        <w:rPr>
          <w:lang w:val="ru-RU" w:eastAsia="en-US"/>
        </w:rPr>
      </w:pPr>
      <w:r w:rsidRPr="006403D7">
        <w:rPr>
          <w:lang w:eastAsia="en-US"/>
        </w:rPr>
        <w:t xml:space="preserve">        </w:t>
      </w:r>
      <w:r w:rsidRPr="008E5F71">
        <w:rPr>
          <w:lang w:val="ru-RU" w:eastAsia="en-US"/>
        </w:rPr>
        <w:t>}</w:t>
      </w:r>
    </w:p>
    <w:p w14:paraId="067AC640" w14:textId="77777777" w:rsidR="006403D7" w:rsidRPr="008E5F71" w:rsidRDefault="006403D7" w:rsidP="006403D7">
      <w:pPr>
        <w:pStyle w:val="af1"/>
        <w:rPr>
          <w:lang w:val="ru-RU" w:eastAsia="en-US"/>
        </w:rPr>
      </w:pPr>
      <w:r w:rsidRPr="008E5F71">
        <w:rPr>
          <w:lang w:val="ru-RU" w:eastAsia="en-US"/>
        </w:rPr>
        <w:t xml:space="preserve">    }</w:t>
      </w:r>
    </w:p>
    <w:p w14:paraId="063E9E68" w14:textId="2F1428B1" w:rsidR="003A279C" w:rsidRPr="008E5F71" w:rsidRDefault="006403D7" w:rsidP="006403D7">
      <w:pPr>
        <w:pStyle w:val="af1"/>
        <w:rPr>
          <w:lang w:val="ru-RU" w:eastAsia="en-US"/>
        </w:rPr>
      </w:pPr>
      <w:r w:rsidRPr="008E5F71">
        <w:rPr>
          <w:lang w:val="ru-RU" w:eastAsia="en-US"/>
        </w:rPr>
        <w:t>}</w:t>
      </w:r>
    </w:p>
    <w:p w14:paraId="336F1B1F" w14:textId="0E8E5839" w:rsidR="003E3804" w:rsidRPr="008E5F71" w:rsidRDefault="003E3804" w:rsidP="006403D7">
      <w:pPr>
        <w:pStyle w:val="af1"/>
        <w:rPr>
          <w:lang w:val="ru-RU" w:eastAsia="en-US"/>
        </w:rPr>
      </w:pPr>
    </w:p>
    <w:p w14:paraId="7514CB85" w14:textId="77777777" w:rsidR="002D01ED" w:rsidRDefault="002D01ED" w:rsidP="002D01ED">
      <w:pPr>
        <w:rPr>
          <w:lang w:eastAsia="en-US"/>
        </w:rPr>
      </w:pPr>
      <w:r>
        <w:rPr>
          <w:lang w:eastAsia="en-US"/>
        </w:rPr>
        <w:t>Реализованный класс содержит следующие поля:</w:t>
      </w:r>
    </w:p>
    <w:p w14:paraId="65EA662C" w14:textId="0A4FC218" w:rsidR="002D01ED" w:rsidRDefault="002D01ED" w:rsidP="008420E7">
      <w:pPr>
        <w:pStyle w:val="aa"/>
        <w:numPr>
          <w:ilvl w:val="0"/>
          <w:numId w:val="32"/>
        </w:numPr>
        <w:rPr>
          <w:lang w:eastAsia="en-US"/>
        </w:rPr>
      </w:pPr>
      <w:r>
        <w:rPr>
          <w:lang w:eastAsia="en-US"/>
        </w:rPr>
        <w:t>«@observable _id» – поле, содержащее уникальный идентификатор комнаты</w:t>
      </w:r>
      <w:r w:rsidRPr="002D01ED">
        <w:rPr>
          <w:lang w:eastAsia="en-US"/>
        </w:rPr>
        <w:t>;</w:t>
      </w:r>
    </w:p>
    <w:p w14:paraId="05DB2ACC" w14:textId="103141FD" w:rsidR="006403D7" w:rsidRDefault="002D01ED" w:rsidP="008420E7">
      <w:pPr>
        <w:pStyle w:val="aa"/>
        <w:numPr>
          <w:ilvl w:val="0"/>
          <w:numId w:val="32"/>
        </w:numPr>
        <w:rPr>
          <w:lang w:eastAsia="en-US"/>
        </w:rPr>
      </w:pPr>
      <w:r>
        <w:rPr>
          <w:lang w:eastAsia="en-US"/>
        </w:rPr>
        <w:t xml:space="preserve">«@observable departmentId» – </w:t>
      </w:r>
      <w:r w:rsidR="002304CC">
        <w:rPr>
          <w:lang w:eastAsia="en-US"/>
        </w:rPr>
        <w:t>поле, содержащее уникальный идентификатор департамента, в котором находится данная комната</w:t>
      </w:r>
      <w:r w:rsidR="002304CC" w:rsidRPr="002304CC">
        <w:rPr>
          <w:lang w:eastAsia="en-US"/>
        </w:rPr>
        <w:t>.</w:t>
      </w:r>
    </w:p>
    <w:p w14:paraId="4CBD2EC6" w14:textId="13DB6E63" w:rsidR="009E3FBA" w:rsidRDefault="00334C92" w:rsidP="00334C92">
      <w:pPr>
        <w:rPr>
          <w:lang w:eastAsia="en-US"/>
        </w:rPr>
      </w:pPr>
      <w:r>
        <w:rPr>
          <w:lang w:eastAsia="en-US"/>
        </w:rPr>
        <w:t>Помимо полей, класс содержит следующие методы:</w:t>
      </w:r>
    </w:p>
    <w:p w14:paraId="64268296" w14:textId="7BF0D94C" w:rsidR="00334C92" w:rsidRDefault="000E0B9C" w:rsidP="008420E7">
      <w:pPr>
        <w:pStyle w:val="aa"/>
        <w:numPr>
          <w:ilvl w:val="0"/>
          <w:numId w:val="32"/>
        </w:numPr>
        <w:rPr>
          <w:lang w:eastAsia="en-US"/>
        </w:rPr>
      </w:pPr>
      <w:r w:rsidRPr="000E0B9C">
        <w:rPr>
          <w:lang w:eastAsia="en-US"/>
        </w:rPr>
        <w:t>close</w:t>
      </w:r>
      <w:r>
        <w:rPr>
          <w:lang w:eastAsia="en-US"/>
        </w:rPr>
        <w:t xml:space="preserve"> – метод, используемый для закрытия комнаты</w:t>
      </w:r>
      <w:r w:rsidRPr="000E0B9C">
        <w:rPr>
          <w:lang w:eastAsia="en-US"/>
        </w:rPr>
        <w:t>;</w:t>
      </w:r>
    </w:p>
    <w:p w14:paraId="6D908753" w14:textId="72B3C93C" w:rsidR="000E0B9C" w:rsidRPr="003E3804" w:rsidRDefault="000E0B9C" w:rsidP="008420E7">
      <w:pPr>
        <w:pStyle w:val="aa"/>
        <w:numPr>
          <w:ilvl w:val="0"/>
          <w:numId w:val="32"/>
        </w:numPr>
        <w:rPr>
          <w:lang w:eastAsia="en-US"/>
        </w:rPr>
      </w:pPr>
      <w:r w:rsidRPr="000E0B9C">
        <w:rPr>
          <w:lang w:eastAsia="en-US"/>
        </w:rPr>
        <w:t xml:space="preserve">subscribe – </w:t>
      </w:r>
      <w:r>
        <w:rPr>
          <w:lang w:eastAsia="en-US"/>
        </w:rPr>
        <w:t>метод, используемый для создания подписки на события комнаты</w:t>
      </w:r>
      <w:r w:rsidRPr="000E0B9C">
        <w:rPr>
          <w:lang w:eastAsia="en-US"/>
        </w:rPr>
        <w:t>;</w:t>
      </w:r>
      <w:r>
        <w:rPr>
          <w:lang w:eastAsia="en-US"/>
        </w:rPr>
        <w:t xml:space="preserve"> </w:t>
      </w:r>
    </w:p>
    <w:p w14:paraId="02589787" w14:textId="3F2BEAD7" w:rsidR="00C6464D" w:rsidRPr="00584204" w:rsidRDefault="000E0B9C" w:rsidP="008420E7">
      <w:pPr>
        <w:pStyle w:val="aa"/>
        <w:numPr>
          <w:ilvl w:val="0"/>
          <w:numId w:val="32"/>
        </w:numPr>
        <w:rPr>
          <w:lang w:eastAsia="en-US"/>
        </w:rPr>
      </w:pPr>
      <w:r w:rsidRPr="000E0B9C">
        <w:rPr>
          <w:lang w:eastAsia="en-US"/>
        </w:rPr>
        <w:t xml:space="preserve">create – </w:t>
      </w:r>
      <w:r>
        <w:rPr>
          <w:lang w:eastAsia="en-US"/>
        </w:rPr>
        <w:t>метод, используемый для создания новой комнаты</w:t>
      </w:r>
      <w:r w:rsidR="0061125B">
        <w:rPr>
          <w:lang w:eastAsia="en-US"/>
        </w:rPr>
        <w:t>.</w:t>
      </w:r>
    </w:p>
    <w:p w14:paraId="537755A1" w14:textId="604574E3" w:rsidR="00C6464D" w:rsidRDefault="00C6464D" w:rsidP="00C6464D">
      <w:pPr>
        <w:rPr>
          <w:lang w:eastAsia="en-US"/>
        </w:rPr>
      </w:pPr>
      <w:r>
        <w:rPr>
          <w:lang w:eastAsia="en-US"/>
        </w:rPr>
        <w:t xml:space="preserve">Таким образом, реализован </w:t>
      </w:r>
      <w:r w:rsidRPr="005B2FA3">
        <w:rPr>
          <w:lang w:eastAsia="en-US"/>
        </w:rPr>
        <w:tab/>
      </w:r>
      <w:r>
        <w:rPr>
          <w:lang w:eastAsia="en-US"/>
        </w:rPr>
        <w:t>к</w:t>
      </w:r>
      <w:r w:rsidRPr="005B2FA3">
        <w:rPr>
          <w:lang w:eastAsia="en-US"/>
        </w:rPr>
        <w:t>ласс</w:t>
      </w:r>
      <w:r>
        <w:rPr>
          <w:lang w:eastAsia="en-US"/>
        </w:rPr>
        <w:t xml:space="preserve"> </w:t>
      </w:r>
      <w:r w:rsidRPr="005B2FA3">
        <w:rPr>
          <w:lang w:eastAsia="en-US"/>
        </w:rPr>
        <w:t>хранилища</w:t>
      </w:r>
      <w:r>
        <w:rPr>
          <w:lang w:eastAsia="en-US"/>
        </w:rPr>
        <w:t xml:space="preserve"> </w:t>
      </w:r>
      <w:r>
        <w:rPr>
          <w:lang w:val="en-US" w:eastAsia="en-US"/>
        </w:rPr>
        <w:t>Room</w:t>
      </w:r>
      <w:r>
        <w:rPr>
          <w:lang w:eastAsia="en-US"/>
        </w:rPr>
        <w:t>, необходимый для управления состоянием комнаты и хранения данных о ней</w:t>
      </w:r>
      <w:r w:rsidRPr="005B2FA3">
        <w:rPr>
          <w:lang w:eastAsia="en-US"/>
        </w:rPr>
        <w:t>.</w:t>
      </w:r>
    </w:p>
    <w:p w14:paraId="4D60E43F" w14:textId="77777777" w:rsidR="00EF573F" w:rsidRPr="007069B8" w:rsidRDefault="00EF573F" w:rsidP="00C6464D">
      <w:pPr>
        <w:rPr>
          <w:lang w:eastAsia="en-US"/>
        </w:rPr>
      </w:pPr>
    </w:p>
    <w:p w14:paraId="225D91B6" w14:textId="5F85C4BA" w:rsidR="00093DEA" w:rsidRPr="007069B8" w:rsidRDefault="00F62B0F" w:rsidP="00F62B0F">
      <w:pPr>
        <w:pStyle w:val="a5"/>
      </w:pPr>
      <w:bookmarkStart w:id="60" w:name="_Toc74792802"/>
      <w:r>
        <w:t xml:space="preserve">Реализация компонента </w:t>
      </w:r>
      <w:r>
        <w:rPr>
          <w:lang w:val="en-US"/>
        </w:rPr>
        <w:t>Settings</w:t>
      </w:r>
      <w:bookmarkEnd w:id="60"/>
    </w:p>
    <w:p w14:paraId="2A3C10E5" w14:textId="279496B9" w:rsidR="00C2478C" w:rsidRDefault="00B95B03" w:rsidP="00C2478C">
      <w:pPr>
        <w:rPr>
          <w:lang w:eastAsia="en-US"/>
        </w:rPr>
      </w:pPr>
      <w:r>
        <w:rPr>
          <w:lang w:eastAsia="en-US"/>
        </w:rPr>
        <w:t>В листинге 22 представлена реализация к</w:t>
      </w:r>
      <w:r w:rsidR="00C2478C">
        <w:rPr>
          <w:lang w:eastAsia="en-US"/>
        </w:rPr>
        <w:t>ласс</w:t>
      </w:r>
      <w:r w:rsidR="000D6836">
        <w:rPr>
          <w:lang w:eastAsia="en-US"/>
        </w:rPr>
        <w:t>а</w:t>
      </w:r>
      <w:r w:rsidR="00C2478C">
        <w:rPr>
          <w:lang w:eastAsia="en-US"/>
        </w:rPr>
        <w:t xml:space="preserve"> </w:t>
      </w:r>
      <w:r w:rsidR="00C2478C">
        <w:rPr>
          <w:lang w:val="en-US" w:eastAsia="en-US"/>
        </w:rPr>
        <w:t>Settings</w:t>
      </w:r>
      <w:r>
        <w:rPr>
          <w:lang w:eastAsia="en-US"/>
        </w:rPr>
        <w:t>,</w:t>
      </w:r>
      <w:r w:rsidR="00C2478C">
        <w:rPr>
          <w:lang w:eastAsia="en-US"/>
        </w:rPr>
        <w:t xml:space="preserve"> необходим</w:t>
      </w:r>
      <w:r>
        <w:rPr>
          <w:lang w:eastAsia="en-US"/>
        </w:rPr>
        <w:t>ого</w:t>
      </w:r>
      <w:r w:rsidR="00C2478C">
        <w:rPr>
          <w:lang w:eastAsia="en-US"/>
        </w:rPr>
        <w:t xml:space="preserve"> для хранения данных о полученных с сервера настройках, </w:t>
      </w:r>
      <w:r w:rsidR="0061399F">
        <w:rPr>
          <w:lang w:eastAsia="en-US"/>
        </w:rPr>
        <w:t>которые используются в чате</w:t>
      </w:r>
      <w:r w:rsidR="00C2478C">
        <w:rPr>
          <w:lang w:eastAsia="en-US"/>
        </w:rPr>
        <w:t>.</w:t>
      </w:r>
    </w:p>
    <w:p w14:paraId="7982E153" w14:textId="1AA168BE" w:rsidR="003E4132" w:rsidRPr="00B15100" w:rsidRDefault="003E4132" w:rsidP="00C2478C">
      <w:pPr>
        <w:rPr>
          <w:lang w:val="en-US" w:eastAsia="en-US"/>
        </w:rPr>
      </w:pPr>
      <w:r>
        <w:rPr>
          <w:lang w:eastAsia="en-US"/>
        </w:rPr>
        <w:t>Листинг</w:t>
      </w:r>
      <w:r w:rsidRPr="00B15100">
        <w:rPr>
          <w:lang w:val="en-US" w:eastAsia="en-US"/>
        </w:rPr>
        <w:t xml:space="preserve"> 2</w:t>
      </w:r>
      <w:r w:rsidR="00732731" w:rsidRPr="00B15100">
        <w:rPr>
          <w:lang w:val="en-US" w:eastAsia="en-US"/>
        </w:rPr>
        <w:t>2</w:t>
      </w:r>
      <w:r w:rsidRPr="00B15100">
        <w:rPr>
          <w:lang w:val="en-US" w:eastAsia="en-US"/>
        </w:rPr>
        <w:t xml:space="preserve"> – </w:t>
      </w:r>
      <w:r w:rsidRPr="003E4132">
        <w:rPr>
          <w:lang w:eastAsia="en-US"/>
        </w:rPr>
        <w:t>Реализация</w:t>
      </w:r>
      <w:r w:rsidRPr="00B15100">
        <w:rPr>
          <w:lang w:val="en-US" w:eastAsia="en-US"/>
        </w:rPr>
        <w:t xml:space="preserve"> </w:t>
      </w:r>
      <w:r w:rsidR="00C02B6F">
        <w:rPr>
          <w:lang w:eastAsia="en-US"/>
        </w:rPr>
        <w:t>класса</w:t>
      </w:r>
      <w:r w:rsidRPr="00B15100">
        <w:rPr>
          <w:lang w:val="en-US" w:eastAsia="en-US"/>
        </w:rPr>
        <w:t xml:space="preserve"> Settings</w:t>
      </w:r>
    </w:p>
    <w:p w14:paraId="701F6EB0" w14:textId="77777777" w:rsidR="00704291" w:rsidRPr="00B15100" w:rsidRDefault="00704291" w:rsidP="00704291">
      <w:pPr>
        <w:pStyle w:val="af1"/>
        <w:rPr>
          <w:lang w:eastAsia="en-US"/>
        </w:rPr>
      </w:pPr>
      <w:r w:rsidRPr="00704291">
        <w:rPr>
          <w:lang w:eastAsia="en-US"/>
        </w:rPr>
        <w:t>import</w:t>
      </w:r>
      <w:r w:rsidRPr="00B15100">
        <w:rPr>
          <w:lang w:eastAsia="en-US"/>
        </w:rPr>
        <w:t xml:space="preserve"> { </w:t>
      </w:r>
      <w:r w:rsidRPr="00704291">
        <w:rPr>
          <w:lang w:eastAsia="en-US"/>
        </w:rPr>
        <w:t>makeObservable</w:t>
      </w:r>
      <w:r w:rsidRPr="00B15100">
        <w:rPr>
          <w:lang w:eastAsia="en-US"/>
        </w:rPr>
        <w:t xml:space="preserve">, </w:t>
      </w:r>
      <w:r w:rsidRPr="00704291">
        <w:rPr>
          <w:lang w:eastAsia="en-US"/>
        </w:rPr>
        <w:t>observable</w:t>
      </w:r>
      <w:r w:rsidRPr="00B15100">
        <w:rPr>
          <w:lang w:eastAsia="en-US"/>
        </w:rPr>
        <w:t xml:space="preserve"> } </w:t>
      </w:r>
      <w:r w:rsidRPr="00704291">
        <w:rPr>
          <w:lang w:eastAsia="en-US"/>
        </w:rPr>
        <w:t>from</w:t>
      </w:r>
      <w:r w:rsidRPr="00B15100">
        <w:rPr>
          <w:lang w:eastAsia="en-US"/>
        </w:rPr>
        <w:t xml:space="preserve"> '</w:t>
      </w:r>
      <w:r w:rsidRPr="00704291">
        <w:rPr>
          <w:lang w:eastAsia="en-US"/>
        </w:rPr>
        <w:t>mobx</w:t>
      </w:r>
      <w:r w:rsidRPr="00B15100">
        <w:rPr>
          <w:lang w:eastAsia="en-US"/>
        </w:rPr>
        <w:t>';</w:t>
      </w:r>
    </w:p>
    <w:p w14:paraId="00E64A61" w14:textId="77777777" w:rsidR="00704291" w:rsidRPr="00B15100" w:rsidRDefault="00704291" w:rsidP="00704291">
      <w:pPr>
        <w:pStyle w:val="af1"/>
        <w:rPr>
          <w:lang w:eastAsia="en-US"/>
        </w:rPr>
      </w:pPr>
    </w:p>
    <w:p w14:paraId="1DC02935" w14:textId="77777777" w:rsidR="00704291" w:rsidRPr="00704291" w:rsidRDefault="00704291" w:rsidP="00704291">
      <w:pPr>
        <w:pStyle w:val="af1"/>
        <w:rPr>
          <w:lang w:eastAsia="en-US"/>
        </w:rPr>
      </w:pPr>
      <w:r w:rsidRPr="00704291">
        <w:rPr>
          <w:lang w:eastAsia="en-US"/>
        </w:rPr>
        <w:t>import { Base } from './base';</w:t>
      </w:r>
    </w:p>
    <w:p w14:paraId="6FF9920C" w14:textId="77777777" w:rsidR="00704291" w:rsidRPr="00704291" w:rsidRDefault="00704291" w:rsidP="00704291">
      <w:pPr>
        <w:pStyle w:val="af1"/>
        <w:rPr>
          <w:lang w:eastAsia="en-US"/>
        </w:rPr>
      </w:pPr>
    </w:p>
    <w:p w14:paraId="5464B9C0" w14:textId="77777777" w:rsidR="00704291" w:rsidRPr="00704291" w:rsidRDefault="00704291" w:rsidP="00704291">
      <w:pPr>
        <w:pStyle w:val="af1"/>
        <w:rPr>
          <w:lang w:eastAsia="en-US"/>
        </w:rPr>
      </w:pPr>
      <w:r w:rsidRPr="00704291">
        <w:rPr>
          <w:lang w:eastAsia="en-US"/>
        </w:rPr>
        <w:t>export class Settings extends Base {</w:t>
      </w:r>
    </w:p>
    <w:p w14:paraId="3736E5D3" w14:textId="77777777" w:rsidR="00704291" w:rsidRPr="00704291" w:rsidRDefault="00704291" w:rsidP="00704291">
      <w:pPr>
        <w:pStyle w:val="af1"/>
        <w:rPr>
          <w:lang w:eastAsia="en-US"/>
        </w:rPr>
      </w:pPr>
      <w:r w:rsidRPr="00704291">
        <w:rPr>
          <w:lang w:eastAsia="en-US"/>
        </w:rPr>
        <w:t xml:space="preserve">    @observable maxMessageLength;</w:t>
      </w:r>
    </w:p>
    <w:p w14:paraId="501B98C8" w14:textId="77777777" w:rsidR="00704291" w:rsidRPr="00704291" w:rsidRDefault="00704291" w:rsidP="00704291">
      <w:pPr>
        <w:pStyle w:val="af1"/>
        <w:rPr>
          <w:lang w:eastAsia="en-US"/>
        </w:rPr>
      </w:pPr>
    </w:p>
    <w:p w14:paraId="4DC11549" w14:textId="77777777" w:rsidR="00704291" w:rsidRPr="00704291" w:rsidRDefault="00704291" w:rsidP="00704291">
      <w:pPr>
        <w:pStyle w:val="af1"/>
        <w:rPr>
          <w:lang w:eastAsia="en-US"/>
        </w:rPr>
      </w:pPr>
      <w:r w:rsidRPr="00704291">
        <w:rPr>
          <w:lang w:eastAsia="en-US"/>
        </w:rPr>
        <w:t xml:space="preserve">    constructor(chat) {</w:t>
      </w:r>
    </w:p>
    <w:p w14:paraId="035A6931" w14:textId="77777777" w:rsidR="00704291" w:rsidRPr="00704291" w:rsidRDefault="00704291" w:rsidP="00704291">
      <w:pPr>
        <w:pStyle w:val="af1"/>
        <w:rPr>
          <w:lang w:eastAsia="en-US"/>
        </w:rPr>
      </w:pPr>
      <w:r w:rsidRPr="00704291">
        <w:rPr>
          <w:lang w:eastAsia="en-US"/>
        </w:rPr>
        <w:t xml:space="preserve">        super();</w:t>
      </w:r>
    </w:p>
    <w:p w14:paraId="3E821DD8" w14:textId="77777777" w:rsidR="00704291" w:rsidRPr="00704291" w:rsidRDefault="00704291" w:rsidP="00704291">
      <w:pPr>
        <w:pStyle w:val="af1"/>
        <w:rPr>
          <w:lang w:eastAsia="en-US"/>
        </w:rPr>
      </w:pPr>
      <w:r w:rsidRPr="00704291">
        <w:rPr>
          <w:lang w:eastAsia="en-US"/>
        </w:rPr>
        <w:t xml:space="preserve">        makeObservable(this);</w:t>
      </w:r>
    </w:p>
    <w:p w14:paraId="20BFC548" w14:textId="77777777" w:rsidR="00704291" w:rsidRPr="00704291" w:rsidRDefault="00704291" w:rsidP="00704291">
      <w:pPr>
        <w:pStyle w:val="af1"/>
        <w:rPr>
          <w:lang w:eastAsia="en-US"/>
        </w:rPr>
      </w:pPr>
    </w:p>
    <w:p w14:paraId="78001E84" w14:textId="77777777" w:rsidR="00704291" w:rsidRPr="00704291" w:rsidRDefault="00704291" w:rsidP="00704291">
      <w:pPr>
        <w:pStyle w:val="af1"/>
        <w:rPr>
          <w:lang w:eastAsia="en-US"/>
        </w:rPr>
      </w:pPr>
      <w:r w:rsidRPr="00704291">
        <w:rPr>
          <w:lang w:eastAsia="en-US"/>
        </w:rPr>
        <w:t xml:space="preserve">        this.chat = chat;</w:t>
      </w:r>
    </w:p>
    <w:p w14:paraId="379F931B" w14:textId="77777777" w:rsidR="00704291" w:rsidRPr="008E5F71" w:rsidRDefault="00704291" w:rsidP="00704291">
      <w:pPr>
        <w:pStyle w:val="af1"/>
        <w:rPr>
          <w:lang w:val="ru-RU" w:eastAsia="en-US"/>
        </w:rPr>
      </w:pPr>
      <w:r w:rsidRPr="00704291">
        <w:rPr>
          <w:lang w:eastAsia="en-US"/>
        </w:rPr>
        <w:t xml:space="preserve">    </w:t>
      </w:r>
      <w:r w:rsidRPr="008E5F71">
        <w:rPr>
          <w:lang w:val="ru-RU" w:eastAsia="en-US"/>
        </w:rPr>
        <w:t>}</w:t>
      </w:r>
    </w:p>
    <w:p w14:paraId="6A062E17" w14:textId="1DA901CC" w:rsidR="00D70EC4" w:rsidRPr="008E5F71" w:rsidRDefault="00704291" w:rsidP="00704291">
      <w:pPr>
        <w:pStyle w:val="af1"/>
        <w:rPr>
          <w:lang w:val="ru-RU" w:eastAsia="en-US"/>
        </w:rPr>
      </w:pPr>
      <w:r w:rsidRPr="008E5F71">
        <w:rPr>
          <w:lang w:val="ru-RU" w:eastAsia="en-US"/>
        </w:rPr>
        <w:t>}</w:t>
      </w:r>
    </w:p>
    <w:p w14:paraId="77B6A32E" w14:textId="349F2521" w:rsidR="00704291" w:rsidRPr="008E5F71" w:rsidRDefault="00704291" w:rsidP="00704291">
      <w:pPr>
        <w:pStyle w:val="af1"/>
        <w:rPr>
          <w:lang w:val="ru-RU" w:eastAsia="en-US"/>
        </w:rPr>
      </w:pPr>
    </w:p>
    <w:p w14:paraId="586041EC" w14:textId="252B4459" w:rsidR="00704291" w:rsidRDefault="00704291" w:rsidP="00704291">
      <w:pPr>
        <w:rPr>
          <w:lang w:eastAsia="en-US"/>
        </w:rPr>
      </w:pPr>
      <w:r>
        <w:rPr>
          <w:lang w:eastAsia="en-US"/>
        </w:rPr>
        <w:lastRenderedPageBreak/>
        <w:t>В реализованном классе объявлено только одно поле «</w:t>
      </w:r>
      <w:r w:rsidRPr="00704291">
        <w:rPr>
          <w:lang w:eastAsia="en-US"/>
        </w:rPr>
        <w:t>@observable maxMessageLength</w:t>
      </w:r>
      <w:r>
        <w:rPr>
          <w:lang w:eastAsia="en-US"/>
        </w:rPr>
        <w:t xml:space="preserve">», которое хранит данные о </w:t>
      </w:r>
      <w:r w:rsidR="009D4413">
        <w:rPr>
          <w:lang w:eastAsia="en-US"/>
        </w:rPr>
        <w:t>максимально возможной</w:t>
      </w:r>
      <w:r>
        <w:rPr>
          <w:lang w:eastAsia="en-US"/>
        </w:rPr>
        <w:t xml:space="preserve"> длине сообщения</w:t>
      </w:r>
      <w:r w:rsidR="009D4413" w:rsidRPr="009D4413">
        <w:rPr>
          <w:lang w:eastAsia="en-US"/>
        </w:rPr>
        <w:t xml:space="preserve">. </w:t>
      </w:r>
      <w:r w:rsidR="009D4413">
        <w:rPr>
          <w:lang w:eastAsia="en-US"/>
        </w:rPr>
        <w:t>Сообщения, имеющие длину, превосходящую указанн</w:t>
      </w:r>
      <w:r w:rsidR="00017F48">
        <w:rPr>
          <w:lang w:eastAsia="en-US"/>
        </w:rPr>
        <w:t>ую</w:t>
      </w:r>
      <w:r w:rsidR="009D4413">
        <w:rPr>
          <w:lang w:eastAsia="en-US"/>
        </w:rPr>
        <w:t xml:space="preserve"> в настройках</w:t>
      </w:r>
      <w:r w:rsidR="008169B9">
        <w:rPr>
          <w:lang w:eastAsia="en-US"/>
        </w:rPr>
        <w:t>,</w:t>
      </w:r>
      <w:r w:rsidR="009D4413">
        <w:rPr>
          <w:lang w:eastAsia="en-US"/>
        </w:rPr>
        <w:t xml:space="preserve"> будут отклонены сервером.</w:t>
      </w:r>
    </w:p>
    <w:p w14:paraId="1A6F9C3B" w14:textId="494E30BD" w:rsidR="00704291" w:rsidRDefault="0087067A" w:rsidP="00704291">
      <w:pPr>
        <w:rPr>
          <w:lang w:eastAsia="en-US"/>
        </w:rPr>
      </w:pPr>
      <w:r>
        <w:rPr>
          <w:lang w:eastAsia="en-US"/>
        </w:rPr>
        <w:t>Таким образом</w:t>
      </w:r>
      <w:r w:rsidR="00D3026F">
        <w:rPr>
          <w:lang w:eastAsia="en-US"/>
        </w:rPr>
        <w:t xml:space="preserve">, </w:t>
      </w:r>
      <w:r>
        <w:rPr>
          <w:lang w:eastAsia="en-US"/>
        </w:rPr>
        <w:t xml:space="preserve">реализован класс хранилища </w:t>
      </w:r>
      <w:r>
        <w:rPr>
          <w:lang w:val="en-US" w:eastAsia="en-US"/>
        </w:rPr>
        <w:t>Settings</w:t>
      </w:r>
      <w:r w:rsidRPr="0087067A">
        <w:rPr>
          <w:lang w:eastAsia="en-US"/>
        </w:rPr>
        <w:t xml:space="preserve">, </w:t>
      </w:r>
      <w:r>
        <w:rPr>
          <w:lang w:eastAsia="en-US"/>
        </w:rPr>
        <w:t>необходимый для хранения данных о полученных с сервера настройках</w:t>
      </w:r>
      <w:r w:rsidR="003A6E5B">
        <w:rPr>
          <w:lang w:eastAsia="en-US"/>
        </w:rPr>
        <w:t xml:space="preserve">, </w:t>
      </w:r>
      <w:r w:rsidR="00417B17">
        <w:rPr>
          <w:lang w:eastAsia="en-US"/>
        </w:rPr>
        <w:t>используемых в чате.</w:t>
      </w:r>
    </w:p>
    <w:p w14:paraId="7ECD6B68" w14:textId="299E797B" w:rsidR="001F5F4C" w:rsidRDefault="001F5F4C" w:rsidP="00704291">
      <w:pPr>
        <w:rPr>
          <w:lang w:eastAsia="en-US"/>
        </w:rPr>
      </w:pPr>
    </w:p>
    <w:p w14:paraId="3FA73189" w14:textId="45D3C3E4" w:rsidR="001F5F4C" w:rsidRDefault="005B197B" w:rsidP="005B197B">
      <w:pPr>
        <w:pStyle w:val="a5"/>
      </w:pPr>
      <w:bookmarkStart w:id="61" w:name="_Toc74792803"/>
      <w:r>
        <w:t xml:space="preserve">Реализация компонента </w:t>
      </w:r>
      <w:r>
        <w:rPr>
          <w:lang w:val="en-US"/>
        </w:rPr>
        <w:t>Visitor</w:t>
      </w:r>
      <w:bookmarkEnd w:id="61"/>
    </w:p>
    <w:p w14:paraId="58B39F47" w14:textId="26AEA6A7" w:rsidR="00204292" w:rsidRDefault="00F33D5F" w:rsidP="00204292">
      <w:pPr>
        <w:rPr>
          <w:lang w:eastAsia="en-US"/>
        </w:rPr>
      </w:pPr>
      <w:r>
        <w:rPr>
          <w:lang w:eastAsia="en-US"/>
        </w:rPr>
        <w:t>В листинге 23 представлена реализация к</w:t>
      </w:r>
      <w:r w:rsidR="00204292">
        <w:rPr>
          <w:lang w:eastAsia="en-US"/>
        </w:rPr>
        <w:t>ласс</w:t>
      </w:r>
      <w:r>
        <w:rPr>
          <w:lang w:eastAsia="en-US"/>
        </w:rPr>
        <w:t>а</w:t>
      </w:r>
      <w:r w:rsidR="00204292">
        <w:rPr>
          <w:lang w:eastAsia="en-US"/>
        </w:rPr>
        <w:t xml:space="preserve"> </w:t>
      </w:r>
      <w:r w:rsidR="00954E1A" w:rsidRPr="00954E1A">
        <w:rPr>
          <w:lang w:eastAsia="en-US"/>
        </w:rPr>
        <w:t>Visitor</w:t>
      </w:r>
      <w:r w:rsidR="00204292">
        <w:rPr>
          <w:lang w:eastAsia="en-US"/>
        </w:rPr>
        <w:t>, необходим</w:t>
      </w:r>
      <w:r>
        <w:rPr>
          <w:lang w:eastAsia="en-US"/>
        </w:rPr>
        <w:t>ого</w:t>
      </w:r>
      <w:r w:rsidR="00204292">
        <w:rPr>
          <w:lang w:eastAsia="en-US"/>
        </w:rPr>
        <w:t xml:space="preserve"> для хранения и обработки имеющихся данных о пользователе.</w:t>
      </w:r>
    </w:p>
    <w:p w14:paraId="22092E68" w14:textId="763062BD" w:rsidR="00C400FB" w:rsidRPr="00B95B03" w:rsidRDefault="00C400FB" w:rsidP="00204292">
      <w:pPr>
        <w:rPr>
          <w:lang w:val="en-US" w:eastAsia="en-US"/>
        </w:rPr>
      </w:pPr>
      <w:r>
        <w:rPr>
          <w:lang w:eastAsia="en-US"/>
        </w:rPr>
        <w:t>Листинг</w:t>
      </w:r>
      <w:r w:rsidRPr="00B95B03">
        <w:rPr>
          <w:lang w:val="en-US" w:eastAsia="en-US"/>
        </w:rPr>
        <w:t xml:space="preserve"> 2</w:t>
      </w:r>
      <w:r w:rsidR="00732731" w:rsidRPr="00B95B03">
        <w:rPr>
          <w:lang w:val="en-US" w:eastAsia="en-US"/>
        </w:rPr>
        <w:t>3</w:t>
      </w:r>
      <w:r w:rsidRPr="00B95B03">
        <w:rPr>
          <w:lang w:val="en-US" w:eastAsia="en-US"/>
        </w:rPr>
        <w:t xml:space="preserve"> – </w:t>
      </w:r>
      <w:r>
        <w:rPr>
          <w:lang w:eastAsia="en-US"/>
        </w:rPr>
        <w:t>Реализация</w:t>
      </w:r>
      <w:r w:rsidRPr="00B95B03">
        <w:rPr>
          <w:lang w:val="en-US" w:eastAsia="en-US"/>
        </w:rPr>
        <w:t xml:space="preserve"> </w:t>
      </w:r>
      <w:r w:rsidR="00FB3742">
        <w:rPr>
          <w:lang w:eastAsia="en-US"/>
        </w:rPr>
        <w:t>класса</w:t>
      </w:r>
      <w:r w:rsidRPr="00B95B03">
        <w:rPr>
          <w:lang w:val="en-US" w:eastAsia="en-US"/>
        </w:rPr>
        <w:t xml:space="preserve"> </w:t>
      </w:r>
      <w:r>
        <w:rPr>
          <w:lang w:val="en-US" w:eastAsia="en-US"/>
        </w:rPr>
        <w:t>Visitor</w:t>
      </w:r>
    </w:p>
    <w:p w14:paraId="67FC2128" w14:textId="77777777" w:rsidR="00806393" w:rsidRPr="00B95B03" w:rsidRDefault="00806393" w:rsidP="00806393">
      <w:pPr>
        <w:pStyle w:val="af1"/>
        <w:rPr>
          <w:lang w:eastAsia="en-US"/>
        </w:rPr>
      </w:pPr>
      <w:r>
        <w:rPr>
          <w:lang w:eastAsia="en-US"/>
        </w:rPr>
        <w:t>import</w:t>
      </w:r>
      <w:r w:rsidRPr="00B95B03">
        <w:rPr>
          <w:lang w:eastAsia="en-US"/>
        </w:rPr>
        <w:t xml:space="preserve"> { </w:t>
      </w:r>
      <w:r>
        <w:rPr>
          <w:lang w:eastAsia="en-US"/>
        </w:rPr>
        <w:t>makeObservable</w:t>
      </w:r>
      <w:r w:rsidRPr="00B95B03">
        <w:rPr>
          <w:lang w:eastAsia="en-US"/>
        </w:rPr>
        <w:t xml:space="preserve">, </w:t>
      </w:r>
      <w:r>
        <w:rPr>
          <w:lang w:eastAsia="en-US"/>
        </w:rPr>
        <w:t>observable</w:t>
      </w:r>
      <w:r w:rsidRPr="00B95B03">
        <w:rPr>
          <w:lang w:eastAsia="en-US"/>
        </w:rPr>
        <w:t xml:space="preserve">, </w:t>
      </w:r>
      <w:r>
        <w:rPr>
          <w:lang w:eastAsia="en-US"/>
        </w:rPr>
        <w:t>action</w:t>
      </w:r>
      <w:r w:rsidRPr="00B95B03">
        <w:rPr>
          <w:lang w:eastAsia="en-US"/>
        </w:rPr>
        <w:t xml:space="preserve"> } </w:t>
      </w:r>
      <w:r>
        <w:rPr>
          <w:lang w:eastAsia="en-US"/>
        </w:rPr>
        <w:t>from</w:t>
      </w:r>
      <w:r w:rsidRPr="00B95B03">
        <w:rPr>
          <w:lang w:eastAsia="en-US"/>
        </w:rPr>
        <w:t xml:space="preserve"> '</w:t>
      </w:r>
      <w:r>
        <w:rPr>
          <w:lang w:eastAsia="en-US"/>
        </w:rPr>
        <w:t>mobx</w:t>
      </w:r>
      <w:r w:rsidRPr="00B95B03">
        <w:rPr>
          <w:lang w:eastAsia="en-US"/>
        </w:rPr>
        <w:t>';</w:t>
      </w:r>
    </w:p>
    <w:p w14:paraId="4E90F058" w14:textId="77777777" w:rsidR="00806393" w:rsidRPr="00B95B03" w:rsidRDefault="00806393" w:rsidP="00806393">
      <w:pPr>
        <w:pStyle w:val="af1"/>
        <w:rPr>
          <w:lang w:eastAsia="en-US"/>
        </w:rPr>
      </w:pPr>
    </w:p>
    <w:p w14:paraId="296140A1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>import { PostEventor } from '@chat/core/PostEventor';</w:t>
      </w:r>
    </w:p>
    <w:p w14:paraId="12F9201B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>import { createToken } from '@chat/helpers/createToken';</w:t>
      </w:r>
    </w:p>
    <w:p w14:paraId="7A516773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>import { onlineEvents } from '@/config';</w:t>
      </w:r>
    </w:p>
    <w:p w14:paraId="1FFA9719" w14:textId="77777777" w:rsidR="00806393" w:rsidRDefault="00806393" w:rsidP="00806393">
      <w:pPr>
        <w:pStyle w:val="af1"/>
        <w:rPr>
          <w:lang w:eastAsia="en-US"/>
        </w:rPr>
      </w:pPr>
    </w:p>
    <w:p w14:paraId="6B835858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>import { stored, Storable, notResettable, defaultValue } from './base';</w:t>
      </w:r>
    </w:p>
    <w:p w14:paraId="28E12600" w14:textId="77777777" w:rsidR="00806393" w:rsidRDefault="00806393" w:rsidP="00806393">
      <w:pPr>
        <w:pStyle w:val="af1"/>
        <w:rPr>
          <w:lang w:eastAsia="en-US"/>
        </w:rPr>
      </w:pPr>
    </w:p>
    <w:p w14:paraId="607B958E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>export class Visitor extends Storable {</w:t>
      </w:r>
    </w:p>
    <w:p w14:paraId="00255456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@observable @stored _id;</w:t>
      </w:r>
    </w:p>
    <w:p w14:paraId="3321225D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@observable @stored username;</w:t>
      </w:r>
    </w:p>
    <w:p w14:paraId="19300954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@observable @stored token;</w:t>
      </w:r>
    </w:p>
    <w:p w14:paraId="62E29E93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@observable @stored department;</w:t>
      </w:r>
    </w:p>
    <w:p w14:paraId="2AEA5D0C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@observable @stored name;</w:t>
      </w:r>
    </w:p>
    <w:p w14:paraId="7C00618F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@observable @stored email;</w:t>
      </w:r>
    </w:p>
    <w:p w14:paraId="35ABA0BD" w14:textId="77777777" w:rsidR="00806393" w:rsidRDefault="00806393" w:rsidP="00806393">
      <w:pPr>
        <w:pStyle w:val="af1"/>
        <w:rPr>
          <w:lang w:eastAsia="en-US"/>
        </w:rPr>
      </w:pPr>
    </w:p>
    <w:p w14:paraId="14423AD2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@defaultValue(false) isRegistered;</w:t>
      </w:r>
    </w:p>
    <w:p w14:paraId="4BD73AB1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@notResettable isOnline = false;</w:t>
      </w:r>
    </w:p>
    <w:p w14:paraId="1AF37F2E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@notResettable chat;</w:t>
      </w:r>
    </w:p>
    <w:p w14:paraId="0A62CA40" w14:textId="77777777" w:rsidR="00806393" w:rsidRDefault="00806393" w:rsidP="00806393">
      <w:pPr>
        <w:pStyle w:val="af1"/>
        <w:rPr>
          <w:lang w:eastAsia="en-US"/>
        </w:rPr>
      </w:pPr>
    </w:p>
    <w:p w14:paraId="0AF5B81E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constructor(chat) {</w:t>
      </w:r>
    </w:p>
    <w:p w14:paraId="0FA51997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super('livechat-visitor');</w:t>
      </w:r>
    </w:p>
    <w:p w14:paraId="4BD35C4B" w14:textId="77777777" w:rsidR="00806393" w:rsidRDefault="00806393" w:rsidP="00806393">
      <w:pPr>
        <w:pStyle w:val="af1"/>
        <w:rPr>
          <w:lang w:eastAsia="en-US"/>
        </w:rPr>
      </w:pPr>
    </w:p>
    <w:p w14:paraId="06888A0F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makeObservable(this);</w:t>
      </w:r>
    </w:p>
    <w:p w14:paraId="3F2508A3" w14:textId="77777777" w:rsidR="00806393" w:rsidRDefault="00806393" w:rsidP="00806393">
      <w:pPr>
        <w:pStyle w:val="af1"/>
        <w:rPr>
          <w:lang w:eastAsia="en-US"/>
        </w:rPr>
      </w:pPr>
    </w:p>
    <w:p w14:paraId="0AC92EFC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this.chat = chat;</w:t>
      </w:r>
    </w:p>
    <w:p w14:paraId="631C1DE3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this.read();</w:t>
      </w:r>
    </w:p>
    <w:p w14:paraId="48B36AFA" w14:textId="77777777" w:rsidR="00806393" w:rsidRDefault="00806393" w:rsidP="00806393">
      <w:pPr>
        <w:pStyle w:val="af1"/>
        <w:rPr>
          <w:lang w:eastAsia="en-US"/>
        </w:rPr>
      </w:pPr>
    </w:p>
    <w:p w14:paraId="261BC6AC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if (!this.token) {</w:t>
      </w:r>
    </w:p>
    <w:p w14:paraId="12A183C3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    this.setValues({ token: createToken() });</w:t>
      </w:r>
    </w:p>
    <w:p w14:paraId="59488A0F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4EE54075" w14:textId="77777777" w:rsidR="00806393" w:rsidRDefault="00806393" w:rsidP="00806393">
      <w:pPr>
        <w:pStyle w:val="af1"/>
        <w:rPr>
          <w:lang w:eastAsia="en-US"/>
        </w:rPr>
      </w:pPr>
    </w:p>
    <w:p w14:paraId="4BE6AEA1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PostEventor.on('visitor.online-status', this.onOnlineStatusChange);</w:t>
      </w:r>
    </w:p>
    <w:p w14:paraId="6BC6466E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onlineEvents.forEach((eventName) =&gt; document.addEventListener(eventName, this.onOnlineStatusChange.bind(this, { isOnline: true })));</w:t>
      </w:r>
    </w:p>
    <w:p w14:paraId="3088D20A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0BEE88A7" w14:textId="77777777" w:rsidR="00806393" w:rsidRDefault="00806393" w:rsidP="00806393">
      <w:pPr>
        <w:pStyle w:val="af1"/>
        <w:rPr>
          <w:lang w:eastAsia="en-US"/>
        </w:rPr>
      </w:pPr>
    </w:p>
    <w:p w14:paraId="58FD18ED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00B22706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async onOnlineStatusChange({ isOnline }) {</w:t>
      </w:r>
    </w:p>
    <w:p w14:paraId="4D8FCC5F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if (this.isOnline === isOnline || !this.chat.api.token || !this.isRegistered || !this.chat.room._id) {</w:t>
      </w:r>
    </w:p>
    <w:p w14:paraId="20A04563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    return;</w:t>
      </w:r>
    </w:p>
    <w:p w14:paraId="3F92A2FC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778363FA" w14:textId="77777777" w:rsidR="00806393" w:rsidRDefault="00806393" w:rsidP="00806393">
      <w:pPr>
        <w:pStyle w:val="af1"/>
        <w:rPr>
          <w:lang w:eastAsia="en-US"/>
        </w:rPr>
      </w:pPr>
    </w:p>
    <w:p w14:paraId="069F6423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try {</w:t>
      </w:r>
    </w:p>
    <w:p w14:paraId="2BD13F00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    this.isOnline = isOnline;</w:t>
      </w:r>
    </w:p>
    <w:p w14:paraId="156AA3E4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    await this.chat.api.setVisitorStatus({ status: isOnline ? 'online' : 'offline' });</w:t>
      </w:r>
    </w:p>
    <w:p w14:paraId="371E20D8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} catch (error) {</w:t>
      </w:r>
    </w:p>
    <w:p w14:paraId="19DECF18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    this.isOnline = !isOnline;</w:t>
      </w:r>
    </w:p>
    <w:p w14:paraId="13BB9048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    console.error('Set visitor status', error);</w:t>
      </w:r>
    </w:p>
    <w:p w14:paraId="1D9AD55A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57F7A434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526335CF" w14:textId="77777777" w:rsidR="00806393" w:rsidRDefault="00806393" w:rsidP="00806393">
      <w:pPr>
        <w:pStyle w:val="af1"/>
        <w:rPr>
          <w:lang w:eastAsia="en-US"/>
        </w:rPr>
      </w:pPr>
    </w:p>
    <w:p w14:paraId="431414A6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async save() {</w:t>
      </w:r>
    </w:p>
    <w:p w14:paraId="746904F6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const { visitor } = await this.chat.api.registerOrUpdateVisitor(this);</w:t>
      </w:r>
    </w:p>
    <w:p w14:paraId="7BF03757" w14:textId="77777777" w:rsidR="00806393" w:rsidRDefault="00806393" w:rsidP="00806393">
      <w:pPr>
        <w:pStyle w:val="af1"/>
        <w:rPr>
          <w:lang w:eastAsia="en-US"/>
        </w:rPr>
      </w:pPr>
    </w:p>
    <w:p w14:paraId="49880D0D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this.setValues(visitor);</w:t>
      </w:r>
    </w:p>
    <w:p w14:paraId="03697CB9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00E28640" w14:textId="77777777" w:rsidR="00806393" w:rsidRDefault="00806393" w:rsidP="00806393">
      <w:pPr>
        <w:pStyle w:val="af1"/>
        <w:rPr>
          <w:lang w:eastAsia="en-US"/>
        </w:rPr>
      </w:pPr>
    </w:p>
    <w:p w14:paraId="0D44EBD7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async register() {</w:t>
      </w:r>
    </w:p>
    <w:p w14:paraId="28185F7D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if (this.isRegistered) {</w:t>
      </w:r>
    </w:p>
    <w:p w14:paraId="4A140F38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    return;</w:t>
      </w:r>
    </w:p>
    <w:p w14:paraId="7E98C081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451DFF43" w14:textId="77777777" w:rsidR="00806393" w:rsidRDefault="00806393" w:rsidP="00806393">
      <w:pPr>
        <w:pStyle w:val="af1"/>
        <w:rPr>
          <w:lang w:eastAsia="en-US"/>
        </w:rPr>
      </w:pPr>
    </w:p>
    <w:p w14:paraId="2AD6847C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const { visitor } = await this.chat.api.registerOrUpdateVisitor(this);</w:t>
      </w:r>
    </w:p>
    <w:p w14:paraId="02A5460B" w14:textId="77777777" w:rsidR="00806393" w:rsidRDefault="00806393" w:rsidP="00806393">
      <w:pPr>
        <w:pStyle w:val="af1"/>
        <w:rPr>
          <w:lang w:eastAsia="en-US"/>
        </w:rPr>
      </w:pPr>
    </w:p>
    <w:p w14:paraId="197CC1EE" w14:textId="77777777" w:rsidR="00806393" w:rsidRDefault="00806393" w:rsidP="00806393">
      <w:pPr>
        <w:pStyle w:val="af1"/>
        <w:rPr>
          <w:lang w:eastAsia="en-US"/>
        </w:rPr>
      </w:pPr>
      <w:r>
        <w:rPr>
          <w:lang w:eastAsia="en-US"/>
        </w:rPr>
        <w:t xml:space="preserve">        this.setValues({ ...visitor, isRegistered: true });</w:t>
      </w:r>
    </w:p>
    <w:p w14:paraId="62288833" w14:textId="77777777" w:rsidR="00806393" w:rsidRPr="008E5F71" w:rsidRDefault="00806393" w:rsidP="00806393">
      <w:pPr>
        <w:pStyle w:val="af1"/>
        <w:rPr>
          <w:lang w:val="ru-RU" w:eastAsia="en-US"/>
        </w:rPr>
      </w:pPr>
      <w:r>
        <w:rPr>
          <w:lang w:eastAsia="en-US"/>
        </w:rPr>
        <w:t xml:space="preserve">    </w:t>
      </w:r>
      <w:r w:rsidRPr="008E5F71">
        <w:rPr>
          <w:lang w:val="ru-RU" w:eastAsia="en-US"/>
        </w:rPr>
        <w:t>}</w:t>
      </w:r>
    </w:p>
    <w:p w14:paraId="36CABAC9" w14:textId="77D9B023" w:rsidR="00C31D9E" w:rsidRPr="008E5F71" w:rsidRDefault="00806393" w:rsidP="00806393">
      <w:pPr>
        <w:pStyle w:val="af1"/>
        <w:rPr>
          <w:lang w:val="ru-RU" w:eastAsia="en-US"/>
        </w:rPr>
      </w:pPr>
      <w:r w:rsidRPr="008E5F71">
        <w:rPr>
          <w:lang w:val="ru-RU" w:eastAsia="en-US"/>
        </w:rPr>
        <w:t>}</w:t>
      </w:r>
    </w:p>
    <w:p w14:paraId="75473223" w14:textId="475B59A2" w:rsidR="00AC569C" w:rsidRPr="008E5F71" w:rsidRDefault="00AC569C" w:rsidP="00806393">
      <w:pPr>
        <w:pStyle w:val="af1"/>
        <w:rPr>
          <w:lang w:val="ru-RU" w:eastAsia="en-US"/>
        </w:rPr>
      </w:pPr>
    </w:p>
    <w:p w14:paraId="168A6B81" w14:textId="565668D8" w:rsidR="00AC569C" w:rsidRDefault="00C20892" w:rsidP="00AC569C">
      <w:pPr>
        <w:rPr>
          <w:lang w:eastAsia="en-US"/>
        </w:rPr>
      </w:pPr>
      <w:r>
        <w:rPr>
          <w:lang w:eastAsia="en-US"/>
        </w:rPr>
        <w:t>В представленном классе объявлены следующие поля:</w:t>
      </w:r>
    </w:p>
    <w:p w14:paraId="5238C4B4" w14:textId="16D8967F" w:rsidR="00CD6FF7" w:rsidRPr="00E16910" w:rsidRDefault="00B47EA9" w:rsidP="008420E7">
      <w:pPr>
        <w:pStyle w:val="aa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«</w:t>
      </w:r>
      <w:r w:rsidR="00CD6FF7" w:rsidRPr="00E16910">
        <w:rPr>
          <w:lang w:eastAsia="en-US"/>
        </w:rPr>
        <w:t>@</w:t>
      </w:r>
      <w:r w:rsidR="00CD6FF7" w:rsidRPr="00CD6FF7">
        <w:rPr>
          <w:lang w:val="en-US" w:eastAsia="en-US"/>
        </w:rPr>
        <w:t>observable</w:t>
      </w:r>
      <w:r w:rsidR="00CD6FF7" w:rsidRPr="00E16910">
        <w:rPr>
          <w:lang w:eastAsia="en-US"/>
        </w:rPr>
        <w:t xml:space="preserve"> @</w:t>
      </w:r>
      <w:r w:rsidR="00CD6FF7" w:rsidRPr="00CD6FF7">
        <w:rPr>
          <w:lang w:val="en-US" w:eastAsia="en-US"/>
        </w:rPr>
        <w:t>stored</w:t>
      </w:r>
      <w:r w:rsidR="00CD6FF7" w:rsidRPr="00E16910">
        <w:rPr>
          <w:lang w:eastAsia="en-US"/>
        </w:rPr>
        <w:t xml:space="preserve"> _</w:t>
      </w:r>
      <w:r w:rsidR="00CD6FF7" w:rsidRPr="00CD6FF7">
        <w:rPr>
          <w:lang w:val="en-US" w:eastAsia="en-US"/>
        </w:rPr>
        <w:t>id</w:t>
      </w:r>
      <w:r>
        <w:rPr>
          <w:lang w:eastAsia="en-US"/>
        </w:rPr>
        <w:t>»</w:t>
      </w:r>
      <w:r w:rsidR="00E16910" w:rsidRPr="00E16910">
        <w:rPr>
          <w:lang w:eastAsia="en-US"/>
        </w:rPr>
        <w:t xml:space="preserve"> –</w:t>
      </w:r>
      <w:r w:rsidR="00E16910">
        <w:rPr>
          <w:lang w:eastAsia="en-US"/>
        </w:rPr>
        <w:t xml:space="preserve"> поле, содержащее уникальный идентификатор пользователя</w:t>
      </w:r>
      <w:r w:rsidR="00590239">
        <w:rPr>
          <w:lang w:eastAsia="en-US"/>
        </w:rPr>
        <w:t xml:space="preserve"> в платформе «</w:t>
      </w:r>
      <w:r w:rsidR="00590239">
        <w:rPr>
          <w:lang w:val="en-US" w:eastAsia="en-US"/>
        </w:rPr>
        <w:t>Rocket</w:t>
      </w:r>
      <w:r w:rsidR="00590239" w:rsidRPr="00590239">
        <w:rPr>
          <w:lang w:eastAsia="en-US"/>
        </w:rPr>
        <w:t>.</w:t>
      </w:r>
      <w:r w:rsidR="00590239">
        <w:rPr>
          <w:lang w:val="en-US" w:eastAsia="en-US"/>
        </w:rPr>
        <w:t>Chat</w:t>
      </w:r>
      <w:r w:rsidR="00590239">
        <w:rPr>
          <w:lang w:eastAsia="en-US"/>
        </w:rPr>
        <w:t>»</w:t>
      </w:r>
      <w:r w:rsidR="00CD6FF7" w:rsidRPr="00E16910">
        <w:rPr>
          <w:lang w:eastAsia="en-US"/>
        </w:rPr>
        <w:t>;</w:t>
      </w:r>
    </w:p>
    <w:p w14:paraId="66DF1FBB" w14:textId="15345F74" w:rsidR="00CD6FF7" w:rsidRPr="00EF59BF" w:rsidRDefault="00B47EA9" w:rsidP="008420E7">
      <w:pPr>
        <w:pStyle w:val="aa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lastRenderedPageBreak/>
        <w:t>«</w:t>
      </w:r>
      <w:r w:rsidR="00CD6FF7" w:rsidRPr="00EF59BF">
        <w:rPr>
          <w:lang w:eastAsia="en-US"/>
        </w:rPr>
        <w:t>@</w:t>
      </w:r>
      <w:r w:rsidR="00CD6FF7" w:rsidRPr="00CD6FF7">
        <w:rPr>
          <w:lang w:val="en-US" w:eastAsia="en-US"/>
        </w:rPr>
        <w:t>observable</w:t>
      </w:r>
      <w:r w:rsidR="00CD6FF7" w:rsidRPr="00EF59BF">
        <w:rPr>
          <w:lang w:eastAsia="en-US"/>
        </w:rPr>
        <w:t xml:space="preserve"> @</w:t>
      </w:r>
      <w:r w:rsidR="00CD6FF7" w:rsidRPr="00CD6FF7">
        <w:rPr>
          <w:lang w:val="en-US" w:eastAsia="en-US"/>
        </w:rPr>
        <w:t>stored</w:t>
      </w:r>
      <w:r w:rsidR="00CD6FF7" w:rsidRPr="00EF59BF">
        <w:rPr>
          <w:lang w:eastAsia="en-US"/>
        </w:rPr>
        <w:t xml:space="preserve"> </w:t>
      </w:r>
      <w:r w:rsidR="00CD6FF7" w:rsidRPr="00CD6FF7">
        <w:rPr>
          <w:lang w:val="en-US" w:eastAsia="en-US"/>
        </w:rPr>
        <w:t>username</w:t>
      </w:r>
      <w:r>
        <w:rPr>
          <w:lang w:eastAsia="en-US"/>
        </w:rPr>
        <w:t>»</w:t>
      </w:r>
      <w:r w:rsidR="00EF59BF">
        <w:rPr>
          <w:lang w:eastAsia="en-US"/>
        </w:rPr>
        <w:t xml:space="preserve"> – поле, содержащее </w:t>
      </w:r>
      <w:r w:rsidR="00EF59BF" w:rsidRPr="00EF59BF">
        <w:rPr>
          <w:lang w:eastAsia="en-US"/>
        </w:rPr>
        <w:t>псевдоним</w:t>
      </w:r>
      <w:r w:rsidR="00EF59BF">
        <w:rPr>
          <w:lang w:eastAsia="en-US"/>
        </w:rPr>
        <w:t xml:space="preserve"> пользователя</w:t>
      </w:r>
      <w:r w:rsidR="00CD6FF7" w:rsidRPr="00EF59BF">
        <w:rPr>
          <w:lang w:eastAsia="en-US"/>
        </w:rPr>
        <w:t>;</w:t>
      </w:r>
    </w:p>
    <w:p w14:paraId="18D129D2" w14:textId="1076BE19" w:rsidR="00CD6FF7" w:rsidRPr="00590239" w:rsidRDefault="00B47EA9" w:rsidP="008420E7">
      <w:pPr>
        <w:pStyle w:val="aa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«</w:t>
      </w:r>
      <w:r w:rsidR="00CD6FF7" w:rsidRPr="00590239">
        <w:rPr>
          <w:lang w:eastAsia="en-US"/>
        </w:rPr>
        <w:t>@</w:t>
      </w:r>
      <w:r w:rsidR="00CD6FF7" w:rsidRPr="00CD6FF7">
        <w:rPr>
          <w:lang w:val="en-US" w:eastAsia="en-US"/>
        </w:rPr>
        <w:t>observable</w:t>
      </w:r>
      <w:r w:rsidR="00CD6FF7" w:rsidRPr="00590239">
        <w:rPr>
          <w:lang w:eastAsia="en-US"/>
        </w:rPr>
        <w:t xml:space="preserve"> @</w:t>
      </w:r>
      <w:r w:rsidR="00CD6FF7" w:rsidRPr="00CD6FF7">
        <w:rPr>
          <w:lang w:val="en-US" w:eastAsia="en-US"/>
        </w:rPr>
        <w:t>stored</w:t>
      </w:r>
      <w:r w:rsidR="00CD6FF7" w:rsidRPr="00590239">
        <w:rPr>
          <w:lang w:eastAsia="en-US"/>
        </w:rPr>
        <w:t xml:space="preserve"> </w:t>
      </w:r>
      <w:r w:rsidR="00CD6FF7" w:rsidRPr="00CD6FF7">
        <w:rPr>
          <w:lang w:val="en-US" w:eastAsia="en-US"/>
        </w:rPr>
        <w:t>token</w:t>
      </w:r>
      <w:r>
        <w:rPr>
          <w:lang w:eastAsia="en-US"/>
        </w:rPr>
        <w:t>»</w:t>
      </w:r>
      <w:r w:rsidR="00590239">
        <w:rPr>
          <w:lang w:eastAsia="en-US"/>
        </w:rPr>
        <w:t xml:space="preserve"> – поле, содержащее уникальную строку, которая необходима для идентификации пользователя и предоставления ему доступа к </w:t>
      </w:r>
      <w:r w:rsidR="00590239">
        <w:rPr>
          <w:lang w:val="en-US" w:eastAsia="en-US"/>
        </w:rPr>
        <w:t>API</w:t>
      </w:r>
      <w:r w:rsidR="00CD6FF7" w:rsidRPr="00590239">
        <w:rPr>
          <w:lang w:eastAsia="en-US"/>
        </w:rPr>
        <w:t>;</w:t>
      </w:r>
    </w:p>
    <w:p w14:paraId="2B3E0B72" w14:textId="75F514E5" w:rsidR="00CD6FF7" w:rsidRPr="00FC52B4" w:rsidRDefault="00B47EA9" w:rsidP="008420E7">
      <w:pPr>
        <w:pStyle w:val="aa"/>
        <w:numPr>
          <w:ilvl w:val="0"/>
          <w:numId w:val="33"/>
        </w:numPr>
        <w:rPr>
          <w:lang w:eastAsia="en-US"/>
        </w:rPr>
      </w:pPr>
      <w:r w:rsidRPr="00FC52B4">
        <w:rPr>
          <w:lang w:eastAsia="en-US"/>
        </w:rPr>
        <w:t>«</w:t>
      </w:r>
      <w:r w:rsidR="00CD6FF7" w:rsidRPr="00FC52B4">
        <w:rPr>
          <w:lang w:eastAsia="en-US"/>
        </w:rPr>
        <w:t>@</w:t>
      </w:r>
      <w:r w:rsidR="00CD6FF7" w:rsidRPr="00CD6FF7">
        <w:rPr>
          <w:lang w:val="en-US" w:eastAsia="en-US"/>
        </w:rPr>
        <w:t>observable</w:t>
      </w:r>
      <w:r w:rsidR="00CD6FF7" w:rsidRPr="00FC52B4">
        <w:rPr>
          <w:lang w:eastAsia="en-US"/>
        </w:rPr>
        <w:t xml:space="preserve"> @</w:t>
      </w:r>
      <w:r w:rsidR="00CD6FF7" w:rsidRPr="00CD6FF7">
        <w:rPr>
          <w:lang w:val="en-US" w:eastAsia="en-US"/>
        </w:rPr>
        <w:t>stored</w:t>
      </w:r>
      <w:r w:rsidR="00CD6FF7" w:rsidRPr="00FC52B4">
        <w:rPr>
          <w:lang w:eastAsia="en-US"/>
        </w:rPr>
        <w:t xml:space="preserve"> </w:t>
      </w:r>
      <w:r w:rsidR="00CD6FF7" w:rsidRPr="00CD6FF7">
        <w:rPr>
          <w:lang w:val="en-US" w:eastAsia="en-US"/>
        </w:rPr>
        <w:t>department</w:t>
      </w:r>
      <w:r w:rsidRPr="00FC52B4">
        <w:rPr>
          <w:lang w:eastAsia="en-US"/>
        </w:rPr>
        <w:t>»</w:t>
      </w:r>
      <w:r w:rsidR="00FC52B4" w:rsidRPr="00FC52B4">
        <w:rPr>
          <w:lang w:eastAsia="en-US"/>
        </w:rPr>
        <w:t xml:space="preserve"> – </w:t>
      </w:r>
      <w:r w:rsidR="00FC52B4">
        <w:rPr>
          <w:lang w:eastAsia="en-US"/>
        </w:rPr>
        <w:t>поле</w:t>
      </w:r>
      <w:r w:rsidR="00FC52B4" w:rsidRPr="00FC52B4">
        <w:rPr>
          <w:lang w:eastAsia="en-US"/>
        </w:rPr>
        <w:t xml:space="preserve">, </w:t>
      </w:r>
      <w:r w:rsidR="00FC52B4">
        <w:rPr>
          <w:lang w:eastAsia="en-US"/>
        </w:rPr>
        <w:t>содержащее название департамента, в который был направлен пользователь</w:t>
      </w:r>
      <w:r w:rsidR="00CD6FF7" w:rsidRPr="00FC52B4">
        <w:rPr>
          <w:lang w:eastAsia="en-US"/>
        </w:rPr>
        <w:t>;</w:t>
      </w:r>
    </w:p>
    <w:p w14:paraId="0649EA10" w14:textId="367CFF10" w:rsidR="00CD6FF7" w:rsidRPr="00306028" w:rsidRDefault="00B47EA9" w:rsidP="008420E7">
      <w:pPr>
        <w:pStyle w:val="aa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«</w:t>
      </w:r>
      <w:r w:rsidR="00CD6FF7" w:rsidRPr="00306028">
        <w:rPr>
          <w:lang w:eastAsia="en-US"/>
        </w:rPr>
        <w:t>@</w:t>
      </w:r>
      <w:r w:rsidR="00CD6FF7" w:rsidRPr="00CD6FF7">
        <w:rPr>
          <w:lang w:val="en-US" w:eastAsia="en-US"/>
        </w:rPr>
        <w:t>observable</w:t>
      </w:r>
      <w:r w:rsidR="00CD6FF7" w:rsidRPr="00306028">
        <w:rPr>
          <w:lang w:eastAsia="en-US"/>
        </w:rPr>
        <w:t xml:space="preserve"> @</w:t>
      </w:r>
      <w:r w:rsidR="00CD6FF7" w:rsidRPr="00CD6FF7">
        <w:rPr>
          <w:lang w:val="en-US" w:eastAsia="en-US"/>
        </w:rPr>
        <w:t>stored</w:t>
      </w:r>
      <w:r w:rsidR="00CD6FF7" w:rsidRPr="00306028">
        <w:rPr>
          <w:lang w:eastAsia="en-US"/>
        </w:rPr>
        <w:t xml:space="preserve"> </w:t>
      </w:r>
      <w:r w:rsidR="00CD6FF7" w:rsidRPr="00CD6FF7">
        <w:rPr>
          <w:lang w:val="en-US" w:eastAsia="en-US"/>
        </w:rPr>
        <w:t>name</w:t>
      </w:r>
      <w:r>
        <w:rPr>
          <w:lang w:eastAsia="en-US"/>
        </w:rPr>
        <w:t>»</w:t>
      </w:r>
      <w:r w:rsidR="00601DD7">
        <w:rPr>
          <w:lang w:eastAsia="en-US"/>
        </w:rPr>
        <w:t xml:space="preserve"> – поле, содержащее имя пользователя</w:t>
      </w:r>
      <w:r w:rsidR="00CD6FF7" w:rsidRPr="00306028">
        <w:rPr>
          <w:lang w:eastAsia="en-US"/>
        </w:rPr>
        <w:t>;</w:t>
      </w:r>
    </w:p>
    <w:p w14:paraId="42DE7108" w14:textId="43627A93" w:rsidR="00CD6FF7" w:rsidRPr="00306028" w:rsidRDefault="00B47EA9" w:rsidP="008420E7">
      <w:pPr>
        <w:pStyle w:val="aa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«</w:t>
      </w:r>
      <w:r w:rsidR="00CD6FF7" w:rsidRPr="00306028">
        <w:rPr>
          <w:lang w:eastAsia="en-US"/>
        </w:rPr>
        <w:t>@</w:t>
      </w:r>
      <w:r w:rsidR="00CD6FF7" w:rsidRPr="00CD6FF7">
        <w:rPr>
          <w:lang w:val="en-US" w:eastAsia="en-US"/>
        </w:rPr>
        <w:t>observable</w:t>
      </w:r>
      <w:r w:rsidR="00CD6FF7" w:rsidRPr="00306028">
        <w:rPr>
          <w:lang w:eastAsia="en-US"/>
        </w:rPr>
        <w:t xml:space="preserve"> @</w:t>
      </w:r>
      <w:r w:rsidR="00CD6FF7" w:rsidRPr="00CD6FF7">
        <w:rPr>
          <w:lang w:val="en-US" w:eastAsia="en-US"/>
        </w:rPr>
        <w:t>stored</w:t>
      </w:r>
      <w:r w:rsidR="00CD6FF7" w:rsidRPr="00306028">
        <w:rPr>
          <w:lang w:eastAsia="en-US"/>
        </w:rPr>
        <w:t xml:space="preserve"> </w:t>
      </w:r>
      <w:r w:rsidR="00CD6FF7" w:rsidRPr="00CD6FF7">
        <w:rPr>
          <w:lang w:val="en-US" w:eastAsia="en-US"/>
        </w:rPr>
        <w:t>email</w:t>
      </w:r>
      <w:r>
        <w:rPr>
          <w:lang w:eastAsia="en-US"/>
        </w:rPr>
        <w:t>»</w:t>
      </w:r>
      <w:r w:rsidR="00306028">
        <w:rPr>
          <w:lang w:eastAsia="en-US"/>
        </w:rPr>
        <w:t xml:space="preserve"> – поле, содержащее адрес электронной почты пользователя</w:t>
      </w:r>
      <w:r w:rsidR="00CD6FF7" w:rsidRPr="00306028">
        <w:rPr>
          <w:lang w:eastAsia="en-US"/>
        </w:rPr>
        <w:t>;</w:t>
      </w:r>
    </w:p>
    <w:p w14:paraId="6AA31F83" w14:textId="453EEC9D" w:rsidR="00CD6FF7" w:rsidRPr="00DE2D73" w:rsidRDefault="00B47EA9" w:rsidP="008420E7">
      <w:pPr>
        <w:pStyle w:val="aa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«</w:t>
      </w:r>
      <w:r w:rsidR="00CD6FF7" w:rsidRPr="00DE2D73">
        <w:rPr>
          <w:lang w:eastAsia="en-US"/>
        </w:rPr>
        <w:t>@</w:t>
      </w:r>
      <w:r w:rsidR="00CD6FF7" w:rsidRPr="00CD6FF7">
        <w:rPr>
          <w:lang w:val="en-US" w:eastAsia="en-US"/>
        </w:rPr>
        <w:t>defaultValue</w:t>
      </w:r>
      <w:r w:rsidR="00CD6FF7" w:rsidRPr="00DE2D73">
        <w:rPr>
          <w:lang w:eastAsia="en-US"/>
        </w:rPr>
        <w:t>(</w:t>
      </w:r>
      <w:r w:rsidR="00CD6FF7" w:rsidRPr="00CD6FF7">
        <w:rPr>
          <w:lang w:val="en-US" w:eastAsia="en-US"/>
        </w:rPr>
        <w:t>false</w:t>
      </w:r>
      <w:r w:rsidR="00CD6FF7" w:rsidRPr="00DE2D73">
        <w:rPr>
          <w:lang w:eastAsia="en-US"/>
        </w:rPr>
        <w:t xml:space="preserve">) </w:t>
      </w:r>
      <w:r w:rsidR="00CD6FF7" w:rsidRPr="00CD6FF7">
        <w:rPr>
          <w:lang w:val="en-US" w:eastAsia="en-US"/>
        </w:rPr>
        <w:t>isRegistered</w:t>
      </w:r>
      <w:r>
        <w:rPr>
          <w:lang w:eastAsia="en-US"/>
        </w:rPr>
        <w:t>»</w:t>
      </w:r>
      <w:r w:rsidR="00DE2D73">
        <w:rPr>
          <w:lang w:eastAsia="en-US"/>
        </w:rPr>
        <w:t xml:space="preserve"> – поле, обозначающее зарегистрирован пользователь в платформе «</w:t>
      </w:r>
      <w:r w:rsidR="00DE2D73">
        <w:rPr>
          <w:lang w:val="en-US" w:eastAsia="en-US"/>
        </w:rPr>
        <w:t>Rocket</w:t>
      </w:r>
      <w:r w:rsidR="00DE2D73" w:rsidRPr="00DE2D73">
        <w:rPr>
          <w:lang w:eastAsia="en-US"/>
        </w:rPr>
        <w:t>.</w:t>
      </w:r>
      <w:r w:rsidR="00DE2D73">
        <w:rPr>
          <w:lang w:val="en-US" w:eastAsia="en-US"/>
        </w:rPr>
        <w:t>Chat</w:t>
      </w:r>
      <w:r w:rsidR="00DE2D73">
        <w:rPr>
          <w:lang w:eastAsia="en-US"/>
        </w:rPr>
        <w:t>» или нет</w:t>
      </w:r>
      <w:r w:rsidR="00315F23">
        <w:rPr>
          <w:lang w:eastAsia="en-US"/>
        </w:rPr>
        <w:t>. Декоратор «</w:t>
      </w:r>
      <w:r w:rsidR="00315F23" w:rsidRPr="00315F23">
        <w:rPr>
          <w:lang w:eastAsia="en-US"/>
        </w:rPr>
        <w:t>@</w:t>
      </w:r>
      <w:r w:rsidR="00315F23">
        <w:rPr>
          <w:lang w:val="en-US" w:eastAsia="en-US"/>
        </w:rPr>
        <w:t>defaultValue</w:t>
      </w:r>
      <w:r w:rsidR="00315F23">
        <w:rPr>
          <w:lang w:eastAsia="en-US"/>
        </w:rPr>
        <w:t>» устанавливает</w:t>
      </w:r>
      <w:r w:rsidR="005D6966">
        <w:rPr>
          <w:lang w:eastAsia="en-US"/>
        </w:rPr>
        <w:t xml:space="preserve"> переданное в дек</w:t>
      </w:r>
      <w:r w:rsidR="008875A9">
        <w:rPr>
          <w:lang w:eastAsia="en-US"/>
        </w:rPr>
        <w:t>о</w:t>
      </w:r>
      <w:r w:rsidR="005D6966">
        <w:rPr>
          <w:lang w:eastAsia="en-US"/>
        </w:rPr>
        <w:t>ратор</w:t>
      </w:r>
      <w:r w:rsidR="00315F23">
        <w:rPr>
          <w:lang w:eastAsia="en-US"/>
        </w:rPr>
        <w:t xml:space="preserve"> значение для данного поля и при </w:t>
      </w:r>
      <w:r w:rsidR="00320875">
        <w:rPr>
          <w:lang w:eastAsia="en-US"/>
        </w:rPr>
        <w:t>вызове методов, которые восстанавливают</w:t>
      </w:r>
      <w:r w:rsidR="00315F23">
        <w:rPr>
          <w:lang w:eastAsia="en-US"/>
        </w:rPr>
        <w:t xml:space="preserve"> исходны</w:t>
      </w:r>
      <w:r w:rsidR="00320875">
        <w:rPr>
          <w:lang w:eastAsia="en-US"/>
        </w:rPr>
        <w:t>е</w:t>
      </w:r>
      <w:r w:rsidR="00315F23">
        <w:rPr>
          <w:lang w:eastAsia="en-US"/>
        </w:rPr>
        <w:t xml:space="preserve"> значени</w:t>
      </w:r>
      <w:r w:rsidR="00320875">
        <w:rPr>
          <w:lang w:eastAsia="en-US"/>
        </w:rPr>
        <w:t>я</w:t>
      </w:r>
      <w:r w:rsidR="00315F23">
        <w:rPr>
          <w:lang w:eastAsia="en-US"/>
        </w:rPr>
        <w:t xml:space="preserve"> полей объекта</w:t>
      </w:r>
      <w:r w:rsidR="00320875">
        <w:rPr>
          <w:lang w:eastAsia="en-US"/>
        </w:rPr>
        <w:t>,</w:t>
      </w:r>
      <w:r w:rsidR="00315F23">
        <w:rPr>
          <w:lang w:eastAsia="en-US"/>
        </w:rPr>
        <w:t xml:space="preserve"> в данное поле будет установлено значение, переданное в декаратор</w:t>
      </w:r>
      <w:r w:rsidR="00CD6FF7" w:rsidRPr="00DE2D73">
        <w:rPr>
          <w:lang w:eastAsia="en-US"/>
        </w:rPr>
        <w:t>;</w:t>
      </w:r>
    </w:p>
    <w:p w14:paraId="4C010567" w14:textId="54FE5BD0" w:rsidR="00C20892" w:rsidRDefault="00B47EA9" w:rsidP="008420E7">
      <w:pPr>
        <w:pStyle w:val="aa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«</w:t>
      </w:r>
      <w:r w:rsidR="00CD6FF7" w:rsidRPr="00B00C8B">
        <w:rPr>
          <w:lang w:eastAsia="en-US"/>
        </w:rPr>
        <w:t>@</w:t>
      </w:r>
      <w:r w:rsidR="00CD6FF7" w:rsidRPr="00CD6FF7">
        <w:rPr>
          <w:lang w:val="en-US" w:eastAsia="en-US"/>
        </w:rPr>
        <w:t>notResettable</w:t>
      </w:r>
      <w:r w:rsidR="00CD6FF7" w:rsidRPr="00B00C8B">
        <w:rPr>
          <w:lang w:eastAsia="en-US"/>
        </w:rPr>
        <w:t xml:space="preserve"> </w:t>
      </w:r>
      <w:r w:rsidR="00CD6FF7" w:rsidRPr="00CD6FF7">
        <w:rPr>
          <w:lang w:val="en-US" w:eastAsia="en-US"/>
        </w:rPr>
        <w:t>isOnline</w:t>
      </w:r>
      <w:r>
        <w:rPr>
          <w:lang w:eastAsia="en-US"/>
        </w:rPr>
        <w:t>»</w:t>
      </w:r>
      <w:r w:rsidR="00B00C8B">
        <w:rPr>
          <w:lang w:eastAsia="en-US"/>
        </w:rPr>
        <w:t xml:space="preserve"> – поле, отражающее онлайн статус пользователя.</w:t>
      </w:r>
    </w:p>
    <w:p w14:paraId="3D1526AF" w14:textId="656DCD65" w:rsidR="00C56502" w:rsidRPr="00B00C8B" w:rsidRDefault="00A4707D" w:rsidP="00226343">
      <w:pPr>
        <w:rPr>
          <w:lang w:eastAsia="en-US"/>
        </w:rPr>
      </w:pPr>
      <w:r>
        <w:rPr>
          <w:lang w:eastAsia="en-US"/>
        </w:rPr>
        <w:t>Помимо полей,</w:t>
      </w:r>
      <w:r w:rsidR="00226343">
        <w:rPr>
          <w:lang w:eastAsia="en-US"/>
        </w:rPr>
        <w:t xml:space="preserve"> в классе объявлены следующие методы:</w:t>
      </w:r>
    </w:p>
    <w:p w14:paraId="6E5E332B" w14:textId="2F12A391" w:rsidR="00704291" w:rsidRDefault="007E21D5" w:rsidP="008420E7">
      <w:pPr>
        <w:pStyle w:val="aa"/>
        <w:numPr>
          <w:ilvl w:val="0"/>
          <w:numId w:val="33"/>
        </w:numPr>
        <w:rPr>
          <w:lang w:eastAsia="en-US"/>
        </w:rPr>
      </w:pPr>
      <w:r w:rsidRPr="007E21D5">
        <w:rPr>
          <w:lang w:eastAsia="en-US"/>
        </w:rPr>
        <w:t>onOnlineStatusChange</w:t>
      </w:r>
      <w:r>
        <w:rPr>
          <w:lang w:eastAsia="en-US"/>
        </w:rPr>
        <w:t xml:space="preserve"> – обработчик событий, сообщающих о изменении онлайн статус пользователя</w:t>
      </w:r>
      <w:r w:rsidRPr="007E21D5">
        <w:rPr>
          <w:lang w:eastAsia="en-US"/>
        </w:rPr>
        <w:t>;</w:t>
      </w:r>
    </w:p>
    <w:p w14:paraId="536C40C9" w14:textId="6428E95A" w:rsidR="007E21D5" w:rsidRDefault="007E21D5" w:rsidP="008420E7">
      <w:pPr>
        <w:pStyle w:val="aa"/>
        <w:numPr>
          <w:ilvl w:val="0"/>
          <w:numId w:val="33"/>
        </w:numPr>
        <w:rPr>
          <w:lang w:eastAsia="en-US"/>
        </w:rPr>
      </w:pPr>
      <w:r w:rsidRPr="007E21D5">
        <w:rPr>
          <w:lang w:eastAsia="en-US"/>
        </w:rPr>
        <w:t xml:space="preserve">save – </w:t>
      </w:r>
      <w:r>
        <w:rPr>
          <w:lang w:eastAsia="en-US"/>
        </w:rPr>
        <w:t>метод, используемый для отправки обновленных данных о пользователе на сервер</w:t>
      </w:r>
      <w:r w:rsidRPr="007E21D5">
        <w:rPr>
          <w:lang w:eastAsia="en-US"/>
        </w:rPr>
        <w:t>;</w:t>
      </w:r>
    </w:p>
    <w:p w14:paraId="0DEA0420" w14:textId="6A2973AF" w:rsidR="007E21D5" w:rsidRDefault="007E21D5" w:rsidP="008420E7">
      <w:pPr>
        <w:pStyle w:val="aa"/>
        <w:numPr>
          <w:ilvl w:val="0"/>
          <w:numId w:val="33"/>
        </w:numPr>
        <w:rPr>
          <w:lang w:eastAsia="en-US"/>
        </w:rPr>
      </w:pPr>
      <w:r w:rsidRPr="007E21D5">
        <w:rPr>
          <w:lang w:eastAsia="en-US"/>
        </w:rPr>
        <w:t xml:space="preserve">register – </w:t>
      </w:r>
      <w:r>
        <w:rPr>
          <w:lang w:eastAsia="en-US"/>
        </w:rPr>
        <w:t>метод, используемый для регистрации пользователя в платформе «</w:t>
      </w:r>
      <w:r>
        <w:rPr>
          <w:lang w:val="en-US" w:eastAsia="en-US"/>
        </w:rPr>
        <w:t>Rocket</w:t>
      </w:r>
      <w:r w:rsidRPr="007E21D5">
        <w:rPr>
          <w:lang w:eastAsia="en-US"/>
        </w:rPr>
        <w:t>.</w:t>
      </w:r>
      <w:r>
        <w:rPr>
          <w:lang w:val="en-US" w:eastAsia="en-US"/>
        </w:rPr>
        <w:t>Chat</w:t>
      </w:r>
      <w:r>
        <w:rPr>
          <w:lang w:eastAsia="en-US"/>
        </w:rPr>
        <w:t>».</w:t>
      </w:r>
    </w:p>
    <w:p w14:paraId="53480280" w14:textId="5F63F06B" w:rsidR="00401B88" w:rsidRDefault="0013795B" w:rsidP="00292BE6">
      <w:pPr>
        <w:rPr>
          <w:lang w:eastAsia="en-US"/>
        </w:rPr>
      </w:pPr>
      <w:r>
        <w:rPr>
          <w:lang w:eastAsia="en-US"/>
        </w:rPr>
        <w:t xml:space="preserve">Таким образом, реализован класс хранилища </w:t>
      </w:r>
      <w:r w:rsidRPr="00954E1A">
        <w:rPr>
          <w:lang w:eastAsia="en-US"/>
        </w:rPr>
        <w:t>Visitor</w:t>
      </w:r>
      <w:r>
        <w:rPr>
          <w:lang w:eastAsia="en-US"/>
        </w:rPr>
        <w:t>, необходимый для хранения и обработки имеющихся данных о пользователе.</w:t>
      </w:r>
    </w:p>
    <w:p w14:paraId="2188673C" w14:textId="77777777" w:rsidR="00057BA4" w:rsidRPr="00B00C8B" w:rsidRDefault="00057BA4" w:rsidP="00292BE6">
      <w:pPr>
        <w:rPr>
          <w:lang w:eastAsia="en-US"/>
        </w:rPr>
      </w:pPr>
    </w:p>
    <w:p w14:paraId="56E072AB" w14:textId="7643539D" w:rsidR="00204292" w:rsidRDefault="00057BA4" w:rsidP="00057BA4">
      <w:pPr>
        <w:pStyle w:val="a5"/>
        <w:rPr>
          <w:lang w:val="en-US"/>
        </w:rPr>
      </w:pPr>
      <w:bookmarkStart w:id="62" w:name="_Toc74792804"/>
      <w:r>
        <w:lastRenderedPageBreak/>
        <w:t xml:space="preserve">Реализация компонента </w:t>
      </w:r>
      <w:r>
        <w:rPr>
          <w:lang w:val="en-US"/>
        </w:rPr>
        <w:t>FeedbackForm</w:t>
      </w:r>
      <w:bookmarkEnd w:id="62"/>
    </w:p>
    <w:p w14:paraId="0FEBB7C2" w14:textId="7E1D24D8" w:rsidR="003449D3" w:rsidRDefault="00834533" w:rsidP="003449D3">
      <w:pPr>
        <w:rPr>
          <w:lang w:eastAsia="en-US"/>
        </w:rPr>
      </w:pPr>
      <w:r>
        <w:rPr>
          <w:lang w:eastAsia="en-US"/>
        </w:rPr>
        <w:t>В листинг</w:t>
      </w:r>
      <w:r w:rsidR="00EB3E08">
        <w:rPr>
          <w:lang w:eastAsia="en-US"/>
        </w:rPr>
        <w:t>е</w:t>
      </w:r>
      <w:r>
        <w:rPr>
          <w:lang w:eastAsia="en-US"/>
        </w:rPr>
        <w:t xml:space="preserve"> 24 представлена реализация класса </w:t>
      </w:r>
      <w:r w:rsidR="003449D3">
        <w:rPr>
          <w:lang w:val="en-US" w:eastAsia="en-US"/>
        </w:rPr>
        <w:t>FeedbackForm</w:t>
      </w:r>
      <w:r w:rsidR="003449D3">
        <w:rPr>
          <w:lang w:eastAsia="en-US"/>
        </w:rPr>
        <w:t>, необходим</w:t>
      </w:r>
      <w:r>
        <w:rPr>
          <w:lang w:eastAsia="en-US"/>
        </w:rPr>
        <w:t>ого</w:t>
      </w:r>
      <w:r w:rsidR="003449D3">
        <w:rPr>
          <w:lang w:eastAsia="en-US"/>
        </w:rPr>
        <w:t xml:space="preserve"> для хранения и обработки формы оценки качества обслуживания.</w:t>
      </w:r>
    </w:p>
    <w:p w14:paraId="14C9CE81" w14:textId="73840101" w:rsidR="00C02B6F" w:rsidRPr="00B15100" w:rsidRDefault="00C02B6F" w:rsidP="003449D3">
      <w:pPr>
        <w:rPr>
          <w:lang w:val="en-US" w:eastAsia="en-US"/>
        </w:rPr>
      </w:pPr>
      <w:r>
        <w:rPr>
          <w:lang w:eastAsia="en-US"/>
        </w:rPr>
        <w:t>Листинг</w:t>
      </w:r>
      <w:r w:rsidRPr="00B15100">
        <w:rPr>
          <w:lang w:val="en-US" w:eastAsia="en-US"/>
        </w:rPr>
        <w:t xml:space="preserve"> 2</w:t>
      </w:r>
      <w:r w:rsidR="00732731" w:rsidRPr="00B15100">
        <w:rPr>
          <w:lang w:val="en-US" w:eastAsia="en-US"/>
        </w:rPr>
        <w:t>4</w:t>
      </w:r>
      <w:r w:rsidRPr="00B15100">
        <w:rPr>
          <w:lang w:val="en-US" w:eastAsia="en-US"/>
        </w:rPr>
        <w:t xml:space="preserve"> – </w:t>
      </w:r>
      <w:r>
        <w:rPr>
          <w:lang w:eastAsia="en-US"/>
        </w:rPr>
        <w:t>Реализация</w:t>
      </w:r>
      <w:r w:rsidRPr="00B15100">
        <w:rPr>
          <w:lang w:val="en-US" w:eastAsia="en-US"/>
        </w:rPr>
        <w:t xml:space="preserve"> </w:t>
      </w:r>
      <w:r>
        <w:rPr>
          <w:lang w:eastAsia="en-US"/>
        </w:rPr>
        <w:t>класса</w:t>
      </w:r>
      <w:r w:rsidRPr="00B15100">
        <w:rPr>
          <w:lang w:val="en-US" w:eastAsia="en-US"/>
        </w:rPr>
        <w:t xml:space="preserve"> </w:t>
      </w:r>
      <w:r w:rsidR="00383330" w:rsidRPr="00B15100">
        <w:rPr>
          <w:lang w:val="en-US" w:eastAsia="en-US"/>
        </w:rPr>
        <w:t>FeedbackForm</w:t>
      </w:r>
    </w:p>
    <w:p w14:paraId="06B3BF17" w14:textId="77777777" w:rsidR="00057BA4" w:rsidRPr="00B15100" w:rsidRDefault="00057BA4" w:rsidP="00057BA4">
      <w:pPr>
        <w:pStyle w:val="af1"/>
        <w:rPr>
          <w:lang w:eastAsia="en-US"/>
        </w:rPr>
      </w:pPr>
      <w:r>
        <w:rPr>
          <w:lang w:eastAsia="en-US"/>
        </w:rPr>
        <w:t>import</w:t>
      </w:r>
      <w:r w:rsidRPr="00B15100">
        <w:rPr>
          <w:lang w:eastAsia="en-US"/>
        </w:rPr>
        <w:t xml:space="preserve"> </w:t>
      </w:r>
      <w:r>
        <w:rPr>
          <w:lang w:eastAsia="en-US"/>
        </w:rPr>
        <w:t>EventEmitter</w:t>
      </w:r>
      <w:r w:rsidRPr="00B15100">
        <w:rPr>
          <w:lang w:eastAsia="en-US"/>
        </w:rPr>
        <w:t xml:space="preserve"> </w:t>
      </w:r>
      <w:r>
        <w:rPr>
          <w:lang w:eastAsia="en-US"/>
        </w:rPr>
        <w:t>from</w:t>
      </w:r>
      <w:r w:rsidRPr="00B15100">
        <w:rPr>
          <w:lang w:eastAsia="en-US"/>
        </w:rPr>
        <w:t xml:space="preserve"> '</w:t>
      </w:r>
      <w:r>
        <w:rPr>
          <w:lang w:eastAsia="en-US"/>
        </w:rPr>
        <w:t>eventemitter</w:t>
      </w:r>
      <w:r w:rsidRPr="00B15100">
        <w:rPr>
          <w:lang w:eastAsia="en-US"/>
        </w:rPr>
        <w:t>3';</w:t>
      </w:r>
    </w:p>
    <w:p w14:paraId="38B69113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>import { makeObservable, observable, action } from 'mobx';</w:t>
      </w:r>
    </w:p>
    <w:p w14:paraId="4EE856D3" w14:textId="77777777" w:rsidR="00057BA4" w:rsidRDefault="00057BA4" w:rsidP="00057BA4">
      <w:pPr>
        <w:pStyle w:val="af1"/>
        <w:rPr>
          <w:lang w:eastAsia="en-US"/>
        </w:rPr>
      </w:pPr>
    </w:p>
    <w:p w14:paraId="4257BD16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>import { createToken } from '../helpers/createToken';</w:t>
      </w:r>
    </w:p>
    <w:p w14:paraId="16D678FA" w14:textId="77777777" w:rsidR="00057BA4" w:rsidRDefault="00057BA4" w:rsidP="004C4C5F">
      <w:pPr>
        <w:pStyle w:val="af1"/>
        <w:ind w:firstLine="0"/>
        <w:rPr>
          <w:lang w:eastAsia="en-US"/>
        </w:rPr>
      </w:pPr>
    </w:p>
    <w:p w14:paraId="3CEBD7E0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>export class FeedbackForm extends EventEmitter {</w:t>
      </w:r>
    </w:p>
    <w:p w14:paraId="3EC58A09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@observable _id;</w:t>
      </w:r>
    </w:p>
    <w:p w14:paraId="3B4D570F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@observable rid;</w:t>
      </w:r>
    </w:p>
    <w:p w14:paraId="2111A17C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@observable rating;</w:t>
      </w:r>
    </w:p>
    <w:p w14:paraId="3C6CCD04" w14:textId="77777777" w:rsidR="00057BA4" w:rsidRDefault="00057BA4" w:rsidP="00057BA4">
      <w:pPr>
        <w:pStyle w:val="af1"/>
        <w:rPr>
          <w:lang w:eastAsia="en-US"/>
        </w:rPr>
      </w:pPr>
    </w:p>
    <w:p w14:paraId="3501EA6C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type = 'FeedbackForm';</w:t>
      </w:r>
    </w:p>
    <w:p w14:paraId="258AEE27" w14:textId="77777777" w:rsidR="00057BA4" w:rsidRDefault="00057BA4" w:rsidP="00057BA4">
      <w:pPr>
        <w:pStyle w:val="af1"/>
        <w:rPr>
          <w:lang w:eastAsia="en-US"/>
        </w:rPr>
      </w:pPr>
    </w:p>
    <w:p w14:paraId="5DDF1B7E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constructor(chat) {</w:t>
      </w:r>
    </w:p>
    <w:p w14:paraId="532E9BFF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super();</w:t>
      </w:r>
    </w:p>
    <w:p w14:paraId="3E235CB4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makeObservable(this);</w:t>
      </w:r>
    </w:p>
    <w:p w14:paraId="6DA841C6" w14:textId="77777777" w:rsidR="00057BA4" w:rsidRDefault="00057BA4" w:rsidP="00057BA4">
      <w:pPr>
        <w:pStyle w:val="af1"/>
        <w:rPr>
          <w:lang w:eastAsia="en-US"/>
        </w:rPr>
      </w:pPr>
    </w:p>
    <w:p w14:paraId="6AF047B5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this.chat = chat;</w:t>
      </w:r>
    </w:p>
    <w:p w14:paraId="1EFBD17C" w14:textId="77777777" w:rsidR="00057BA4" w:rsidRDefault="00057BA4" w:rsidP="00057BA4">
      <w:pPr>
        <w:pStyle w:val="af1"/>
        <w:rPr>
          <w:lang w:eastAsia="en-US"/>
        </w:rPr>
      </w:pPr>
    </w:p>
    <w:p w14:paraId="3DA036B9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this._id = createToken();</w:t>
      </w:r>
    </w:p>
    <w:p w14:paraId="46602548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this.rid = this.chat.room._id;</w:t>
      </w:r>
    </w:p>
    <w:p w14:paraId="71831F55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4E55FA76" w14:textId="77777777" w:rsidR="00057BA4" w:rsidRDefault="00057BA4" w:rsidP="00057BA4">
      <w:pPr>
        <w:pStyle w:val="af1"/>
        <w:rPr>
          <w:lang w:eastAsia="en-US"/>
        </w:rPr>
      </w:pPr>
    </w:p>
    <w:p w14:paraId="53766100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7F74188F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setRating(value) {</w:t>
      </w:r>
    </w:p>
    <w:p w14:paraId="23DF24CE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if (this.rating !== undefined) {</w:t>
      </w:r>
    </w:p>
    <w:p w14:paraId="4293BA3E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    return;</w:t>
      </w:r>
    </w:p>
    <w:p w14:paraId="385CBA56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5865389A" w14:textId="77777777" w:rsidR="00057BA4" w:rsidRDefault="00057BA4" w:rsidP="00057BA4">
      <w:pPr>
        <w:pStyle w:val="af1"/>
        <w:rPr>
          <w:lang w:eastAsia="en-US"/>
        </w:rPr>
      </w:pPr>
    </w:p>
    <w:p w14:paraId="3E395119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this.rating = value;</w:t>
      </w:r>
    </w:p>
    <w:p w14:paraId="37E90E2A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this.chat.messages.push({</w:t>
      </w:r>
    </w:p>
    <w:p w14:paraId="02D1322F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    _id: createToken(),</w:t>
      </w:r>
    </w:p>
    <w:p w14:paraId="2E7EEF25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    ts: Date.now(),</w:t>
      </w:r>
    </w:p>
    <w:p w14:paraId="56A92F84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    msg: FeedbackReplyMessages[value] ?? defaultFeedbackMessage,</w:t>
      </w:r>
    </w:p>
    <w:p w14:paraId="3390B9F7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});</w:t>
      </w:r>
    </w:p>
    <w:p w14:paraId="523AF87E" w14:textId="77777777" w:rsidR="00057BA4" w:rsidRDefault="00057BA4" w:rsidP="00057BA4">
      <w:pPr>
        <w:pStyle w:val="af1"/>
        <w:rPr>
          <w:lang w:eastAsia="en-US"/>
        </w:rPr>
      </w:pPr>
    </w:p>
    <w:p w14:paraId="3B5BE9B8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this.send();</w:t>
      </w:r>
    </w:p>
    <w:p w14:paraId="5021F98E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426FA1E4" w14:textId="77777777" w:rsidR="00057BA4" w:rsidRDefault="00057BA4" w:rsidP="00057BA4">
      <w:pPr>
        <w:pStyle w:val="af1"/>
        <w:rPr>
          <w:lang w:eastAsia="en-US"/>
        </w:rPr>
      </w:pPr>
    </w:p>
    <w:p w14:paraId="4FA2717B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25E86ABB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async send() {</w:t>
      </w:r>
    </w:p>
    <w:p w14:paraId="605342C0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try {</w:t>
      </w:r>
    </w:p>
    <w:p w14:paraId="7534B024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    const { rid, rating, chat } = this;</w:t>
      </w:r>
    </w:p>
    <w:p w14:paraId="0156409B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        const data = [{ name: 'rating', value: rating }];</w:t>
      </w:r>
    </w:p>
    <w:p w14:paraId="64F92098" w14:textId="77777777" w:rsidR="00057BA4" w:rsidRDefault="00057BA4" w:rsidP="00057BA4">
      <w:pPr>
        <w:pStyle w:val="af1"/>
        <w:rPr>
          <w:lang w:eastAsia="en-US"/>
        </w:rPr>
      </w:pPr>
    </w:p>
    <w:p w14:paraId="44646074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    await chat.api.sendFeedback({ rid, data });</w:t>
      </w:r>
    </w:p>
    <w:p w14:paraId="59D52365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} catch (error) {</w:t>
      </w:r>
    </w:p>
    <w:p w14:paraId="60BBD10D" w14:textId="77777777" w:rsidR="00057BA4" w:rsidRDefault="00057BA4" w:rsidP="00057BA4">
      <w:pPr>
        <w:pStyle w:val="af1"/>
        <w:rPr>
          <w:lang w:eastAsia="en-US"/>
        </w:rPr>
      </w:pPr>
      <w:r>
        <w:rPr>
          <w:lang w:eastAsia="en-US"/>
        </w:rPr>
        <w:t xml:space="preserve">            console.error('Feedback send', error);</w:t>
      </w:r>
    </w:p>
    <w:p w14:paraId="204FC720" w14:textId="77777777" w:rsidR="00057BA4" w:rsidRPr="008E5F71" w:rsidRDefault="00057BA4" w:rsidP="00057BA4">
      <w:pPr>
        <w:pStyle w:val="af1"/>
        <w:rPr>
          <w:lang w:val="ru-RU" w:eastAsia="en-US"/>
        </w:rPr>
      </w:pPr>
      <w:r>
        <w:rPr>
          <w:lang w:eastAsia="en-US"/>
        </w:rPr>
        <w:t xml:space="preserve">        </w:t>
      </w:r>
      <w:r w:rsidRPr="008E5F71">
        <w:rPr>
          <w:lang w:val="ru-RU" w:eastAsia="en-US"/>
        </w:rPr>
        <w:t>}</w:t>
      </w:r>
    </w:p>
    <w:p w14:paraId="2F96E394" w14:textId="77777777" w:rsidR="00057BA4" w:rsidRPr="008E5F71" w:rsidRDefault="00057BA4" w:rsidP="00057BA4">
      <w:pPr>
        <w:pStyle w:val="af1"/>
        <w:rPr>
          <w:lang w:val="ru-RU" w:eastAsia="en-US"/>
        </w:rPr>
      </w:pPr>
      <w:r w:rsidRPr="008E5F71">
        <w:rPr>
          <w:lang w:val="ru-RU" w:eastAsia="en-US"/>
        </w:rPr>
        <w:t xml:space="preserve">    }</w:t>
      </w:r>
    </w:p>
    <w:p w14:paraId="46BE5B0A" w14:textId="47DD0344" w:rsidR="00057BA4" w:rsidRPr="008E5F71" w:rsidRDefault="00057BA4" w:rsidP="00057BA4">
      <w:pPr>
        <w:pStyle w:val="af1"/>
        <w:rPr>
          <w:lang w:val="ru-RU" w:eastAsia="en-US"/>
        </w:rPr>
      </w:pPr>
      <w:r w:rsidRPr="008E5F71">
        <w:rPr>
          <w:lang w:val="ru-RU" w:eastAsia="en-US"/>
        </w:rPr>
        <w:t>}</w:t>
      </w:r>
    </w:p>
    <w:p w14:paraId="5AD10209" w14:textId="5CFD56FA" w:rsidR="00057BA4" w:rsidRPr="008E5F71" w:rsidRDefault="00057BA4" w:rsidP="00057BA4">
      <w:pPr>
        <w:pStyle w:val="af1"/>
        <w:rPr>
          <w:lang w:val="ru-RU" w:eastAsia="en-US"/>
        </w:rPr>
      </w:pPr>
    </w:p>
    <w:p w14:paraId="7DFEADD3" w14:textId="74D1F5C2" w:rsidR="00057BA4" w:rsidRDefault="00FA63FA" w:rsidP="00FA63FA">
      <w:pPr>
        <w:rPr>
          <w:lang w:eastAsia="en-US"/>
        </w:rPr>
      </w:pPr>
      <w:r>
        <w:rPr>
          <w:lang w:eastAsia="en-US"/>
        </w:rPr>
        <w:t>В представленном классе объявлены следующие поля:</w:t>
      </w:r>
    </w:p>
    <w:p w14:paraId="0BFBED68" w14:textId="26E846B8" w:rsidR="001F27C4" w:rsidRPr="001F27C4" w:rsidRDefault="00690CC9" w:rsidP="008420E7">
      <w:pPr>
        <w:pStyle w:val="aa"/>
        <w:numPr>
          <w:ilvl w:val="0"/>
          <w:numId w:val="34"/>
        </w:numPr>
        <w:rPr>
          <w:lang w:eastAsia="en-US"/>
        </w:rPr>
      </w:pPr>
      <w:r>
        <w:rPr>
          <w:lang w:eastAsia="en-US"/>
        </w:rPr>
        <w:t>«</w:t>
      </w:r>
      <w:r w:rsidR="001F27C4" w:rsidRPr="001F27C4">
        <w:rPr>
          <w:lang w:eastAsia="en-US"/>
        </w:rPr>
        <w:t>@</w:t>
      </w:r>
      <w:r w:rsidR="001F27C4" w:rsidRPr="00DE6FE9">
        <w:rPr>
          <w:lang w:val="en-US" w:eastAsia="en-US"/>
        </w:rPr>
        <w:t>observable</w:t>
      </w:r>
      <w:r w:rsidR="001F27C4" w:rsidRPr="001F27C4">
        <w:rPr>
          <w:lang w:eastAsia="en-US"/>
        </w:rPr>
        <w:t xml:space="preserve"> _</w:t>
      </w:r>
      <w:r w:rsidR="001F27C4" w:rsidRPr="00DE6FE9">
        <w:rPr>
          <w:lang w:val="en-US" w:eastAsia="en-US"/>
        </w:rPr>
        <w:t>id</w:t>
      </w:r>
      <w:r>
        <w:rPr>
          <w:lang w:eastAsia="en-US"/>
        </w:rPr>
        <w:t>»</w:t>
      </w:r>
      <w:r w:rsidR="001F27C4">
        <w:rPr>
          <w:lang w:eastAsia="en-US"/>
        </w:rPr>
        <w:t xml:space="preserve"> – поле, содержащее уникальный идентификатор формы</w:t>
      </w:r>
      <w:r w:rsidR="001F27C4" w:rsidRPr="001F27C4">
        <w:rPr>
          <w:lang w:eastAsia="en-US"/>
        </w:rPr>
        <w:t>;</w:t>
      </w:r>
    </w:p>
    <w:p w14:paraId="5ACF75BD" w14:textId="0F47ADF8" w:rsidR="001F27C4" w:rsidRPr="001F27C4" w:rsidRDefault="00690CC9" w:rsidP="008420E7">
      <w:pPr>
        <w:pStyle w:val="aa"/>
        <w:numPr>
          <w:ilvl w:val="0"/>
          <w:numId w:val="34"/>
        </w:numPr>
        <w:rPr>
          <w:lang w:eastAsia="en-US"/>
        </w:rPr>
      </w:pPr>
      <w:r>
        <w:rPr>
          <w:lang w:eastAsia="en-US"/>
        </w:rPr>
        <w:t>«</w:t>
      </w:r>
      <w:r w:rsidR="001F27C4" w:rsidRPr="001F27C4">
        <w:rPr>
          <w:lang w:eastAsia="en-US"/>
        </w:rPr>
        <w:t>@</w:t>
      </w:r>
      <w:r w:rsidR="001F27C4" w:rsidRPr="00DE6FE9">
        <w:rPr>
          <w:lang w:val="en-US" w:eastAsia="en-US"/>
        </w:rPr>
        <w:t>observable</w:t>
      </w:r>
      <w:r w:rsidR="001F27C4" w:rsidRPr="001F27C4">
        <w:rPr>
          <w:lang w:eastAsia="en-US"/>
        </w:rPr>
        <w:t xml:space="preserve"> </w:t>
      </w:r>
      <w:r w:rsidR="001F27C4" w:rsidRPr="00DE6FE9">
        <w:rPr>
          <w:lang w:val="en-US" w:eastAsia="en-US"/>
        </w:rPr>
        <w:t>rid</w:t>
      </w:r>
      <w:r>
        <w:rPr>
          <w:lang w:eastAsia="en-US"/>
        </w:rPr>
        <w:t>»</w:t>
      </w:r>
      <w:r w:rsidR="001F27C4">
        <w:rPr>
          <w:lang w:eastAsia="en-US"/>
        </w:rPr>
        <w:t xml:space="preserve"> – поле, содержащее уникальный идентификатор комнаты</w:t>
      </w:r>
      <w:r w:rsidR="001F27C4" w:rsidRPr="001F27C4">
        <w:rPr>
          <w:lang w:eastAsia="en-US"/>
        </w:rPr>
        <w:t>;</w:t>
      </w:r>
    </w:p>
    <w:p w14:paraId="56F4F844" w14:textId="6B90E919" w:rsidR="001F27C4" w:rsidRPr="001F27C4" w:rsidRDefault="00690CC9" w:rsidP="008420E7">
      <w:pPr>
        <w:pStyle w:val="aa"/>
        <w:numPr>
          <w:ilvl w:val="0"/>
          <w:numId w:val="34"/>
        </w:numPr>
        <w:rPr>
          <w:lang w:eastAsia="en-US"/>
        </w:rPr>
      </w:pPr>
      <w:r>
        <w:rPr>
          <w:lang w:eastAsia="en-US"/>
        </w:rPr>
        <w:t>«</w:t>
      </w:r>
      <w:r w:rsidR="001F27C4" w:rsidRPr="001F27C4">
        <w:rPr>
          <w:lang w:eastAsia="en-US"/>
        </w:rPr>
        <w:t>@</w:t>
      </w:r>
      <w:r w:rsidR="001F27C4" w:rsidRPr="00DE6FE9">
        <w:rPr>
          <w:lang w:val="en-US" w:eastAsia="en-US"/>
        </w:rPr>
        <w:t>observable</w:t>
      </w:r>
      <w:r w:rsidR="001F27C4" w:rsidRPr="001F27C4">
        <w:rPr>
          <w:lang w:eastAsia="en-US"/>
        </w:rPr>
        <w:t xml:space="preserve"> </w:t>
      </w:r>
      <w:r w:rsidR="001F27C4" w:rsidRPr="00DE6FE9">
        <w:rPr>
          <w:lang w:val="en-US" w:eastAsia="en-US"/>
        </w:rPr>
        <w:t>rating</w:t>
      </w:r>
      <w:r>
        <w:rPr>
          <w:lang w:eastAsia="en-US"/>
        </w:rPr>
        <w:t>»</w:t>
      </w:r>
      <w:r w:rsidR="001F27C4">
        <w:rPr>
          <w:lang w:eastAsia="en-US"/>
        </w:rPr>
        <w:t xml:space="preserve"> – поле, содержащее оценку пользователя. Возможные значения 0 (не доволен поддержкой) и 1 (доволен поддержкой)</w:t>
      </w:r>
      <w:r w:rsidR="001F27C4" w:rsidRPr="001F27C4">
        <w:rPr>
          <w:lang w:eastAsia="en-US"/>
        </w:rPr>
        <w:t>;</w:t>
      </w:r>
    </w:p>
    <w:p w14:paraId="707A1FF6" w14:textId="6583BD1E" w:rsidR="00417E06" w:rsidRDefault="001F27C4" w:rsidP="008420E7">
      <w:pPr>
        <w:pStyle w:val="aa"/>
        <w:numPr>
          <w:ilvl w:val="0"/>
          <w:numId w:val="34"/>
        </w:numPr>
        <w:rPr>
          <w:lang w:eastAsia="en-US"/>
        </w:rPr>
      </w:pPr>
      <w:r>
        <w:rPr>
          <w:lang w:eastAsia="en-US"/>
        </w:rPr>
        <w:t>type</w:t>
      </w:r>
      <w:r w:rsidR="00690CC9">
        <w:rPr>
          <w:lang w:eastAsia="en-US"/>
        </w:rPr>
        <w:t xml:space="preserve"> </w:t>
      </w:r>
      <w:r w:rsidR="00003CB0">
        <w:rPr>
          <w:lang w:eastAsia="en-US"/>
        </w:rPr>
        <w:t>– поле, указывающее на тип формы, необходимо для реализации пользовательского интерфейса</w:t>
      </w:r>
      <w:r w:rsidR="00417E06">
        <w:rPr>
          <w:lang w:eastAsia="en-US"/>
        </w:rPr>
        <w:t>.</w:t>
      </w:r>
    </w:p>
    <w:p w14:paraId="09FB1812" w14:textId="19326482" w:rsidR="00417E06" w:rsidRDefault="00417E06" w:rsidP="00417E06">
      <w:pPr>
        <w:pStyle w:val="aa"/>
        <w:ind w:left="710" w:firstLine="0"/>
        <w:rPr>
          <w:lang w:eastAsia="en-US"/>
        </w:rPr>
      </w:pPr>
      <w:r>
        <w:rPr>
          <w:lang w:eastAsia="en-US"/>
        </w:rPr>
        <w:t xml:space="preserve">Помимо полей, в реализованном классе объявлены следующие </w:t>
      </w:r>
      <w:r w:rsidR="00136A47">
        <w:rPr>
          <w:lang w:eastAsia="en-US"/>
        </w:rPr>
        <w:t>методы</w:t>
      </w:r>
      <w:r>
        <w:rPr>
          <w:lang w:eastAsia="en-US"/>
        </w:rPr>
        <w:t>:</w:t>
      </w:r>
    </w:p>
    <w:p w14:paraId="3D46815B" w14:textId="38079882" w:rsidR="005F7CCA" w:rsidRDefault="005F7CCA" w:rsidP="008420E7">
      <w:pPr>
        <w:pStyle w:val="aa"/>
        <w:numPr>
          <w:ilvl w:val="0"/>
          <w:numId w:val="35"/>
        </w:numPr>
        <w:rPr>
          <w:lang w:eastAsia="en-US"/>
        </w:rPr>
      </w:pPr>
      <w:r>
        <w:rPr>
          <w:lang w:eastAsia="en-US"/>
        </w:rPr>
        <w:t xml:space="preserve">setRating – обработчик </w:t>
      </w:r>
      <w:r w:rsidR="00A41086">
        <w:rPr>
          <w:lang w:eastAsia="en-US"/>
        </w:rPr>
        <w:t>выбранной пользователем</w:t>
      </w:r>
      <w:r>
        <w:rPr>
          <w:lang w:eastAsia="en-US"/>
        </w:rPr>
        <w:t xml:space="preserve"> оценки. Данный обработчик устанавливает выбранное пользователем значение</w:t>
      </w:r>
      <w:r w:rsidR="009F2625">
        <w:rPr>
          <w:lang w:eastAsia="en-US"/>
        </w:rPr>
        <w:t>, отправляет его на сервер</w:t>
      </w:r>
      <w:r>
        <w:rPr>
          <w:lang w:eastAsia="en-US"/>
        </w:rPr>
        <w:t xml:space="preserve"> и добавляет в чат новое сообщение с благодарностью</w:t>
      </w:r>
      <w:r w:rsidR="004173B6" w:rsidRPr="004173B6">
        <w:rPr>
          <w:lang w:eastAsia="en-US"/>
        </w:rPr>
        <w:t>;</w:t>
      </w:r>
    </w:p>
    <w:p w14:paraId="5B84A865" w14:textId="713DA216" w:rsidR="005F7CCA" w:rsidRDefault="005F7CCA" w:rsidP="008420E7">
      <w:pPr>
        <w:pStyle w:val="aa"/>
        <w:numPr>
          <w:ilvl w:val="0"/>
          <w:numId w:val="35"/>
        </w:numPr>
        <w:rPr>
          <w:lang w:eastAsia="en-US"/>
        </w:rPr>
      </w:pPr>
      <w:r>
        <w:rPr>
          <w:lang w:eastAsia="en-US"/>
        </w:rPr>
        <w:t xml:space="preserve">send – </w:t>
      </w:r>
      <w:r w:rsidR="00A41086">
        <w:rPr>
          <w:lang w:eastAsia="en-US"/>
        </w:rPr>
        <w:t>метод, используемый для отправки выбранной пользователем оценки на сервер</w:t>
      </w:r>
      <w:r w:rsidR="00FE593F" w:rsidRPr="00FE593F">
        <w:rPr>
          <w:lang w:eastAsia="en-US"/>
        </w:rPr>
        <w:t>.</w:t>
      </w:r>
    </w:p>
    <w:p w14:paraId="64800D9E" w14:textId="1B8339B7" w:rsidR="008844ED" w:rsidRDefault="008B2BF7" w:rsidP="00B12248">
      <w:pPr>
        <w:rPr>
          <w:lang w:eastAsia="en-US"/>
        </w:rPr>
      </w:pPr>
      <w:r>
        <w:rPr>
          <w:lang w:eastAsia="en-US"/>
        </w:rPr>
        <w:t xml:space="preserve">Таким образом, реализован класс хранилища </w:t>
      </w:r>
      <w:r>
        <w:rPr>
          <w:lang w:val="en-US" w:eastAsia="en-US"/>
        </w:rPr>
        <w:t>FeedbackForm</w:t>
      </w:r>
      <w:r>
        <w:rPr>
          <w:lang w:eastAsia="en-US"/>
        </w:rPr>
        <w:t>, необходимый для хранения и обработки формы оценки качества обслуживания.</w:t>
      </w:r>
    </w:p>
    <w:p w14:paraId="0786C7EC" w14:textId="77777777" w:rsidR="001F27C4" w:rsidRPr="008E5F71" w:rsidRDefault="001F27C4" w:rsidP="00B52349">
      <w:pPr>
        <w:ind w:firstLine="0"/>
        <w:rPr>
          <w:lang w:eastAsia="en-US"/>
        </w:rPr>
      </w:pPr>
    </w:p>
    <w:p w14:paraId="6B4AE4C2" w14:textId="61C93128" w:rsidR="00A61A54" w:rsidRDefault="00A61A54" w:rsidP="00A61A54">
      <w:pPr>
        <w:pStyle w:val="2"/>
      </w:pPr>
      <w:bookmarkStart w:id="63" w:name="_Toc74792805"/>
      <w:r>
        <w:t>Реализация</w:t>
      </w:r>
      <w:r w:rsidR="001340E6">
        <w:t xml:space="preserve"> пользовательского</w:t>
      </w:r>
      <w:r>
        <w:t xml:space="preserve"> интерфейса</w:t>
      </w:r>
      <w:bookmarkEnd w:id="63"/>
    </w:p>
    <w:p w14:paraId="7E6FBA46" w14:textId="2C755CD8" w:rsidR="004F4E57" w:rsidRDefault="004F4E57" w:rsidP="004F4E57">
      <w:pPr>
        <w:pStyle w:val="a5"/>
        <w:rPr>
          <w:lang w:val="en-US"/>
        </w:rPr>
      </w:pPr>
      <w:bookmarkStart w:id="64" w:name="_Toc74792806"/>
      <w:r>
        <w:t xml:space="preserve">Реализация компонента </w:t>
      </w:r>
      <w:r>
        <w:rPr>
          <w:lang w:val="en-US"/>
        </w:rPr>
        <w:t>LiveChat</w:t>
      </w:r>
      <w:bookmarkEnd w:id="64"/>
    </w:p>
    <w:p w14:paraId="2D77897C" w14:textId="4694B742" w:rsidR="004F4E57" w:rsidRDefault="0052785F" w:rsidP="004F4E57">
      <w:pPr>
        <w:rPr>
          <w:lang w:eastAsia="en-US"/>
        </w:rPr>
      </w:pPr>
      <w:r w:rsidRPr="0052785F">
        <w:rPr>
          <w:lang w:eastAsia="en-US"/>
        </w:rPr>
        <w:t xml:space="preserve">Основным </w:t>
      </w:r>
      <w:r w:rsidR="00AB5091">
        <w:rPr>
          <w:lang w:val="en-US" w:eastAsia="en-US"/>
        </w:rPr>
        <w:t>React</w:t>
      </w:r>
      <w:r w:rsidR="00AB5091" w:rsidRPr="00AB5091">
        <w:rPr>
          <w:lang w:eastAsia="en-US"/>
        </w:rPr>
        <w:t>-</w:t>
      </w:r>
      <w:r w:rsidRPr="0052785F">
        <w:rPr>
          <w:lang w:eastAsia="en-US"/>
        </w:rPr>
        <w:t>компонентом</w:t>
      </w:r>
      <w:r>
        <w:rPr>
          <w:lang w:eastAsia="en-US"/>
        </w:rPr>
        <w:t>, с которого</w:t>
      </w:r>
      <w:r w:rsidR="00746941" w:rsidRPr="00746941">
        <w:rPr>
          <w:lang w:eastAsia="en-US"/>
        </w:rPr>
        <w:t xml:space="preserve"> </w:t>
      </w:r>
      <w:r>
        <w:rPr>
          <w:lang w:eastAsia="en-US"/>
        </w:rPr>
        <w:t>начинается отрисовка пользовательского интерфейса</w:t>
      </w:r>
      <w:r w:rsidR="00D37CE1">
        <w:rPr>
          <w:lang w:eastAsia="en-US"/>
        </w:rPr>
        <w:t>,</w:t>
      </w:r>
      <w:r>
        <w:rPr>
          <w:lang w:eastAsia="en-US"/>
        </w:rPr>
        <w:t xml:space="preserve"> является компонент </w:t>
      </w:r>
      <w:r>
        <w:rPr>
          <w:lang w:val="en-US" w:eastAsia="en-US"/>
        </w:rPr>
        <w:t>LiveChat</w:t>
      </w:r>
      <w:r>
        <w:rPr>
          <w:lang w:eastAsia="en-US"/>
        </w:rPr>
        <w:t xml:space="preserve">, </w:t>
      </w:r>
      <w:r w:rsidRPr="0052785F">
        <w:rPr>
          <w:lang w:eastAsia="en-US"/>
        </w:rPr>
        <w:t>представленный в листинге 25.</w:t>
      </w:r>
    </w:p>
    <w:p w14:paraId="0B17D1C4" w14:textId="1B149CA2" w:rsidR="00CC467E" w:rsidRPr="00CC467E" w:rsidRDefault="00CC467E" w:rsidP="004F4E57">
      <w:pPr>
        <w:rPr>
          <w:lang w:val="en-US" w:eastAsia="en-US"/>
        </w:rPr>
      </w:pPr>
      <w:r>
        <w:rPr>
          <w:lang w:eastAsia="en-US"/>
        </w:rPr>
        <w:t>Листинг</w:t>
      </w:r>
      <w:r w:rsidRPr="00842D74">
        <w:rPr>
          <w:lang w:val="en-US" w:eastAsia="en-US"/>
        </w:rPr>
        <w:t xml:space="preserve"> 25 – </w:t>
      </w:r>
      <w:r w:rsidRPr="00CC467E">
        <w:rPr>
          <w:lang w:eastAsia="en-US"/>
        </w:rPr>
        <w:t>Реализация</w:t>
      </w:r>
      <w:r w:rsidRPr="00842D74">
        <w:rPr>
          <w:lang w:val="en-US" w:eastAsia="en-US"/>
        </w:rPr>
        <w:t xml:space="preserve"> </w:t>
      </w:r>
      <w:r w:rsidRPr="00CC467E">
        <w:rPr>
          <w:lang w:eastAsia="en-US"/>
        </w:rPr>
        <w:t>компонента</w:t>
      </w:r>
      <w:r w:rsidRPr="00842D74">
        <w:rPr>
          <w:lang w:val="en-US" w:eastAsia="en-US"/>
        </w:rPr>
        <w:t xml:space="preserve"> LiveChat</w:t>
      </w:r>
    </w:p>
    <w:p w14:paraId="1C6B6E48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lastRenderedPageBreak/>
        <w:t>import React, { useEffect } from 'react';</w:t>
      </w:r>
    </w:p>
    <w:p w14:paraId="60727162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>import { observer } from 'mobx-react-lite';</w:t>
      </w:r>
    </w:p>
    <w:p w14:paraId="2174A368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>import Loader from '@xsolla/uikit/lib/loader';</w:t>
      </w:r>
    </w:p>
    <w:p w14:paraId="12AD885A" w14:textId="77777777" w:rsidR="00A623EF" w:rsidRPr="00A623EF" w:rsidRDefault="00A623EF" w:rsidP="00A623EF">
      <w:pPr>
        <w:pStyle w:val="af1"/>
        <w:rPr>
          <w:lang w:eastAsia="en-US"/>
        </w:rPr>
      </w:pPr>
    </w:p>
    <w:p w14:paraId="2654A7AF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>import { useStores } from './hooks/useStores';</w:t>
      </w:r>
    </w:p>
    <w:p w14:paraId="18B1A6E3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>import { Chat as ChatComponent } from './pages/Chat';</w:t>
      </w:r>
    </w:p>
    <w:p w14:paraId="725C22C9" w14:textId="77777777" w:rsidR="00A623EF" w:rsidRPr="00A623EF" w:rsidRDefault="00A623EF" w:rsidP="00A623EF">
      <w:pPr>
        <w:pStyle w:val="af1"/>
        <w:rPr>
          <w:lang w:eastAsia="en-US"/>
        </w:rPr>
      </w:pPr>
    </w:p>
    <w:p w14:paraId="53AF6E6E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>import './LiveChat.scss';</w:t>
      </w:r>
    </w:p>
    <w:p w14:paraId="0C2C6415" w14:textId="77777777" w:rsidR="00A623EF" w:rsidRPr="00A623EF" w:rsidRDefault="00A623EF" w:rsidP="00A623EF">
      <w:pPr>
        <w:pStyle w:val="af1"/>
        <w:rPr>
          <w:lang w:eastAsia="en-US"/>
        </w:rPr>
      </w:pPr>
    </w:p>
    <w:p w14:paraId="1E081F3F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>function LiveChat() {</w:t>
      </w:r>
    </w:p>
    <w:p w14:paraId="38A36E68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 xml:space="preserve">    const { Chat } = useStores();</w:t>
      </w:r>
    </w:p>
    <w:p w14:paraId="70CF604C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 xml:space="preserve">    const { configIsLoaded, propsIsLoaded, wsIsOpen, init } = Chat;</w:t>
      </w:r>
    </w:p>
    <w:p w14:paraId="5EAE3F9D" w14:textId="77777777" w:rsidR="00A623EF" w:rsidRPr="00A623EF" w:rsidRDefault="00A623EF" w:rsidP="00A623EF">
      <w:pPr>
        <w:pStyle w:val="af1"/>
        <w:rPr>
          <w:lang w:eastAsia="en-US"/>
        </w:rPr>
      </w:pPr>
    </w:p>
    <w:p w14:paraId="5DCB5B8D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 xml:space="preserve">    useEffect(() =&gt; {</w:t>
      </w:r>
    </w:p>
    <w:p w14:paraId="5D84112E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 xml:space="preserve">        if (propsIsLoaded &amp;&amp; wsIsOpen) {</w:t>
      </w:r>
    </w:p>
    <w:p w14:paraId="2E93ED33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 xml:space="preserve">            init();</w:t>
      </w:r>
    </w:p>
    <w:p w14:paraId="7BFF8F0C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 xml:space="preserve">        }</w:t>
      </w:r>
    </w:p>
    <w:p w14:paraId="161FB12E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 xml:space="preserve">    }, [init, propsIsLoaded, wsIsOpen]);</w:t>
      </w:r>
    </w:p>
    <w:p w14:paraId="58DCE1E3" w14:textId="77777777" w:rsidR="00A623EF" w:rsidRPr="00A623EF" w:rsidRDefault="00A623EF" w:rsidP="00A623EF">
      <w:pPr>
        <w:pStyle w:val="af1"/>
        <w:rPr>
          <w:lang w:eastAsia="en-US"/>
        </w:rPr>
      </w:pPr>
    </w:p>
    <w:p w14:paraId="2CD2B9CD" w14:textId="77777777" w:rsidR="00A623EF" w:rsidRPr="00A623EF" w:rsidRDefault="00A623EF" w:rsidP="00A623EF">
      <w:pPr>
        <w:pStyle w:val="af1"/>
        <w:rPr>
          <w:lang w:eastAsia="en-US"/>
        </w:rPr>
      </w:pPr>
      <w:r w:rsidRPr="00A623EF">
        <w:rPr>
          <w:lang w:eastAsia="en-US"/>
        </w:rPr>
        <w:t xml:space="preserve">    return &lt;div className="livechat"&gt;{configIsLoaded ? &lt;ChatComponent /&gt; : &lt;Loader color="blue" centered /&gt;}&lt;/div&gt;;</w:t>
      </w:r>
    </w:p>
    <w:p w14:paraId="2B2EBC60" w14:textId="77777777" w:rsidR="00A623EF" w:rsidRDefault="00A623EF" w:rsidP="00A623EF">
      <w:pPr>
        <w:pStyle w:val="af1"/>
        <w:rPr>
          <w:lang w:eastAsia="en-US"/>
        </w:rPr>
      </w:pPr>
      <w:r>
        <w:rPr>
          <w:lang w:eastAsia="en-US"/>
        </w:rPr>
        <w:t>}</w:t>
      </w:r>
    </w:p>
    <w:p w14:paraId="3AFD6C9E" w14:textId="77777777" w:rsidR="00A623EF" w:rsidRDefault="00A623EF" w:rsidP="00A623EF">
      <w:pPr>
        <w:pStyle w:val="af1"/>
        <w:rPr>
          <w:lang w:eastAsia="en-US"/>
        </w:rPr>
      </w:pPr>
    </w:p>
    <w:p w14:paraId="348B4BEC" w14:textId="01E2F560" w:rsidR="00A623EF" w:rsidRDefault="00A623EF" w:rsidP="00A623EF">
      <w:pPr>
        <w:pStyle w:val="af1"/>
        <w:rPr>
          <w:lang w:eastAsia="en-US"/>
        </w:rPr>
      </w:pPr>
      <w:r>
        <w:rPr>
          <w:lang w:eastAsia="en-US"/>
        </w:rPr>
        <w:t>export default observer(LiveChat);</w:t>
      </w:r>
    </w:p>
    <w:p w14:paraId="7AEC1EFD" w14:textId="4F6DDC2D" w:rsidR="00A623EF" w:rsidRDefault="00A623EF" w:rsidP="00A623EF">
      <w:pPr>
        <w:pStyle w:val="af1"/>
        <w:rPr>
          <w:lang w:eastAsia="en-US"/>
        </w:rPr>
      </w:pPr>
    </w:p>
    <w:p w14:paraId="44A49C77" w14:textId="42B4AC8B" w:rsidR="00A623EF" w:rsidRDefault="00A623EF" w:rsidP="00A623EF">
      <w:pPr>
        <w:rPr>
          <w:lang w:eastAsia="en-US"/>
        </w:rPr>
      </w:pPr>
      <w:r>
        <w:rPr>
          <w:lang w:eastAsia="en-US"/>
        </w:rPr>
        <w:t>Реализованный</w:t>
      </w:r>
      <w:r w:rsidRPr="001C377E">
        <w:rPr>
          <w:lang w:val="en-US" w:eastAsia="en-US"/>
        </w:rPr>
        <w:t xml:space="preserve"> </w:t>
      </w:r>
      <w:r w:rsidR="00C24143">
        <w:rPr>
          <w:lang w:val="en-US" w:eastAsia="en-US"/>
        </w:rPr>
        <w:t>React</w:t>
      </w:r>
      <w:r w:rsidR="00C24143" w:rsidRPr="001C377E">
        <w:rPr>
          <w:lang w:val="en-US" w:eastAsia="en-US"/>
        </w:rPr>
        <w:t>-</w:t>
      </w:r>
      <w:r>
        <w:rPr>
          <w:lang w:eastAsia="en-US"/>
        </w:rPr>
        <w:t>компонент</w:t>
      </w:r>
      <w:r w:rsidRPr="001C377E">
        <w:rPr>
          <w:lang w:val="en-US" w:eastAsia="en-US"/>
        </w:rPr>
        <w:t xml:space="preserve"> </w:t>
      </w:r>
      <w:r>
        <w:rPr>
          <w:lang w:eastAsia="en-US"/>
        </w:rPr>
        <w:t>отслеживает</w:t>
      </w:r>
      <w:r w:rsidRPr="001C377E">
        <w:rPr>
          <w:lang w:val="en-US" w:eastAsia="en-US"/>
        </w:rPr>
        <w:t xml:space="preserve"> </w:t>
      </w:r>
      <w:r>
        <w:rPr>
          <w:lang w:eastAsia="en-US"/>
        </w:rPr>
        <w:t>изменение</w:t>
      </w:r>
      <w:r w:rsidRPr="001C377E">
        <w:rPr>
          <w:lang w:val="en-US" w:eastAsia="en-US"/>
        </w:rPr>
        <w:t xml:space="preserve"> </w:t>
      </w:r>
      <w:r w:rsidR="00005692">
        <w:rPr>
          <w:lang w:eastAsia="en-US"/>
        </w:rPr>
        <w:t>трех</w:t>
      </w:r>
      <w:r w:rsidR="00005692" w:rsidRPr="001C377E">
        <w:rPr>
          <w:lang w:val="en-US" w:eastAsia="en-US"/>
        </w:rPr>
        <w:t xml:space="preserve"> </w:t>
      </w:r>
      <w:r>
        <w:rPr>
          <w:lang w:eastAsia="en-US"/>
        </w:rPr>
        <w:t>состояний</w:t>
      </w:r>
      <w:r w:rsidR="00D80BCA" w:rsidRPr="001C377E">
        <w:rPr>
          <w:lang w:val="en-US" w:eastAsia="en-US"/>
        </w:rPr>
        <w:t xml:space="preserve">: </w:t>
      </w:r>
      <w:r>
        <w:rPr>
          <w:lang w:val="en-US" w:eastAsia="en-US"/>
        </w:rPr>
        <w:t>propsIsLoaded</w:t>
      </w:r>
      <w:r w:rsidRPr="001C377E">
        <w:rPr>
          <w:lang w:val="en-US" w:eastAsia="en-US"/>
        </w:rPr>
        <w:t xml:space="preserve">, </w:t>
      </w:r>
      <w:r>
        <w:rPr>
          <w:lang w:val="en-US" w:eastAsia="en-US"/>
        </w:rPr>
        <w:t>wsIsOpen</w:t>
      </w:r>
      <w:r w:rsidRPr="001C377E">
        <w:rPr>
          <w:lang w:val="en-US" w:eastAsia="en-US"/>
        </w:rPr>
        <w:t xml:space="preserve"> </w:t>
      </w:r>
      <w:r>
        <w:rPr>
          <w:lang w:eastAsia="en-US"/>
        </w:rPr>
        <w:t>и</w:t>
      </w:r>
      <w:r w:rsidRPr="001C377E">
        <w:rPr>
          <w:lang w:val="en-US" w:eastAsia="en-US"/>
        </w:rPr>
        <w:t xml:space="preserve"> </w:t>
      </w:r>
      <w:r w:rsidRPr="00842D74">
        <w:rPr>
          <w:lang w:val="en-US" w:eastAsia="en-US"/>
        </w:rPr>
        <w:t>configIsLoaded</w:t>
      </w:r>
      <w:r w:rsidRPr="001C377E">
        <w:rPr>
          <w:lang w:val="en-US" w:eastAsia="en-US"/>
        </w:rPr>
        <w:t xml:space="preserve">. </w:t>
      </w:r>
      <w:r w:rsidR="0010071F">
        <w:rPr>
          <w:lang w:eastAsia="en-US"/>
        </w:rPr>
        <w:t>При истинности первых двух состояний компонент вызывает инициализацию чата. Третье же состояние используется компонентом для отображения интерфейса загрузки чата, если конфигурация ещё не была загружена, то отображается состояние загрузки чата, в ином случае отображается интерфейс чата.</w:t>
      </w:r>
    </w:p>
    <w:p w14:paraId="1CBDF985" w14:textId="389B6AAD" w:rsidR="00AB5091" w:rsidRDefault="00AB5091" w:rsidP="00A623EF">
      <w:pPr>
        <w:rPr>
          <w:lang w:eastAsia="en-US"/>
        </w:rPr>
      </w:pPr>
      <w:r>
        <w:rPr>
          <w:lang w:eastAsia="en-US"/>
        </w:rPr>
        <w:t>Таким образом</w:t>
      </w:r>
      <w:r w:rsidR="008C0BAB">
        <w:rPr>
          <w:lang w:eastAsia="en-US"/>
        </w:rPr>
        <w:t>,</w:t>
      </w:r>
      <w:r>
        <w:rPr>
          <w:lang w:eastAsia="en-US"/>
        </w:rPr>
        <w:t xml:space="preserve"> реализован </w:t>
      </w:r>
      <w:r w:rsidR="008C0BAB">
        <w:rPr>
          <w:lang w:val="en-US" w:eastAsia="en-US"/>
        </w:rPr>
        <w:t>React</w:t>
      </w:r>
      <w:r w:rsidR="008C0BAB" w:rsidRPr="00AB5091">
        <w:rPr>
          <w:lang w:eastAsia="en-US"/>
        </w:rPr>
        <w:t>-</w:t>
      </w:r>
      <w:r w:rsidR="008C0BAB" w:rsidRPr="0052785F">
        <w:rPr>
          <w:lang w:eastAsia="en-US"/>
        </w:rPr>
        <w:t>компонент</w:t>
      </w:r>
      <w:r w:rsidR="008C0BAB">
        <w:rPr>
          <w:lang w:eastAsia="en-US"/>
        </w:rPr>
        <w:t xml:space="preserve"> </w:t>
      </w:r>
      <w:r w:rsidR="008C0BAB">
        <w:rPr>
          <w:lang w:val="en-US" w:eastAsia="en-US"/>
        </w:rPr>
        <w:t>LiveChat</w:t>
      </w:r>
      <w:r w:rsidR="008C0BAB" w:rsidRPr="008C0BAB">
        <w:rPr>
          <w:lang w:eastAsia="en-US"/>
        </w:rPr>
        <w:t xml:space="preserve">, </w:t>
      </w:r>
      <w:r w:rsidR="008C0BAB">
        <w:rPr>
          <w:lang w:eastAsia="en-US"/>
        </w:rPr>
        <w:t>являющийся точкой входа отрисовки пользовательского интерфейса.</w:t>
      </w:r>
    </w:p>
    <w:p w14:paraId="68E8FFCA" w14:textId="4DA9D541" w:rsidR="00F64F06" w:rsidRDefault="00F64F06" w:rsidP="00A623EF">
      <w:pPr>
        <w:rPr>
          <w:lang w:eastAsia="en-US"/>
        </w:rPr>
      </w:pPr>
    </w:p>
    <w:p w14:paraId="0766F589" w14:textId="67402A8A" w:rsidR="00F64F06" w:rsidRPr="008C0BAB" w:rsidRDefault="004F3D77" w:rsidP="004F3D77">
      <w:pPr>
        <w:pStyle w:val="a5"/>
      </w:pPr>
      <w:bookmarkStart w:id="65" w:name="_Toc74792807"/>
      <w:r>
        <w:t xml:space="preserve">Реализация компонента </w:t>
      </w:r>
      <w:r>
        <w:rPr>
          <w:lang w:val="en-US"/>
        </w:rPr>
        <w:t>Chat</w:t>
      </w:r>
      <w:bookmarkEnd w:id="65"/>
    </w:p>
    <w:p w14:paraId="2355C39F" w14:textId="1E7E2DD0" w:rsidR="0052785F" w:rsidRDefault="00D33987" w:rsidP="00D33987">
      <w:pPr>
        <w:rPr>
          <w:lang w:eastAsia="en-US"/>
        </w:rPr>
      </w:pPr>
      <w:r>
        <w:rPr>
          <w:lang w:eastAsia="en-US"/>
        </w:rPr>
        <w:t xml:space="preserve">Следующим основным </w:t>
      </w:r>
      <w:r>
        <w:rPr>
          <w:lang w:val="en-US" w:eastAsia="en-US"/>
        </w:rPr>
        <w:t>React</w:t>
      </w:r>
      <w:r w:rsidRPr="00D33987">
        <w:rPr>
          <w:lang w:eastAsia="en-US"/>
        </w:rPr>
        <w:t>-</w:t>
      </w:r>
      <w:r>
        <w:rPr>
          <w:lang w:eastAsia="en-US"/>
        </w:rPr>
        <w:t xml:space="preserve">компонентом является компонент </w:t>
      </w:r>
      <w:r>
        <w:rPr>
          <w:lang w:val="en-US" w:eastAsia="en-US"/>
        </w:rPr>
        <w:t>Chat</w:t>
      </w:r>
      <w:r>
        <w:rPr>
          <w:lang w:eastAsia="en-US"/>
        </w:rPr>
        <w:t xml:space="preserve">, который </w:t>
      </w:r>
      <w:r w:rsidR="00307650">
        <w:rPr>
          <w:lang w:eastAsia="en-US"/>
        </w:rPr>
        <w:t>необходим для отображения</w:t>
      </w:r>
      <w:r>
        <w:rPr>
          <w:lang w:eastAsia="en-US"/>
        </w:rPr>
        <w:t xml:space="preserve"> главн</w:t>
      </w:r>
      <w:r w:rsidR="00307650">
        <w:rPr>
          <w:lang w:eastAsia="en-US"/>
        </w:rPr>
        <w:t>ого</w:t>
      </w:r>
      <w:r>
        <w:rPr>
          <w:lang w:eastAsia="en-US"/>
        </w:rPr>
        <w:t xml:space="preserve"> экран</w:t>
      </w:r>
      <w:r w:rsidR="00307650">
        <w:rPr>
          <w:lang w:eastAsia="en-US"/>
        </w:rPr>
        <w:t>а</w:t>
      </w:r>
      <w:r>
        <w:rPr>
          <w:lang w:eastAsia="en-US"/>
        </w:rPr>
        <w:t xml:space="preserve"> чата, с которым взаимодействует пользователь.</w:t>
      </w:r>
      <w:r w:rsidR="00CC467E">
        <w:rPr>
          <w:lang w:eastAsia="en-US"/>
        </w:rPr>
        <w:t xml:space="preserve"> Реализация компонента </w:t>
      </w:r>
      <w:r w:rsidR="00CC467E">
        <w:rPr>
          <w:lang w:val="en-US" w:eastAsia="en-US"/>
        </w:rPr>
        <w:t>Chat</w:t>
      </w:r>
      <w:r w:rsidR="00CC467E" w:rsidRPr="00CC467E">
        <w:rPr>
          <w:lang w:eastAsia="en-US"/>
        </w:rPr>
        <w:t xml:space="preserve"> </w:t>
      </w:r>
      <w:r w:rsidR="00CC467E">
        <w:rPr>
          <w:lang w:eastAsia="en-US"/>
        </w:rPr>
        <w:t>представлена в листинге</w:t>
      </w:r>
      <w:r w:rsidR="00332DD7">
        <w:rPr>
          <w:lang w:eastAsia="en-US"/>
        </w:rPr>
        <w:t xml:space="preserve"> 26.</w:t>
      </w:r>
    </w:p>
    <w:p w14:paraId="42ED25B7" w14:textId="22E9D3D0" w:rsidR="00332DD7" w:rsidRPr="00842D74" w:rsidRDefault="00332DD7" w:rsidP="00D33987">
      <w:pPr>
        <w:rPr>
          <w:lang w:eastAsia="en-US"/>
        </w:rPr>
      </w:pPr>
      <w:r>
        <w:rPr>
          <w:lang w:eastAsia="en-US"/>
        </w:rPr>
        <w:t xml:space="preserve">Листинг 26 – </w:t>
      </w:r>
      <w:r w:rsidRPr="00332DD7">
        <w:rPr>
          <w:lang w:eastAsia="en-US"/>
        </w:rPr>
        <w:t>Реализация компонента Chat</w:t>
      </w:r>
    </w:p>
    <w:p w14:paraId="3CE66B34" w14:textId="77777777" w:rsidR="00D33987" w:rsidRPr="00842D74" w:rsidRDefault="00D33987" w:rsidP="00D33987">
      <w:pPr>
        <w:pStyle w:val="af1"/>
        <w:rPr>
          <w:lang w:val="ru-RU" w:eastAsia="en-US"/>
        </w:rPr>
      </w:pPr>
      <w:r>
        <w:rPr>
          <w:lang w:eastAsia="en-US"/>
        </w:rPr>
        <w:t>import</w:t>
      </w:r>
      <w:r w:rsidRPr="00842D74">
        <w:rPr>
          <w:lang w:val="ru-RU" w:eastAsia="en-US"/>
        </w:rPr>
        <w:t xml:space="preserve"> </w:t>
      </w:r>
      <w:r>
        <w:rPr>
          <w:lang w:eastAsia="en-US"/>
        </w:rPr>
        <w:t>React</w:t>
      </w:r>
      <w:r w:rsidRPr="00842D74">
        <w:rPr>
          <w:lang w:val="ru-RU" w:eastAsia="en-US"/>
        </w:rPr>
        <w:t xml:space="preserve"> </w:t>
      </w:r>
      <w:r>
        <w:rPr>
          <w:lang w:eastAsia="en-US"/>
        </w:rPr>
        <w:t>from</w:t>
      </w:r>
      <w:r w:rsidRPr="00842D74">
        <w:rPr>
          <w:lang w:val="ru-RU" w:eastAsia="en-US"/>
        </w:rPr>
        <w:t xml:space="preserve"> '</w:t>
      </w:r>
      <w:r>
        <w:rPr>
          <w:lang w:eastAsia="en-US"/>
        </w:rPr>
        <w:t>react</w:t>
      </w:r>
      <w:r w:rsidRPr="00842D74">
        <w:rPr>
          <w:lang w:val="ru-RU" w:eastAsia="en-US"/>
        </w:rPr>
        <w:t>';</w:t>
      </w:r>
    </w:p>
    <w:p w14:paraId="6EAB89F3" w14:textId="77777777" w:rsidR="00D33987" w:rsidRPr="00842D74" w:rsidRDefault="00D33987" w:rsidP="00D33987">
      <w:pPr>
        <w:pStyle w:val="af1"/>
        <w:rPr>
          <w:lang w:val="ru-RU" w:eastAsia="en-US"/>
        </w:rPr>
      </w:pPr>
    </w:p>
    <w:p w14:paraId="45D80F56" w14:textId="77777777" w:rsidR="00D33987" w:rsidRDefault="00D33987" w:rsidP="00D33987">
      <w:pPr>
        <w:pStyle w:val="af1"/>
        <w:rPr>
          <w:lang w:eastAsia="en-US"/>
        </w:rPr>
      </w:pPr>
      <w:r>
        <w:rPr>
          <w:lang w:eastAsia="en-US"/>
        </w:rPr>
        <w:t>import { Header } from '@chat/components/Header';</w:t>
      </w:r>
    </w:p>
    <w:p w14:paraId="0CD12AFD" w14:textId="77777777" w:rsidR="00D33987" w:rsidRDefault="00D33987" w:rsidP="00D33987">
      <w:pPr>
        <w:pStyle w:val="af1"/>
        <w:rPr>
          <w:lang w:eastAsia="en-US"/>
        </w:rPr>
      </w:pPr>
      <w:r>
        <w:rPr>
          <w:lang w:eastAsia="en-US"/>
        </w:rPr>
        <w:t>import { InputBox } from '@chat/components/InputBox';</w:t>
      </w:r>
    </w:p>
    <w:p w14:paraId="4F6AF018" w14:textId="77777777" w:rsidR="00D33987" w:rsidRDefault="00D33987" w:rsidP="00D33987">
      <w:pPr>
        <w:pStyle w:val="af1"/>
        <w:rPr>
          <w:lang w:eastAsia="en-US"/>
        </w:rPr>
      </w:pPr>
      <w:r>
        <w:rPr>
          <w:lang w:eastAsia="en-US"/>
        </w:rPr>
        <w:t>import { MessagesList } from '@chat/components/MessagesList';</w:t>
      </w:r>
    </w:p>
    <w:p w14:paraId="5489ADCC" w14:textId="77777777" w:rsidR="00D33987" w:rsidRDefault="00D33987" w:rsidP="00D33987">
      <w:pPr>
        <w:pStyle w:val="af1"/>
        <w:rPr>
          <w:lang w:eastAsia="en-US"/>
        </w:rPr>
      </w:pPr>
      <w:r>
        <w:rPr>
          <w:lang w:eastAsia="en-US"/>
        </w:rPr>
        <w:t>import { FinishChat } from '@chat/components/FinishChat';</w:t>
      </w:r>
    </w:p>
    <w:p w14:paraId="40DD4639" w14:textId="77777777" w:rsidR="00D33987" w:rsidRDefault="00D33987" w:rsidP="00D33987">
      <w:pPr>
        <w:pStyle w:val="af1"/>
        <w:rPr>
          <w:lang w:eastAsia="en-US"/>
        </w:rPr>
      </w:pPr>
    </w:p>
    <w:p w14:paraId="03DBCDC1" w14:textId="77777777" w:rsidR="00D33987" w:rsidRDefault="00D33987" w:rsidP="00D33987">
      <w:pPr>
        <w:pStyle w:val="af1"/>
        <w:rPr>
          <w:lang w:eastAsia="en-US"/>
        </w:rPr>
      </w:pPr>
      <w:r>
        <w:rPr>
          <w:lang w:eastAsia="en-US"/>
        </w:rPr>
        <w:t>export default function Chat() {</w:t>
      </w:r>
    </w:p>
    <w:p w14:paraId="22711ECF" w14:textId="77777777" w:rsidR="00D33987" w:rsidRDefault="00D33987" w:rsidP="00D33987">
      <w:pPr>
        <w:pStyle w:val="af1"/>
        <w:rPr>
          <w:lang w:eastAsia="en-US"/>
        </w:rPr>
      </w:pPr>
      <w:r>
        <w:rPr>
          <w:lang w:eastAsia="en-US"/>
        </w:rPr>
        <w:t xml:space="preserve">    return (</w:t>
      </w:r>
    </w:p>
    <w:p w14:paraId="68B7BFCB" w14:textId="77777777" w:rsidR="00D33987" w:rsidRPr="00842D74" w:rsidRDefault="00D33987" w:rsidP="00D33987">
      <w:pPr>
        <w:pStyle w:val="af1"/>
        <w:rPr>
          <w:lang w:val="ru-RU" w:eastAsia="en-US"/>
        </w:rPr>
      </w:pPr>
      <w:r>
        <w:rPr>
          <w:lang w:eastAsia="en-US"/>
        </w:rPr>
        <w:t xml:space="preserve">        </w:t>
      </w:r>
      <w:r w:rsidRPr="00842D74">
        <w:rPr>
          <w:lang w:val="ru-RU" w:eastAsia="en-US"/>
        </w:rPr>
        <w:t>&lt;&gt;</w:t>
      </w:r>
    </w:p>
    <w:p w14:paraId="6C45AB5B" w14:textId="77777777" w:rsidR="00D33987" w:rsidRPr="00842D74" w:rsidRDefault="00D33987" w:rsidP="00D33987">
      <w:pPr>
        <w:pStyle w:val="af1"/>
        <w:rPr>
          <w:lang w:val="ru-RU" w:eastAsia="en-US"/>
        </w:rPr>
      </w:pPr>
      <w:r w:rsidRPr="00842D74">
        <w:rPr>
          <w:lang w:val="ru-RU" w:eastAsia="en-US"/>
        </w:rPr>
        <w:t xml:space="preserve">            &lt;</w:t>
      </w:r>
      <w:r>
        <w:rPr>
          <w:lang w:eastAsia="en-US"/>
        </w:rPr>
        <w:t>Header</w:t>
      </w:r>
      <w:r w:rsidRPr="00842D74">
        <w:rPr>
          <w:lang w:val="ru-RU" w:eastAsia="en-US"/>
        </w:rPr>
        <w:t xml:space="preserve"> /&gt;</w:t>
      </w:r>
    </w:p>
    <w:p w14:paraId="47CBAF61" w14:textId="77777777" w:rsidR="00D33987" w:rsidRPr="00842D74" w:rsidRDefault="00D33987" w:rsidP="00D33987">
      <w:pPr>
        <w:pStyle w:val="af1"/>
        <w:rPr>
          <w:lang w:val="ru-RU" w:eastAsia="en-US"/>
        </w:rPr>
      </w:pPr>
      <w:r w:rsidRPr="00842D74">
        <w:rPr>
          <w:lang w:val="ru-RU" w:eastAsia="en-US"/>
        </w:rPr>
        <w:t xml:space="preserve">            &lt;</w:t>
      </w:r>
      <w:r>
        <w:rPr>
          <w:lang w:eastAsia="en-US"/>
        </w:rPr>
        <w:t>FinishChat</w:t>
      </w:r>
      <w:r w:rsidRPr="00842D74">
        <w:rPr>
          <w:lang w:val="ru-RU" w:eastAsia="en-US"/>
        </w:rPr>
        <w:t xml:space="preserve"> /&gt;</w:t>
      </w:r>
    </w:p>
    <w:p w14:paraId="6C13F6AD" w14:textId="77777777" w:rsidR="00D33987" w:rsidRPr="00842D74" w:rsidRDefault="00D33987" w:rsidP="00D33987">
      <w:pPr>
        <w:pStyle w:val="af1"/>
        <w:rPr>
          <w:lang w:val="ru-RU" w:eastAsia="en-US"/>
        </w:rPr>
      </w:pPr>
      <w:r w:rsidRPr="00842D74">
        <w:rPr>
          <w:lang w:val="ru-RU" w:eastAsia="en-US"/>
        </w:rPr>
        <w:t xml:space="preserve">            &lt;</w:t>
      </w:r>
      <w:r>
        <w:rPr>
          <w:lang w:eastAsia="en-US"/>
        </w:rPr>
        <w:t>MessagesList</w:t>
      </w:r>
      <w:r w:rsidRPr="00842D74">
        <w:rPr>
          <w:lang w:val="ru-RU" w:eastAsia="en-US"/>
        </w:rPr>
        <w:t xml:space="preserve"> /&gt;</w:t>
      </w:r>
    </w:p>
    <w:p w14:paraId="54EB2DE7" w14:textId="77777777" w:rsidR="00D33987" w:rsidRPr="00842D74" w:rsidRDefault="00D33987" w:rsidP="00D33987">
      <w:pPr>
        <w:pStyle w:val="af1"/>
        <w:rPr>
          <w:lang w:val="ru-RU" w:eastAsia="en-US"/>
        </w:rPr>
      </w:pPr>
      <w:r w:rsidRPr="00842D74">
        <w:rPr>
          <w:lang w:val="ru-RU" w:eastAsia="en-US"/>
        </w:rPr>
        <w:t xml:space="preserve">            &lt;</w:t>
      </w:r>
      <w:r>
        <w:rPr>
          <w:lang w:eastAsia="en-US"/>
        </w:rPr>
        <w:t>InputBox</w:t>
      </w:r>
      <w:r w:rsidRPr="00842D74">
        <w:rPr>
          <w:lang w:val="ru-RU" w:eastAsia="en-US"/>
        </w:rPr>
        <w:t xml:space="preserve"> /&gt;</w:t>
      </w:r>
    </w:p>
    <w:p w14:paraId="5D4CD5DA" w14:textId="77777777" w:rsidR="00D33987" w:rsidRPr="00842D74" w:rsidRDefault="00D33987" w:rsidP="00D33987">
      <w:pPr>
        <w:pStyle w:val="af1"/>
        <w:rPr>
          <w:lang w:val="ru-RU" w:eastAsia="en-US"/>
        </w:rPr>
      </w:pPr>
      <w:r w:rsidRPr="00842D74">
        <w:rPr>
          <w:lang w:val="ru-RU" w:eastAsia="en-US"/>
        </w:rPr>
        <w:t xml:space="preserve">        &lt;/&gt;</w:t>
      </w:r>
    </w:p>
    <w:p w14:paraId="67B4EB5A" w14:textId="77777777" w:rsidR="00D33987" w:rsidRPr="00842D74" w:rsidRDefault="00D33987" w:rsidP="00D33987">
      <w:pPr>
        <w:pStyle w:val="af1"/>
        <w:rPr>
          <w:lang w:val="ru-RU" w:eastAsia="en-US"/>
        </w:rPr>
      </w:pPr>
      <w:r w:rsidRPr="00842D74">
        <w:rPr>
          <w:lang w:val="ru-RU" w:eastAsia="en-US"/>
        </w:rPr>
        <w:t xml:space="preserve">    );</w:t>
      </w:r>
    </w:p>
    <w:p w14:paraId="223E48DD" w14:textId="33F02D2E" w:rsidR="00D33987" w:rsidRPr="00842D74" w:rsidRDefault="00D33987" w:rsidP="00D33987">
      <w:pPr>
        <w:pStyle w:val="af1"/>
        <w:rPr>
          <w:lang w:val="ru-RU" w:eastAsia="en-US"/>
        </w:rPr>
      </w:pPr>
      <w:r w:rsidRPr="00842D74">
        <w:rPr>
          <w:lang w:val="ru-RU" w:eastAsia="en-US"/>
        </w:rPr>
        <w:t>}</w:t>
      </w:r>
    </w:p>
    <w:p w14:paraId="2002002D" w14:textId="07CD763F" w:rsidR="00D33987" w:rsidRPr="00842D74" w:rsidRDefault="00D33987" w:rsidP="00D33987">
      <w:pPr>
        <w:pStyle w:val="af1"/>
        <w:rPr>
          <w:lang w:val="ru-RU" w:eastAsia="en-US"/>
        </w:rPr>
      </w:pPr>
    </w:p>
    <w:p w14:paraId="703E15B1" w14:textId="75C9DDAD" w:rsidR="00D33987" w:rsidRDefault="00EA2559" w:rsidP="00D33987">
      <w:pPr>
        <w:rPr>
          <w:lang w:eastAsia="en-US"/>
        </w:rPr>
      </w:pPr>
      <w:r>
        <w:rPr>
          <w:lang w:eastAsia="en-US"/>
        </w:rPr>
        <w:t xml:space="preserve">Реализованный </w:t>
      </w:r>
      <w:r w:rsidR="003E2947">
        <w:rPr>
          <w:lang w:val="en-US" w:eastAsia="en-US"/>
        </w:rPr>
        <w:t>React</w:t>
      </w:r>
      <w:r w:rsidR="003E2947" w:rsidRPr="003E2947">
        <w:rPr>
          <w:lang w:eastAsia="en-US"/>
        </w:rPr>
        <w:t>-</w:t>
      </w:r>
      <w:r>
        <w:rPr>
          <w:lang w:eastAsia="en-US"/>
        </w:rPr>
        <w:t>компонент не имеет никакой логики работы с состояниями</w:t>
      </w:r>
      <w:r w:rsidR="000A6E08">
        <w:rPr>
          <w:lang w:eastAsia="en-US"/>
        </w:rPr>
        <w:t xml:space="preserve"> и</w:t>
      </w:r>
      <w:r>
        <w:rPr>
          <w:lang w:eastAsia="en-US"/>
        </w:rPr>
        <w:t xml:space="preserve"> служит как контейнер для других </w:t>
      </w:r>
      <w:r>
        <w:rPr>
          <w:lang w:val="en-US" w:eastAsia="en-US"/>
        </w:rPr>
        <w:t>React</w:t>
      </w:r>
      <w:r w:rsidRPr="00EA2559">
        <w:rPr>
          <w:lang w:eastAsia="en-US"/>
        </w:rPr>
        <w:t>-</w:t>
      </w:r>
      <w:r>
        <w:rPr>
          <w:lang w:eastAsia="en-US"/>
        </w:rPr>
        <w:t>компонентов, реализующих более мелкие блок</w:t>
      </w:r>
      <w:r w:rsidR="007603E9">
        <w:rPr>
          <w:lang w:eastAsia="en-US"/>
        </w:rPr>
        <w:t>и</w:t>
      </w:r>
      <w:r>
        <w:rPr>
          <w:lang w:eastAsia="en-US"/>
        </w:rPr>
        <w:t xml:space="preserve"> пользовательского интерфейса. Компонент </w:t>
      </w:r>
      <w:r>
        <w:rPr>
          <w:lang w:val="en-US" w:eastAsia="en-US"/>
        </w:rPr>
        <w:t>Chat</w:t>
      </w:r>
      <w:r w:rsidRPr="00EA2559">
        <w:rPr>
          <w:lang w:eastAsia="en-US"/>
        </w:rPr>
        <w:t xml:space="preserve"> </w:t>
      </w:r>
      <w:r>
        <w:rPr>
          <w:lang w:eastAsia="en-US"/>
        </w:rPr>
        <w:t xml:space="preserve">включает в себя следующие </w:t>
      </w:r>
      <w:r>
        <w:rPr>
          <w:lang w:val="en-US" w:eastAsia="en-US"/>
        </w:rPr>
        <w:t>React</w:t>
      </w:r>
      <w:r w:rsidRPr="00EA2559">
        <w:rPr>
          <w:lang w:eastAsia="en-US"/>
        </w:rPr>
        <w:t>-</w:t>
      </w:r>
      <w:r>
        <w:rPr>
          <w:lang w:eastAsia="en-US"/>
        </w:rPr>
        <w:t>компонент</w:t>
      </w:r>
      <w:r w:rsidR="00392A19">
        <w:rPr>
          <w:lang w:eastAsia="en-US"/>
        </w:rPr>
        <w:t>ы</w:t>
      </w:r>
      <w:r>
        <w:rPr>
          <w:lang w:eastAsia="en-US"/>
        </w:rPr>
        <w:t>:</w:t>
      </w:r>
    </w:p>
    <w:p w14:paraId="68AEB127" w14:textId="3BE206DD" w:rsidR="00392A19" w:rsidRPr="00392A19" w:rsidRDefault="00392A19" w:rsidP="008420E7">
      <w:pPr>
        <w:pStyle w:val="aa"/>
        <w:numPr>
          <w:ilvl w:val="0"/>
          <w:numId w:val="36"/>
        </w:numPr>
        <w:rPr>
          <w:lang w:eastAsia="en-US"/>
        </w:rPr>
      </w:pPr>
      <w:r>
        <w:rPr>
          <w:lang w:val="en-US" w:eastAsia="en-US"/>
        </w:rPr>
        <w:t>Header</w:t>
      </w:r>
      <w:r w:rsidR="000E1B3C" w:rsidRPr="000E1B3C">
        <w:rPr>
          <w:lang w:eastAsia="en-US"/>
        </w:rPr>
        <w:t xml:space="preserve"> – </w:t>
      </w:r>
      <w:r w:rsidR="000E1B3C">
        <w:rPr>
          <w:lang w:val="en-US" w:eastAsia="en-US"/>
        </w:rPr>
        <w:t>React</w:t>
      </w:r>
      <w:r w:rsidR="000E1B3C" w:rsidRPr="000E1B3C">
        <w:rPr>
          <w:lang w:eastAsia="en-US"/>
        </w:rPr>
        <w:t>-</w:t>
      </w:r>
      <w:r w:rsidR="000E1B3C">
        <w:rPr>
          <w:lang w:eastAsia="en-US"/>
        </w:rPr>
        <w:t xml:space="preserve">компонент, который реализует шапку </w:t>
      </w:r>
      <w:r w:rsidR="005D3D10">
        <w:rPr>
          <w:lang w:eastAsia="en-US"/>
        </w:rPr>
        <w:t>веб-</w:t>
      </w:r>
      <w:r w:rsidR="000E1B3C">
        <w:rPr>
          <w:lang w:eastAsia="en-US"/>
        </w:rPr>
        <w:t>чата</w:t>
      </w:r>
      <w:r w:rsidR="000E1B3C" w:rsidRPr="000E1B3C">
        <w:rPr>
          <w:lang w:eastAsia="en-US"/>
        </w:rPr>
        <w:t>;</w:t>
      </w:r>
    </w:p>
    <w:p w14:paraId="2CB3A2CD" w14:textId="5CB8586A" w:rsidR="00392A19" w:rsidRPr="00392A19" w:rsidRDefault="00392A19" w:rsidP="008420E7">
      <w:pPr>
        <w:pStyle w:val="aa"/>
        <w:numPr>
          <w:ilvl w:val="0"/>
          <w:numId w:val="36"/>
        </w:numPr>
        <w:rPr>
          <w:lang w:eastAsia="en-US"/>
        </w:rPr>
      </w:pPr>
      <w:r>
        <w:rPr>
          <w:lang w:val="en-US" w:eastAsia="en-US"/>
        </w:rPr>
        <w:t>FinishChat</w:t>
      </w:r>
      <w:r w:rsidR="000E1B3C" w:rsidRPr="000E1B3C">
        <w:rPr>
          <w:lang w:eastAsia="en-US"/>
        </w:rPr>
        <w:t xml:space="preserve"> – </w:t>
      </w:r>
      <w:r w:rsidR="000E1B3C">
        <w:rPr>
          <w:lang w:val="en-US" w:eastAsia="en-US"/>
        </w:rPr>
        <w:t>React</w:t>
      </w:r>
      <w:r w:rsidR="000E1B3C" w:rsidRPr="000E1B3C">
        <w:rPr>
          <w:lang w:eastAsia="en-US"/>
        </w:rPr>
        <w:t>-</w:t>
      </w:r>
      <w:r w:rsidR="000E1B3C">
        <w:rPr>
          <w:lang w:eastAsia="en-US"/>
        </w:rPr>
        <w:t>компонент, реализующий</w:t>
      </w:r>
      <w:r w:rsidR="00ED3038">
        <w:rPr>
          <w:lang w:eastAsia="en-US"/>
        </w:rPr>
        <w:t xml:space="preserve"> блок, который содержит</w:t>
      </w:r>
      <w:r w:rsidR="000E1B3C">
        <w:rPr>
          <w:lang w:eastAsia="en-US"/>
        </w:rPr>
        <w:t xml:space="preserve"> кнопку и модальное окно, необходим</w:t>
      </w:r>
      <w:r w:rsidR="00ED3038">
        <w:rPr>
          <w:lang w:eastAsia="en-US"/>
        </w:rPr>
        <w:t>ые</w:t>
      </w:r>
      <w:r w:rsidR="000E1B3C">
        <w:rPr>
          <w:lang w:eastAsia="en-US"/>
        </w:rPr>
        <w:t xml:space="preserve"> для закрытия чата пользователем</w:t>
      </w:r>
      <w:r w:rsidR="000E1B3C" w:rsidRPr="000E1B3C">
        <w:rPr>
          <w:lang w:eastAsia="en-US"/>
        </w:rPr>
        <w:t>;</w:t>
      </w:r>
    </w:p>
    <w:p w14:paraId="51ADF72F" w14:textId="026C4CA0" w:rsidR="00392A19" w:rsidRPr="00392A19" w:rsidRDefault="00392A19" w:rsidP="008420E7">
      <w:pPr>
        <w:pStyle w:val="aa"/>
        <w:numPr>
          <w:ilvl w:val="0"/>
          <w:numId w:val="36"/>
        </w:numPr>
        <w:rPr>
          <w:lang w:eastAsia="en-US"/>
        </w:rPr>
      </w:pPr>
      <w:r>
        <w:rPr>
          <w:lang w:val="en-US" w:eastAsia="en-US"/>
        </w:rPr>
        <w:t>MessageList</w:t>
      </w:r>
      <w:r w:rsidR="00ED3038" w:rsidRPr="00ED3038">
        <w:rPr>
          <w:lang w:eastAsia="en-US"/>
        </w:rPr>
        <w:t xml:space="preserve"> – </w:t>
      </w:r>
      <w:r w:rsidR="00ED3038">
        <w:rPr>
          <w:lang w:val="en-US" w:eastAsia="en-US"/>
        </w:rPr>
        <w:t>React</w:t>
      </w:r>
      <w:r w:rsidR="00ED3038">
        <w:rPr>
          <w:lang w:eastAsia="en-US"/>
        </w:rPr>
        <w:t>-компонент, реализующий блок, в котором отображается история сообщений</w:t>
      </w:r>
      <w:r w:rsidR="00267BFF" w:rsidRPr="00E45D20">
        <w:rPr>
          <w:lang w:eastAsia="en-US"/>
        </w:rPr>
        <w:t>;</w:t>
      </w:r>
    </w:p>
    <w:p w14:paraId="2B63AF02" w14:textId="71685B35" w:rsidR="00392A19" w:rsidRDefault="00392A19" w:rsidP="008420E7">
      <w:pPr>
        <w:pStyle w:val="aa"/>
        <w:numPr>
          <w:ilvl w:val="0"/>
          <w:numId w:val="36"/>
        </w:numPr>
        <w:rPr>
          <w:lang w:eastAsia="en-US"/>
        </w:rPr>
      </w:pPr>
      <w:r>
        <w:rPr>
          <w:lang w:val="en-US" w:eastAsia="en-US"/>
        </w:rPr>
        <w:t>InputBox</w:t>
      </w:r>
      <w:r w:rsidR="00722C36">
        <w:rPr>
          <w:lang w:eastAsia="en-US"/>
        </w:rPr>
        <w:t xml:space="preserve"> – </w:t>
      </w:r>
      <w:r w:rsidR="00722C36">
        <w:rPr>
          <w:lang w:val="en-US" w:eastAsia="en-US"/>
        </w:rPr>
        <w:t>React</w:t>
      </w:r>
      <w:r w:rsidR="00722C36">
        <w:rPr>
          <w:lang w:eastAsia="en-US"/>
        </w:rPr>
        <w:t>-компонент, реализующий блок ввода сообщения</w:t>
      </w:r>
      <w:r w:rsidR="00722C36" w:rsidRPr="00722C36">
        <w:rPr>
          <w:lang w:eastAsia="en-US"/>
        </w:rPr>
        <w:t>.</w:t>
      </w:r>
    </w:p>
    <w:p w14:paraId="4B7FE52F" w14:textId="7D07888C" w:rsidR="00FA7BCE" w:rsidRPr="00842D74" w:rsidRDefault="00D71769" w:rsidP="00FA7BCE">
      <w:pPr>
        <w:rPr>
          <w:lang w:eastAsia="en-US"/>
        </w:rPr>
      </w:pPr>
      <w:r>
        <w:rPr>
          <w:lang w:eastAsia="en-US"/>
        </w:rPr>
        <w:t xml:space="preserve">На рисунке </w:t>
      </w:r>
      <w:r w:rsidR="009179DA">
        <w:rPr>
          <w:lang w:eastAsia="en-US"/>
        </w:rPr>
        <w:t>1</w:t>
      </w:r>
      <w:r w:rsidR="004B47C2">
        <w:rPr>
          <w:lang w:eastAsia="en-US"/>
        </w:rPr>
        <w:t>2</w:t>
      </w:r>
      <w:r>
        <w:rPr>
          <w:lang w:eastAsia="en-US"/>
        </w:rPr>
        <w:t xml:space="preserve"> </w:t>
      </w:r>
      <w:r w:rsidR="00F85E72">
        <w:rPr>
          <w:lang w:eastAsia="en-US"/>
        </w:rPr>
        <w:t>отображено</w:t>
      </w:r>
      <w:r>
        <w:rPr>
          <w:lang w:eastAsia="en-US"/>
        </w:rPr>
        <w:t xml:space="preserve"> соответствие </w:t>
      </w:r>
      <w:r>
        <w:rPr>
          <w:lang w:val="en-US" w:eastAsia="en-US"/>
        </w:rPr>
        <w:t>React</w:t>
      </w:r>
      <w:r w:rsidRPr="00D71769">
        <w:rPr>
          <w:lang w:eastAsia="en-US"/>
        </w:rPr>
        <w:t>-</w:t>
      </w:r>
      <w:r>
        <w:rPr>
          <w:lang w:eastAsia="en-US"/>
        </w:rPr>
        <w:t>элементов и блоков</w:t>
      </w:r>
      <w:r w:rsidR="009179DA">
        <w:rPr>
          <w:lang w:eastAsia="en-US"/>
        </w:rPr>
        <w:t xml:space="preserve"> пользовательского интерфейса</w:t>
      </w:r>
      <w:r>
        <w:rPr>
          <w:lang w:eastAsia="en-US"/>
        </w:rPr>
        <w:t xml:space="preserve"> веб-чата.</w:t>
      </w:r>
    </w:p>
    <w:p w14:paraId="5F6DA5C0" w14:textId="3446DF9E" w:rsidR="0038600D" w:rsidRDefault="00630DCC" w:rsidP="0038600D">
      <w:pPr>
        <w:pStyle w:val="a4"/>
        <w:keepNext/>
        <w:jc w:val="center"/>
      </w:pPr>
      <w:r w:rsidRPr="00630DCC">
        <w:rPr>
          <w:noProof/>
        </w:rPr>
        <w:lastRenderedPageBreak/>
        <w:drawing>
          <wp:inline distT="0" distB="0" distL="0" distR="0" wp14:anchorId="1DFD6D18" wp14:editId="2230C359">
            <wp:extent cx="5940425" cy="59556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C426" w14:textId="689407A5" w:rsidR="00DF2181" w:rsidRDefault="0038600D" w:rsidP="00DF2181">
      <w:pPr>
        <w:pStyle w:val="a4"/>
        <w:spacing w:line="240" w:lineRule="auto"/>
        <w:jc w:val="center"/>
      </w:pPr>
      <w:r>
        <w:t xml:space="preserve">Рисунок </w:t>
      </w:r>
      <w:fldSimple w:instr=" SEQ Рисунок \* ARABIC ">
        <w:r w:rsidR="00756C05">
          <w:rPr>
            <w:noProof/>
          </w:rPr>
          <w:t>12</w:t>
        </w:r>
      </w:fldSimple>
      <w:r>
        <w:t xml:space="preserve"> –</w:t>
      </w:r>
      <w:r w:rsidR="00231B09">
        <w:t xml:space="preserve"> </w:t>
      </w:r>
      <w:r w:rsidR="00A107CD">
        <w:t>С</w:t>
      </w:r>
      <w:r>
        <w:t xml:space="preserve">оответствие </w:t>
      </w:r>
      <w:r>
        <w:rPr>
          <w:lang w:val="en-US"/>
        </w:rPr>
        <w:t>React</w:t>
      </w:r>
      <w:r w:rsidRPr="009179DA">
        <w:t>-</w:t>
      </w:r>
      <w:r>
        <w:t xml:space="preserve">элементов и блоков пользовательского </w:t>
      </w:r>
    </w:p>
    <w:p w14:paraId="495A6092" w14:textId="1732F835" w:rsidR="00EA2559" w:rsidRDefault="0038600D" w:rsidP="0038600D">
      <w:pPr>
        <w:pStyle w:val="a4"/>
        <w:jc w:val="center"/>
      </w:pPr>
      <w:r>
        <w:t>интерфейса веб-чата</w:t>
      </w:r>
    </w:p>
    <w:p w14:paraId="7D3A98B9" w14:textId="7F8338F2" w:rsidR="00931C88" w:rsidRDefault="00931C88" w:rsidP="00931C88">
      <w:pPr>
        <w:rPr>
          <w:lang w:eastAsia="en-US"/>
        </w:rPr>
      </w:pPr>
      <w:r>
        <w:t>Таким образом, реализован</w:t>
      </w:r>
      <w:r w:rsidRPr="00931C88">
        <w:t xml:space="preserve"> </w:t>
      </w:r>
      <w:r>
        <w:rPr>
          <w:lang w:val="en-US"/>
        </w:rPr>
        <w:t>React</w:t>
      </w:r>
      <w:r w:rsidRPr="00931C88">
        <w:t>-</w:t>
      </w:r>
      <w:r>
        <w:t xml:space="preserve">компонент </w:t>
      </w:r>
      <w:r>
        <w:rPr>
          <w:lang w:val="en-US"/>
        </w:rPr>
        <w:t>Chat</w:t>
      </w:r>
      <w:r w:rsidRPr="00931C88">
        <w:rPr>
          <w:lang w:eastAsia="en-US"/>
        </w:rPr>
        <w:t xml:space="preserve">, </w:t>
      </w:r>
      <w:r>
        <w:rPr>
          <w:lang w:eastAsia="en-US"/>
        </w:rPr>
        <w:t>который необходим для отображения главного экрана чата, с которым взаимодействует пользователь.</w:t>
      </w:r>
    </w:p>
    <w:p w14:paraId="50DB590F" w14:textId="77777777" w:rsidR="0078376F" w:rsidRDefault="0078376F" w:rsidP="00931C88">
      <w:pPr>
        <w:rPr>
          <w:lang w:eastAsia="en-US"/>
        </w:rPr>
      </w:pPr>
    </w:p>
    <w:p w14:paraId="0D459A61" w14:textId="53ECDD7A" w:rsidR="00F82E6E" w:rsidRDefault="000E2112" w:rsidP="000E2112">
      <w:pPr>
        <w:pStyle w:val="a5"/>
        <w:rPr>
          <w:lang w:val="en-US"/>
        </w:rPr>
      </w:pPr>
      <w:bookmarkStart w:id="66" w:name="_Toc74792808"/>
      <w:r>
        <w:t xml:space="preserve">Реализация компонента </w:t>
      </w:r>
      <w:r>
        <w:rPr>
          <w:lang w:val="en-US"/>
        </w:rPr>
        <w:t>Header</w:t>
      </w:r>
      <w:bookmarkEnd w:id="66"/>
    </w:p>
    <w:p w14:paraId="40F984EF" w14:textId="28491381" w:rsidR="001872D6" w:rsidRDefault="00CC467E" w:rsidP="001872D6">
      <w:pPr>
        <w:rPr>
          <w:lang w:eastAsia="en-US"/>
        </w:rPr>
      </w:pPr>
      <w:r>
        <w:rPr>
          <w:lang w:eastAsia="en-US"/>
        </w:rPr>
        <w:t xml:space="preserve">Реализация компонента </w:t>
      </w:r>
      <w:r>
        <w:rPr>
          <w:lang w:val="en-US" w:eastAsia="en-US"/>
        </w:rPr>
        <w:t>Header</w:t>
      </w:r>
      <w:r w:rsidRPr="00CC467E">
        <w:rPr>
          <w:lang w:eastAsia="en-US"/>
        </w:rPr>
        <w:t xml:space="preserve"> </w:t>
      </w:r>
      <w:r>
        <w:rPr>
          <w:lang w:eastAsia="en-US"/>
        </w:rPr>
        <w:t xml:space="preserve">представлена в листинге </w:t>
      </w:r>
      <w:r w:rsidR="0078376F">
        <w:rPr>
          <w:lang w:eastAsia="en-US"/>
        </w:rPr>
        <w:t>27.</w:t>
      </w:r>
    </w:p>
    <w:p w14:paraId="78D22895" w14:textId="16DDA781" w:rsidR="00CB66D1" w:rsidRDefault="00CB66D1" w:rsidP="00CB66D1">
      <w:pPr>
        <w:rPr>
          <w:lang w:val="en-US" w:eastAsia="en-US"/>
        </w:rPr>
      </w:pPr>
      <w:r>
        <w:rPr>
          <w:lang w:eastAsia="en-US"/>
        </w:rPr>
        <w:t>Листинг</w:t>
      </w:r>
      <w:r w:rsidRPr="00842D74">
        <w:rPr>
          <w:lang w:val="en-US" w:eastAsia="en-US"/>
        </w:rPr>
        <w:t xml:space="preserve"> 27 – </w:t>
      </w:r>
      <w:r w:rsidRPr="00332DD7">
        <w:rPr>
          <w:lang w:eastAsia="en-US"/>
        </w:rPr>
        <w:t>Реализация</w:t>
      </w:r>
      <w:r w:rsidRPr="00842D74">
        <w:rPr>
          <w:lang w:val="en-US" w:eastAsia="en-US"/>
        </w:rPr>
        <w:t xml:space="preserve"> </w:t>
      </w:r>
      <w:r w:rsidRPr="00332DD7">
        <w:rPr>
          <w:lang w:eastAsia="en-US"/>
        </w:rPr>
        <w:t>компонента</w:t>
      </w:r>
      <w:r w:rsidRPr="00842D74">
        <w:rPr>
          <w:lang w:val="en-US" w:eastAsia="en-US"/>
        </w:rPr>
        <w:t xml:space="preserve"> </w:t>
      </w:r>
      <w:r w:rsidR="00133D3D">
        <w:rPr>
          <w:lang w:val="en-US" w:eastAsia="en-US"/>
        </w:rPr>
        <w:t>Header</w:t>
      </w:r>
    </w:p>
    <w:p w14:paraId="48D21FA2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>import React from 'react';</w:t>
      </w:r>
    </w:p>
    <w:p w14:paraId="40147633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>import { observer } from 'mobx-react-lite';</w:t>
      </w:r>
    </w:p>
    <w:p w14:paraId="6C074F07" w14:textId="77777777" w:rsidR="00ED7DE2" w:rsidRDefault="00ED7DE2" w:rsidP="00ED7DE2">
      <w:pPr>
        <w:pStyle w:val="af1"/>
        <w:rPr>
          <w:lang w:eastAsia="en-US"/>
        </w:rPr>
      </w:pPr>
    </w:p>
    <w:p w14:paraId="6F6FAAD6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>import { useStores } from '@chat/hooks/useStores';</w:t>
      </w:r>
    </w:p>
    <w:p w14:paraId="29F9D824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>import { ReactComponent as CrossIcon } from '@chat/assets/cross.svg';</w:t>
      </w:r>
    </w:p>
    <w:p w14:paraId="70E5B56A" w14:textId="77777777" w:rsidR="00ED7DE2" w:rsidRDefault="00ED7DE2" w:rsidP="00ED7DE2">
      <w:pPr>
        <w:pStyle w:val="af1"/>
        <w:rPr>
          <w:lang w:eastAsia="en-US"/>
        </w:rPr>
      </w:pPr>
    </w:p>
    <w:p w14:paraId="376DA9A1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>import './Header.scss';</w:t>
      </w:r>
    </w:p>
    <w:p w14:paraId="051164BA" w14:textId="77777777" w:rsidR="00ED7DE2" w:rsidRDefault="00ED7DE2" w:rsidP="00ED7DE2">
      <w:pPr>
        <w:pStyle w:val="af1"/>
        <w:rPr>
          <w:lang w:eastAsia="en-US"/>
        </w:rPr>
      </w:pPr>
    </w:p>
    <w:p w14:paraId="0751E1E1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>function Header() {</w:t>
      </w:r>
    </w:p>
    <w:p w14:paraId="6B5331F4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const { Chat } = useStores();</w:t>
      </w:r>
    </w:p>
    <w:p w14:paraId="71B046D6" w14:textId="77777777" w:rsidR="00ED7DE2" w:rsidRDefault="00ED7DE2" w:rsidP="00ED7DE2">
      <w:pPr>
        <w:pStyle w:val="af1"/>
        <w:rPr>
          <w:lang w:eastAsia="en-US"/>
        </w:rPr>
      </w:pPr>
    </w:p>
    <w:p w14:paraId="129A80D9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return (</w:t>
      </w:r>
    </w:p>
    <w:p w14:paraId="4C4DB71C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    &lt;div className="livechat__header"&gt;</w:t>
      </w:r>
    </w:p>
    <w:p w14:paraId="5C768270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        &lt;h3&gt;Messages&lt;/h3&gt;</w:t>
      </w:r>
    </w:p>
    <w:p w14:paraId="4976F7A6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        {window.self !== window.parent &amp;&amp; (</w:t>
      </w:r>
    </w:p>
    <w:p w14:paraId="740789E5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            &lt;button className="livechat-close" onClick={Chat.toggle} type="button" title="Close chat"&gt;</w:t>
      </w:r>
    </w:p>
    <w:p w14:paraId="60421A4A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                &lt;CrossIcon /&gt;</w:t>
      </w:r>
    </w:p>
    <w:p w14:paraId="62F76BB6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            &lt;/button&gt;</w:t>
      </w:r>
    </w:p>
    <w:p w14:paraId="48EC155C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        )}</w:t>
      </w:r>
    </w:p>
    <w:p w14:paraId="23FC4802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    &lt;/div&gt;</w:t>
      </w:r>
    </w:p>
    <w:p w14:paraId="2063498C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 xml:space="preserve">    );</w:t>
      </w:r>
    </w:p>
    <w:p w14:paraId="1C094B04" w14:textId="77777777" w:rsidR="00ED7DE2" w:rsidRDefault="00ED7DE2" w:rsidP="00ED7DE2">
      <w:pPr>
        <w:pStyle w:val="af1"/>
        <w:rPr>
          <w:lang w:eastAsia="en-US"/>
        </w:rPr>
      </w:pPr>
      <w:r>
        <w:rPr>
          <w:lang w:eastAsia="en-US"/>
        </w:rPr>
        <w:t>}</w:t>
      </w:r>
    </w:p>
    <w:p w14:paraId="2B8F930C" w14:textId="77777777" w:rsidR="00ED7DE2" w:rsidRDefault="00ED7DE2" w:rsidP="00ED7DE2">
      <w:pPr>
        <w:pStyle w:val="af1"/>
        <w:rPr>
          <w:lang w:eastAsia="en-US"/>
        </w:rPr>
      </w:pPr>
    </w:p>
    <w:p w14:paraId="2E7F4D95" w14:textId="7C8B6C5A" w:rsidR="00345538" w:rsidRDefault="00ED7DE2" w:rsidP="00ED7DE2">
      <w:pPr>
        <w:pStyle w:val="af1"/>
        <w:rPr>
          <w:lang w:eastAsia="en-US"/>
        </w:rPr>
      </w:pPr>
      <w:r>
        <w:rPr>
          <w:lang w:eastAsia="en-US"/>
        </w:rPr>
        <w:t>export default observer(Header);</w:t>
      </w:r>
    </w:p>
    <w:p w14:paraId="0BC8AA84" w14:textId="77777777" w:rsidR="00ED7DE2" w:rsidRDefault="00ED7DE2" w:rsidP="00ED7DE2">
      <w:pPr>
        <w:pStyle w:val="af1"/>
        <w:rPr>
          <w:lang w:eastAsia="en-US"/>
        </w:rPr>
      </w:pPr>
    </w:p>
    <w:p w14:paraId="5B6549B2" w14:textId="3208BBA6" w:rsidR="003C3373" w:rsidRDefault="00930F0E" w:rsidP="00930F0E">
      <w:pPr>
        <w:rPr>
          <w:lang w:eastAsia="en-US"/>
        </w:rPr>
      </w:pPr>
      <w:r>
        <w:rPr>
          <w:lang w:eastAsia="en-US"/>
        </w:rPr>
        <w:t xml:space="preserve">Реализованный </w:t>
      </w:r>
      <w:r w:rsidR="00E754AF">
        <w:rPr>
          <w:lang w:val="en-US" w:eastAsia="en-US"/>
        </w:rPr>
        <w:t>React</w:t>
      </w:r>
      <w:r w:rsidR="00E754AF" w:rsidRPr="00E754AF">
        <w:rPr>
          <w:lang w:eastAsia="en-US"/>
        </w:rPr>
        <w:t>-</w:t>
      </w:r>
      <w:r>
        <w:rPr>
          <w:lang w:eastAsia="en-US"/>
        </w:rPr>
        <w:t>компонент содержит два элемента: текст слева и кнопку закрытия чата справа.</w:t>
      </w:r>
      <w:r w:rsidR="00A2545B">
        <w:rPr>
          <w:lang w:eastAsia="en-US"/>
        </w:rPr>
        <w:t xml:space="preserve"> При этом кнопка </w:t>
      </w:r>
      <w:r w:rsidR="00FC6587">
        <w:rPr>
          <w:lang w:eastAsia="en-US"/>
        </w:rPr>
        <w:t>отображается только в случае, если</w:t>
      </w:r>
      <w:r w:rsidR="00A2545B">
        <w:rPr>
          <w:lang w:eastAsia="en-US"/>
        </w:rPr>
        <w:t xml:space="preserve"> веб-чат имеет родительское окно, а при нажатии на кнопку вызывается метод</w:t>
      </w:r>
      <w:r w:rsidR="00800088">
        <w:rPr>
          <w:lang w:eastAsia="en-US"/>
        </w:rPr>
        <w:t xml:space="preserve"> переключения состояния открытия и закрытия</w:t>
      </w:r>
      <w:r w:rsidR="00A2545B">
        <w:rPr>
          <w:lang w:eastAsia="en-US"/>
        </w:rPr>
        <w:t xml:space="preserve"> окна чата.</w:t>
      </w:r>
    </w:p>
    <w:p w14:paraId="782AD647" w14:textId="25CC6F6E" w:rsidR="00487811" w:rsidRPr="00487811" w:rsidRDefault="00487811" w:rsidP="00930F0E">
      <w:pPr>
        <w:rPr>
          <w:lang w:eastAsia="en-US"/>
        </w:rPr>
      </w:pPr>
      <w:r>
        <w:rPr>
          <w:lang w:eastAsia="en-US"/>
        </w:rPr>
        <w:t xml:space="preserve">Таким образом, реализован </w:t>
      </w:r>
      <w:r>
        <w:rPr>
          <w:lang w:val="en-US" w:eastAsia="en-US"/>
        </w:rPr>
        <w:t>React</w:t>
      </w:r>
      <w:r w:rsidRPr="00487811">
        <w:rPr>
          <w:lang w:eastAsia="en-US"/>
        </w:rPr>
        <w:t>-</w:t>
      </w:r>
      <w:r>
        <w:rPr>
          <w:lang w:eastAsia="en-US"/>
        </w:rPr>
        <w:t xml:space="preserve">компонент </w:t>
      </w:r>
      <w:r>
        <w:rPr>
          <w:lang w:val="en-US" w:eastAsia="en-US"/>
        </w:rPr>
        <w:t>Header</w:t>
      </w:r>
      <w:r w:rsidRPr="00487811">
        <w:rPr>
          <w:lang w:eastAsia="en-US"/>
        </w:rPr>
        <w:t xml:space="preserve">, </w:t>
      </w:r>
      <w:r>
        <w:rPr>
          <w:lang w:eastAsia="en-US"/>
        </w:rPr>
        <w:t xml:space="preserve">который </w:t>
      </w:r>
      <w:r w:rsidR="00F0252A">
        <w:rPr>
          <w:lang w:eastAsia="en-US"/>
        </w:rPr>
        <w:t>необходим для отображения</w:t>
      </w:r>
      <w:r>
        <w:rPr>
          <w:lang w:eastAsia="en-US"/>
        </w:rPr>
        <w:t xml:space="preserve"> шапк</w:t>
      </w:r>
      <w:r w:rsidR="00F0252A">
        <w:rPr>
          <w:lang w:eastAsia="en-US"/>
        </w:rPr>
        <w:t>и</w:t>
      </w:r>
      <w:r>
        <w:rPr>
          <w:lang w:eastAsia="en-US"/>
        </w:rPr>
        <w:t xml:space="preserve"> веб-чата в пользовательском интерфейсе.</w:t>
      </w:r>
    </w:p>
    <w:p w14:paraId="62EF98F7" w14:textId="77777777" w:rsidR="000D5C5F" w:rsidRPr="00930F0E" w:rsidRDefault="000D5C5F" w:rsidP="000D5C5F">
      <w:pPr>
        <w:ind w:firstLine="0"/>
        <w:rPr>
          <w:lang w:eastAsia="en-US"/>
        </w:rPr>
      </w:pPr>
    </w:p>
    <w:p w14:paraId="60124D80" w14:textId="5CEC17EF" w:rsidR="003C3373" w:rsidRDefault="003C3373" w:rsidP="003C3373">
      <w:pPr>
        <w:pStyle w:val="a5"/>
        <w:rPr>
          <w:lang w:val="en-US"/>
        </w:rPr>
      </w:pPr>
      <w:bookmarkStart w:id="67" w:name="_Toc74792809"/>
      <w:r>
        <w:t xml:space="preserve">Реализация компонента </w:t>
      </w:r>
      <w:r w:rsidR="000257FA">
        <w:rPr>
          <w:lang w:val="en-US"/>
        </w:rPr>
        <w:t>FinishChat</w:t>
      </w:r>
      <w:bookmarkEnd w:id="67"/>
    </w:p>
    <w:p w14:paraId="39341E56" w14:textId="7B7D8F0F" w:rsidR="003C3373" w:rsidRDefault="003C3373" w:rsidP="003C3373">
      <w:pPr>
        <w:rPr>
          <w:lang w:eastAsia="en-US"/>
        </w:rPr>
      </w:pPr>
      <w:r>
        <w:rPr>
          <w:lang w:eastAsia="en-US"/>
        </w:rPr>
        <w:t xml:space="preserve">Реализация компонента </w:t>
      </w:r>
      <w:r w:rsidR="00B00303">
        <w:rPr>
          <w:lang w:val="en-US"/>
        </w:rPr>
        <w:t>FinishChat</w:t>
      </w:r>
      <w:r w:rsidR="00B00303">
        <w:rPr>
          <w:lang w:eastAsia="en-US"/>
        </w:rPr>
        <w:t xml:space="preserve"> </w:t>
      </w:r>
      <w:r>
        <w:rPr>
          <w:lang w:eastAsia="en-US"/>
        </w:rPr>
        <w:t>представлена в листинге 2</w:t>
      </w:r>
      <w:r w:rsidR="00B00303" w:rsidRPr="00D56FBF">
        <w:rPr>
          <w:lang w:eastAsia="en-US"/>
        </w:rPr>
        <w:t>8</w:t>
      </w:r>
      <w:r>
        <w:rPr>
          <w:lang w:eastAsia="en-US"/>
        </w:rPr>
        <w:t>.</w:t>
      </w:r>
    </w:p>
    <w:p w14:paraId="1F7CA63B" w14:textId="275E9A38" w:rsidR="003C3373" w:rsidRDefault="003C3373" w:rsidP="003C3373">
      <w:pPr>
        <w:rPr>
          <w:lang w:val="en-US" w:eastAsia="en-US"/>
        </w:rPr>
      </w:pPr>
      <w:r>
        <w:rPr>
          <w:lang w:eastAsia="en-US"/>
        </w:rPr>
        <w:t>Листинг</w:t>
      </w:r>
      <w:r w:rsidRPr="006F2B18">
        <w:rPr>
          <w:lang w:val="en-US" w:eastAsia="en-US"/>
        </w:rPr>
        <w:t xml:space="preserve"> 2</w:t>
      </w:r>
      <w:r w:rsidR="00D56FBF">
        <w:rPr>
          <w:lang w:val="en-US" w:eastAsia="en-US"/>
        </w:rPr>
        <w:t>8</w:t>
      </w:r>
      <w:r w:rsidRPr="006F2B18">
        <w:rPr>
          <w:lang w:val="en-US" w:eastAsia="en-US"/>
        </w:rPr>
        <w:t xml:space="preserve"> – </w:t>
      </w:r>
      <w:r w:rsidRPr="00332DD7">
        <w:rPr>
          <w:lang w:eastAsia="en-US"/>
        </w:rPr>
        <w:t>Реализация</w:t>
      </w:r>
      <w:r w:rsidRPr="006F2B18">
        <w:rPr>
          <w:lang w:val="en-US" w:eastAsia="en-US"/>
        </w:rPr>
        <w:t xml:space="preserve"> </w:t>
      </w:r>
      <w:r w:rsidRPr="00332DD7">
        <w:rPr>
          <w:lang w:eastAsia="en-US"/>
        </w:rPr>
        <w:t>компонента</w:t>
      </w:r>
      <w:r w:rsidRPr="006F2B18">
        <w:rPr>
          <w:lang w:val="en-US" w:eastAsia="en-US"/>
        </w:rPr>
        <w:t xml:space="preserve"> </w:t>
      </w:r>
      <w:r w:rsidR="00D56FBF">
        <w:rPr>
          <w:lang w:val="en-US"/>
        </w:rPr>
        <w:t>FinishChat</w:t>
      </w:r>
    </w:p>
    <w:p w14:paraId="44509B4C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import React, { useState, useCallback, useRef } from 'react';</w:t>
      </w:r>
    </w:p>
    <w:p w14:paraId="63627CC9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import { observer } from 'mobx-react-lite';</w:t>
      </w:r>
    </w:p>
    <w:p w14:paraId="545A247A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import cn from 'classnames';</w:t>
      </w:r>
    </w:p>
    <w:p w14:paraId="21364705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import Button from '@xsolla/uikit/lib/button';</w:t>
      </w:r>
    </w:p>
    <w:p w14:paraId="3A4F5778" w14:textId="77777777" w:rsidR="002914DC" w:rsidRDefault="002914DC" w:rsidP="002914DC">
      <w:pPr>
        <w:pStyle w:val="af1"/>
        <w:rPr>
          <w:lang w:eastAsia="en-US"/>
        </w:rPr>
      </w:pPr>
    </w:p>
    <w:p w14:paraId="10DB6978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import { useStores } from '@chat/hooks/useStores';</w:t>
      </w:r>
    </w:p>
    <w:p w14:paraId="4C69D006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import { ZoomIn } from '@chat/components/Animations/ZoomIn';</w:t>
      </w:r>
    </w:p>
    <w:p w14:paraId="125E4F33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import { ReactComponent as CrossIcon } from '@chat/assets/cross.svg';</w:t>
      </w:r>
    </w:p>
    <w:p w14:paraId="471102E9" w14:textId="77777777" w:rsidR="002914DC" w:rsidRDefault="002914DC" w:rsidP="002914DC">
      <w:pPr>
        <w:pStyle w:val="af1"/>
        <w:rPr>
          <w:lang w:eastAsia="en-US"/>
        </w:rPr>
      </w:pPr>
    </w:p>
    <w:p w14:paraId="72A98500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import './FinishChat.scss';</w:t>
      </w:r>
    </w:p>
    <w:p w14:paraId="6C604177" w14:textId="77777777" w:rsidR="002914DC" w:rsidRDefault="002914DC" w:rsidP="002914DC">
      <w:pPr>
        <w:pStyle w:val="af1"/>
        <w:rPr>
          <w:lang w:eastAsia="en-US"/>
        </w:rPr>
      </w:pPr>
    </w:p>
    <w:p w14:paraId="43BC64CC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function FinishChat() {</w:t>
      </w:r>
    </w:p>
    <w:p w14:paraId="2D73B59C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const { Chat } = useStores();</w:t>
      </w:r>
    </w:p>
    <w:p w14:paraId="4B0AF0CC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const nodeRef = useRef(null);</w:t>
      </w:r>
    </w:p>
    <w:p w14:paraId="7DC494C0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const [showCloseModal, setShowCloseModal] = useState(false);</w:t>
      </w:r>
    </w:p>
    <w:p w14:paraId="798B975C" w14:textId="77777777" w:rsidR="002914DC" w:rsidRDefault="002914DC" w:rsidP="002914DC">
      <w:pPr>
        <w:pStyle w:val="af1"/>
        <w:rPr>
          <w:lang w:eastAsia="en-US"/>
        </w:rPr>
      </w:pPr>
    </w:p>
    <w:p w14:paraId="7B3AB04F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const toggleChatFinish = useCallback(() =&gt; {</w:t>
      </w:r>
    </w:p>
    <w:p w14:paraId="158ACBB3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setShowCloseModal(current =&gt; !current);</w:t>
      </w:r>
    </w:p>
    <w:p w14:paraId="08B55564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}, []);</w:t>
      </w:r>
    </w:p>
    <w:p w14:paraId="2F999C1F" w14:textId="77777777" w:rsidR="002914DC" w:rsidRDefault="002914DC" w:rsidP="002914DC">
      <w:pPr>
        <w:pStyle w:val="af1"/>
        <w:rPr>
          <w:lang w:eastAsia="en-US"/>
        </w:rPr>
      </w:pPr>
    </w:p>
    <w:p w14:paraId="33070CFB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const onChatFinish = useCallback(() =&gt; {</w:t>
      </w:r>
    </w:p>
    <w:p w14:paraId="3089CA1B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setShowCloseModal(false);</w:t>
      </w:r>
    </w:p>
    <w:p w14:paraId="311B4E3E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Chat.room.close();</w:t>
      </w:r>
    </w:p>
    <w:p w14:paraId="7F957198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}, [Chat.room]);</w:t>
      </w:r>
    </w:p>
    <w:p w14:paraId="2333C297" w14:textId="77777777" w:rsidR="002914DC" w:rsidRDefault="002914DC" w:rsidP="002914DC">
      <w:pPr>
        <w:pStyle w:val="af1"/>
        <w:rPr>
          <w:lang w:eastAsia="en-US"/>
        </w:rPr>
      </w:pPr>
    </w:p>
    <w:p w14:paraId="13BCE3C4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return (</w:t>
      </w:r>
    </w:p>
    <w:p w14:paraId="507A7F90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&lt;&gt;</w:t>
      </w:r>
    </w:p>
    <w:p w14:paraId="067C9B58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{Chat.room._id !== undefined &amp;&amp; (</w:t>
      </w:r>
    </w:p>
    <w:p w14:paraId="75604540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&lt;div className={cn('livechat__finish', { livechat__finish_active: showCloseModal })}&gt;</w:t>
      </w:r>
    </w:p>
    <w:p w14:paraId="094D90A1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&lt;button onClick={toggleChatFinish} type="button"&gt;</w:t>
      </w:r>
    </w:p>
    <w:p w14:paraId="7FB22502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    Finish this chat</w:t>
      </w:r>
    </w:p>
    <w:p w14:paraId="7042CA97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&lt;/button&gt;</w:t>
      </w:r>
    </w:p>
    <w:p w14:paraId="4D62EF47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&lt;/div&gt;</w:t>
      </w:r>
    </w:p>
    <w:p w14:paraId="67824A56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)}</w:t>
      </w:r>
    </w:p>
    <w:p w14:paraId="0C6AB364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&lt;ZoomIn nodeRef={nodeRef} showIn={showCloseModal}&gt;</w:t>
      </w:r>
    </w:p>
    <w:p w14:paraId="7470B740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&lt;div ref={nodeRef} className="relative-wrapper"&gt;</w:t>
      </w:r>
    </w:p>
    <w:p w14:paraId="23330DBC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&lt;div className="livechat__close-room"&gt;</w:t>
      </w:r>
    </w:p>
    <w:p w14:paraId="78A2A5F5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    &lt;p&gt;Do you want to finish this chat?&lt;/p&gt;</w:t>
      </w:r>
    </w:p>
    <w:p w14:paraId="12C59ED8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    &lt;Button onClick={onChatFinish} appearance="primary" type="submit"&gt;</w:t>
      </w:r>
    </w:p>
    <w:p w14:paraId="426B7B3E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Finish</w:t>
      </w:r>
    </w:p>
    <w:p w14:paraId="3063CAE6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    &lt;/Button&gt;</w:t>
      </w:r>
    </w:p>
    <w:p w14:paraId="7F6B9711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    &lt;button className="close-room-cancel" type="button" title="Finish chat"&gt;</w:t>
      </w:r>
    </w:p>
    <w:p w14:paraId="5D8F6C3F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        &lt;CrossIcon onClick={toggleChatFinish} /&gt;</w:t>
      </w:r>
    </w:p>
    <w:p w14:paraId="62389D81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    &lt;/button&gt;</w:t>
      </w:r>
    </w:p>
    <w:p w14:paraId="30FF37EE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    &lt;/div&gt;</w:t>
      </w:r>
    </w:p>
    <w:p w14:paraId="4A1165AD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    &lt;/div&gt;</w:t>
      </w:r>
    </w:p>
    <w:p w14:paraId="18766AE0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    &lt;/ZoomIn&gt;</w:t>
      </w:r>
    </w:p>
    <w:p w14:paraId="11EEE2BA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    &lt;/&gt;</w:t>
      </w:r>
    </w:p>
    <w:p w14:paraId="147CBAC3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 xml:space="preserve">    );</w:t>
      </w:r>
    </w:p>
    <w:p w14:paraId="10157F5E" w14:textId="77777777" w:rsidR="002914DC" w:rsidRDefault="002914DC" w:rsidP="002914DC">
      <w:pPr>
        <w:pStyle w:val="af1"/>
        <w:rPr>
          <w:lang w:eastAsia="en-US"/>
        </w:rPr>
      </w:pPr>
      <w:r>
        <w:rPr>
          <w:lang w:eastAsia="en-US"/>
        </w:rPr>
        <w:t>}</w:t>
      </w:r>
    </w:p>
    <w:p w14:paraId="23C3F94A" w14:textId="77777777" w:rsidR="002914DC" w:rsidRDefault="002914DC" w:rsidP="002914DC">
      <w:pPr>
        <w:pStyle w:val="af1"/>
        <w:rPr>
          <w:lang w:eastAsia="en-US"/>
        </w:rPr>
      </w:pPr>
    </w:p>
    <w:p w14:paraId="59A29157" w14:textId="303F51F1" w:rsidR="006F2B18" w:rsidRDefault="002914DC" w:rsidP="002914DC">
      <w:pPr>
        <w:pStyle w:val="af1"/>
        <w:rPr>
          <w:lang w:eastAsia="en-US"/>
        </w:rPr>
      </w:pPr>
      <w:r>
        <w:rPr>
          <w:lang w:eastAsia="en-US"/>
        </w:rPr>
        <w:t>export default observer(FinishChat);</w:t>
      </w:r>
    </w:p>
    <w:p w14:paraId="77D90F41" w14:textId="77777777" w:rsidR="00B715C7" w:rsidRDefault="00B715C7" w:rsidP="009D5C27">
      <w:pPr>
        <w:pStyle w:val="af1"/>
        <w:rPr>
          <w:lang w:eastAsia="en-US"/>
        </w:rPr>
      </w:pPr>
    </w:p>
    <w:p w14:paraId="5AD897DD" w14:textId="5FB04BA0" w:rsidR="00AB4400" w:rsidRDefault="003F726C" w:rsidP="00AB4400">
      <w:pPr>
        <w:rPr>
          <w:lang w:eastAsia="en-US"/>
        </w:rPr>
      </w:pPr>
      <w:r>
        <w:rPr>
          <w:lang w:eastAsia="en-US"/>
        </w:rPr>
        <w:lastRenderedPageBreak/>
        <w:t xml:space="preserve">Реализованный </w:t>
      </w:r>
      <w:r w:rsidR="0081759A">
        <w:rPr>
          <w:lang w:val="en-US" w:eastAsia="en-US"/>
        </w:rPr>
        <w:t>React</w:t>
      </w:r>
      <w:r w:rsidR="0081759A" w:rsidRPr="0081759A">
        <w:rPr>
          <w:lang w:eastAsia="en-US"/>
        </w:rPr>
        <w:t>-</w:t>
      </w:r>
      <w:r>
        <w:rPr>
          <w:lang w:eastAsia="en-US"/>
        </w:rPr>
        <w:t xml:space="preserve">компонент </w:t>
      </w:r>
      <w:r w:rsidR="00AB4400">
        <w:rPr>
          <w:lang w:eastAsia="en-US"/>
        </w:rPr>
        <w:t>состоит из модального окна и кнопки, необходимой для его открытия. Кнопка для открытия модального окна отображается только в случае, если существует активная комната.</w:t>
      </w:r>
      <w:r w:rsidR="0079009E">
        <w:rPr>
          <w:lang w:eastAsia="en-US"/>
        </w:rPr>
        <w:t xml:space="preserve"> Само же модальное окно состоит из трех элементов: поясняющий текст, кнопка закрытия чата и кнопка закрытия модального окна. При нажатии на кнопку закрытия чата вызывается соответствующий метод </w:t>
      </w:r>
      <w:r w:rsidR="00895CCD">
        <w:rPr>
          <w:lang w:eastAsia="en-US"/>
        </w:rPr>
        <w:t>в</w:t>
      </w:r>
      <w:r w:rsidR="0079009E">
        <w:rPr>
          <w:lang w:eastAsia="en-US"/>
        </w:rPr>
        <w:t xml:space="preserve"> компонент</w:t>
      </w:r>
      <w:r w:rsidR="00895CCD">
        <w:rPr>
          <w:lang w:eastAsia="en-US"/>
        </w:rPr>
        <w:t>е</w:t>
      </w:r>
      <w:r w:rsidR="0079009E">
        <w:rPr>
          <w:lang w:eastAsia="en-US"/>
        </w:rPr>
        <w:t xml:space="preserve"> хранилища </w:t>
      </w:r>
      <w:r w:rsidR="0079009E">
        <w:rPr>
          <w:lang w:val="en-US" w:eastAsia="en-US"/>
        </w:rPr>
        <w:t>Room</w:t>
      </w:r>
      <w:r w:rsidR="0079009E" w:rsidRPr="0079009E">
        <w:rPr>
          <w:lang w:eastAsia="en-US"/>
        </w:rPr>
        <w:t>.</w:t>
      </w:r>
      <w:r w:rsidR="00F46750" w:rsidRPr="00F46750">
        <w:rPr>
          <w:lang w:eastAsia="en-US"/>
        </w:rPr>
        <w:t xml:space="preserve"> </w:t>
      </w:r>
      <w:r w:rsidR="00F46750">
        <w:rPr>
          <w:lang w:eastAsia="en-US"/>
        </w:rPr>
        <w:t>При нажатии на кнопку закрытия модального окна оно скрывается.</w:t>
      </w:r>
    </w:p>
    <w:p w14:paraId="47DF4195" w14:textId="282B2BFF" w:rsidR="0093119F" w:rsidRDefault="00D14836" w:rsidP="0093119F">
      <w:pPr>
        <w:rPr>
          <w:lang w:eastAsia="en-US"/>
        </w:rPr>
      </w:pPr>
      <w:r>
        <w:rPr>
          <w:lang w:eastAsia="en-US"/>
        </w:rPr>
        <w:t xml:space="preserve">Таким образом, </w:t>
      </w:r>
      <w:r w:rsidR="0093119F">
        <w:rPr>
          <w:lang w:eastAsia="en-US"/>
        </w:rPr>
        <w:t xml:space="preserve">реализован </w:t>
      </w:r>
      <w:r w:rsidR="0093119F">
        <w:rPr>
          <w:lang w:val="en-US" w:eastAsia="en-US"/>
        </w:rPr>
        <w:t>React</w:t>
      </w:r>
      <w:r w:rsidR="0093119F" w:rsidRPr="00487811">
        <w:rPr>
          <w:lang w:eastAsia="en-US"/>
        </w:rPr>
        <w:t>-</w:t>
      </w:r>
      <w:r w:rsidR="0093119F">
        <w:rPr>
          <w:lang w:eastAsia="en-US"/>
        </w:rPr>
        <w:t xml:space="preserve">компонент </w:t>
      </w:r>
      <w:r w:rsidR="0093119F">
        <w:rPr>
          <w:lang w:val="en-US" w:eastAsia="en-US"/>
        </w:rPr>
        <w:t>FinishChat</w:t>
      </w:r>
      <w:r w:rsidR="0093119F" w:rsidRPr="00487811">
        <w:rPr>
          <w:lang w:eastAsia="en-US"/>
        </w:rPr>
        <w:t xml:space="preserve">, </w:t>
      </w:r>
      <w:r w:rsidR="0093119F">
        <w:rPr>
          <w:lang w:eastAsia="en-US"/>
        </w:rPr>
        <w:t>который необходим для отображения интерфейса</w:t>
      </w:r>
      <w:r w:rsidR="00EC73D4">
        <w:rPr>
          <w:lang w:eastAsia="en-US"/>
        </w:rPr>
        <w:t>,</w:t>
      </w:r>
      <w:r w:rsidR="0093119F">
        <w:rPr>
          <w:lang w:eastAsia="en-US"/>
        </w:rPr>
        <w:t xml:space="preserve"> позволяющего пользователю закрыть текущую комнату.</w:t>
      </w:r>
    </w:p>
    <w:p w14:paraId="7F5683E8" w14:textId="77777777" w:rsidR="006F2B18" w:rsidRPr="00AB4400" w:rsidRDefault="006F2B18" w:rsidP="00346A28">
      <w:pPr>
        <w:ind w:firstLine="0"/>
        <w:rPr>
          <w:lang w:eastAsia="en-US"/>
        </w:rPr>
      </w:pPr>
    </w:p>
    <w:p w14:paraId="266BED56" w14:textId="76B6275D" w:rsidR="00D56FBF" w:rsidRDefault="00D56FBF" w:rsidP="00D56FBF">
      <w:pPr>
        <w:pStyle w:val="a5"/>
        <w:rPr>
          <w:lang w:val="en-US"/>
        </w:rPr>
      </w:pPr>
      <w:bookmarkStart w:id="68" w:name="_Toc74792810"/>
      <w:r>
        <w:t xml:space="preserve">Реализация компонента </w:t>
      </w:r>
      <w:r w:rsidR="00C625BD">
        <w:rPr>
          <w:lang w:val="en-US"/>
        </w:rPr>
        <w:t>MessageList</w:t>
      </w:r>
      <w:bookmarkEnd w:id="68"/>
    </w:p>
    <w:p w14:paraId="157CC261" w14:textId="0DF6B6B6" w:rsidR="00D56FBF" w:rsidRDefault="00D56FBF" w:rsidP="00D56FBF">
      <w:pPr>
        <w:rPr>
          <w:lang w:eastAsia="en-US"/>
        </w:rPr>
      </w:pPr>
      <w:r>
        <w:rPr>
          <w:lang w:eastAsia="en-US"/>
        </w:rPr>
        <w:t xml:space="preserve">Реализация компонента </w:t>
      </w:r>
      <w:r w:rsidR="00C625BD">
        <w:rPr>
          <w:lang w:val="en-US"/>
        </w:rPr>
        <w:t>MessageList</w:t>
      </w:r>
      <w:r w:rsidR="00C625BD">
        <w:rPr>
          <w:lang w:eastAsia="en-US"/>
        </w:rPr>
        <w:t xml:space="preserve"> </w:t>
      </w:r>
      <w:r>
        <w:rPr>
          <w:lang w:eastAsia="en-US"/>
        </w:rPr>
        <w:t>представлена в листинге 2</w:t>
      </w:r>
      <w:r w:rsidR="00C625BD" w:rsidRPr="00C625BD">
        <w:rPr>
          <w:lang w:eastAsia="en-US"/>
        </w:rPr>
        <w:t>9</w:t>
      </w:r>
      <w:r>
        <w:rPr>
          <w:lang w:eastAsia="en-US"/>
        </w:rPr>
        <w:t>.</w:t>
      </w:r>
    </w:p>
    <w:p w14:paraId="6E39B750" w14:textId="1F32C431" w:rsidR="00D56FBF" w:rsidRDefault="00D56FBF" w:rsidP="00D56FBF">
      <w:pPr>
        <w:rPr>
          <w:lang w:val="en-US"/>
        </w:rPr>
      </w:pPr>
      <w:r>
        <w:rPr>
          <w:lang w:eastAsia="en-US"/>
        </w:rPr>
        <w:t>Листинг</w:t>
      </w:r>
      <w:r w:rsidRPr="00842D74">
        <w:rPr>
          <w:lang w:val="en-US" w:eastAsia="en-US"/>
        </w:rPr>
        <w:t xml:space="preserve"> 2</w:t>
      </w:r>
      <w:r w:rsidR="00C625BD">
        <w:rPr>
          <w:lang w:val="en-US" w:eastAsia="en-US"/>
        </w:rPr>
        <w:t>9</w:t>
      </w:r>
      <w:r w:rsidRPr="00842D74">
        <w:rPr>
          <w:lang w:val="en-US" w:eastAsia="en-US"/>
        </w:rPr>
        <w:t xml:space="preserve"> – </w:t>
      </w:r>
      <w:r w:rsidRPr="00332DD7">
        <w:rPr>
          <w:lang w:eastAsia="en-US"/>
        </w:rPr>
        <w:t>Реализация</w:t>
      </w:r>
      <w:r w:rsidRPr="00842D74">
        <w:rPr>
          <w:lang w:val="en-US" w:eastAsia="en-US"/>
        </w:rPr>
        <w:t xml:space="preserve"> </w:t>
      </w:r>
      <w:r w:rsidRPr="00332DD7">
        <w:rPr>
          <w:lang w:eastAsia="en-US"/>
        </w:rPr>
        <w:t>компонента</w:t>
      </w:r>
      <w:r w:rsidRPr="00842D74">
        <w:rPr>
          <w:lang w:val="en-US" w:eastAsia="en-US"/>
        </w:rPr>
        <w:t xml:space="preserve"> </w:t>
      </w:r>
      <w:r w:rsidR="001524A3">
        <w:rPr>
          <w:lang w:val="en-US"/>
        </w:rPr>
        <w:t>MessageList</w:t>
      </w:r>
    </w:p>
    <w:p w14:paraId="2495344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/* eslint-disable react-hooks/exhaustive-deps */</w:t>
      </w:r>
    </w:p>
    <w:p w14:paraId="0B026B6C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import React, { useCallback, useEffect, useRef } from 'react';</w:t>
      </w:r>
    </w:p>
    <w:p w14:paraId="76DFBE7C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import { observer } from 'mobx-react-lite';</w:t>
      </w:r>
    </w:p>
    <w:p w14:paraId="009B9A5B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import Loader from '@xsolla/uikit/lib/loader';</w:t>
      </w:r>
    </w:p>
    <w:p w14:paraId="6C7D398C" w14:textId="77777777" w:rsidR="003C70EE" w:rsidRDefault="003C70EE" w:rsidP="003C70EE">
      <w:pPr>
        <w:pStyle w:val="af1"/>
        <w:rPr>
          <w:lang w:eastAsia="en-US"/>
        </w:rPr>
      </w:pPr>
    </w:p>
    <w:p w14:paraId="1B159B4F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import { useStores } from '../../hooks/useStores';</w:t>
      </w:r>
    </w:p>
    <w:p w14:paraId="26F3F6D9" w14:textId="77777777" w:rsidR="003C70EE" w:rsidRDefault="003C70EE" w:rsidP="003C70EE">
      <w:pPr>
        <w:pStyle w:val="af1"/>
        <w:rPr>
          <w:lang w:eastAsia="en-US"/>
        </w:rPr>
      </w:pPr>
    </w:p>
    <w:p w14:paraId="7851B1CE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import { Message } from '../Message';</w:t>
      </w:r>
    </w:p>
    <w:p w14:paraId="711F16E8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import { FeedbackForm } from '../FeedbackForm';</w:t>
      </w:r>
    </w:p>
    <w:p w14:paraId="50BEB1D9" w14:textId="77777777" w:rsidR="003C70EE" w:rsidRDefault="003C70EE" w:rsidP="003C70EE">
      <w:pPr>
        <w:pStyle w:val="af1"/>
        <w:rPr>
          <w:lang w:eastAsia="en-US"/>
        </w:rPr>
      </w:pPr>
    </w:p>
    <w:p w14:paraId="3EB9BD8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import './MessagesList.scss';</w:t>
      </w:r>
    </w:p>
    <w:p w14:paraId="76A7D860" w14:textId="77777777" w:rsidR="003C70EE" w:rsidRDefault="003C70EE" w:rsidP="003C70EE">
      <w:pPr>
        <w:pStyle w:val="af1"/>
        <w:rPr>
          <w:lang w:eastAsia="en-US"/>
        </w:rPr>
      </w:pPr>
    </w:p>
    <w:p w14:paraId="2024C4E7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const MessageTypes = {</w:t>
      </w:r>
    </w:p>
    <w:p w14:paraId="3DA2864B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FeedbackForm,</w:t>
      </w:r>
    </w:p>
    <w:p w14:paraId="1F06C3D0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};</w:t>
      </w:r>
    </w:p>
    <w:p w14:paraId="6192D0DC" w14:textId="77777777" w:rsidR="003C70EE" w:rsidRDefault="003C70EE" w:rsidP="003C70EE">
      <w:pPr>
        <w:pStyle w:val="af1"/>
        <w:rPr>
          <w:lang w:eastAsia="en-US"/>
        </w:rPr>
      </w:pPr>
    </w:p>
    <w:p w14:paraId="5863810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function MessagesList() {</w:t>
      </w:r>
    </w:p>
    <w:p w14:paraId="7C58F194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const { Chat, Messages } = useStores();</w:t>
      </w:r>
    </w:p>
    <w:p w14:paraId="7B38C262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const messageListRef = useRef();</w:t>
      </w:r>
    </w:p>
    <w:p w14:paraId="4B86211D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const oldestMessageId = useRef();</w:t>
      </w:r>
    </w:p>
    <w:p w14:paraId="73B12495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const lastMessageListHeight = useRef();</w:t>
      </w:r>
    </w:p>
    <w:p w14:paraId="6DD55A2B" w14:textId="77777777" w:rsidR="003C70EE" w:rsidRDefault="003C70EE" w:rsidP="003C70EE">
      <w:pPr>
        <w:pStyle w:val="af1"/>
        <w:rPr>
          <w:lang w:eastAsia="en-US"/>
        </w:rPr>
      </w:pPr>
    </w:p>
    <w:p w14:paraId="2CF10F25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const { isReady, isOpen, visitor, room } = Chat;</w:t>
      </w:r>
    </w:p>
    <w:p w14:paraId="36DECB18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const { messages, isLoaded, isLoadingMore, allMessagesLoaded } = Messages;</w:t>
      </w:r>
    </w:p>
    <w:p w14:paraId="1C222A98" w14:textId="77777777" w:rsidR="003C70EE" w:rsidRDefault="003C70EE" w:rsidP="003C70EE">
      <w:pPr>
        <w:pStyle w:val="af1"/>
        <w:rPr>
          <w:lang w:eastAsia="en-US"/>
        </w:rPr>
      </w:pPr>
    </w:p>
    <w:p w14:paraId="65C8B8A5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useEffect(() =&gt; {</w:t>
      </w:r>
    </w:p>
    <w:p w14:paraId="6060915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    if (!room._id) {</w:t>
      </w:r>
    </w:p>
    <w:p w14:paraId="73B3C888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Messages.displayWelcomeMessage();</w:t>
      </w:r>
    </w:p>
    <w:p w14:paraId="53211020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36748C3E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}, []);</w:t>
      </w:r>
    </w:p>
    <w:p w14:paraId="30350097" w14:textId="77777777" w:rsidR="003C70EE" w:rsidRDefault="003C70EE" w:rsidP="003C70EE">
      <w:pPr>
        <w:pStyle w:val="af1"/>
        <w:rPr>
          <w:lang w:eastAsia="en-US"/>
        </w:rPr>
      </w:pPr>
    </w:p>
    <w:p w14:paraId="7C64611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useEffect(() =&gt; {</w:t>
      </w:r>
    </w:p>
    <w:p w14:paraId="31ECBC9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if (isReady &amp;&amp; visitor.isRegistered &amp;&amp; room._id) {</w:t>
      </w:r>
    </w:p>
    <w:p w14:paraId="620AD606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Messages.load();</w:t>
      </w:r>
    </w:p>
    <w:p w14:paraId="54C18BBB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201A5FD3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}, [Messages, isReady]);</w:t>
      </w:r>
    </w:p>
    <w:p w14:paraId="2EDAE1CB" w14:textId="77777777" w:rsidR="003C70EE" w:rsidRDefault="003C70EE" w:rsidP="003C70EE">
      <w:pPr>
        <w:pStyle w:val="af1"/>
        <w:rPr>
          <w:lang w:eastAsia="en-US"/>
        </w:rPr>
      </w:pPr>
    </w:p>
    <w:p w14:paraId="1E14EECE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useEffect(() =&gt; {</w:t>
      </w:r>
    </w:p>
    <w:p w14:paraId="241A284F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if (isLoadingMore) {</w:t>
      </w:r>
    </w:p>
    <w:p w14:paraId="1A891F84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lastMessageListHeight.current = messageListRef.current.scrollHeight;</w:t>
      </w:r>
    </w:p>
    <w:p w14:paraId="198AC30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7B67ABBE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}, [isLoadingMore]);</w:t>
      </w:r>
    </w:p>
    <w:p w14:paraId="53348292" w14:textId="77777777" w:rsidR="003C70EE" w:rsidRDefault="003C70EE" w:rsidP="003C70EE">
      <w:pPr>
        <w:pStyle w:val="af1"/>
        <w:rPr>
          <w:lang w:eastAsia="en-US"/>
        </w:rPr>
      </w:pPr>
    </w:p>
    <w:p w14:paraId="20820045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useEffect(() =&gt; {</w:t>
      </w:r>
    </w:p>
    <w:p w14:paraId="365119C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if (!isReady || !isLoaded || !messages.length || !isOpen) {</w:t>
      </w:r>
    </w:p>
    <w:p w14:paraId="6055CDEA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return;</w:t>
      </w:r>
    </w:p>
    <w:p w14:paraId="56C96AD0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0813A17B" w14:textId="77777777" w:rsidR="003C70EE" w:rsidRDefault="003C70EE" w:rsidP="003C70EE">
      <w:pPr>
        <w:pStyle w:val="af1"/>
        <w:rPr>
          <w:lang w:eastAsia="en-US"/>
        </w:rPr>
      </w:pPr>
    </w:p>
    <w:p w14:paraId="74269F15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const [firstMessage] = messages;</w:t>
      </w:r>
    </w:p>
    <w:p w14:paraId="08B1D9B3" w14:textId="77777777" w:rsidR="003C70EE" w:rsidRDefault="003C70EE" w:rsidP="003C70EE">
      <w:pPr>
        <w:pStyle w:val="af1"/>
        <w:rPr>
          <w:lang w:eastAsia="en-US"/>
        </w:rPr>
      </w:pPr>
    </w:p>
    <w:p w14:paraId="29F95F40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if (oldestMessageId.current &amp;&amp; firstMessage._id !== oldestMessageId.current) {</w:t>
      </w:r>
    </w:p>
    <w:p w14:paraId="5EC7EF1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messageListRef.current.scrollTop = messageListRef.current.scrollHeight - lastMessageListHeight.current;</w:t>
      </w:r>
    </w:p>
    <w:p w14:paraId="372B50B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} else {</w:t>
      </w:r>
    </w:p>
    <w:p w14:paraId="13C37743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messageListRef.current.scrollTop = messageListRef.current.scrollHeight;</w:t>
      </w:r>
    </w:p>
    <w:p w14:paraId="4CC2FA77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6F0F78C0" w14:textId="77777777" w:rsidR="003C70EE" w:rsidRDefault="003C70EE" w:rsidP="003C70EE">
      <w:pPr>
        <w:pStyle w:val="af1"/>
        <w:rPr>
          <w:lang w:eastAsia="en-US"/>
        </w:rPr>
      </w:pPr>
    </w:p>
    <w:p w14:paraId="3F984F9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oldestMessageId.current = messages[0]._id;</w:t>
      </w:r>
    </w:p>
    <w:p w14:paraId="51314438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}, [messages.length, isLoaded, isOpen]);</w:t>
      </w:r>
    </w:p>
    <w:p w14:paraId="6A12EA50" w14:textId="77777777" w:rsidR="003C70EE" w:rsidRDefault="003C70EE" w:rsidP="003C70EE">
      <w:pPr>
        <w:pStyle w:val="af1"/>
        <w:rPr>
          <w:lang w:eastAsia="en-US"/>
        </w:rPr>
      </w:pPr>
    </w:p>
    <w:p w14:paraId="72B3F453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const onScroll = useCallback(() =&gt; {</w:t>
      </w:r>
    </w:p>
    <w:p w14:paraId="7CB0F84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if (messageListRef.current.scrollTop === 0 &amp;&amp; !isLoadingMore) {</w:t>
      </w:r>
    </w:p>
    <w:p w14:paraId="2C30C93B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Messages.loadMore();</w:t>
      </w:r>
    </w:p>
    <w:p w14:paraId="66A49A66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53C41D36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}, [Messages, isLoadingMore]);</w:t>
      </w:r>
    </w:p>
    <w:p w14:paraId="25A17883" w14:textId="77777777" w:rsidR="003C70EE" w:rsidRDefault="003C70EE" w:rsidP="003C70EE">
      <w:pPr>
        <w:pStyle w:val="af1"/>
        <w:rPr>
          <w:lang w:eastAsia="en-US"/>
        </w:rPr>
      </w:pPr>
    </w:p>
    <w:p w14:paraId="3E98EF8A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const messageList = messages.map((message, i) =&gt; {</w:t>
      </w:r>
    </w:p>
    <w:p w14:paraId="0C2A5295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if (MessageTypes[message.type] !== undefined) {</w:t>
      </w:r>
    </w:p>
    <w:p w14:paraId="4EAEE29D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const CustomMessage = MessageTypes[message.type];</w:t>
      </w:r>
    </w:p>
    <w:p w14:paraId="26387BA0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return &lt;CustomMessage key={message._id} message={message} /&gt;;</w:t>
      </w:r>
    </w:p>
    <w:p w14:paraId="5FEB73C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66C489A7" w14:textId="77777777" w:rsidR="003C70EE" w:rsidRDefault="003C70EE" w:rsidP="003C70EE">
      <w:pPr>
        <w:pStyle w:val="af1"/>
        <w:rPr>
          <w:lang w:eastAsia="en-US"/>
        </w:rPr>
      </w:pPr>
    </w:p>
    <w:p w14:paraId="1CE1C401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return &lt;Message key={message._id} message={message} prevMessage={messages[i - 1]} /&gt;;</w:t>
      </w:r>
    </w:p>
    <w:p w14:paraId="1C292944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});</w:t>
      </w:r>
    </w:p>
    <w:p w14:paraId="7220D371" w14:textId="77777777" w:rsidR="003C70EE" w:rsidRDefault="003C70EE" w:rsidP="003C70EE">
      <w:pPr>
        <w:pStyle w:val="af1"/>
        <w:rPr>
          <w:lang w:eastAsia="en-US"/>
        </w:rPr>
      </w:pPr>
    </w:p>
    <w:p w14:paraId="705C89AA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return (</w:t>
      </w:r>
    </w:p>
    <w:p w14:paraId="291A2317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&lt;div className="message-list" ref={messageListRef} onScroll={onScroll}&gt;</w:t>
      </w:r>
    </w:p>
    <w:p w14:paraId="6AC0E539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{isLoadingMore &amp;&amp; !allMessagesLoaded &amp;&amp; &lt;Loader appearance="dots" color="blue" /&gt;}</w:t>
      </w:r>
    </w:p>
    <w:p w14:paraId="05269A92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    {isLoaded ? messageList : &lt;Loader color="blue" centered /&gt;}</w:t>
      </w:r>
    </w:p>
    <w:p w14:paraId="350484DE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    &lt;/div&gt;</w:t>
      </w:r>
    </w:p>
    <w:p w14:paraId="096A0A79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 xml:space="preserve">    );</w:t>
      </w:r>
    </w:p>
    <w:p w14:paraId="442084EC" w14:textId="77777777" w:rsidR="003C70EE" w:rsidRDefault="003C70EE" w:rsidP="003C70EE">
      <w:pPr>
        <w:pStyle w:val="af1"/>
        <w:rPr>
          <w:lang w:eastAsia="en-US"/>
        </w:rPr>
      </w:pPr>
      <w:r>
        <w:rPr>
          <w:lang w:eastAsia="en-US"/>
        </w:rPr>
        <w:t>}</w:t>
      </w:r>
    </w:p>
    <w:p w14:paraId="2E9817B8" w14:textId="77777777" w:rsidR="003C70EE" w:rsidRDefault="003C70EE" w:rsidP="003C70EE">
      <w:pPr>
        <w:pStyle w:val="af1"/>
        <w:rPr>
          <w:lang w:eastAsia="en-US"/>
        </w:rPr>
      </w:pPr>
    </w:p>
    <w:p w14:paraId="7FBF8DEA" w14:textId="7E43AD43" w:rsidR="002B7109" w:rsidRDefault="003C70EE" w:rsidP="003C70EE">
      <w:pPr>
        <w:pStyle w:val="af1"/>
        <w:rPr>
          <w:lang w:eastAsia="en-US"/>
        </w:rPr>
      </w:pPr>
      <w:r>
        <w:rPr>
          <w:lang w:eastAsia="en-US"/>
        </w:rPr>
        <w:t>export default observer(MessagesList);</w:t>
      </w:r>
    </w:p>
    <w:p w14:paraId="055AE7BE" w14:textId="77777777" w:rsidR="003C70EE" w:rsidRDefault="003C70EE" w:rsidP="003C70EE">
      <w:pPr>
        <w:pStyle w:val="af1"/>
        <w:rPr>
          <w:lang w:eastAsia="en-US"/>
        </w:rPr>
      </w:pPr>
    </w:p>
    <w:p w14:paraId="70C5B557" w14:textId="0DE2CBF1" w:rsidR="001C4A3E" w:rsidRDefault="001C4A3E" w:rsidP="003C70EE">
      <w:pPr>
        <w:rPr>
          <w:lang w:eastAsia="en-US"/>
        </w:rPr>
      </w:pPr>
      <w:r>
        <w:rPr>
          <w:lang w:eastAsia="en-US"/>
        </w:rPr>
        <w:t xml:space="preserve">Реализованный </w:t>
      </w:r>
      <w:r w:rsidR="00574123">
        <w:rPr>
          <w:lang w:val="en-US" w:eastAsia="en-US"/>
        </w:rPr>
        <w:t>React</w:t>
      </w:r>
      <w:r w:rsidR="00574123" w:rsidRPr="00E4717F">
        <w:rPr>
          <w:lang w:eastAsia="en-US"/>
        </w:rPr>
        <w:t>-</w:t>
      </w:r>
      <w:r>
        <w:rPr>
          <w:lang w:eastAsia="en-US"/>
        </w:rPr>
        <w:t>компонент содержит следующую логику:</w:t>
      </w:r>
    </w:p>
    <w:p w14:paraId="25547C0C" w14:textId="39B757B4" w:rsidR="001C4A3E" w:rsidRDefault="00D559D3" w:rsidP="008420E7">
      <w:pPr>
        <w:pStyle w:val="a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при отсутствии активной комнаты, вызывается метод для добавления сообщения приветствия в хранилище</w:t>
      </w:r>
      <w:r w:rsidRPr="00D559D3">
        <w:rPr>
          <w:lang w:eastAsia="en-US"/>
        </w:rPr>
        <w:t>;</w:t>
      </w:r>
    </w:p>
    <w:p w14:paraId="49AC58F3" w14:textId="71AFFBCE" w:rsidR="00D559D3" w:rsidRDefault="0001490F" w:rsidP="008420E7">
      <w:pPr>
        <w:pStyle w:val="a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при условии, что чат проинициализирован, пользователь зарегистрирован и существует активная комната, вызывается метод загрузки истории сообщений</w:t>
      </w:r>
      <w:r w:rsidRPr="0001490F">
        <w:rPr>
          <w:lang w:eastAsia="en-US"/>
        </w:rPr>
        <w:t>;</w:t>
      </w:r>
    </w:p>
    <w:p w14:paraId="18E95CCD" w14:textId="10E6CFC4" w:rsidR="0001490F" w:rsidRDefault="00A72A8B" w:rsidP="008420E7">
      <w:pPr>
        <w:pStyle w:val="a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отслеживается положение полосы прокрутки сообщений и как только пользователь достиг самого первого сообщения вызывает</w:t>
      </w:r>
      <w:r w:rsidR="00C23608">
        <w:rPr>
          <w:lang w:eastAsia="en-US"/>
        </w:rPr>
        <w:t>ся</w:t>
      </w:r>
      <w:r>
        <w:rPr>
          <w:lang w:eastAsia="en-US"/>
        </w:rPr>
        <w:t xml:space="preserve"> метод, реализующий дозагрузку сообщений</w:t>
      </w:r>
      <w:r w:rsidRPr="00A72A8B">
        <w:rPr>
          <w:lang w:eastAsia="en-US"/>
        </w:rPr>
        <w:t>;</w:t>
      </w:r>
    </w:p>
    <w:p w14:paraId="01BD3A5E" w14:textId="2A75DD6A" w:rsidR="00E6566E" w:rsidRDefault="00E6566E" w:rsidP="008420E7">
      <w:pPr>
        <w:pStyle w:val="a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 xml:space="preserve">после дозагрузки </w:t>
      </w:r>
      <w:r w:rsidR="00A25B10">
        <w:rPr>
          <w:lang w:eastAsia="en-US"/>
        </w:rPr>
        <w:t>выполняется</w:t>
      </w:r>
      <w:r>
        <w:rPr>
          <w:lang w:eastAsia="en-US"/>
        </w:rPr>
        <w:t xml:space="preserve"> расчет позиции полосы прокрутки на основе положения, которое было до загрузки новой порции сообщений</w:t>
      </w:r>
      <w:r w:rsidRPr="00E6566E">
        <w:rPr>
          <w:lang w:eastAsia="en-US"/>
        </w:rPr>
        <w:t xml:space="preserve">. </w:t>
      </w:r>
      <w:r>
        <w:rPr>
          <w:lang w:eastAsia="en-US"/>
        </w:rPr>
        <w:t>Это необходимо, поскольку иначе, после дозагрузки сообщений, положение полосы прокрутки сохранится относительно блока и пользователь будет видеть самое первое сообщение</w:t>
      </w:r>
      <w:r w:rsidR="00CA1EFC">
        <w:rPr>
          <w:lang w:eastAsia="en-US"/>
        </w:rPr>
        <w:t>, но уже с дозагруженными сообщениями</w:t>
      </w:r>
      <w:r w:rsidR="00E45D20" w:rsidRPr="00E45D20">
        <w:rPr>
          <w:lang w:eastAsia="en-US"/>
        </w:rPr>
        <w:t>;</w:t>
      </w:r>
    </w:p>
    <w:p w14:paraId="4CD0E233" w14:textId="6976FCA8" w:rsidR="008F53F7" w:rsidRDefault="008F53F7" w:rsidP="008420E7">
      <w:pPr>
        <w:pStyle w:val="a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 xml:space="preserve">каждому сообщению из хранилища ставится в соответствие определенный </w:t>
      </w:r>
      <w:r>
        <w:rPr>
          <w:lang w:val="en-US" w:eastAsia="en-US"/>
        </w:rPr>
        <w:t>React</w:t>
      </w:r>
      <w:r w:rsidRPr="008F53F7">
        <w:rPr>
          <w:lang w:eastAsia="en-US"/>
        </w:rPr>
        <w:t>-</w:t>
      </w:r>
      <w:r>
        <w:rPr>
          <w:lang w:eastAsia="en-US"/>
        </w:rPr>
        <w:t xml:space="preserve">компонент. Происходит это по следующей логике: если </w:t>
      </w:r>
      <w:r w:rsidRPr="008F53F7">
        <w:rPr>
          <w:lang w:eastAsia="en-US"/>
        </w:rPr>
        <w:t xml:space="preserve"> </w:t>
      </w:r>
      <w:r>
        <w:rPr>
          <w:lang w:eastAsia="en-US"/>
        </w:rPr>
        <w:t xml:space="preserve">объект сообщения имеет поле </w:t>
      </w:r>
      <w:r>
        <w:rPr>
          <w:lang w:val="en-US" w:eastAsia="en-US"/>
        </w:rPr>
        <w:t>type</w:t>
      </w:r>
      <w:r>
        <w:rPr>
          <w:lang w:eastAsia="en-US"/>
        </w:rPr>
        <w:t xml:space="preserve"> и существует </w:t>
      </w:r>
      <w:r>
        <w:rPr>
          <w:lang w:val="en-US" w:eastAsia="en-US"/>
        </w:rPr>
        <w:t>React</w:t>
      </w:r>
      <w:r w:rsidRPr="008F53F7">
        <w:rPr>
          <w:lang w:eastAsia="en-US"/>
        </w:rPr>
        <w:t>-</w:t>
      </w:r>
      <w:r>
        <w:rPr>
          <w:lang w:eastAsia="en-US"/>
        </w:rPr>
        <w:t xml:space="preserve">компонент, соответствующий этому полю, то </w:t>
      </w:r>
      <w:r w:rsidR="007531C7">
        <w:rPr>
          <w:lang w:eastAsia="en-US"/>
        </w:rPr>
        <w:t xml:space="preserve">выбирается </w:t>
      </w:r>
      <w:r>
        <w:rPr>
          <w:lang w:eastAsia="en-US"/>
        </w:rPr>
        <w:t xml:space="preserve">данный компонент, иначе же сообщению ставится в соответствие компонент </w:t>
      </w:r>
      <w:r>
        <w:rPr>
          <w:lang w:val="en-US" w:eastAsia="en-US"/>
        </w:rPr>
        <w:t>Message</w:t>
      </w:r>
      <w:r w:rsidRPr="008F53F7">
        <w:rPr>
          <w:lang w:eastAsia="en-US"/>
        </w:rPr>
        <w:t>.</w:t>
      </w:r>
    </w:p>
    <w:p w14:paraId="6D606AF1" w14:textId="5B8E37E1" w:rsidR="003C70EE" w:rsidRDefault="003C70EE" w:rsidP="00685F01">
      <w:pPr>
        <w:rPr>
          <w:lang w:eastAsia="en-US"/>
        </w:rPr>
      </w:pPr>
      <w:r>
        <w:rPr>
          <w:lang w:eastAsia="en-US"/>
        </w:rPr>
        <w:lastRenderedPageBreak/>
        <w:t xml:space="preserve">Таким образом, реализован </w:t>
      </w:r>
      <w:r>
        <w:rPr>
          <w:lang w:val="en-US" w:eastAsia="en-US"/>
        </w:rPr>
        <w:t>React</w:t>
      </w:r>
      <w:r w:rsidRPr="00487811">
        <w:rPr>
          <w:lang w:eastAsia="en-US"/>
        </w:rPr>
        <w:t>-</w:t>
      </w:r>
      <w:r>
        <w:rPr>
          <w:lang w:eastAsia="en-US"/>
        </w:rPr>
        <w:t xml:space="preserve">компонент </w:t>
      </w:r>
      <w:r w:rsidR="006A7FDD">
        <w:rPr>
          <w:lang w:val="en-US" w:eastAsia="en-US"/>
        </w:rPr>
        <w:t>MessageList</w:t>
      </w:r>
      <w:r w:rsidRPr="00487811">
        <w:rPr>
          <w:lang w:eastAsia="en-US"/>
        </w:rPr>
        <w:t xml:space="preserve">, </w:t>
      </w:r>
      <w:r>
        <w:rPr>
          <w:lang w:eastAsia="en-US"/>
        </w:rPr>
        <w:t xml:space="preserve">который необходим </w:t>
      </w:r>
      <w:r w:rsidR="00873038">
        <w:rPr>
          <w:lang w:eastAsia="en-US"/>
        </w:rPr>
        <w:t>для отображения истории сообщений между пользователем и агентом</w:t>
      </w:r>
      <w:r>
        <w:rPr>
          <w:lang w:eastAsia="en-US"/>
        </w:rPr>
        <w:t>.</w:t>
      </w:r>
    </w:p>
    <w:p w14:paraId="62B866CF" w14:textId="77777777" w:rsidR="002B7109" w:rsidRPr="003C70EE" w:rsidRDefault="002B7109" w:rsidP="00685F01">
      <w:pPr>
        <w:ind w:firstLine="0"/>
        <w:rPr>
          <w:lang w:eastAsia="en-US"/>
        </w:rPr>
      </w:pPr>
    </w:p>
    <w:p w14:paraId="4EEBA2B8" w14:textId="6ADEBA40" w:rsidR="00D44751" w:rsidRDefault="00D44751" w:rsidP="00D44751">
      <w:pPr>
        <w:pStyle w:val="a5"/>
        <w:rPr>
          <w:lang w:val="en-US"/>
        </w:rPr>
      </w:pPr>
      <w:bookmarkStart w:id="69" w:name="_Toc74792811"/>
      <w:r>
        <w:t xml:space="preserve">Реализация компонента </w:t>
      </w:r>
      <w:r>
        <w:rPr>
          <w:lang w:val="en-US"/>
        </w:rPr>
        <w:t>Message</w:t>
      </w:r>
      <w:bookmarkEnd w:id="69"/>
    </w:p>
    <w:p w14:paraId="40CE5242" w14:textId="0F8CC347" w:rsidR="00D44751" w:rsidRDefault="006E3348" w:rsidP="006E3348">
      <w:r>
        <w:rPr>
          <w:lang w:eastAsia="en-US"/>
        </w:rPr>
        <w:t>Далее</w:t>
      </w:r>
      <w:r w:rsidR="00AD0602">
        <w:rPr>
          <w:lang w:eastAsia="en-US"/>
        </w:rPr>
        <w:t xml:space="preserve">, </w:t>
      </w:r>
      <w:r>
        <w:rPr>
          <w:lang w:eastAsia="en-US"/>
        </w:rPr>
        <w:t xml:space="preserve">реализуем </w:t>
      </w:r>
      <w:r>
        <w:rPr>
          <w:lang w:val="en-US" w:eastAsia="en-US"/>
        </w:rPr>
        <w:t>React</w:t>
      </w:r>
      <w:r w:rsidRPr="006E3348">
        <w:rPr>
          <w:lang w:eastAsia="en-US"/>
        </w:rPr>
        <w:t>-</w:t>
      </w:r>
      <w:r>
        <w:rPr>
          <w:lang w:eastAsia="en-US"/>
        </w:rPr>
        <w:t xml:space="preserve">компонент </w:t>
      </w:r>
      <w:r>
        <w:rPr>
          <w:lang w:val="en-US" w:eastAsia="en-US"/>
        </w:rPr>
        <w:t>Message</w:t>
      </w:r>
      <w:r w:rsidRPr="006E3348">
        <w:rPr>
          <w:lang w:eastAsia="en-US"/>
        </w:rPr>
        <w:t xml:space="preserve">, </w:t>
      </w:r>
      <w:r>
        <w:t>который необходим для отображения текстовых и файловых сообщений в пользовательском интерфейсе.</w:t>
      </w:r>
      <w:r w:rsidRPr="006E3348">
        <w:t xml:space="preserve"> </w:t>
      </w:r>
      <w:r w:rsidR="00D44751">
        <w:rPr>
          <w:lang w:eastAsia="en-US"/>
        </w:rPr>
        <w:t xml:space="preserve">Реализация компонента </w:t>
      </w:r>
      <w:r w:rsidR="00D44751">
        <w:rPr>
          <w:lang w:val="en-US"/>
        </w:rPr>
        <w:t>Message</w:t>
      </w:r>
      <w:r w:rsidR="00D44751">
        <w:rPr>
          <w:lang w:eastAsia="en-US"/>
        </w:rPr>
        <w:t xml:space="preserve"> представлена в листинге </w:t>
      </w:r>
      <w:r w:rsidR="00A67253" w:rsidRPr="00E02C30">
        <w:rPr>
          <w:lang w:eastAsia="en-US"/>
        </w:rPr>
        <w:t>30</w:t>
      </w:r>
      <w:r w:rsidR="00D44751">
        <w:rPr>
          <w:lang w:eastAsia="en-US"/>
        </w:rPr>
        <w:t>.</w:t>
      </w:r>
    </w:p>
    <w:p w14:paraId="4636953A" w14:textId="0D737D55" w:rsidR="00D44751" w:rsidRPr="00842D74" w:rsidRDefault="00D44751" w:rsidP="00D44751">
      <w:r>
        <w:rPr>
          <w:lang w:eastAsia="en-US"/>
        </w:rPr>
        <w:t xml:space="preserve">Листинг </w:t>
      </w:r>
      <w:r w:rsidRPr="00842D74">
        <w:rPr>
          <w:lang w:eastAsia="en-US"/>
        </w:rPr>
        <w:t>30</w:t>
      </w:r>
      <w:r>
        <w:rPr>
          <w:lang w:eastAsia="en-US"/>
        </w:rPr>
        <w:t xml:space="preserve"> – </w:t>
      </w:r>
      <w:r w:rsidRPr="00332DD7">
        <w:rPr>
          <w:lang w:eastAsia="en-US"/>
        </w:rPr>
        <w:t xml:space="preserve">Реализация компонента </w:t>
      </w:r>
      <w:r>
        <w:rPr>
          <w:lang w:val="en-US"/>
        </w:rPr>
        <w:t>Message</w:t>
      </w:r>
    </w:p>
    <w:p w14:paraId="3BEE7479" w14:textId="77777777" w:rsidR="004001D8" w:rsidRPr="00842D74" w:rsidRDefault="004001D8" w:rsidP="004001D8">
      <w:pPr>
        <w:pStyle w:val="af1"/>
        <w:rPr>
          <w:lang w:val="ru-RU"/>
        </w:rPr>
      </w:pPr>
      <w:r>
        <w:t>import</w:t>
      </w:r>
      <w:r w:rsidRPr="00842D74">
        <w:rPr>
          <w:lang w:val="ru-RU"/>
        </w:rPr>
        <w:t xml:space="preserve"> </w:t>
      </w:r>
      <w:r>
        <w:t>React</w:t>
      </w:r>
      <w:r w:rsidRPr="00842D74">
        <w:rPr>
          <w:lang w:val="ru-RU"/>
        </w:rPr>
        <w:t xml:space="preserve">, { </w:t>
      </w:r>
      <w:r>
        <w:t>useCallback</w:t>
      </w:r>
      <w:r w:rsidRPr="00842D74">
        <w:rPr>
          <w:lang w:val="ru-RU"/>
        </w:rPr>
        <w:t xml:space="preserve"> } </w:t>
      </w:r>
      <w:r>
        <w:t>from</w:t>
      </w:r>
      <w:r w:rsidRPr="00842D74">
        <w:rPr>
          <w:lang w:val="ru-RU"/>
        </w:rPr>
        <w:t xml:space="preserve"> '</w:t>
      </w:r>
      <w:r>
        <w:t>react</w:t>
      </w:r>
      <w:r w:rsidRPr="00842D74">
        <w:rPr>
          <w:lang w:val="ru-RU"/>
        </w:rPr>
        <w:t>';</w:t>
      </w:r>
    </w:p>
    <w:p w14:paraId="45F72797" w14:textId="77777777" w:rsidR="004001D8" w:rsidRDefault="004001D8" w:rsidP="004001D8">
      <w:pPr>
        <w:pStyle w:val="af1"/>
      </w:pPr>
      <w:r>
        <w:t>import PropTypes from 'prop-types';</w:t>
      </w:r>
    </w:p>
    <w:p w14:paraId="35B69955" w14:textId="77777777" w:rsidR="004001D8" w:rsidRDefault="004001D8" w:rsidP="004001D8">
      <w:pPr>
        <w:pStyle w:val="af1"/>
      </w:pPr>
      <w:r>
        <w:t>import cn from 'classnames';</w:t>
      </w:r>
    </w:p>
    <w:p w14:paraId="392524AD" w14:textId="77777777" w:rsidR="004001D8" w:rsidRDefault="004001D8" w:rsidP="004001D8">
      <w:pPr>
        <w:pStyle w:val="af1"/>
      </w:pPr>
      <w:r>
        <w:t>import moment from 'moment';</w:t>
      </w:r>
    </w:p>
    <w:p w14:paraId="60FCCFAC" w14:textId="77777777" w:rsidR="004001D8" w:rsidRDefault="004001D8" w:rsidP="004001D8">
      <w:pPr>
        <w:pStyle w:val="af1"/>
      </w:pPr>
      <w:r>
        <w:t>import Linkify from 'react-linkify';</w:t>
      </w:r>
    </w:p>
    <w:p w14:paraId="5DB7D69E" w14:textId="77777777" w:rsidR="004001D8" w:rsidRDefault="004001D8" w:rsidP="004001D8">
      <w:pPr>
        <w:pStyle w:val="af1"/>
      </w:pPr>
      <w:r>
        <w:t>import { observer } from 'mobx-react-lite';</w:t>
      </w:r>
    </w:p>
    <w:p w14:paraId="70B16322" w14:textId="77777777" w:rsidR="004001D8" w:rsidRDefault="004001D8" w:rsidP="004001D8">
      <w:pPr>
        <w:pStyle w:val="af1"/>
      </w:pPr>
    </w:p>
    <w:p w14:paraId="6034F33B" w14:textId="77777777" w:rsidR="004001D8" w:rsidRDefault="004001D8" w:rsidP="004001D8">
      <w:pPr>
        <w:pStyle w:val="af1"/>
      </w:pPr>
      <w:r>
        <w:t>import { getAvatar } from '@chat/helpers/getAvatar';</w:t>
      </w:r>
    </w:p>
    <w:p w14:paraId="6A63FD37" w14:textId="77777777" w:rsidR="004001D8" w:rsidRDefault="004001D8" w:rsidP="004001D8">
      <w:pPr>
        <w:pStyle w:val="af1"/>
      </w:pPr>
      <w:r>
        <w:t>import { getAbsoluteUrl } from '@chat/helpers/getAbsoluteUrl';</w:t>
      </w:r>
    </w:p>
    <w:p w14:paraId="18F61E92" w14:textId="77777777" w:rsidR="004001D8" w:rsidRDefault="004001D8" w:rsidP="004001D8">
      <w:pPr>
        <w:pStyle w:val="af1"/>
      </w:pPr>
      <w:r>
        <w:t>import { useStores } from '@chat/hooks/useStores';</w:t>
      </w:r>
    </w:p>
    <w:p w14:paraId="34FF769F" w14:textId="77777777" w:rsidR="004001D8" w:rsidRDefault="004001D8" w:rsidP="004001D8">
      <w:pPr>
        <w:pStyle w:val="af1"/>
      </w:pPr>
    </w:p>
    <w:p w14:paraId="4776725A" w14:textId="77777777" w:rsidR="004001D8" w:rsidRDefault="004001D8" w:rsidP="004001D8">
      <w:pPr>
        <w:pStyle w:val="af1"/>
      </w:pPr>
      <w:r>
        <w:t>import defaultAvatarUrl from '@chat/assets/default-avatar.svg';</w:t>
      </w:r>
    </w:p>
    <w:p w14:paraId="260DB034" w14:textId="77777777" w:rsidR="004001D8" w:rsidRDefault="004001D8" w:rsidP="004001D8">
      <w:pPr>
        <w:pStyle w:val="af1"/>
      </w:pPr>
      <w:r>
        <w:t>import { ReactComponent as MessageErrored } from '@chat/assets/message-error.svg';</w:t>
      </w:r>
    </w:p>
    <w:p w14:paraId="762D75A2" w14:textId="77777777" w:rsidR="004001D8" w:rsidRDefault="004001D8" w:rsidP="004001D8">
      <w:pPr>
        <w:pStyle w:val="af1"/>
      </w:pPr>
      <w:r>
        <w:t>import { ReactComponent as MessageLoading } from '@chat/assets/message-loading.svg';</w:t>
      </w:r>
    </w:p>
    <w:p w14:paraId="4906B147" w14:textId="77777777" w:rsidR="004001D8" w:rsidRDefault="004001D8" w:rsidP="004001D8">
      <w:pPr>
        <w:pStyle w:val="af1"/>
      </w:pPr>
      <w:r>
        <w:t>import { ReactComponent as FileIcon } from '@chat/assets/file-icon.svg';</w:t>
      </w:r>
    </w:p>
    <w:p w14:paraId="20CBBA26" w14:textId="77777777" w:rsidR="004001D8" w:rsidRDefault="004001D8" w:rsidP="004001D8">
      <w:pPr>
        <w:pStyle w:val="af1"/>
      </w:pPr>
    </w:p>
    <w:p w14:paraId="42B116FA" w14:textId="77777777" w:rsidR="004001D8" w:rsidRDefault="004001D8" w:rsidP="004001D8">
      <w:pPr>
        <w:pStyle w:val="af1"/>
      </w:pPr>
      <w:r>
        <w:t>import './Message.scss';</w:t>
      </w:r>
    </w:p>
    <w:p w14:paraId="1ECB4020" w14:textId="77777777" w:rsidR="004001D8" w:rsidRDefault="004001D8" w:rsidP="004001D8">
      <w:pPr>
        <w:pStyle w:val="af1"/>
      </w:pPr>
    </w:p>
    <w:p w14:paraId="7667D427" w14:textId="77777777" w:rsidR="004001D8" w:rsidRDefault="004001D8" w:rsidP="004001D8">
      <w:pPr>
        <w:pStyle w:val="af1"/>
      </w:pPr>
      <w:r>
        <w:t>const linkDecorator = (href, text, key) =&gt; (</w:t>
      </w:r>
    </w:p>
    <w:p w14:paraId="0842D5C8" w14:textId="77777777" w:rsidR="004001D8" w:rsidRDefault="004001D8" w:rsidP="004001D8">
      <w:pPr>
        <w:pStyle w:val="af1"/>
      </w:pPr>
      <w:r>
        <w:t xml:space="preserve">    &lt;a href={href} key={key} target="_blank" rel="noreferrer"&gt;</w:t>
      </w:r>
    </w:p>
    <w:p w14:paraId="071005A5" w14:textId="77777777" w:rsidR="004001D8" w:rsidRDefault="004001D8" w:rsidP="004001D8">
      <w:pPr>
        <w:pStyle w:val="af1"/>
      </w:pPr>
      <w:r>
        <w:t xml:space="preserve">        {text}</w:t>
      </w:r>
    </w:p>
    <w:p w14:paraId="0CB52FF6" w14:textId="77777777" w:rsidR="004001D8" w:rsidRDefault="004001D8" w:rsidP="004001D8">
      <w:pPr>
        <w:pStyle w:val="af1"/>
      </w:pPr>
      <w:r>
        <w:t xml:space="preserve">    &lt;/a&gt;</w:t>
      </w:r>
    </w:p>
    <w:p w14:paraId="1DFD9981" w14:textId="77777777" w:rsidR="004001D8" w:rsidRDefault="004001D8" w:rsidP="004001D8">
      <w:pPr>
        <w:pStyle w:val="af1"/>
      </w:pPr>
      <w:r>
        <w:t>);</w:t>
      </w:r>
    </w:p>
    <w:p w14:paraId="24F6B8FD" w14:textId="77777777" w:rsidR="004001D8" w:rsidRDefault="004001D8" w:rsidP="004001D8">
      <w:pPr>
        <w:pStyle w:val="af1"/>
      </w:pPr>
    </w:p>
    <w:p w14:paraId="2823948F" w14:textId="77777777" w:rsidR="004001D8" w:rsidRDefault="004001D8" w:rsidP="004001D8">
      <w:pPr>
        <w:pStyle w:val="af1"/>
      </w:pPr>
      <w:r>
        <w:t>function Message({ message, prevMessage }) {</w:t>
      </w:r>
    </w:p>
    <w:p w14:paraId="7806F2D6" w14:textId="77777777" w:rsidR="004001D8" w:rsidRDefault="004001D8" w:rsidP="004001D8">
      <w:pPr>
        <w:pStyle w:val="af1"/>
      </w:pPr>
      <w:r>
        <w:t xml:space="preserve">    const { Chat } = useStores();</w:t>
      </w:r>
    </w:p>
    <w:p w14:paraId="3D9EE11F" w14:textId="77777777" w:rsidR="004001D8" w:rsidRDefault="004001D8" w:rsidP="004001D8">
      <w:pPr>
        <w:pStyle w:val="af1"/>
      </w:pPr>
    </w:p>
    <w:p w14:paraId="132F32F6" w14:textId="77777777" w:rsidR="004001D8" w:rsidRDefault="004001D8" w:rsidP="004001D8">
      <w:pPr>
        <w:pStyle w:val="af1"/>
      </w:pPr>
      <w:r>
        <w:t xml:space="preserve">    const { error, token, file, isLoading, u: user = {}, attachments = [] } = message;</w:t>
      </w:r>
    </w:p>
    <w:p w14:paraId="14C2D2E6" w14:textId="77777777" w:rsidR="004001D8" w:rsidRDefault="004001D8" w:rsidP="004001D8">
      <w:pPr>
        <w:pStyle w:val="af1"/>
      </w:pPr>
    </w:p>
    <w:p w14:paraId="112178A1" w14:textId="77777777" w:rsidR="004001D8" w:rsidRDefault="004001D8" w:rsidP="004001D8">
      <w:pPr>
        <w:pStyle w:val="af1"/>
      </w:pPr>
      <w:r>
        <w:t xml:space="preserve">    const [attachment] = attachments;</w:t>
      </w:r>
    </w:p>
    <w:p w14:paraId="4C1D7F5F" w14:textId="77777777" w:rsidR="004001D8" w:rsidRDefault="004001D8" w:rsidP="004001D8">
      <w:pPr>
        <w:pStyle w:val="af1"/>
      </w:pPr>
      <w:r>
        <w:t xml:space="preserve">    const fileUrl = attachment?.title_link &amp;&amp; getAbsoluteUrl(attachment?.title_link);</w:t>
      </w:r>
    </w:p>
    <w:p w14:paraId="22AC32E9" w14:textId="77777777" w:rsidR="004001D8" w:rsidRDefault="004001D8" w:rsidP="004001D8">
      <w:pPr>
        <w:pStyle w:val="af1"/>
      </w:pPr>
    </w:p>
    <w:p w14:paraId="4329CE7D" w14:textId="77777777" w:rsidR="004001D8" w:rsidRDefault="004001D8" w:rsidP="004001D8">
      <w:pPr>
        <w:pStyle w:val="af1"/>
      </w:pPr>
      <w:r>
        <w:t xml:space="preserve">    const isMessageByVisitor = token &amp;&amp; Chat.visitor?.token === token;</w:t>
      </w:r>
    </w:p>
    <w:p w14:paraId="35E373F1" w14:textId="77777777" w:rsidR="004001D8" w:rsidRDefault="004001D8" w:rsidP="004001D8">
      <w:pPr>
        <w:pStyle w:val="af1"/>
      </w:pPr>
      <w:r>
        <w:t xml:space="preserve">    const displayError = isMessageByVisitor &amp;&amp; error;</w:t>
      </w:r>
    </w:p>
    <w:p w14:paraId="71E3B8EB" w14:textId="77777777" w:rsidR="004001D8" w:rsidRDefault="004001D8" w:rsidP="004001D8">
      <w:pPr>
        <w:pStyle w:val="af1"/>
      </w:pPr>
      <w:r>
        <w:t xml:space="preserve">    const displayUsername = !isMessageByVisitor &amp;&amp; user.username;</w:t>
      </w:r>
    </w:p>
    <w:p w14:paraId="4839FD71" w14:textId="77777777" w:rsidR="004001D8" w:rsidRDefault="004001D8" w:rsidP="004001D8">
      <w:pPr>
        <w:pStyle w:val="af1"/>
      </w:pPr>
    </w:p>
    <w:p w14:paraId="73BCAB71" w14:textId="77777777" w:rsidR="004001D8" w:rsidRDefault="004001D8" w:rsidP="004001D8">
      <w:pPr>
        <w:pStyle w:val="af1"/>
      </w:pPr>
      <w:r>
        <w:t xml:space="preserve">    const messageDate = new Date(message.ts ?? Date.now());</w:t>
      </w:r>
    </w:p>
    <w:p w14:paraId="280A14A0" w14:textId="77777777" w:rsidR="004001D8" w:rsidRDefault="004001D8" w:rsidP="004001D8">
      <w:pPr>
        <w:pStyle w:val="af1"/>
      </w:pPr>
      <w:r>
        <w:t xml:space="preserve">    const prevMessageDate = new Date(prevMessage?.ts ?? Date.now());</w:t>
      </w:r>
    </w:p>
    <w:p w14:paraId="25C5FA4B" w14:textId="77777777" w:rsidR="004001D8" w:rsidRDefault="004001D8" w:rsidP="004001D8">
      <w:pPr>
        <w:pStyle w:val="af1"/>
      </w:pPr>
      <w:r>
        <w:t xml:space="preserve">    const displayDateAndTime = !prevMessage || messageDate.getDate() !== prevMessageDate.getDate();</w:t>
      </w:r>
    </w:p>
    <w:p w14:paraId="371FE39E" w14:textId="77777777" w:rsidR="004001D8" w:rsidRDefault="004001D8" w:rsidP="004001D8">
      <w:pPr>
        <w:pStyle w:val="af1"/>
      </w:pPr>
    </w:p>
    <w:p w14:paraId="5D6BEC1A" w14:textId="77777777" w:rsidR="004001D8" w:rsidRDefault="004001D8" w:rsidP="004001D8">
      <w:pPr>
        <w:pStyle w:val="af1"/>
      </w:pPr>
      <w:r>
        <w:t xml:space="preserve">    const onClickOnFile = useCallback(</w:t>
      </w:r>
    </w:p>
    <w:p w14:paraId="104D9B22" w14:textId="77777777" w:rsidR="004001D8" w:rsidRDefault="004001D8" w:rsidP="004001D8">
      <w:pPr>
        <w:pStyle w:val="af1"/>
      </w:pPr>
      <w:r>
        <w:t xml:space="preserve">        (event) =&gt; {</w:t>
      </w:r>
    </w:p>
    <w:p w14:paraId="0C451A3B" w14:textId="77777777" w:rsidR="004001D8" w:rsidRDefault="004001D8" w:rsidP="004001D8">
      <w:pPr>
        <w:pStyle w:val="af1"/>
      </w:pPr>
      <w:r>
        <w:t xml:space="preserve">            if (!fileUrl) {</w:t>
      </w:r>
    </w:p>
    <w:p w14:paraId="520C09B9" w14:textId="77777777" w:rsidR="004001D8" w:rsidRDefault="004001D8" w:rsidP="004001D8">
      <w:pPr>
        <w:pStyle w:val="af1"/>
      </w:pPr>
      <w:r>
        <w:t xml:space="preserve">                event.preventDefault();</w:t>
      </w:r>
    </w:p>
    <w:p w14:paraId="32DDD234" w14:textId="77777777" w:rsidR="004001D8" w:rsidRDefault="004001D8" w:rsidP="004001D8">
      <w:pPr>
        <w:pStyle w:val="af1"/>
      </w:pPr>
      <w:r>
        <w:t xml:space="preserve">            }</w:t>
      </w:r>
    </w:p>
    <w:p w14:paraId="02D5E01F" w14:textId="77777777" w:rsidR="004001D8" w:rsidRDefault="004001D8" w:rsidP="004001D8">
      <w:pPr>
        <w:pStyle w:val="af1"/>
      </w:pPr>
      <w:r>
        <w:t xml:space="preserve">        },</w:t>
      </w:r>
    </w:p>
    <w:p w14:paraId="6203C6D2" w14:textId="77777777" w:rsidR="004001D8" w:rsidRDefault="004001D8" w:rsidP="004001D8">
      <w:pPr>
        <w:pStyle w:val="af1"/>
      </w:pPr>
      <w:r>
        <w:t xml:space="preserve">        [fileUrl]</w:t>
      </w:r>
    </w:p>
    <w:p w14:paraId="45EF6405" w14:textId="77777777" w:rsidR="004001D8" w:rsidRDefault="004001D8" w:rsidP="004001D8">
      <w:pPr>
        <w:pStyle w:val="af1"/>
      </w:pPr>
      <w:r>
        <w:t xml:space="preserve">    );</w:t>
      </w:r>
    </w:p>
    <w:p w14:paraId="0BDCFCB8" w14:textId="77777777" w:rsidR="004001D8" w:rsidRDefault="004001D8" w:rsidP="004001D8">
      <w:pPr>
        <w:pStyle w:val="af1"/>
      </w:pPr>
    </w:p>
    <w:p w14:paraId="37D7DDB6" w14:textId="77777777" w:rsidR="004001D8" w:rsidRDefault="004001D8" w:rsidP="004001D8">
      <w:pPr>
        <w:pStyle w:val="af1"/>
      </w:pPr>
      <w:r>
        <w:t xml:space="preserve">    return (</w:t>
      </w:r>
    </w:p>
    <w:p w14:paraId="6F6151CD" w14:textId="77777777" w:rsidR="004001D8" w:rsidRDefault="004001D8" w:rsidP="004001D8">
      <w:pPr>
        <w:pStyle w:val="af1"/>
      </w:pPr>
      <w:r>
        <w:t xml:space="preserve">        &lt;div className="message-list__item"&gt;</w:t>
      </w:r>
    </w:p>
    <w:p w14:paraId="038C18A4" w14:textId="77777777" w:rsidR="004001D8" w:rsidRDefault="004001D8" w:rsidP="004001D8">
      <w:pPr>
        <w:pStyle w:val="af1"/>
      </w:pPr>
      <w:r>
        <w:t xml:space="preserve">            {displayDateAndTime &amp;&amp; &lt;p className="message-time"&gt;{moment(messageDate).format('D MMM, h:mm a')}&lt;/p&gt;}</w:t>
      </w:r>
    </w:p>
    <w:p w14:paraId="309A0619" w14:textId="77777777" w:rsidR="004001D8" w:rsidRDefault="004001D8" w:rsidP="004001D8">
      <w:pPr>
        <w:pStyle w:val="af1"/>
      </w:pPr>
    </w:p>
    <w:p w14:paraId="1FE8C19A" w14:textId="77777777" w:rsidR="004001D8" w:rsidRDefault="004001D8" w:rsidP="004001D8">
      <w:pPr>
        <w:pStyle w:val="af1"/>
      </w:pPr>
      <w:r>
        <w:t xml:space="preserve">            &lt;div className={cn('message', { message_self: isMessageByVisitor })}&gt;</w:t>
      </w:r>
    </w:p>
    <w:p w14:paraId="3F580697" w14:textId="77777777" w:rsidR="004001D8" w:rsidRDefault="004001D8" w:rsidP="004001D8">
      <w:pPr>
        <w:pStyle w:val="af1"/>
      </w:pPr>
      <w:r>
        <w:t xml:space="preserve">                &lt;div className="message__body"&gt;</w:t>
      </w:r>
    </w:p>
    <w:p w14:paraId="2F0199EF" w14:textId="77777777" w:rsidR="004001D8" w:rsidRDefault="004001D8" w:rsidP="004001D8">
      <w:pPr>
        <w:pStyle w:val="af1"/>
      </w:pPr>
      <w:r>
        <w:t xml:space="preserve">                    {!isMessageByVisitor &amp;&amp; (</w:t>
      </w:r>
    </w:p>
    <w:p w14:paraId="6B7B3FD0" w14:textId="77777777" w:rsidR="004001D8" w:rsidRDefault="004001D8" w:rsidP="004001D8">
      <w:pPr>
        <w:pStyle w:val="af1"/>
      </w:pPr>
      <w:r>
        <w:t xml:space="preserve">                        &lt;div className="message__avatar"&gt;</w:t>
      </w:r>
    </w:p>
    <w:p w14:paraId="724BEE2B" w14:textId="77777777" w:rsidR="004001D8" w:rsidRDefault="004001D8" w:rsidP="004001D8">
      <w:pPr>
        <w:pStyle w:val="af1"/>
      </w:pPr>
      <w:r>
        <w:t xml:space="preserve">                            &lt;img src={user?.username ? getAvatar(user.username) : defaultAvatarUrl} alt="user avatar" /&gt;</w:t>
      </w:r>
    </w:p>
    <w:p w14:paraId="65FCDF21" w14:textId="77777777" w:rsidR="004001D8" w:rsidRDefault="004001D8" w:rsidP="004001D8">
      <w:pPr>
        <w:pStyle w:val="af1"/>
      </w:pPr>
      <w:r>
        <w:t xml:space="preserve">                        &lt;/div&gt;</w:t>
      </w:r>
    </w:p>
    <w:p w14:paraId="3108EA67" w14:textId="77777777" w:rsidR="004001D8" w:rsidRDefault="004001D8" w:rsidP="004001D8">
      <w:pPr>
        <w:pStyle w:val="af1"/>
      </w:pPr>
      <w:r>
        <w:t xml:space="preserve">                    )}</w:t>
      </w:r>
    </w:p>
    <w:p w14:paraId="3E153D19" w14:textId="77777777" w:rsidR="004001D8" w:rsidRDefault="004001D8" w:rsidP="004001D8">
      <w:pPr>
        <w:pStyle w:val="af1"/>
      </w:pPr>
    </w:p>
    <w:p w14:paraId="4FD5AD17" w14:textId="77777777" w:rsidR="004001D8" w:rsidRDefault="004001D8" w:rsidP="004001D8">
      <w:pPr>
        <w:pStyle w:val="af1"/>
      </w:pPr>
      <w:r>
        <w:t xml:space="preserve">                    {displayError &amp;&amp; &lt;MessageErrored className="message_errored" /&gt;}</w:t>
      </w:r>
    </w:p>
    <w:p w14:paraId="535E305C" w14:textId="77777777" w:rsidR="004001D8" w:rsidRDefault="004001D8" w:rsidP="004001D8">
      <w:pPr>
        <w:pStyle w:val="af1"/>
      </w:pPr>
    </w:p>
    <w:p w14:paraId="5F720D91" w14:textId="77777777" w:rsidR="004001D8" w:rsidRDefault="004001D8" w:rsidP="004001D8">
      <w:pPr>
        <w:pStyle w:val="af1"/>
      </w:pPr>
      <w:r>
        <w:t xml:space="preserve">                    {!displayError &amp;&amp; isLoading &amp;&amp; &lt;MessageLoading className="message_loading" /&gt;}</w:t>
      </w:r>
    </w:p>
    <w:p w14:paraId="357F4CD7" w14:textId="77777777" w:rsidR="004001D8" w:rsidRDefault="004001D8" w:rsidP="004001D8">
      <w:pPr>
        <w:pStyle w:val="af1"/>
      </w:pPr>
    </w:p>
    <w:p w14:paraId="6FB3B3C9" w14:textId="77777777" w:rsidR="004001D8" w:rsidRDefault="004001D8" w:rsidP="004001D8">
      <w:pPr>
        <w:pStyle w:val="af1"/>
      </w:pPr>
      <w:r>
        <w:t xml:space="preserve">                    &lt;div className="message__text"&gt;</w:t>
      </w:r>
    </w:p>
    <w:p w14:paraId="5C05247F" w14:textId="77777777" w:rsidR="004001D8" w:rsidRDefault="004001D8" w:rsidP="004001D8">
      <w:pPr>
        <w:pStyle w:val="af1"/>
      </w:pPr>
      <w:r>
        <w:t xml:space="preserve">                        {displayUsername &amp;&amp; &lt;p className="message__username"&gt;{user.username}&lt;/p&gt;}</w:t>
      </w:r>
    </w:p>
    <w:p w14:paraId="4C560D5A" w14:textId="77777777" w:rsidR="004001D8" w:rsidRDefault="004001D8" w:rsidP="004001D8">
      <w:pPr>
        <w:pStyle w:val="af1"/>
      </w:pPr>
    </w:p>
    <w:p w14:paraId="1C4B2125" w14:textId="77777777" w:rsidR="004001D8" w:rsidRDefault="004001D8" w:rsidP="004001D8">
      <w:pPr>
        <w:pStyle w:val="af1"/>
      </w:pPr>
      <w:r>
        <w:t xml:space="preserve">                        {file &amp;&amp; (</w:t>
      </w:r>
    </w:p>
    <w:p w14:paraId="09434E0E" w14:textId="77777777" w:rsidR="004001D8" w:rsidRDefault="004001D8" w:rsidP="004001D8">
      <w:pPr>
        <w:pStyle w:val="af1"/>
      </w:pPr>
      <w:r>
        <w:t xml:space="preserve">                            &lt;p className={cn('message__file', { 'message__file_not-loaded': !fileUrl })}&gt;</w:t>
      </w:r>
    </w:p>
    <w:p w14:paraId="761618BE" w14:textId="77777777" w:rsidR="004001D8" w:rsidRDefault="004001D8" w:rsidP="004001D8">
      <w:pPr>
        <w:pStyle w:val="af1"/>
      </w:pPr>
      <w:r>
        <w:t xml:space="preserve">                                &lt;FileIcon /&gt;</w:t>
      </w:r>
    </w:p>
    <w:p w14:paraId="48C030ED" w14:textId="77777777" w:rsidR="004001D8" w:rsidRDefault="004001D8" w:rsidP="004001D8">
      <w:pPr>
        <w:pStyle w:val="af1"/>
      </w:pPr>
      <w:r>
        <w:t xml:space="preserve">                                &lt;&gt; &lt;/&gt;</w:t>
      </w:r>
    </w:p>
    <w:p w14:paraId="1021D056" w14:textId="77777777" w:rsidR="004001D8" w:rsidRDefault="004001D8" w:rsidP="004001D8">
      <w:pPr>
        <w:pStyle w:val="af1"/>
      </w:pPr>
      <w:r>
        <w:lastRenderedPageBreak/>
        <w:t xml:space="preserve">                                &lt;a href={fileUrl ?? '#'} onClick={onClickOnFile} target="_blank" rel="noreferrer"&gt;</w:t>
      </w:r>
    </w:p>
    <w:p w14:paraId="7C423DB8" w14:textId="77777777" w:rsidR="004001D8" w:rsidRDefault="004001D8" w:rsidP="004001D8">
      <w:pPr>
        <w:pStyle w:val="af1"/>
      </w:pPr>
      <w:r>
        <w:t xml:space="preserve">                                    {file.name}</w:t>
      </w:r>
    </w:p>
    <w:p w14:paraId="1446AAD1" w14:textId="77777777" w:rsidR="004001D8" w:rsidRDefault="004001D8" w:rsidP="004001D8">
      <w:pPr>
        <w:pStyle w:val="af1"/>
      </w:pPr>
      <w:r>
        <w:t xml:space="preserve">                                &lt;/a&gt;</w:t>
      </w:r>
    </w:p>
    <w:p w14:paraId="7613C7D9" w14:textId="77777777" w:rsidR="004001D8" w:rsidRDefault="004001D8" w:rsidP="004001D8">
      <w:pPr>
        <w:pStyle w:val="af1"/>
      </w:pPr>
      <w:r>
        <w:t xml:space="preserve">                            &lt;/p&gt;</w:t>
      </w:r>
    </w:p>
    <w:p w14:paraId="6FE6CB50" w14:textId="77777777" w:rsidR="004001D8" w:rsidRDefault="004001D8" w:rsidP="004001D8">
      <w:pPr>
        <w:pStyle w:val="af1"/>
      </w:pPr>
      <w:r>
        <w:t xml:space="preserve">                        )}</w:t>
      </w:r>
    </w:p>
    <w:p w14:paraId="0412A318" w14:textId="77777777" w:rsidR="004001D8" w:rsidRDefault="004001D8" w:rsidP="004001D8">
      <w:pPr>
        <w:pStyle w:val="af1"/>
      </w:pPr>
    </w:p>
    <w:p w14:paraId="5A0779E7" w14:textId="77777777" w:rsidR="004001D8" w:rsidRDefault="004001D8" w:rsidP="004001D8">
      <w:pPr>
        <w:pStyle w:val="af1"/>
      </w:pPr>
      <w:r>
        <w:t xml:space="preserve">                        &lt;Linkify componentDecorator={linkDecorator}&gt;{message.msg}&lt;/Linkify&gt;</w:t>
      </w:r>
    </w:p>
    <w:p w14:paraId="6BDC76DF" w14:textId="77777777" w:rsidR="004001D8" w:rsidRDefault="004001D8" w:rsidP="004001D8">
      <w:pPr>
        <w:pStyle w:val="af1"/>
      </w:pPr>
      <w:r>
        <w:t xml:space="preserve">                    &lt;/div&gt;</w:t>
      </w:r>
    </w:p>
    <w:p w14:paraId="03C92EB2" w14:textId="77777777" w:rsidR="004001D8" w:rsidRDefault="004001D8" w:rsidP="004001D8">
      <w:pPr>
        <w:pStyle w:val="af1"/>
      </w:pPr>
      <w:r>
        <w:t xml:space="preserve">                &lt;/div&gt;</w:t>
      </w:r>
    </w:p>
    <w:p w14:paraId="58110282" w14:textId="77777777" w:rsidR="004001D8" w:rsidRDefault="004001D8" w:rsidP="004001D8">
      <w:pPr>
        <w:pStyle w:val="af1"/>
      </w:pPr>
      <w:r>
        <w:t xml:space="preserve">                &lt;div className="message__footer"&gt;{displayError &amp;&amp; &lt;div className="message__error"&gt;{error.title}&lt;/div&gt;}&lt;/div&gt;</w:t>
      </w:r>
    </w:p>
    <w:p w14:paraId="1F9A16A3" w14:textId="77777777" w:rsidR="004001D8" w:rsidRDefault="004001D8" w:rsidP="004001D8">
      <w:pPr>
        <w:pStyle w:val="af1"/>
      </w:pPr>
      <w:r>
        <w:t xml:space="preserve">            &lt;/div&gt;</w:t>
      </w:r>
    </w:p>
    <w:p w14:paraId="756323C8" w14:textId="77777777" w:rsidR="004001D8" w:rsidRDefault="004001D8" w:rsidP="004001D8">
      <w:pPr>
        <w:pStyle w:val="af1"/>
      </w:pPr>
      <w:r>
        <w:t xml:space="preserve">        &lt;/div&gt;</w:t>
      </w:r>
    </w:p>
    <w:p w14:paraId="7760B52D" w14:textId="77777777" w:rsidR="004001D8" w:rsidRDefault="004001D8" w:rsidP="004001D8">
      <w:pPr>
        <w:pStyle w:val="af1"/>
      </w:pPr>
      <w:r>
        <w:t xml:space="preserve">    );</w:t>
      </w:r>
    </w:p>
    <w:p w14:paraId="5413738F" w14:textId="77777777" w:rsidR="004001D8" w:rsidRDefault="004001D8" w:rsidP="004001D8">
      <w:pPr>
        <w:pStyle w:val="af1"/>
      </w:pPr>
      <w:r>
        <w:t>}</w:t>
      </w:r>
    </w:p>
    <w:p w14:paraId="09452AAA" w14:textId="77777777" w:rsidR="004001D8" w:rsidRDefault="004001D8" w:rsidP="004001D8">
      <w:pPr>
        <w:pStyle w:val="af1"/>
      </w:pPr>
    </w:p>
    <w:p w14:paraId="3D827CF2" w14:textId="77777777" w:rsidR="004001D8" w:rsidRDefault="004001D8" w:rsidP="004001D8">
      <w:pPr>
        <w:pStyle w:val="af1"/>
      </w:pPr>
      <w:r>
        <w:t>Message.defaultProps = {</w:t>
      </w:r>
    </w:p>
    <w:p w14:paraId="52002ACD" w14:textId="77777777" w:rsidR="004001D8" w:rsidRDefault="004001D8" w:rsidP="004001D8">
      <w:pPr>
        <w:pStyle w:val="af1"/>
      </w:pPr>
      <w:r>
        <w:t xml:space="preserve">    prevMessage: undefined,</w:t>
      </w:r>
    </w:p>
    <w:p w14:paraId="6B76E0F9" w14:textId="77777777" w:rsidR="004001D8" w:rsidRDefault="004001D8" w:rsidP="004001D8">
      <w:pPr>
        <w:pStyle w:val="af1"/>
      </w:pPr>
      <w:r>
        <w:t>};</w:t>
      </w:r>
    </w:p>
    <w:p w14:paraId="4AA19CE1" w14:textId="77777777" w:rsidR="004001D8" w:rsidRDefault="004001D8" w:rsidP="004001D8">
      <w:pPr>
        <w:pStyle w:val="af1"/>
      </w:pPr>
    </w:p>
    <w:p w14:paraId="350C3749" w14:textId="77777777" w:rsidR="004001D8" w:rsidRDefault="004001D8" w:rsidP="004001D8">
      <w:pPr>
        <w:pStyle w:val="af1"/>
      </w:pPr>
      <w:r>
        <w:t>const MessageType = PropTypes.shape({</w:t>
      </w:r>
    </w:p>
    <w:p w14:paraId="30B1B34D" w14:textId="77777777" w:rsidR="004001D8" w:rsidRDefault="004001D8" w:rsidP="004001D8">
      <w:pPr>
        <w:pStyle w:val="af1"/>
      </w:pPr>
      <w:r>
        <w:t xml:space="preserve">    _id: PropTypes.string.isRequired,</w:t>
      </w:r>
    </w:p>
    <w:p w14:paraId="2C386B43" w14:textId="77777777" w:rsidR="004001D8" w:rsidRDefault="004001D8" w:rsidP="004001D8">
      <w:pPr>
        <w:pStyle w:val="af1"/>
      </w:pPr>
      <w:r>
        <w:t xml:space="preserve">    msg: PropTypes.string.isRequired,</w:t>
      </w:r>
    </w:p>
    <w:p w14:paraId="0B77BE76" w14:textId="77777777" w:rsidR="004001D8" w:rsidRDefault="004001D8" w:rsidP="004001D8">
      <w:pPr>
        <w:pStyle w:val="af1"/>
      </w:pPr>
      <w:r>
        <w:t xml:space="preserve">    ts: PropTypes.oneOfType([PropTypes.string, PropTypes.number]),</w:t>
      </w:r>
    </w:p>
    <w:p w14:paraId="0BD27589" w14:textId="77777777" w:rsidR="004001D8" w:rsidRDefault="004001D8" w:rsidP="004001D8">
      <w:pPr>
        <w:pStyle w:val="af1"/>
      </w:pPr>
      <w:r>
        <w:t xml:space="preserve">    token: PropTypes.string,</w:t>
      </w:r>
    </w:p>
    <w:p w14:paraId="23F3B2E2" w14:textId="77777777" w:rsidR="004001D8" w:rsidRDefault="004001D8" w:rsidP="004001D8">
      <w:pPr>
        <w:pStyle w:val="af1"/>
      </w:pPr>
      <w:r>
        <w:t xml:space="preserve">    isLoading: PropTypes.bool,</w:t>
      </w:r>
    </w:p>
    <w:p w14:paraId="57223EB9" w14:textId="77777777" w:rsidR="004001D8" w:rsidRDefault="004001D8" w:rsidP="004001D8">
      <w:pPr>
        <w:pStyle w:val="af1"/>
      </w:pPr>
      <w:r>
        <w:t xml:space="preserve">    u: PropTypes.shape({</w:t>
      </w:r>
    </w:p>
    <w:p w14:paraId="57CD2901" w14:textId="77777777" w:rsidR="004001D8" w:rsidRDefault="004001D8" w:rsidP="004001D8">
      <w:pPr>
        <w:pStyle w:val="af1"/>
      </w:pPr>
      <w:r>
        <w:t xml:space="preserve">        username: PropTypes.string,</w:t>
      </w:r>
    </w:p>
    <w:p w14:paraId="74AAF77B" w14:textId="77777777" w:rsidR="004001D8" w:rsidRDefault="004001D8" w:rsidP="004001D8">
      <w:pPr>
        <w:pStyle w:val="af1"/>
      </w:pPr>
      <w:r>
        <w:t xml:space="preserve">    }),</w:t>
      </w:r>
    </w:p>
    <w:p w14:paraId="5DE52E01" w14:textId="77777777" w:rsidR="004001D8" w:rsidRDefault="004001D8" w:rsidP="004001D8">
      <w:pPr>
        <w:pStyle w:val="af1"/>
      </w:pPr>
      <w:r>
        <w:t xml:space="preserve">    error: PropTypes.shape({</w:t>
      </w:r>
    </w:p>
    <w:p w14:paraId="3C22D42D" w14:textId="77777777" w:rsidR="004001D8" w:rsidRDefault="004001D8" w:rsidP="004001D8">
      <w:pPr>
        <w:pStyle w:val="af1"/>
      </w:pPr>
      <w:r>
        <w:t xml:space="preserve">        title: PropTypes.string.isRequired,</w:t>
      </w:r>
    </w:p>
    <w:p w14:paraId="1F3286D6" w14:textId="77777777" w:rsidR="004001D8" w:rsidRDefault="004001D8" w:rsidP="004001D8">
      <w:pPr>
        <w:pStyle w:val="af1"/>
      </w:pPr>
      <w:r>
        <w:t xml:space="preserve">        text: PropTypes.string,</w:t>
      </w:r>
    </w:p>
    <w:p w14:paraId="706B73F7" w14:textId="77777777" w:rsidR="004001D8" w:rsidRDefault="004001D8" w:rsidP="004001D8">
      <w:pPr>
        <w:pStyle w:val="af1"/>
      </w:pPr>
      <w:r>
        <w:t xml:space="preserve">    }),</w:t>
      </w:r>
    </w:p>
    <w:p w14:paraId="654CBBB8" w14:textId="77777777" w:rsidR="004001D8" w:rsidRDefault="004001D8" w:rsidP="004001D8">
      <w:pPr>
        <w:pStyle w:val="af1"/>
      </w:pPr>
      <w:r>
        <w:t xml:space="preserve">    file: PropTypes.shape({</w:t>
      </w:r>
    </w:p>
    <w:p w14:paraId="4BCA7EC0" w14:textId="77777777" w:rsidR="004001D8" w:rsidRDefault="004001D8" w:rsidP="004001D8">
      <w:pPr>
        <w:pStyle w:val="af1"/>
      </w:pPr>
      <w:r>
        <w:t xml:space="preserve">        name: PropTypes.string.isRequired,</w:t>
      </w:r>
    </w:p>
    <w:p w14:paraId="326D5DB9" w14:textId="77777777" w:rsidR="004001D8" w:rsidRDefault="004001D8" w:rsidP="004001D8">
      <w:pPr>
        <w:pStyle w:val="af1"/>
      </w:pPr>
      <w:r>
        <w:t xml:space="preserve">    }),</w:t>
      </w:r>
    </w:p>
    <w:p w14:paraId="28B1511C" w14:textId="77777777" w:rsidR="004001D8" w:rsidRDefault="004001D8" w:rsidP="004001D8">
      <w:pPr>
        <w:pStyle w:val="af1"/>
      </w:pPr>
      <w:r>
        <w:t xml:space="preserve">    attachments: PropTypes.arrayOf(</w:t>
      </w:r>
    </w:p>
    <w:p w14:paraId="35815CEA" w14:textId="77777777" w:rsidR="004001D8" w:rsidRDefault="004001D8" w:rsidP="004001D8">
      <w:pPr>
        <w:pStyle w:val="af1"/>
      </w:pPr>
      <w:r>
        <w:t xml:space="preserve">        PropTypes.shape({</w:t>
      </w:r>
    </w:p>
    <w:p w14:paraId="3ED64A42" w14:textId="77777777" w:rsidR="004001D8" w:rsidRDefault="004001D8" w:rsidP="004001D8">
      <w:pPr>
        <w:pStyle w:val="af1"/>
      </w:pPr>
      <w:r>
        <w:t xml:space="preserve">            title_link: PropTypes.string.isRequired,</w:t>
      </w:r>
    </w:p>
    <w:p w14:paraId="3DEBAA3B" w14:textId="77777777" w:rsidR="004001D8" w:rsidRDefault="004001D8" w:rsidP="004001D8">
      <w:pPr>
        <w:pStyle w:val="af1"/>
      </w:pPr>
      <w:r>
        <w:t xml:space="preserve">        })</w:t>
      </w:r>
    </w:p>
    <w:p w14:paraId="14EE74A0" w14:textId="77777777" w:rsidR="004001D8" w:rsidRDefault="004001D8" w:rsidP="004001D8">
      <w:pPr>
        <w:pStyle w:val="af1"/>
      </w:pPr>
      <w:r>
        <w:t xml:space="preserve">    ),</w:t>
      </w:r>
    </w:p>
    <w:p w14:paraId="1AFCD3C7" w14:textId="77777777" w:rsidR="004001D8" w:rsidRDefault="004001D8" w:rsidP="004001D8">
      <w:pPr>
        <w:pStyle w:val="af1"/>
      </w:pPr>
      <w:r>
        <w:t>});</w:t>
      </w:r>
    </w:p>
    <w:p w14:paraId="70552EDD" w14:textId="77777777" w:rsidR="004001D8" w:rsidRDefault="004001D8" w:rsidP="004001D8">
      <w:pPr>
        <w:pStyle w:val="af1"/>
      </w:pPr>
    </w:p>
    <w:p w14:paraId="0EF3CF9F" w14:textId="77777777" w:rsidR="004001D8" w:rsidRDefault="004001D8" w:rsidP="004001D8">
      <w:pPr>
        <w:pStyle w:val="af1"/>
      </w:pPr>
      <w:r>
        <w:t>Message.propTypes = {</w:t>
      </w:r>
    </w:p>
    <w:p w14:paraId="3A70B9A4" w14:textId="77777777" w:rsidR="004001D8" w:rsidRDefault="004001D8" w:rsidP="004001D8">
      <w:pPr>
        <w:pStyle w:val="af1"/>
      </w:pPr>
      <w:r>
        <w:t xml:space="preserve">    message: MessageType.isRequired,</w:t>
      </w:r>
    </w:p>
    <w:p w14:paraId="118E88DF" w14:textId="77777777" w:rsidR="004001D8" w:rsidRDefault="004001D8" w:rsidP="004001D8">
      <w:pPr>
        <w:pStyle w:val="af1"/>
      </w:pPr>
      <w:r>
        <w:t xml:space="preserve">    prevMessage: PropTypes.shape({</w:t>
      </w:r>
    </w:p>
    <w:p w14:paraId="242580A5" w14:textId="77777777" w:rsidR="004001D8" w:rsidRDefault="004001D8" w:rsidP="004001D8">
      <w:pPr>
        <w:pStyle w:val="af1"/>
      </w:pPr>
      <w:r>
        <w:t xml:space="preserve">        ts: PropTypes.oneOfType([PropTypes.string, PropTypes.number]),</w:t>
      </w:r>
    </w:p>
    <w:p w14:paraId="4DC5052B" w14:textId="77777777" w:rsidR="004001D8" w:rsidRPr="00842D74" w:rsidRDefault="004001D8" w:rsidP="004001D8">
      <w:pPr>
        <w:pStyle w:val="af1"/>
        <w:rPr>
          <w:lang w:val="ru-RU"/>
        </w:rPr>
      </w:pPr>
      <w:r>
        <w:t xml:space="preserve">    </w:t>
      </w:r>
      <w:r w:rsidRPr="00842D74">
        <w:rPr>
          <w:lang w:val="ru-RU"/>
        </w:rPr>
        <w:t>}),</w:t>
      </w:r>
    </w:p>
    <w:p w14:paraId="1A642A8D" w14:textId="77777777" w:rsidR="004001D8" w:rsidRPr="00842D74" w:rsidRDefault="004001D8" w:rsidP="004001D8">
      <w:pPr>
        <w:pStyle w:val="af1"/>
        <w:rPr>
          <w:lang w:val="ru-RU"/>
        </w:rPr>
      </w:pPr>
      <w:r w:rsidRPr="00842D74">
        <w:rPr>
          <w:lang w:val="ru-RU"/>
        </w:rPr>
        <w:lastRenderedPageBreak/>
        <w:t>};</w:t>
      </w:r>
    </w:p>
    <w:p w14:paraId="0FC1143B" w14:textId="77777777" w:rsidR="004001D8" w:rsidRPr="00842D74" w:rsidRDefault="004001D8" w:rsidP="004001D8">
      <w:pPr>
        <w:pStyle w:val="af1"/>
        <w:rPr>
          <w:lang w:val="ru-RU"/>
        </w:rPr>
      </w:pPr>
    </w:p>
    <w:p w14:paraId="6CBE4BF5" w14:textId="79AAE006" w:rsidR="00421F27" w:rsidRPr="00842D74" w:rsidRDefault="004001D8" w:rsidP="004001D8">
      <w:pPr>
        <w:pStyle w:val="af1"/>
        <w:rPr>
          <w:lang w:val="ru-RU"/>
        </w:rPr>
      </w:pPr>
      <w:r>
        <w:t>export</w:t>
      </w:r>
      <w:r w:rsidRPr="00842D74">
        <w:rPr>
          <w:lang w:val="ru-RU"/>
        </w:rPr>
        <w:t xml:space="preserve"> </w:t>
      </w:r>
      <w:r>
        <w:t>default</w:t>
      </w:r>
      <w:r w:rsidRPr="00842D74">
        <w:rPr>
          <w:lang w:val="ru-RU"/>
        </w:rPr>
        <w:t xml:space="preserve"> </w:t>
      </w:r>
      <w:r>
        <w:t>observer</w:t>
      </w:r>
      <w:r w:rsidRPr="00842D74">
        <w:rPr>
          <w:lang w:val="ru-RU"/>
        </w:rPr>
        <w:t>(</w:t>
      </w:r>
      <w:r>
        <w:t>Message</w:t>
      </w:r>
      <w:r w:rsidRPr="00842D74">
        <w:rPr>
          <w:lang w:val="ru-RU"/>
        </w:rPr>
        <w:t>);</w:t>
      </w:r>
    </w:p>
    <w:p w14:paraId="2B612E68" w14:textId="4A3E18BB" w:rsidR="004001D8" w:rsidRPr="00842D74" w:rsidRDefault="004001D8" w:rsidP="004001D8">
      <w:pPr>
        <w:pStyle w:val="af1"/>
        <w:rPr>
          <w:lang w:val="ru-RU"/>
        </w:rPr>
      </w:pPr>
    </w:p>
    <w:p w14:paraId="4B47ACAD" w14:textId="08466DA6" w:rsidR="004001D8" w:rsidRDefault="00D527EA" w:rsidP="004001D8">
      <w:r>
        <w:t xml:space="preserve">Реализованный </w:t>
      </w:r>
      <w:r w:rsidR="00E4717F">
        <w:rPr>
          <w:lang w:val="en-US"/>
        </w:rPr>
        <w:t>React</w:t>
      </w:r>
      <w:r w:rsidR="00E4717F" w:rsidRPr="00E4717F">
        <w:t>-</w:t>
      </w:r>
      <w:r>
        <w:t>компонент содержит логику для отображения текстовых и файловых сообщений как от агента, так и от пользователя. Компонент разбирает объект сообщения и на основе его данных отображает различные состояния сообщения, такие как загрузка или ошибка отправки. Помимо этого, компонент получает объект предыдущего сообщения и если день его отправки не совпадает с днем отправки текущего сообщения, то над текущим сообщением выводится дата и время</w:t>
      </w:r>
      <w:r w:rsidR="00CE0093">
        <w:t xml:space="preserve"> его отправки</w:t>
      </w:r>
      <w:r>
        <w:t xml:space="preserve">, как это </w:t>
      </w:r>
      <w:r w:rsidR="0003165B">
        <w:t>отображено</w:t>
      </w:r>
      <w:r>
        <w:t xml:space="preserve"> в предоставленном дизайне.</w:t>
      </w:r>
    </w:p>
    <w:p w14:paraId="12A3AA93" w14:textId="500675E9" w:rsidR="00012ABB" w:rsidRPr="002B49DD" w:rsidRDefault="00012ABB" w:rsidP="004001D8">
      <w:r>
        <w:t xml:space="preserve">Таким образом, реализован </w:t>
      </w:r>
      <w:r>
        <w:rPr>
          <w:lang w:val="en-US"/>
        </w:rPr>
        <w:t>React</w:t>
      </w:r>
      <w:r w:rsidRPr="00012ABB">
        <w:t>-</w:t>
      </w:r>
      <w:r>
        <w:t xml:space="preserve">компонент </w:t>
      </w:r>
      <w:r>
        <w:rPr>
          <w:lang w:val="en-US"/>
        </w:rPr>
        <w:t>Message</w:t>
      </w:r>
      <w:r w:rsidR="002B49DD">
        <w:t>, который необходим для отображения текстовых и файловых сообщений в пользовательском интерфейсе.</w:t>
      </w:r>
    </w:p>
    <w:p w14:paraId="1AD42F53" w14:textId="77777777" w:rsidR="00421F27" w:rsidRPr="00D527EA" w:rsidRDefault="00421F27" w:rsidP="00826AC4">
      <w:pPr>
        <w:ind w:firstLine="0"/>
      </w:pPr>
    </w:p>
    <w:p w14:paraId="092CD823" w14:textId="6DDF191B" w:rsidR="00C123FF" w:rsidRDefault="00C123FF" w:rsidP="00C123FF">
      <w:pPr>
        <w:pStyle w:val="a5"/>
        <w:rPr>
          <w:lang w:val="en-US"/>
        </w:rPr>
      </w:pPr>
      <w:bookmarkStart w:id="70" w:name="_Toc74792812"/>
      <w:r>
        <w:t xml:space="preserve">Реализация компонента </w:t>
      </w:r>
      <w:r>
        <w:rPr>
          <w:lang w:val="en-US"/>
        </w:rPr>
        <w:t>FeedbackForm</w:t>
      </w:r>
      <w:bookmarkEnd w:id="70"/>
    </w:p>
    <w:p w14:paraId="186C68C5" w14:textId="48640575" w:rsidR="00C123FF" w:rsidRDefault="00F14382" w:rsidP="00F14382">
      <w:r>
        <w:rPr>
          <w:lang w:eastAsia="en-US"/>
        </w:rPr>
        <w:t xml:space="preserve">Следующим реализуем </w:t>
      </w:r>
      <w:r>
        <w:rPr>
          <w:lang w:val="en-US"/>
        </w:rPr>
        <w:t>React</w:t>
      </w:r>
      <w:r w:rsidRPr="00227FD0">
        <w:t>-</w:t>
      </w:r>
      <w:r>
        <w:t xml:space="preserve">компонент </w:t>
      </w:r>
      <w:r>
        <w:rPr>
          <w:lang w:val="en-US"/>
        </w:rPr>
        <w:t>FeedbackForm</w:t>
      </w:r>
      <w:r w:rsidRPr="00227FD0">
        <w:t xml:space="preserve">, </w:t>
      </w:r>
      <w:r w:rsidR="00BE53C4">
        <w:t>который необходим</w:t>
      </w:r>
      <w:r>
        <w:t xml:space="preserve"> для отображения и обработки формы оценки качества обслуживания</w:t>
      </w:r>
      <w:r w:rsidR="00AA6364">
        <w:t xml:space="preserve"> в пользовательском интерфейсе</w:t>
      </w:r>
      <w:r>
        <w:t xml:space="preserve">. </w:t>
      </w:r>
      <w:r w:rsidR="00C123FF">
        <w:rPr>
          <w:lang w:eastAsia="en-US"/>
        </w:rPr>
        <w:t xml:space="preserve">Реализация компонента </w:t>
      </w:r>
      <w:r w:rsidR="00C123FF">
        <w:rPr>
          <w:lang w:val="en-US"/>
        </w:rPr>
        <w:t>FeedbackForm</w:t>
      </w:r>
      <w:r w:rsidR="00C123FF">
        <w:rPr>
          <w:lang w:eastAsia="en-US"/>
        </w:rPr>
        <w:t xml:space="preserve"> представлена в листинге </w:t>
      </w:r>
      <w:r w:rsidR="00C123FF" w:rsidRPr="00E02C30">
        <w:rPr>
          <w:lang w:eastAsia="en-US"/>
        </w:rPr>
        <w:t>3</w:t>
      </w:r>
      <w:r w:rsidR="00C123FF" w:rsidRPr="000B3BE0">
        <w:rPr>
          <w:lang w:eastAsia="en-US"/>
        </w:rPr>
        <w:t>1</w:t>
      </w:r>
      <w:r w:rsidR="00C123FF">
        <w:rPr>
          <w:lang w:eastAsia="en-US"/>
        </w:rPr>
        <w:t>.</w:t>
      </w:r>
    </w:p>
    <w:p w14:paraId="11FC0DEF" w14:textId="1A89466C" w:rsidR="00C123FF" w:rsidRPr="00DD1B86" w:rsidRDefault="00C123FF" w:rsidP="00C123FF">
      <w:pPr>
        <w:rPr>
          <w:lang w:eastAsia="en-US"/>
        </w:rPr>
      </w:pPr>
      <w:r>
        <w:rPr>
          <w:lang w:eastAsia="en-US"/>
        </w:rPr>
        <w:t xml:space="preserve">Листинг </w:t>
      </w:r>
      <w:r w:rsidRPr="00DD1B86">
        <w:rPr>
          <w:lang w:eastAsia="en-US"/>
        </w:rPr>
        <w:t>31</w:t>
      </w:r>
      <w:r>
        <w:rPr>
          <w:lang w:eastAsia="en-US"/>
        </w:rPr>
        <w:t xml:space="preserve"> – </w:t>
      </w:r>
      <w:r w:rsidRPr="00332DD7">
        <w:rPr>
          <w:lang w:eastAsia="en-US"/>
        </w:rPr>
        <w:t xml:space="preserve">Реализация компонента </w:t>
      </w:r>
      <w:r>
        <w:rPr>
          <w:lang w:val="en-US"/>
        </w:rPr>
        <w:t>FeedbackForm</w:t>
      </w:r>
    </w:p>
    <w:p w14:paraId="384B237F" w14:textId="77777777" w:rsidR="00DD1B86" w:rsidRPr="000C1385" w:rsidRDefault="00DD1B86" w:rsidP="00DD1B86">
      <w:pPr>
        <w:pStyle w:val="af1"/>
        <w:rPr>
          <w:lang w:val="ru-RU"/>
        </w:rPr>
      </w:pPr>
      <w:r>
        <w:t>import</w:t>
      </w:r>
      <w:r w:rsidRPr="000C1385">
        <w:rPr>
          <w:lang w:val="ru-RU"/>
        </w:rPr>
        <w:t xml:space="preserve"> </w:t>
      </w:r>
      <w:r>
        <w:t>React</w:t>
      </w:r>
      <w:r w:rsidRPr="000C1385">
        <w:rPr>
          <w:lang w:val="ru-RU"/>
        </w:rPr>
        <w:t xml:space="preserve">, { </w:t>
      </w:r>
      <w:r>
        <w:t>useCallback</w:t>
      </w:r>
      <w:r w:rsidRPr="000C1385">
        <w:rPr>
          <w:lang w:val="ru-RU"/>
        </w:rPr>
        <w:t xml:space="preserve"> } </w:t>
      </w:r>
      <w:r>
        <w:t>from</w:t>
      </w:r>
      <w:r w:rsidRPr="000C1385">
        <w:rPr>
          <w:lang w:val="ru-RU"/>
        </w:rPr>
        <w:t xml:space="preserve"> '</w:t>
      </w:r>
      <w:r>
        <w:t>react</w:t>
      </w:r>
      <w:r w:rsidRPr="000C1385">
        <w:rPr>
          <w:lang w:val="ru-RU"/>
        </w:rPr>
        <w:t>';</w:t>
      </w:r>
    </w:p>
    <w:p w14:paraId="359D98FA" w14:textId="77777777" w:rsidR="00DD1B86" w:rsidRDefault="00DD1B86" w:rsidP="00DD1B86">
      <w:pPr>
        <w:pStyle w:val="af1"/>
      </w:pPr>
      <w:r>
        <w:t>import cn from 'classnames';</w:t>
      </w:r>
    </w:p>
    <w:p w14:paraId="7A02807D" w14:textId="77777777" w:rsidR="00DD1B86" w:rsidRDefault="00DD1B86" w:rsidP="00DD1B86">
      <w:pPr>
        <w:pStyle w:val="af1"/>
      </w:pPr>
      <w:r>
        <w:t>import PropTypes from 'prop-types';</w:t>
      </w:r>
    </w:p>
    <w:p w14:paraId="4D083B2A" w14:textId="77777777" w:rsidR="00DD1B86" w:rsidRDefault="00DD1B86" w:rsidP="00DD1B86">
      <w:pPr>
        <w:pStyle w:val="af1"/>
      </w:pPr>
      <w:r>
        <w:t>import { observer } from 'mobx-react-lite';</w:t>
      </w:r>
    </w:p>
    <w:p w14:paraId="4FD2888F" w14:textId="77777777" w:rsidR="00DD1B86" w:rsidRDefault="00DD1B86" w:rsidP="00DD1B86">
      <w:pPr>
        <w:pStyle w:val="af1"/>
      </w:pPr>
    </w:p>
    <w:p w14:paraId="5ACDA8AB" w14:textId="77777777" w:rsidR="00DD1B86" w:rsidRDefault="00DD1B86" w:rsidP="00DD1B86">
      <w:pPr>
        <w:pStyle w:val="af1"/>
      </w:pPr>
      <w:r>
        <w:t>import { FeedbackForm as FeedbackFormClass } from '@chat/store/FeedbackForm';</w:t>
      </w:r>
    </w:p>
    <w:p w14:paraId="1ECC9658" w14:textId="77777777" w:rsidR="00DD1B86" w:rsidRDefault="00DD1B86" w:rsidP="00DD1B86">
      <w:pPr>
        <w:pStyle w:val="af1"/>
      </w:pPr>
    </w:p>
    <w:p w14:paraId="29B068DD" w14:textId="77777777" w:rsidR="00DD1B86" w:rsidRDefault="00DD1B86" w:rsidP="00DD1B86">
      <w:pPr>
        <w:pStyle w:val="af1"/>
      </w:pPr>
      <w:r>
        <w:t>import thumbUp from '@chat/assets/thumb-up.png';</w:t>
      </w:r>
    </w:p>
    <w:p w14:paraId="6FB3B748" w14:textId="77777777" w:rsidR="00DD1B86" w:rsidRDefault="00DD1B86" w:rsidP="00DD1B86">
      <w:pPr>
        <w:pStyle w:val="af1"/>
      </w:pPr>
      <w:r>
        <w:t>import thumbDown from '@chat/assets/thumb-down.png';</w:t>
      </w:r>
    </w:p>
    <w:p w14:paraId="5C8B2C8E" w14:textId="77777777" w:rsidR="00DD1B86" w:rsidRDefault="00DD1B86" w:rsidP="00DD1B86">
      <w:pPr>
        <w:pStyle w:val="af1"/>
      </w:pPr>
    </w:p>
    <w:p w14:paraId="623936E6" w14:textId="77777777" w:rsidR="00DD1B86" w:rsidRDefault="00DD1B86" w:rsidP="00DD1B86">
      <w:pPr>
        <w:pStyle w:val="af1"/>
      </w:pPr>
      <w:r>
        <w:t>import './FeedbackForm.scss';</w:t>
      </w:r>
    </w:p>
    <w:p w14:paraId="47FC044C" w14:textId="77777777" w:rsidR="00DD1B86" w:rsidRDefault="00DD1B86" w:rsidP="00DD1B86">
      <w:pPr>
        <w:pStyle w:val="af1"/>
      </w:pPr>
    </w:p>
    <w:p w14:paraId="2A3DC348" w14:textId="77777777" w:rsidR="00DD1B86" w:rsidRDefault="00DD1B86" w:rsidP="00DD1B86">
      <w:pPr>
        <w:pStyle w:val="af1"/>
      </w:pPr>
      <w:r>
        <w:t>function FeedbackForm({ message: { rating, setRating } }) {</w:t>
      </w:r>
    </w:p>
    <w:p w14:paraId="1E797BAC" w14:textId="77777777" w:rsidR="00DD1B86" w:rsidRDefault="00DD1B86" w:rsidP="00DD1B86">
      <w:pPr>
        <w:pStyle w:val="af1"/>
      </w:pPr>
      <w:r>
        <w:t xml:space="preserve">    const onThumbUp = useCallback(() =&gt; setRating('1'), [setRating]);</w:t>
      </w:r>
    </w:p>
    <w:p w14:paraId="358A3925" w14:textId="77777777" w:rsidR="00DD1B86" w:rsidRDefault="00DD1B86" w:rsidP="00DD1B86">
      <w:pPr>
        <w:pStyle w:val="af1"/>
      </w:pPr>
      <w:r>
        <w:lastRenderedPageBreak/>
        <w:t xml:space="preserve">    const onThumbDown = useCallback(() =&gt; setRating('0'), [setRating]);</w:t>
      </w:r>
    </w:p>
    <w:p w14:paraId="12BF1B1C" w14:textId="77777777" w:rsidR="00DD1B86" w:rsidRDefault="00DD1B86" w:rsidP="00DD1B86">
      <w:pPr>
        <w:pStyle w:val="af1"/>
      </w:pPr>
    </w:p>
    <w:p w14:paraId="487FAC68" w14:textId="77777777" w:rsidR="00DD1B86" w:rsidRDefault="00DD1B86" w:rsidP="00DD1B86">
      <w:pPr>
        <w:pStyle w:val="af1"/>
      </w:pPr>
      <w:r>
        <w:t xml:space="preserve">    return (</w:t>
      </w:r>
    </w:p>
    <w:p w14:paraId="6505E433" w14:textId="77777777" w:rsidR="00DD1B86" w:rsidRDefault="00DD1B86" w:rsidP="00DD1B86">
      <w:pPr>
        <w:pStyle w:val="af1"/>
      </w:pPr>
      <w:r>
        <w:t xml:space="preserve">        &lt;div className="message-list__item"&gt;</w:t>
      </w:r>
    </w:p>
    <w:p w14:paraId="2E10713D" w14:textId="77777777" w:rsidR="00DD1B86" w:rsidRDefault="00DD1B86" w:rsidP="00DD1B86">
      <w:pPr>
        <w:pStyle w:val="af1"/>
      </w:pPr>
      <w:r>
        <w:t xml:space="preserve">            &lt;p className="message-time"&gt;Did this help you?&lt;/p&gt;</w:t>
      </w:r>
    </w:p>
    <w:p w14:paraId="47D4FC8A" w14:textId="77777777" w:rsidR="00DD1B86" w:rsidRDefault="00DD1B86" w:rsidP="00DD1B86">
      <w:pPr>
        <w:pStyle w:val="af1"/>
      </w:pPr>
      <w:r>
        <w:t xml:space="preserve">            &lt;div className={cn('message feedback-form', { 'feedback-form_disabled': rating !== undefined })}&gt;</w:t>
      </w:r>
    </w:p>
    <w:p w14:paraId="50E909A2" w14:textId="77777777" w:rsidR="00DD1B86" w:rsidRDefault="00DD1B86" w:rsidP="00DD1B86">
      <w:pPr>
        <w:pStyle w:val="af1"/>
      </w:pPr>
      <w:r>
        <w:t xml:space="preserve">                &lt;div className="message__body"&gt;</w:t>
      </w:r>
    </w:p>
    <w:p w14:paraId="17235AFB" w14:textId="77777777" w:rsidR="00DD1B86" w:rsidRDefault="00DD1B86" w:rsidP="00DD1B86">
      <w:pPr>
        <w:pStyle w:val="af1"/>
      </w:pPr>
      <w:r>
        <w:t xml:space="preserve">                    &lt;div className="message__text"&gt;</w:t>
      </w:r>
    </w:p>
    <w:p w14:paraId="4265FB77" w14:textId="77777777" w:rsidR="00DD1B86" w:rsidRDefault="00DD1B86" w:rsidP="00DD1B86">
      <w:pPr>
        <w:pStyle w:val="af1"/>
      </w:pPr>
      <w:r>
        <w:t xml:space="preserve">                        &lt;div&gt;</w:t>
      </w:r>
    </w:p>
    <w:p w14:paraId="5D6CEB7B" w14:textId="77777777" w:rsidR="00DD1B86" w:rsidRDefault="00DD1B86" w:rsidP="00DD1B86">
      <w:pPr>
        <w:pStyle w:val="af1"/>
      </w:pPr>
      <w:r>
        <w:t xml:space="preserve">                            &lt;div onClick={onThumbUp} className={cn('feedback-item', { selected: rating === '1' })}&gt;</w:t>
      </w:r>
    </w:p>
    <w:p w14:paraId="3692B310" w14:textId="77777777" w:rsidR="00DD1B86" w:rsidRDefault="00DD1B86" w:rsidP="00DD1B86">
      <w:pPr>
        <w:pStyle w:val="af1"/>
      </w:pPr>
      <w:r>
        <w:t xml:space="preserve">                                &lt;img src={thumbUp} alt="Thumb up" /&gt;</w:t>
      </w:r>
    </w:p>
    <w:p w14:paraId="34EC3D70" w14:textId="77777777" w:rsidR="00DD1B86" w:rsidRDefault="00DD1B86" w:rsidP="00DD1B86">
      <w:pPr>
        <w:pStyle w:val="af1"/>
      </w:pPr>
      <w:r>
        <w:t xml:space="preserve">                            &lt;/div&gt;</w:t>
      </w:r>
    </w:p>
    <w:p w14:paraId="65FDB63F" w14:textId="77777777" w:rsidR="00DD1B86" w:rsidRDefault="00DD1B86" w:rsidP="00DD1B86">
      <w:pPr>
        <w:pStyle w:val="af1"/>
      </w:pPr>
      <w:r>
        <w:t xml:space="preserve">                        &lt;/div&gt;</w:t>
      </w:r>
    </w:p>
    <w:p w14:paraId="51457071" w14:textId="77777777" w:rsidR="00DD1B86" w:rsidRDefault="00DD1B86" w:rsidP="00DD1B86">
      <w:pPr>
        <w:pStyle w:val="af1"/>
      </w:pPr>
      <w:r>
        <w:t xml:space="preserve">                        &lt;div&gt;</w:t>
      </w:r>
    </w:p>
    <w:p w14:paraId="6FF78BEB" w14:textId="77777777" w:rsidR="00DD1B86" w:rsidRDefault="00DD1B86" w:rsidP="00DD1B86">
      <w:pPr>
        <w:pStyle w:val="af1"/>
      </w:pPr>
      <w:r>
        <w:t xml:space="preserve">                            &lt;div onClick={onThumbDown} className={cn('feedback-item', { selected: rating === '0' })}&gt;</w:t>
      </w:r>
    </w:p>
    <w:p w14:paraId="06BFB3A8" w14:textId="77777777" w:rsidR="00DD1B86" w:rsidRDefault="00DD1B86" w:rsidP="00DD1B86">
      <w:pPr>
        <w:pStyle w:val="af1"/>
      </w:pPr>
      <w:r>
        <w:t xml:space="preserve">                                &lt;img src={thumbDown} alt="Thumb down" /&gt;</w:t>
      </w:r>
    </w:p>
    <w:p w14:paraId="035BDC1F" w14:textId="77777777" w:rsidR="00DD1B86" w:rsidRDefault="00DD1B86" w:rsidP="00DD1B86">
      <w:pPr>
        <w:pStyle w:val="af1"/>
      </w:pPr>
      <w:r>
        <w:t xml:space="preserve">                            &lt;/div&gt;</w:t>
      </w:r>
    </w:p>
    <w:p w14:paraId="76184B8E" w14:textId="77777777" w:rsidR="00DD1B86" w:rsidRDefault="00DD1B86" w:rsidP="00DD1B86">
      <w:pPr>
        <w:pStyle w:val="af1"/>
      </w:pPr>
      <w:r>
        <w:t xml:space="preserve">                        &lt;/div&gt;</w:t>
      </w:r>
    </w:p>
    <w:p w14:paraId="1D176C91" w14:textId="77777777" w:rsidR="00DD1B86" w:rsidRDefault="00DD1B86" w:rsidP="00DD1B86">
      <w:pPr>
        <w:pStyle w:val="af1"/>
      </w:pPr>
      <w:r>
        <w:t xml:space="preserve">                    &lt;/div&gt;</w:t>
      </w:r>
    </w:p>
    <w:p w14:paraId="26ACB265" w14:textId="77777777" w:rsidR="00DD1B86" w:rsidRDefault="00DD1B86" w:rsidP="00DD1B86">
      <w:pPr>
        <w:pStyle w:val="af1"/>
      </w:pPr>
      <w:r>
        <w:t xml:space="preserve">                &lt;/div&gt;</w:t>
      </w:r>
    </w:p>
    <w:p w14:paraId="4A449D9D" w14:textId="77777777" w:rsidR="00DD1B86" w:rsidRDefault="00DD1B86" w:rsidP="00DD1B86">
      <w:pPr>
        <w:pStyle w:val="af1"/>
      </w:pPr>
      <w:r>
        <w:t xml:space="preserve">            &lt;/div&gt;</w:t>
      </w:r>
    </w:p>
    <w:p w14:paraId="455F7078" w14:textId="77777777" w:rsidR="00DD1B86" w:rsidRDefault="00DD1B86" w:rsidP="00DD1B86">
      <w:pPr>
        <w:pStyle w:val="af1"/>
      </w:pPr>
      <w:r>
        <w:t xml:space="preserve">        &lt;/div&gt;</w:t>
      </w:r>
    </w:p>
    <w:p w14:paraId="796A7CAA" w14:textId="77777777" w:rsidR="00DD1B86" w:rsidRDefault="00DD1B86" w:rsidP="00DD1B86">
      <w:pPr>
        <w:pStyle w:val="af1"/>
      </w:pPr>
      <w:r>
        <w:t xml:space="preserve">    );</w:t>
      </w:r>
    </w:p>
    <w:p w14:paraId="053D7422" w14:textId="77777777" w:rsidR="00DD1B86" w:rsidRDefault="00DD1B86" w:rsidP="00DD1B86">
      <w:pPr>
        <w:pStyle w:val="af1"/>
      </w:pPr>
      <w:r>
        <w:t>}</w:t>
      </w:r>
    </w:p>
    <w:p w14:paraId="219CDEE5" w14:textId="77777777" w:rsidR="00DD1B86" w:rsidRDefault="00DD1B86" w:rsidP="00DD1B86">
      <w:pPr>
        <w:pStyle w:val="af1"/>
      </w:pPr>
    </w:p>
    <w:p w14:paraId="1A1FC6EB" w14:textId="77777777" w:rsidR="00DD1B86" w:rsidRDefault="00DD1B86" w:rsidP="00DD1B86">
      <w:pPr>
        <w:pStyle w:val="af1"/>
      </w:pPr>
      <w:r>
        <w:t>FeedbackForm.propTypes = {</w:t>
      </w:r>
    </w:p>
    <w:p w14:paraId="501EE309" w14:textId="77777777" w:rsidR="00DD1B86" w:rsidRDefault="00DD1B86" w:rsidP="00DD1B86">
      <w:pPr>
        <w:pStyle w:val="af1"/>
      </w:pPr>
      <w:r>
        <w:t xml:space="preserve">    message: PropTypes.instanceOf(FeedbackFormClass).isRequired,</w:t>
      </w:r>
    </w:p>
    <w:p w14:paraId="4BF8BCEA" w14:textId="77777777" w:rsidR="00DD1B86" w:rsidRPr="000C1385" w:rsidRDefault="00DD1B86" w:rsidP="00DD1B86">
      <w:pPr>
        <w:pStyle w:val="af1"/>
        <w:rPr>
          <w:lang w:val="ru-RU"/>
        </w:rPr>
      </w:pPr>
      <w:r w:rsidRPr="000C1385">
        <w:rPr>
          <w:lang w:val="ru-RU"/>
        </w:rPr>
        <w:t>};</w:t>
      </w:r>
    </w:p>
    <w:p w14:paraId="20744563" w14:textId="77777777" w:rsidR="00DD1B86" w:rsidRPr="000C1385" w:rsidRDefault="00DD1B86" w:rsidP="00DD1B86">
      <w:pPr>
        <w:pStyle w:val="af1"/>
        <w:rPr>
          <w:lang w:val="ru-RU"/>
        </w:rPr>
      </w:pPr>
    </w:p>
    <w:p w14:paraId="30CED0CB" w14:textId="57D5110A" w:rsidR="00C123FF" w:rsidRPr="000C1385" w:rsidRDefault="00DD1B86" w:rsidP="00DD1B86">
      <w:pPr>
        <w:pStyle w:val="af1"/>
        <w:rPr>
          <w:lang w:val="ru-RU"/>
        </w:rPr>
      </w:pPr>
      <w:r>
        <w:t>export</w:t>
      </w:r>
      <w:r w:rsidRPr="000C1385">
        <w:rPr>
          <w:lang w:val="ru-RU"/>
        </w:rPr>
        <w:t xml:space="preserve"> </w:t>
      </w:r>
      <w:r>
        <w:t>default</w:t>
      </w:r>
      <w:r w:rsidRPr="000C1385">
        <w:rPr>
          <w:lang w:val="ru-RU"/>
        </w:rPr>
        <w:t xml:space="preserve"> </w:t>
      </w:r>
      <w:r>
        <w:t>observer</w:t>
      </w:r>
      <w:r w:rsidRPr="000C1385">
        <w:rPr>
          <w:lang w:val="ru-RU"/>
        </w:rPr>
        <w:t>(</w:t>
      </w:r>
      <w:r>
        <w:t>FeedbackForm</w:t>
      </w:r>
      <w:r w:rsidRPr="000C1385">
        <w:rPr>
          <w:lang w:val="ru-RU"/>
        </w:rPr>
        <w:t>);</w:t>
      </w:r>
    </w:p>
    <w:p w14:paraId="23FB9D2D" w14:textId="06C99A72" w:rsidR="00DD1B86" w:rsidRPr="000C1385" w:rsidRDefault="00DD1B86" w:rsidP="00DD1B86">
      <w:pPr>
        <w:pStyle w:val="af1"/>
        <w:rPr>
          <w:lang w:val="ru-RU"/>
        </w:rPr>
      </w:pPr>
    </w:p>
    <w:p w14:paraId="37FF65EA" w14:textId="1B154256" w:rsidR="00BA0868" w:rsidRDefault="003965C0" w:rsidP="00DD1B86">
      <w:r>
        <w:t xml:space="preserve">Реализованный </w:t>
      </w:r>
      <w:r w:rsidR="003A2103">
        <w:rPr>
          <w:lang w:val="en-US"/>
        </w:rPr>
        <w:t>React</w:t>
      </w:r>
      <w:r w:rsidR="003A2103" w:rsidRPr="003965C0">
        <w:t>-</w:t>
      </w:r>
      <w:r>
        <w:t xml:space="preserve">компонент соответствует объекту хранилища </w:t>
      </w:r>
      <w:r>
        <w:rPr>
          <w:lang w:val="en-US"/>
        </w:rPr>
        <w:t>FeedbackForm</w:t>
      </w:r>
      <w:r>
        <w:t xml:space="preserve">, который представляет с себя специализированное сообщение и имеет поле </w:t>
      </w:r>
      <w:r>
        <w:rPr>
          <w:lang w:val="en-US"/>
        </w:rPr>
        <w:t>type</w:t>
      </w:r>
      <w:r w:rsidRPr="003965C0">
        <w:t xml:space="preserve">, </w:t>
      </w:r>
      <w:r>
        <w:t xml:space="preserve">для того чтобы в </w:t>
      </w:r>
      <w:r>
        <w:rPr>
          <w:lang w:val="en-US"/>
        </w:rPr>
        <w:t>React</w:t>
      </w:r>
      <w:r w:rsidRPr="003965C0">
        <w:t>-</w:t>
      </w:r>
      <w:r>
        <w:t xml:space="preserve">компоненте </w:t>
      </w:r>
      <w:r>
        <w:rPr>
          <w:lang w:val="en-US"/>
        </w:rPr>
        <w:t>MessageList</w:t>
      </w:r>
      <w:r w:rsidR="001606D2" w:rsidRPr="001606D2">
        <w:t xml:space="preserve"> </w:t>
      </w:r>
      <w:r w:rsidR="001606D2">
        <w:t>его можно было</w:t>
      </w:r>
      <w:r w:rsidR="004636A2">
        <w:t xml:space="preserve"> сопоставить</w:t>
      </w:r>
      <w:r w:rsidR="001606D2">
        <w:t xml:space="preserve"> с реализованным </w:t>
      </w:r>
      <w:r w:rsidR="001606D2">
        <w:rPr>
          <w:lang w:val="en-US"/>
        </w:rPr>
        <w:t>React</w:t>
      </w:r>
      <w:r w:rsidR="001606D2">
        <w:t xml:space="preserve">-компонентом </w:t>
      </w:r>
      <w:r w:rsidR="001606D2">
        <w:rPr>
          <w:lang w:val="en-US"/>
        </w:rPr>
        <w:t>FeedbackForm</w:t>
      </w:r>
      <w:r w:rsidR="001606D2">
        <w:t>.</w:t>
      </w:r>
      <w:r w:rsidR="00E7785A" w:rsidRPr="00E7785A">
        <w:t xml:space="preserve"> </w:t>
      </w:r>
    </w:p>
    <w:p w14:paraId="7F36CBBF" w14:textId="2B3EB799" w:rsidR="00DD1B86" w:rsidRDefault="00E7785A" w:rsidP="00DD1B86">
      <w:r>
        <w:t xml:space="preserve">В данном </w:t>
      </w:r>
      <w:r>
        <w:rPr>
          <w:lang w:val="en-US"/>
        </w:rPr>
        <w:t>React</w:t>
      </w:r>
      <w:r w:rsidRPr="00BA0868">
        <w:t>-</w:t>
      </w:r>
      <w:r>
        <w:t>компоненте содержатся два осн</w:t>
      </w:r>
      <w:r w:rsidR="00BA0868">
        <w:t xml:space="preserve">овных элемента для выбора оценки качества обслуживания, при нажатии на которые происходит вызов соответствующего обработчика в </w:t>
      </w:r>
      <w:r w:rsidR="00B96BAE">
        <w:t>компоненте</w:t>
      </w:r>
      <w:r w:rsidR="00BA0868">
        <w:t xml:space="preserve"> хранилища </w:t>
      </w:r>
      <w:r w:rsidR="00BA0868">
        <w:rPr>
          <w:lang w:val="en-US"/>
        </w:rPr>
        <w:t>FeedbackForm</w:t>
      </w:r>
      <w:r w:rsidR="00BA0868" w:rsidRPr="00BA0868">
        <w:t>.</w:t>
      </w:r>
    </w:p>
    <w:p w14:paraId="20162D98" w14:textId="1880EC57" w:rsidR="00227FD0" w:rsidRPr="00227FD0" w:rsidRDefault="00227FD0" w:rsidP="00DD1B86">
      <w:r>
        <w:lastRenderedPageBreak/>
        <w:t xml:space="preserve">Таким образом, реализован </w:t>
      </w:r>
      <w:r>
        <w:rPr>
          <w:lang w:val="en-US"/>
        </w:rPr>
        <w:t>React</w:t>
      </w:r>
      <w:r w:rsidRPr="00227FD0">
        <w:t>-</w:t>
      </w:r>
      <w:r>
        <w:t xml:space="preserve">компонент </w:t>
      </w:r>
      <w:r>
        <w:rPr>
          <w:lang w:val="en-US"/>
        </w:rPr>
        <w:t>FeedbackForm</w:t>
      </w:r>
      <w:r w:rsidRPr="00227FD0">
        <w:t xml:space="preserve">, </w:t>
      </w:r>
      <w:r>
        <w:t>необходимый для отображения и обработки формы оценки качества обслуживания</w:t>
      </w:r>
      <w:r w:rsidR="00580EB2">
        <w:t xml:space="preserve"> в пользовательском интерфейсе</w:t>
      </w:r>
      <w:r>
        <w:t>.</w:t>
      </w:r>
    </w:p>
    <w:p w14:paraId="19EE55AA" w14:textId="67592921" w:rsidR="00E02C30" w:rsidRPr="003965C0" w:rsidRDefault="00E02C30" w:rsidP="00D44751"/>
    <w:p w14:paraId="29C584BC" w14:textId="622CD58A" w:rsidR="00E02C30" w:rsidRDefault="00E02C30" w:rsidP="00E02C30">
      <w:pPr>
        <w:pStyle w:val="a5"/>
        <w:rPr>
          <w:lang w:val="en-US"/>
        </w:rPr>
      </w:pPr>
      <w:bookmarkStart w:id="71" w:name="_Toc74792813"/>
      <w:r>
        <w:t xml:space="preserve">Реализация компонента </w:t>
      </w:r>
      <w:r>
        <w:rPr>
          <w:lang w:val="en-US"/>
        </w:rPr>
        <w:t>InputBox</w:t>
      </w:r>
      <w:bookmarkEnd w:id="71"/>
    </w:p>
    <w:p w14:paraId="1981DB91" w14:textId="060C2121" w:rsidR="00E02C30" w:rsidRDefault="00842D74" w:rsidP="00E02C30">
      <w:pPr>
        <w:rPr>
          <w:lang w:eastAsia="en-US"/>
        </w:rPr>
      </w:pPr>
      <w:r>
        <w:rPr>
          <w:lang w:eastAsia="en-US"/>
        </w:rPr>
        <w:t xml:space="preserve">Реализуем </w:t>
      </w:r>
      <w:r>
        <w:rPr>
          <w:lang w:val="en-US" w:eastAsia="en-US"/>
        </w:rPr>
        <w:t>React</w:t>
      </w:r>
      <w:r w:rsidRPr="00842D74">
        <w:rPr>
          <w:lang w:eastAsia="en-US"/>
        </w:rPr>
        <w:t>-</w:t>
      </w:r>
      <w:r>
        <w:rPr>
          <w:lang w:eastAsia="en-US"/>
        </w:rPr>
        <w:t xml:space="preserve">компонент </w:t>
      </w:r>
      <w:r w:rsidRPr="00842D74">
        <w:rPr>
          <w:lang w:eastAsia="en-US"/>
        </w:rPr>
        <w:t>InputBox</w:t>
      </w:r>
      <w:r>
        <w:rPr>
          <w:lang w:eastAsia="en-US"/>
        </w:rPr>
        <w:t>, который необходим для отображения</w:t>
      </w:r>
      <w:r w:rsidR="00FA408E">
        <w:rPr>
          <w:lang w:eastAsia="en-US"/>
        </w:rPr>
        <w:t xml:space="preserve"> и обработки</w:t>
      </w:r>
      <w:r>
        <w:rPr>
          <w:lang w:eastAsia="en-US"/>
        </w:rPr>
        <w:t xml:space="preserve"> блока ввода сообщения</w:t>
      </w:r>
      <w:r w:rsidR="003C167F">
        <w:rPr>
          <w:lang w:eastAsia="en-US"/>
        </w:rPr>
        <w:t xml:space="preserve"> </w:t>
      </w:r>
      <w:r w:rsidR="003C167F">
        <w:t>в пользовательском интерфейсе</w:t>
      </w:r>
      <w:r>
        <w:rPr>
          <w:lang w:eastAsia="en-US"/>
        </w:rPr>
        <w:t>.</w:t>
      </w:r>
      <w:r w:rsidRPr="00842D74">
        <w:rPr>
          <w:lang w:eastAsia="en-US"/>
        </w:rPr>
        <w:t xml:space="preserve"> </w:t>
      </w:r>
      <w:r w:rsidR="00E02C30">
        <w:rPr>
          <w:lang w:eastAsia="en-US"/>
        </w:rPr>
        <w:t xml:space="preserve">Реализация компонента </w:t>
      </w:r>
      <w:r w:rsidR="00E02C30">
        <w:rPr>
          <w:lang w:val="en-US"/>
        </w:rPr>
        <w:t>InputBox</w:t>
      </w:r>
      <w:r w:rsidR="00E02C30">
        <w:rPr>
          <w:lang w:eastAsia="en-US"/>
        </w:rPr>
        <w:t xml:space="preserve"> представлена в листинге </w:t>
      </w:r>
      <w:r w:rsidR="00E02C30" w:rsidRPr="00E02C30">
        <w:rPr>
          <w:lang w:eastAsia="en-US"/>
        </w:rPr>
        <w:t>3</w:t>
      </w:r>
      <w:r w:rsidR="00892C0B" w:rsidRPr="00892C0B">
        <w:rPr>
          <w:lang w:eastAsia="en-US"/>
        </w:rPr>
        <w:t>2</w:t>
      </w:r>
      <w:r w:rsidR="00E02C30">
        <w:rPr>
          <w:lang w:eastAsia="en-US"/>
        </w:rPr>
        <w:t>.</w:t>
      </w:r>
    </w:p>
    <w:p w14:paraId="25D11727" w14:textId="21607138" w:rsidR="00E02C30" w:rsidRPr="00831B76" w:rsidRDefault="00E02C30" w:rsidP="00E02C30">
      <w:pPr>
        <w:rPr>
          <w:lang w:eastAsia="en-US"/>
        </w:rPr>
      </w:pPr>
      <w:r>
        <w:rPr>
          <w:lang w:eastAsia="en-US"/>
        </w:rPr>
        <w:t xml:space="preserve">Листинг </w:t>
      </w:r>
      <w:r w:rsidRPr="00831B76">
        <w:rPr>
          <w:lang w:eastAsia="en-US"/>
        </w:rPr>
        <w:t>3</w:t>
      </w:r>
      <w:r w:rsidR="00892C0B" w:rsidRPr="00831B76">
        <w:rPr>
          <w:lang w:eastAsia="en-US"/>
        </w:rPr>
        <w:t>2</w:t>
      </w:r>
      <w:r>
        <w:rPr>
          <w:lang w:eastAsia="en-US"/>
        </w:rPr>
        <w:t xml:space="preserve"> – </w:t>
      </w:r>
      <w:r w:rsidRPr="00332DD7">
        <w:rPr>
          <w:lang w:eastAsia="en-US"/>
        </w:rPr>
        <w:t xml:space="preserve">Реализация компонента </w:t>
      </w:r>
      <w:r>
        <w:rPr>
          <w:lang w:val="en-US"/>
        </w:rPr>
        <w:t>InputBox</w:t>
      </w:r>
    </w:p>
    <w:p w14:paraId="3E21DE07" w14:textId="77777777" w:rsidR="00831B76" w:rsidRPr="000C1385" w:rsidRDefault="00831B76" w:rsidP="00831B76">
      <w:pPr>
        <w:pStyle w:val="af1"/>
        <w:rPr>
          <w:lang w:val="ru-RU" w:eastAsia="en-US"/>
        </w:rPr>
      </w:pPr>
      <w:r>
        <w:rPr>
          <w:lang w:eastAsia="en-US"/>
        </w:rPr>
        <w:t>import</w:t>
      </w:r>
      <w:r w:rsidRPr="000C1385">
        <w:rPr>
          <w:lang w:val="ru-RU" w:eastAsia="en-US"/>
        </w:rPr>
        <w:t xml:space="preserve"> </w:t>
      </w:r>
      <w:r>
        <w:rPr>
          <w:lang w:eastAsia="en-US"/>
        </w:rPr>
        <w:t>React</w:t>
      </w:r>
      <w:r w:rsidRPr="000C1385">
        <w:rPr>
          <w:lang w:val="ru-RU" w:eastAsia="en-US"/>
        </w:rPr>
        <w:t xml:space="preserve">, { </w:t>
      </w:r>
      <w:r>
        <w:rPr>
          <w:lang w:eastAsia="en-US"/>
        </w:rPr>
        <w:t>useCallback</w:t>
      </w:r>
      <w:r w:rsidRPr="000C1385">
        <w:rPr>
          <w:lang w:val="ru-RU" w:eastAsia="en-US"/>
        </w:rPr>
        <w:t xml:space="preserve">, </w:t>
      </w:r>
      <w:r>
        <w:rPr>
          <w:lang w:eastAsia="en-US"/>
        </w:rPr>
        <w:t>useState</w:t>
      </w:r>
      <w:r w:rsidRPr="000C1385">
        <w:rPr>
          <w:lang w:val="ru-RU" w:eastAsia="en-US"/>
        </w:rPr>
        <w:t xml:space="preserve">, </w:t>
      </w:r>
      <w:r>
        <w:rPr>
          <w:lang w:eastAsia="en-US"/>
        </w:rPr>
        <w:t>useRef</w:t>
      </w:r>
      <w:r w:rsidRPr="000C1385">
        <w:rPr>
          <w:lang w:val="ru-RU" w:eastAsia="en-US"/>
        </w:rPr>
        <w:t xml:space="preserve"> } </w:t>
      </w:r>
      <w:r>
        <w:rPr>
          <w:lang w:eastAsia="en-US"/>
        </w:rPr>
        <w:t>from</w:t>
      </w:r>
      <w:r w:rsidRPr="000C1385">
        <w:rPr>
          <w:lang w:val="ru-RU" w:eastAsia="en-US"/>
        </w:rPr>
        <w:t xml:space="preserve"> '</w:t>
      </w:r>
      <w:r>
        <w:rPr>
          <w:lang w:eastAsia="en-US"/>
        </w:rPr>
        <w:t>react</w:t>
      </w:r>
      <w:r w:rsidRPr="000C1385">
        <w:rPr>
          <w:lang w:val="ru-RU" w:eastAsia="en-US"/>
        </w:rPr>
        <w:t>';</w:t>
      </w:r>
    </w:p>
    <w:p w14:paraId="344F857D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>import { observer } from 'mobx-react-lite';</w:t>
      </w:r>
    </w:p>
    <w:p w14:paraId="69C0E92B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>import TextareaAutosize from 'react-textarea-autosize';</w:t>
      </w:r>
    </w:p>
    <w:p w14:paraId="28BE11E1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>import cn from 'classnames';</w:t>
      </w:r>
    </w:p>
    <w:p w14:paraId="1EC0B6DD" w14:textId="77777777" w:rsidR="00831B76" w:rsidRDefault="00831B76" w:rsidP="00831B76">
      <w:pPr>
        <w:pStyle w:val="af1"/>
        <w:rPr>
          <w:lang w:eastAsia="en-US"/>
        </w:rPr>
      </w:pPr>
    </w:p>
    <w:p w14:paraId="6233F2C2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>import { useStores } from '@chat/hooks/useStores';</w:t>
      </w:r>
    </w:p>
    <w:p w14:paraId="7DF4D856" w14:textId="77777777" w:rsidR="00831B76" w:rsidRDefault="00831B76" w:rsidP="00831B76">
      <w:pPr>
        <w:pStyle w:val="af1"/>
        <w:rPr>
          <w:lang w:eastAsia="en-US"/>
        </w:rPr>
      </w:pPr>
    </w:p>
    <w:p w14:paraId="351C4F9B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>import { ReactComponent as FileIcon } from '@chat/assets/file-icon.svg';</w:t>
      </w:r>
    </w:p>
    <w:p w14:paraId="1A26CA99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>import { ReactComponent as SendMessageIcon } from '@chat/assets/send-message.svg';</w:t>
      </w:r>
    </w:p>
    <w:p w14:paraId="5D370887" w14:textId="77777777" w:rsidR="00831B76" w:rsidRDefault="00831B76" w:rsidP="00831B76">
      <w:pPr>
        <w:pStyle w:val="af1"/>
        <w:rPr>
          <w:lang w:eastAsia="en-US"/>
        </w:rPr>
      </w:pPr>
    </w:p>
    <w:p w14:paraId="234EFEAF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>import './InputBox.scss';</w:t>
      </w:r>
    </w:p>
    <w:p w14:paraId="288D38AC" w14:textId="77777777" w:rsidR="00831B76" w:rsidRDefault="00831B76" w:rsidP="00831B76">
      <w:pPr>
        <w:pStyle w:val="af1"/>
        <w:rPr>
          <w:lang w:eastAsia="en-US"/>
        </w:rPr>
      </w:pPr>
    </w:p>
    <w:p w14:paraId="4CC3E1B2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>function InputBox() {</w:t>
      </w:r>
    </w:p>
    <w:p w14:paraId="11B640E2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{ Chat, Messages } = useStores();</w:t>
      </w:r>
    </w:p>
    <w:p w14:paraId="17E3E210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[text, setText] = useState('');</w:t>
      </w:r>
    </w:p>
    <w:p w14:paraId="1C644FFD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fileInput = useRef();</w:t>
      </w:r>
    </w:p>
    <w:p w14:paraId="4F5D5E06" w14:textId="77777777" w:rsidR="00831B76" w:rsidRDefault="00831B76" w:rsidP="00831B76">
      <w:pPr>
        <w:pStyle w:val="af1"/>
        <w:rPr>
          <w:lang w:eastAsia="en-US"/>
        </w:rPr>
      </w:pPr>
    </w:p>
    <w:p w14:paraId="4BECE019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{ settings } = Chat;</w:t>
      </w:r>
    </w:p>
    <w:p w14:paraId="595E09B4" w14:textId="77777777" w:rsidR="00831B76" w:rsidRDefault="00831B76" w:rsidP="00831B76">
      <w:pPr>
        <w:pStyle w:val="af1"/>
        <w:rPr>
          <w:lang w:eastAsia="en-US"/>
        </w:rPr>
      </w:pPr>
    </w:p>
    <w:p w14:paraId="07A72A71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textLength = text.trim().length;</w:t>
      </w:r>
    </w:p>
    <w:p w14:paraId="3313E1AE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maxLengthNotExceeded = !settings.maxMessageLength || settings.maxMessageLength &gt;= textLength;</w:t>
      </w:r>
    </w:p>
    <w:p w14:paraId="1CC5A5A2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canBeSent = maxLengthNotExceeded &amp;&amp; textLength &gt; 0;</w:t>
      </w:r>
    </w:p>
    <w:p w14:paraId="656FEE06" w14:textId="77777777" w:rsidR="00831B76" w:rsidRDefault="00831B76" w:rsidP="00831B76">
      <w:pPr>
        <w:pStyle w:val="af1"/>
        <w:rPr>
          <w:lang w:eastAsia="en-US"/>
        </w:rPr>
      </w:pPr>
    </w:p>
    <w:p w14:paraId="120B4289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onTextChange = useCallback((event) =&gt; {</w:t>
      </w:r>
    </w:p>
    <w:p w14:paraId="550439E4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setText(event.target.value);</w:t>
      </w:r>
    </w:p>
    <w:p w14:paraId="1E2DBB8B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}, []);</w:t>
      </w:r>
    </w:p>
    <w:p w14:paraId="5B80838F" w14:textId="77777777" w:rsidR="00831B76" w:rsidRDefault="00831B76" w:rsidP="00831B76">
      <w:pPr>
        <w:pStyle w:val="af1"/>
        <w:rPr>
          <w:lang w:eastAsia="en-US"/>
        </w:rPr>
      </w:pPr>
    </w:p>
    <w:p w14:paraId="6C43EA66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onSubmit = useCallback(() =&gt; {</w:t>
      </w:r>
    </w:p>
    <w:p w14:paraId="04844903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if (canBeSent) {</w:t>
      </w:r>
    </w:p>
    <w:p w14:paraId="61F1B89A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Messages.sendMessage(text.trim());</w:t>
      </w:r>
    </w:p>
    <w:p w14:paraId="1143D4D9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setText('');</w:t>
      </w:r>
    </w:p>
    <w:p w14:paraId="724947B2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005060B8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}, [canBeSent, text, Messages]);</w:t>
      </w:r>
    </w:p>
    <w:p w14:paraId="269B196F" w14:textId="77777777" w:rsidR="00831B76" w:rsidRDefault="00831B76" w:rsidP="00831B76">
      <w:pPr>
        <w:pStyle w:val="af1"/>
        <w:rPr>
          <w:lang w:eastAsia="en-US"/>
        </w:rPr>
      </w:pPr>
    </w:p>
    <w:p w14:paraId="272B7FB5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onKeyDown = useCallback(</w:t>
      </w:r>
    </w:p>
    <w:p w14:paraId="4ACF1673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(event) =&gt; {</w:t>
      </w:r>
    </w:p>
    <w:p w14:paraId="059D0F80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if (event.key === 'Enter') {</w:t>
      </w:r>
    </w:p>
    <w:p w14:paraId="75684D2E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event.preventDefault();</w:t>
      </w:r>
    </w:p>
    <w:p w14:paraId="3D65D9F1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onSubmit();</w:t>
      </w:r>
    </w:p>
    <w:p w14:paraId="0766D2B0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}</w:t>
      </w:r>
    </w:p>
    <w:p w14:paraId="0EAD5F24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},</w:t>
      </w:r>
    </w:p>
    <w:p w14:paraId="2C279A35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[onSubmit]</w:t>
      </w:r>
    </w:p>
    <w:p w14:paraId="0653AA97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);</w:t>
      </w:r>
    </w:p>
    <w:p w14:paraId="52C41355" w14:textId="77777777" w:rsidR="00831B76" w:rsidRDefault="00831B76" w:rsidP="00831B76">
      <w:pPr>
        <w:pStyle w:val="af1"/>
        <w:rPr>
          <w:lang w:eastAsia="en-US"/>
        </w:rPr>
      </w:pPr>
    </w:p>
    <w:p w14:paraId="472691B9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onFileSelect = useCallback(</w:t>
      </w:r>
    </w:p>
    <w:p w14:paraId="2DB14AFD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(event) =&gt; {</w:t>
      </w:r>
    </w:p>
    <w:p w14:paraId="05968B27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const [file] = event.target.files;</w:t>
      </w:r>
    </w:p>
    <w:p w14:paraId="7B651654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if (file !== undefined) {</w:t>
      </w:r>
    </w:p>
    <w:p w14:paraId="70169970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Messages.sendMessage('', file);</w:t>
      </w:r>
    </w:p>
    <w:p w14:paraId="2E094085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}</w:t>
      </w:r>
    </w:p>
    <w:p w14:paraId="33FCF846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},</w:t>
      </w:r>
    </w:p>
    <w:p w14:paraId="0ACD53A0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[Messages]</w:t>
      </w:r>
    </w:p>
    <w:p w14:paraId="020DCB77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);</w:t>
      </w:r>
    </w:p>
    <w:p w14:paraId="66433965" w14:textId="77777777" w:rsidR="00831B76" w:rsidRDefault="00831B76" w:rsidP="00831B76">
      <w:pPr>
        <w:pStyle w:val="af1"/>
        <w:rPr>
          <w:lang w:eastAsia="en-US"/>
        </w:rPr>
      </w:pPr>
    </w:p>
    <w:p w14:paraId="3BFDB521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const openFileDialog = useCallback(() =&gt; {</w:t>
      </w:r>
    </w:p>
    <w:p w14:paraId="0F1A90E0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fileInput.current.click();</w:t>
      </w:r>
    </w:p>
    <w:p w14:paraId="0934ABB5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}, []);</w:t>
      </w:r>
    </w:p>
    <w:p w14:paraId="44ABF96C" w14:textId="77777777" w:rsidR="00831B76" w:rsidRDefault="00831B76" w:rsidP="00831B76">
      <w:pPr>
        <w:pStyle w:val="af1"/>
        <w:rPr>
          <w:lang w:eastAsia="en-US"/>
        </w:rPr>
      </w:pPr>
    </w:p>
    <w:p w14:paraId="148C86B1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return (</w:t>
      </w:r>
    </w:p>
    <w:p w14:paraId="6E1801B3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&lt;div className="input-box"&gt;</w:t>
      </w:r>
    </w:p>
    <w:p w14:paraId="2A062238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&lt;ul className="input-box__actions"&gt;</w:t>
      </w:r>
    </w:p>
    <w:p w14:paraId="485B914A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&lt;li&gt;</w:t>
      </w:r>
    </w:p>
    <w:p w14:paraId="7BE1A0A4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    &lt;button onClick={openFileDialog} type="button" className="input-box__attach-file" title="Attach file"&gt;</w:t>
      </w:r>
    </w:p>
    <w:p w14:paraId="19DCAED6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        &lt;FileIcon /&gt;</w:t>
      </w:r>
    </w:p>
    <w:p w14:paraId="422C19F0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    &lt;/button&gt;</w:t>
      </w:r>
    </w:p>
    <w:p w14:paraId="30EBEFFE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    &lt;input type="file" ref={fileInput} onChange={onFileSelect} hidden /&gt;</w:t>
      </w:r>
    </w:p>
    <w:p w14:paraId="6662BB03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&lt;/li&gt;</w:t>
      </w:r>
    </w:p>
    <w:p w14:paraId="74AD56D3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&lt;/ul&gt;</w:t>
      </w:r>
    </w:p>
    <w:p w14:paraId="38E8DCB5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&lt;TextareaAutosize</w:t>
      </w:r>
    </w:p>
    <w:p w14:paraId="5867CF90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className="input-box__input"</w:t>
      </w:r>
    </w:p>
    <w:p w14:paraId="2192AFEA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placeholder="Type a message..."</w:t>
      </w:r>
    </w:p>
    <w:p w14:paraId="13736D5E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value={text}</w:t>
      </w:r>
    </w:p>
    <w:p w14:paraId="4E375BF4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onChange={onTextChange}</w:t>
      </w:r>
    </w:p>
    <w:p w14:paraId="3CCF914F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onKeyDown={onKeyDown}</w:t>
      </w:r>
    </w:p>
    <w:p w14:paraId="02064C3C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minRows={1}</w:t>
      </w:r>
    </w:p>
    <w:p w14:paraId="46A746AE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maxRows={4}</w:t>
      </w:r>
    </w:p>
    <w:p w14:paraId="1A4F537D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/&gt;</w:t>
      </w:r>
    </w:p>
    <w:p w14:paraId="70429775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&lt;button className={cn('input-box__send-message', { active: canBeSent })} onClick={onSubmit} type="button" title="Send message"&gt;</w:t>
      </w:r>
    </w:p>
    <w:p w14:paraId="45B9546C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    &lt;SendMessageIcon /&gt;</w:t>
      </w:r>
    </w:p>
    <w:p w14:paraId="71E882E1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        &lt;/button&gt;</w:t>
      </w:r>
    </w:p>
    <w:p w14:paraId="7FF1F529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    &lt;/div&gt;</w:t>
      </w:r>
    </w:p>
    <w:p w14:paraId="005716D1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 xml:space="preserve">    );</w:t>
      </w:r>
    </w:p>
    <w:p w14:paraId="2812F937" w14:textId="77777777" w:rsidR="00831B76" w:rsidRDefault="00831B76" w:rsidP="00831B76">
      <w:pPr>
        <w:pStyle w:val="af1"/>
        <w:rPr>
          <w:lang w:eastAsia="en-US"/>
        </w:rPr>
      </w:pPr>
      <w:r>
        <w:rPr>
          <w:lang w:eastAsia="en-US"/>
        </w:rPr>
        <w:t>}</w:t>
      </w:r>
    </w:p>
    <w:p w14:paraId="7AEF69AD" w14:textId="77777777" w:rsidR="00831B76" w:rsidRDefault="00831B76" w:rsidP="00831B76">
      <w:pPr>
        <w:pStyle w:val="af1"/>
        <w:rPr>
          <w:lang w:eastAsia="en-US"/>
        </w:rPr>
      </w:pPr>
    </w:p>
    <w:p w14:paraId="628BD70A" w14:textId="06C58468" w:rsidR="00E02C30" w:rsidRDefault="00831B76" w:rsidP="00831B76">
      <w:pPr>
        <w:pStyle w:val="af1"/>
        <w:rPr>
          <w:lang w:eastAsia="en-US"/>
        </w:rPr>
      </w:pPr>
      <w:r>
        <w:rPr>
          <w:lang w:eastAsia="en-US"/>
        </w:rPr>
        <w:t>export default observer(InputBox);</w:t>
      </w:r>
    </w:p>
    <w:p w14:paraId="5FE2E6C6" w14:textId="1EBC284D" w:rsidR="00842D74" w:rsidRDefault="00842D74" w:rsidP="00842D74">
      <w:pPr>
        <w:pStyle w:val="af1"/>
        <w:rPr>
          <w:lang w:eastAsia="en-US"/>
        </w:rPr>
      </w:pPr>
    </w:p>
    <w:p w14:paraId="3362DACE" w14:textId="426FB5C8" w:rsidR="00842D74" w:rsidRDefault="009B082E" w:rsidP="00842D74">
      <w:pPr>
        <w:rPr>
          <w:lang w:eastAsia="en-US"/>
        </w:rPr>
      </w:pPr>
      <w:r>
        <w:rPr>
          <w:lang w:eastAsia="en-US"/>
        </w:rPr>
        <w:t xml:space="preserve">Реализованный </w:t>
      </w:r>
      <w:r>
        <w:rPr>
          <w:lang w:val="en-US" w:eastAsia="en-US"/>
        </w:rPr>
        <w:t>React</w:t>
      </w:r>
      <w:r w:rsidRPr="009B082E">
        <w:rPr>
          <w:lang w:eastAsia="en-US"/>
        </w:rPr>
        <w:t>-</w:t>
      </w:r>
      <w:r>
        <w:rPr>
          <w:lang w:eastAsia="en-US"/>
        </w:rPr>
        <w:t>компонент содержит следующую логику:</w:t>
      </w:r>
    </w:p>
    <w:p w14:paraId="529D82EF" w14:textId="6BC8DEFA" w:rsidR="0069664F" w:rsidRDefault="0069664F" w:rsidP="008420E7">
      <w:pPr>
        <w:pStyle w:val="aa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отображает кнопку для отправки файла</w:t>
      </w:r>
      <w:r w:rsidRPr="0069664F">
        <w:rPr>
          <w:lang w:eastAsia="en-US"/>
        </w:rPr>
        <w:t>;</w:t>
      </w:r>
    </w:p>
    <w:p w14:paraId="141F1A7A" w14:textId="290961CE" w:rsidR="0069664F" w:rsidRDefault="0069664F" w:rsidP="008420E7">
      <w:pPr>
        <w:pStyle w:val="aa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 xml:space="preserve">отображает многострочное поле ввода, реализуемое библиотекой </w:t>
      </w:r>
      <w:r w:rsidRPr="0069664F">
        <w:rPr>
          <w:lang w:eastAsia="en-US"/>
        </w:rPr>
        <w:t>TextareaAutosize;</w:t>
      </w:r>
    </w:p>
    <w:p w14:paraId="799F0CA8" w14:textId="53E9351B" w:rsidR="0069664F" w:rsidRDefault="009573F8" w:rsidP="008420E7">
      <w:pPr>
        <w:pStyle w:val="aa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отображает кнопку отправки сообщения</w:t>
      </w:r>
      <w:r>
        <w:rPr>
          <w:lang w:val="en-US" w:eastAsia="en-US"/>
        </w:rPr>
        <w:t>;</w:t>
      </w:r>
    </w:p>
    <w:p w14:paraId="7FDBC81D" w14:textId="3AE58E23" w:rsidR="009B082E" w:rsidRDefault="00BE6BF2" w:rsidP="008420E7">
      <w:pPr>
        <w:pStyle w:val="aa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 xml:space="preserve">обрабатывает нажатие на кнопку «прикрепить файл» и вызывает диалоговое окно для выбора файла. После выбора файла вызывает соответствующий метод отправки файла в хранилище </w:t>
      </w:r>
      <w:r>
        <w:rPr>
          <w:lang w:val="en-US" w:eastAsia="en-US"/>
        </w:rPr>
        <w:t>Messages</w:t>
      </w:r>
      <w:r>
        <w:rPr>
          <w:lang w:eastAsia="en-US"/>
        </w:rPr>
        <w:t>, передавая его туда</w:t>
      </w:r>
      <w:r w:rsidRPr="00BE6BF2">
        <w:rPr>
          <w:lang w:eastAsia="en-US"/>
        </w:rPr>
        <w:t>;</w:t>
      </w:r>
    </w:p>
    <w:p w14:paraId="00A0E8F5" w14:textId="23076B7A" w:rsidR="00430D85" w:rsidRDefault="00486B88" w:rsidP="008420E7">
      <w:pPr>
        <w:pStyle w:val="aa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 xml:space="preserve">если пользователь нажал клавишу </w:t>
      </w:r>
      <w:r>
        <w:rPr>
          <w:lang w:val="en-US" w:eastAsia="en-US"/>
        </w:rPr>
        <w:t>Enter</w:t>
      </w:r>
      <w:r w:rsidR="00AC4920">
        <w:rPr>
          <w:lang w:eastAsia="en-US"/>
        </w:rPr>
        <w:t xml:space="preserve"> и</w:t>
      </w:r>
      <w:r w:rsidR="00430D85">
        <w:rPr>
          <w:lang w:eastAsia="en-US"/>
        </w:rPr>
        <w:t xml:space="preserve"> поле ввода сообщения</w:t>
      </w:r>
      <w:r w:rsidR="00BD1E9D">
        <w:rPr>
          <w:lang w:eastAsia="en-US"/>
        </w:rPr>
        <w:t xml:space="preserve"> не пустое</w:t>
      </w:r>
      <w:r w:rsidR="00430D85">
        <w:rPr>
          <w:lang w:eastAsia="en-US"/>
        </w:rPr>
        <w:t xml:space="preserve">, </w:t>
      </w:r>
      <w:r w:rsidR="00D05399">
        <w:rPr>
          <w:lang w:eastAsia="en-US"/>
        </w:rPr>
        <w:t xml:space="preserve">то </w:t>
      </w:r>
      <w:r w:rsidR="00B37BDC">
        <w:rPr>
          <w:lang w:eastAsia="en-US"/>
        </w:rPr>
        <w:t>выполняется</w:t>
      </w:r>
      <w:r w:rsidR="00D05399">
        <w:rPr>
          <w:lang w:eastAsia="en-US"/>
        </w:rPr>
        <w:t xml:space="preserve"> отправка сообщения</w:t>
      </w:r>
      <w:r w:rsidR="00430D85" w:rsidRPr="00430D85">
        <w:rPr>
          <w:lang w:eastAsia="en-US"/>
        </w:rPr>
        <w:t>;</w:t>
      </w:r>
    </w:p>
    <w:p w14:paraId="2EA84188" w14:textId="19497218" w:rsidR="008433F2" w:rsidRDefault="008433F2" w:rsidP="008420E7">
      <w:pPr>
        <w:pStyle w:val="aa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если поле ввода сообщения пустое или длина введенного сообщения превосходит максимально разрешенную, то кнопка отправки сообщения не активна</w:t>
      </w:r>
      <w:r w:rsidR="00054326" w:rsidRPr="00054326">
        <w:rPr>
          <w:lang w:eastAsia="en-US"/>
        </w:rPr>
        <w:t xml:space="preserve"> </w:t>
      </w:r>
      <w:r w:rsidR="00054326">
        <w:rPr>
          <w:lang w:eastAsia="en-US"/>
        </w:rPr>
        <w:t>и сообщение невозможно отправить</w:t>
      </w:r>
      <w:r w:rsidRPr="008433F2">
        <w:rPr>
          <w:lang w:eastAsia="en-US"/>
        </w:rPr>
        <w:t>;</w:t>
      </w:r>
    </w:p>
    <w:p w14:paraId="31AABF0A" w14:textId="77D5B229" w:rsidR="004E5DDC" w:rsidRDefault="004E5DDC" w:rsidP="008420E7">
      <w:pPr>
        <w:pStyle w:val="aa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 xml:space="preserve">обрабатывает нажатие на кнопку «отправить сообщение» и, если поле сообщение не пустое и не превосходит максимально разрешенную длину, то вызывается соответствующий метод в хранилище </w:t>
      </w:r>
      <w:r>
        <w:rPr>
          <w:lang w:val="en-US" w:eastAsia="en-US"/>
        </w:rPr>
        <w:t>Messages</w:t>
      </w:r>
      <w:r w:rsidR="006438FC">
        <w:rPr>
          <w:lang w:eastAsia="en-US"/>
        </w:rPr>
        <w:t>, в который передается текст, содержащийся в поле ввода</w:t>
      </w:r>
      <w:r w:rsidR="004F7DF1" w:rsidRPr="007E16B4">
        <w:rPr>
          <w:lang w:eastAsia="en-US"/>
        </w:rPr>
        <w:t>;</w:t>
      </w:r>
    </w:p>
    <w:p w14:paraId="28CF2467" w14:textId="22F2F543" w:rsidR="0096713C" w:rsidRDefault="004F7DF1" w:rsidP="008420E7">
      <w:pPr>
        <w:pStyle w:val="aa"/>
        <w:numPr>
          <w:ilvl w:val="0"/>
          <w:numId w:val="38"/>
        </w:numPr>
        <w:rPr>
          <w:lang w:eastAsia="en-US"/>
        </w:rPr>
      </w:pPr>
      <w:r>
        <w:rPr>
          <w:lang w:eastAsia="en-US"/>
        </w:rPr>
        <w:t>после отправки сообщения поле ввода очищается</w:t>
      </w:r>
      <w:r w:rsidRPr="004F7DF1">
        <w:rPr>
          <w:lang w:eastAsia="en-US"/>
        </w:rPr>
        <w:t>.</w:t>
      </w:r>
    </w:p>
    <w:p w14:paraId="5DB7C110" w14:textId="03B39FB1" w:rsidR="007E16B4" w:rsidRPr="00317183" w:rsidRDefault="00317183" w:rsidP="00317183">
      <w:pPr>
        <w:rPr>
          <w:lang w:eastAsia="en-US"/>
        </w:rPr>
      </w:pPr>
      <w:r>
        <w:rPr>
          <w:lang w:eastAsia="en-US"/>
        </w:rPr>
        <w:t xml:space="preserve">Таким образом, реализован </w:t>
      </w:r>
      <w:r>
        <w:rPr>
          <w:lang w:val="en-US" w:eastAsia="en-US"/>
        </w:rPr>
        <w:t>React</w:t>
      </w:r>
      <w:r w:rsidRPr="00842D74">
        <w:rPr>
          <w:lang w:eastAsia="en-US"/>
        </w:rPr>
        <w:t>-</w:t>
      </w:r>
      <w:r>
        <w:rPr>
          <w:lang w:eastAsia="en-US"/>
        </w:rPr>
        <w:t xml:space="preserve">компонент </w:t>
      </w:r>
      <w:r w:rsidRPr="00842D74">
        <w:rPr>
          <w:lang w:eastAsia="en-US"/>
        </w:rPr>
        <w:t>InputBox</w:t>
      </w:r>
      <w:r>
        <w:rPr>
          <w:lang w:eastAsia="en-US"/>
        </w:rPr>
        <w:t xml:space="preserve">, </w:t>
      </w:r>
      <w:r w:rsidR="007D7ADC">
        <w:rPr>
          <w:lang w:eastAsia="en-US"/>
        </w:rPr>
        <w:t xml:space="preserve">необходимый для отображения и обработки блока ввода сообщения </w:t>
      </w:r>
      <w:r w:rsidR="007D7ADC">
        <w:t>в пользовательском интерфейсе.</w:t>
      </w:r>
    </w:p>
    <w:p w14:paraId="167DF2A4" w14:textId="77777777" w:rsidR="00CB66D1" w:rsidRPr="009B082E" w:rsidRDefault="00CB66D1" w:rsidP="001872D6">
      <w:pPr>
        <w:rPr>
          <w:lang w:eastAsia="en-US"/>
        </w:rPr>
      </w:pPr>
    </w:p>
    <w:p w14:paraId="4222B66A" w14:textId="323F18DC" w:rsidR="00A524B2" w:rsidRDefault="00A524B2" w:rsidP="00A524B2">
      <w:pPr>
        <w:pStyle w:val="2"/>
      </w:pPr>
      <w:bookmarkStart w:id="72" w:name="_Toc74792814"/>
      <w:r>
        <w:lastRenderedPageBreak/>
        <w:t>Реализация механизма кроссдоменного обмена данными между фреймами</w:t>
      </w:r>
      <w:bookmarkEnd w:id="72"/>
    </w:p>
    <w:p w14:paraId="1293B689" w14:textId="2DB5909E" w:rsidR="00DF2F68" w:rsidRDefault="004B47F7" w:rsidP="004E0638">
      <w:pPr>
        <w:rPr>
          <w:lang w:eastAsia="en-US"/>
        </w:rPr>
      </w:pPr>
      <w:r>
        <w:rPr>
          <w:lang w:eastAsia="en-US"/>
        </w:rPr>
        <w:t>В листинге 33 представлена реализация клас</w:t>
      </w:r>
      <w:r w:rsidR="00DF2F68">
        <w:rPr>
          <w:lang w:eastAsia="en-US"/>
        </w:rPr>
        <w:t>с</w:t>
      </w:r>
      <w:r>
        <w:rPr>
          <w:lang w:eastAsia="en-US"/>
        </w:rPr>
        <w:t>а</w:t>
      </w:r>
      <w:r w:rsidR="00DF2F68">
        <w:rPr>
          <w:lang w:eastAsia="en-US"/>
        </w:rPr>
        <w:t xml:space="preserve"> </w:t>
      </w:r>
      <w:r w:rsidR="00DF2F68">
        <w:rPr>
          <w:lang w:val="en-US" w:eastAsia="en-US"/>
        </w:rPr>
        <w:t>PostEvents</w:t>
      </w:r>
      <w:r w:rsidR="00DF2F68" w:rsidRPr="00DF2F68">
        <w:rPr>
          <w:lang w:eastAsia="en-US"/>
        </w:rPr>
        <w:t xml:space="preserve">, </w:t>
      </w:r>
      <w:r w:rsidR="00DF2F68">
        <w:rPr>
          <w:lang w:eastAsia="en-US"/>
        </w:rPr>
        <w:t xml:space="preserve">который </w:t>
      </w:r>
      <w:r w:rsidR="00FF088F">
        <w:rPr>
          <w:lang w:eastAsia="en-US"/>
        </w:rPr>
        <w:t xml:space="preserve">предоставляет </w:t>
      </w:r>
      <w:r w:rsidR="00DF2F68">
        <w:rPr>
          <w:lang w:eastAsia="en-US"/>
        </w:rPr>
        <w:t xml:space="preserve">возможность кроссдоменного обмена данными между </w:t>
      </w:r>
      <w:r w:rsidR="00BA3AFA">
        <w:rPr>
          <w:lang w:eastAsia="en-US"/>
        </w:rPr>
        <w:t>родительским окном и встраиваемым веб-чатом.</w:t>
      </w:r>
    </w:p>
    <w:p w14:paraId="6739F974" w14:textId="255FF676" w:rsidR="006B3756" w:rsidRPr="00B15100" w:rsidRDefault="006B3756" w:rsidP="004E0638">
      <w:pPr>
        <w:rPr>
          <w:lang w:val="en-US" w:eastAsia="en-US"/>
        </w:rPr>
      </w:pPr>
      <w:r>
        <w:rPr>
          <w:lang w:eastAsia="en-US"/>
        </w:rPr>
        <w:t>Листинг</w:t>
      </w:r>
      <w:r w:rsidRPr="00B15100">
        <w:rPr>
          <w:lang w:val="en-US" w:eastAsia="en-US"/>
        </w:rPr>
        <w:t xml:space="preserve"> 33 – </w:t>
      </w:r>
      <w:r>
        <w:rPr>
          <w:lang w:eastAsia="en-US"/>
        </w:rPr>
        <w:t>Реализация</w:t>
      </w:r>
      <w:r w:rsidRPr="00B15100">
        <w:rPr>
          <w:lang w:val="en-US" w:eastAsia="en-US"/>
        </w:rPr>
        <w:t xml:space="preserve"> </w:t>
      </w:r>
      <w:r>
        <w:rPr>
          <w:lang w:eastAsia="en-US"/>
        </w:rPr>
        <w:t>класса</w:t>
      </w:r>
      <w:r w:rsidRPr="00B15100">
        <w:rPr>
          <w:lang w:val="en-US" w:eastAsia="en-US"/>
        </w:rPr>
        <w:t xml:space="preserve"> </w:t>
      </w:r>
      <w:r>
        <w:rPr>
          <w:lang w:val="en-US" w:eastAsia="en-US"/>
        </w:rPr>
        <w:t>PostEvents</w:t>
      </w:r>
    </w:p>
    <w:p w14:paraId="16331A01" w14:textId="77777777" w:rsidR="00B678A0" w:rsidRPr="00B15100" w:rsidRDefault="00B678A0" w:rsidP="00B678A0">
      <w:pPr>
        <w:pStyle w:val="af1"/>
        <w:rPr>
          <w:lang w:eastAsia="en-US"/>
        </w:rPr>
      </w:pPr>
      <w:r>
        <w:rPr>
          <w:lang w:eastAsia="en-US"/>
        </w:rPr>
        <w:t>import</w:t>
      </w:r>
      <w:r w:rsidRPr="00B15100">
        <w:rPr>
          <w:lang w:eastAsia="en-US"/>
        </w:rPr>
        <w:t xml:space="preserve"> </w:t>
      </w:r>
      <w:r>
        <w:rPr>
          <w:lang w:eastAsia="en-US"/>
        </w:rPr>
        <w:t>EventEmitter</w:t>
      </w:r>
      <w:r w:rsidRPr="00B15100">
        <w:rPr>
          <w:lang w:eastAsia="en-US"/>
        </w:rPr>
        <w:t xml:space="preserve"> </w:t>
      </w:r>
      <w:r>
        <w:rPr>
          <w:lang w:eastAsia="en-US"/>
        </w:rPr>
        <w:t>from</w:t>
      </w:r>
      <w:r w:rsidRPr="00B15100">
        <w:rPr>
          <w:lang w:eastAsia="en-US"/>
        </w:rPr>
        <w:t xml:space="preserve"> '</w:t>
      </w:r>
      <w:r>
        <w:rPr>
          <w:lang w:eastAsia="en-US"/>
        </w:rPr>
        <w:t>eventemitter</w:t>
      </w:r>
      <w:r w:rsidRPr="00B15100">
        <w:rPr>
          <w:lang w:eastAsia="en-US"/>
        </w:rPr>
        <w:t>3';</w:t>
      </w:r>
    </w:p>
    <w:p w14:paraId="41795821" w14:textId="77777777" w:rsidR="00B678A0" w:rsidRPr="00B15100" w:rsidRDefault="00B678A0" w:rsidP="00B678A0">
      <w:pPr>
        <w:pStyle w:val="af1"/>
        <w:rPr>
          <w:lang w:eastAsia="en-US"/>
        </w:rPr>
      </w:pPr>
    </w:p>
    <w:p w14:paraId="6736B391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>export class PostEvents extends EventEmitter {</w:t>
      </w:r>
    </w:p>
    <w:p w14:paraId="3893A9C1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targetWindow;</w:t>
      </w:r>
    </w:p>
    <w:p w14:paraId="13E4100E" w14:textId="77777777" w:rsidR="00B678A0" w:rsidRDefault="00B678A0" w:rsidP="00B678A0">
      <w:pPr>
        <w:pStyle w:val="af1"/>
        <w:rPr>
          <w:lang w:eastAsia="en-US"/>
        </w:rPr>
      </w:pPr>
    </w:p>
    <w:p w14:paraId="2F48B2BE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constructor(targetWindow) {</w:t>
      </w:r>
    </w:p>
    <w:p w14:paraId="12FDEBB5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super();</w:t>
      </w:r>
    </w:p>
    <w:p w14:paraId="32483993" w14:textId="77777777" w:rsidR="00B678A0" w:rsidRDefault="00B678A0" w:rsidP="00B678A0">
      <w:pPr>
        <w:pStyle w:val="af1"/>
        <w:rPr>
          <w:lang w:eastAsia="en-US"/>
        </w:rPr>
      </w:pPr>
    </w:p>
    <w:p w14:paraId="17D5866F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this.targetWindow = targetWindow;</w:t>
      </w:r>
    </w:p>
    <w:p w14:paraId="7593157B" w14:textId="77777777" w:rsidR="00B678A0" w:rsidRDefault="00B678A0" w:rsidP="00B678A0">
      <w:pPr>
        <w:pStyle w:val="af1"/>
        <w:rPr>
          <w:lang w:eastAsia="en-US"/>
        </w:rPr>
      </w:pPr>
    </w:p>
    <w:p w14:paraId="26AC02A0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window.addEventListener('message', this.onMessage);</w:t>
      </w:r>
    </w:p>
    <w:p w14:paraId="2FED802E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455B2633" w14:textId="77777777" w:rsidR="00B678A0" w:rsidRDefault="00B678A0" w:rsidP="00B678A0">
      <w:pPr>
        <w:pStyle w:val="af1"/>
        <w:rPr>
          <w:lang w:eastAsia="en-US"/>
        </w:rPr>
      </w:pPr>
    </w:p>
    <w:p w14:paraId="54D542ED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onMessage = (event) =&gt; {</w:t>
      </w:r>
    </w:p>
    <w:p w14:paraId="1475541E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if (event.source !== this.targetWindow || !event.data?.action) {</w:t>
      </w:r>
    </w:p>
    <w:p w14:paraId="7428CA74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    return;</w:t>
      </w:r>
    </w:p>
    <w:p w14:paraId="5BEBAFE3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7BC77918" w14:textId="77777777" w:rsidR="00B678A0" w:rsidRDefault="00B678A0" w:rsidP="00B678A0">
      <w:pPr>
        <w:pStyle w:val="af1"/>
        <w:rPr>
          <w:lang w:eastAsia="en-US"/>
        </w:rPr>
      </w:pPr>
    </w:p>
    <w:p w14:paraId="2E7D818F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const { action, data = {} } = event.data;</w:t>
      </w:r>
    </w:p>
    <w:p w14:paraId="1FE01DE6" w14:textId="77777777" w:rsidR="00B678A0" w:rsidRDefault="00B678A0" w:rsidP="00B678A0">
      <w:pPr>
        <w:pStyle w:val="af1"/>
        <w:rPr>
          <w:lang w:eastAsia="en-US"/>
        </w:rPr>
      </w:pPr>
    </w:p>
    <w:p w14:paraId="73E7B6F3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this.emit(action, data);</w:t>
      </w:r>
    </w:p>
    <w:p w14:paraId="1B628389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};</w:t>
      </w:r>
    </w:p>
    <w:p w14:paraId="2D5CF0F8" w14:textId="77777777" w:rsidR="00B678A0" w:rsidRDefault="00B678A0" w:rsidP="00B678A0">
      <w:pPr>
        <w:pStyle w:val="af1"/>
        <w:rPr>
          <w:lang w:eastAsia="en-US"/>
        </w:rPr>
      </w:pPr>
    </w:p>
    <w:p w14:paraId="61951789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send(action, data = {}) {</w:t>
      </w:r>
    </w:p>
    <w:p w14:paraId="2FB4BA83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if (!this.targetWindow) {</w:t>
      </w:r>
    </w:p>
    <w:p w14:paraId="436401F7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    throw new Error('You should specify targetWindow!');</w:t>
      </w:r>
    </w:p>
    <w:p w14:paraId="6EAC3A6B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604A04F8" w14:textId="77777777" w:rsidR="00B678A0" w:rsidRDefault="00B678A0" w:rsidP="00B678A0">
      <w:pPr>
        <w:pStyle w:val="af1"/>
        <w:rPr>
          <w:lang w:eastAsia="en-US"/>
        </w:rPr>
      </w:pPr>
    </w:p>
    <w:p w14:paraId="12AD7FBA" w14:textId="77777777" w:rsidR="00B678A0" w:rsidRDefault="00B678A0" w:rsidP="00B678A0">
      <w:pPr>
        <w:pStyle w:val="af1"/>
        <w:rPr>
          <w:lang w:eastAsia="en-US"/>
        </w:rPr>
      </w:pPr>
      <w:r>
        <w:rPr>
          <w:lang w:eastAsia="en-US"/>
        </w:rPr>
        <w:t xml:space="preserve">        this.targetWindow.postMessage({ action, data }, '*');</w:t>
      </w:r>
    </w:p>
    <w:p w14:paraId="2509D00C" w14:textId="77777777" w:rsidR="00B678A0" w:rsidRPr="001C377E" w:rsidRDefault="00B678A0" w:rsidP="00B678A0">
      <w:pPr>
        <w:pStyle w:val="af1"/>
        <w:rPr>
          <w:lang w:val="ru-RU" w:eastAsia="en-US"/>
        </w:rPr>
      </w:pPr>
      <w:r>
        <w:rPr>
          <w:lang w:eastAsia="en-US"/>
        </w:rPr>
        <w:t xml:space="preserve">    </w:t>
      </w:r>
      <w:r w:rsidRPr="001C377E">
        <w:rPr>
          <w:lang w:val="ru-RU" w:eastAsia="en-US"/>
        </w:rPr>
        <w:t>}</w:t>
      </w:r>
    </w:p>
    <w:p w14:paraId="5536958B" w14:textId="1E40E05C" w:rsidR="00DF2F68" w:rsidRPr="001C377E" w:rsidRDefault="00B678A0" w:rsidP="00B678A0">
      <w:pPr>
        <w:pStyle w:val="af1"/>
        <w:rPr>
          <w:lang w:val="ru-RU" w:eastAsia="en-US"/>
        </w:rPr>
      </w:pPr>
      <w:r w:rsidRPr="001C377E">
        <w:rPr>
          <w:lang w:val="ru-RU" w:eastAsia="en-US"/>
        </w:rPr>
        <w:t>}</w:t>
      </w:r>
    </w:p>
    <w:p w14:paraId="39EBE032" w14:textId="77777777" w:rsidR="00B678A0" w:rsidRPr="001C377E" w:rsidRDefault="00B678A0" w:rsidP="00B678A0">
      <w:pPr>
        <w:pStyle w:val="af1"/>
        <w:rPr>
          <w:lang w:val="ru-RU" w:eastAsia="en-US"/>
        </w:rPr>
      </w:pPr>
    </w:p>
    <w:p w14:paraId="24795125" w14:textId="77777777" w:rsidR="003C6C52" w:rsidRDefault="00273B6A" w:rsidP="008540A0">
      <w:pPr>
        <w:rPr>
          <w:lang w:eastAsia="en-US"/>
        </w:rPr>
      </w:pPr>
      <w:r>
        <w:rPr>
          <w:lang w:eastAsia="en-US"/>
        </w:rPr>
        <w:t>В реализованном классе объявлено одно поле</w:t>
      </w:r>
      <w:r w:rsidR="003905F2">
        <w:rPr>
          <w:lang w:eastAsia="en-US"/>
        </w:rPr>
        <w:t xml:space="preserve"> </w:t>
      </w:r>
      <w:r w:rsidR="003905F2">
        <w:rPr>
          <w:lang w:val="en-US" w:eastAsia="en-US"/>
        </w:rPr>
        <w:t>targetWindow</w:t>
      </w:r>
      <w:r w:rsidR="003905F2" w:rsidRPr="003905F2">
        <w:rPr>
          <w:lang w:eastAsia="en-US"/>
        </w:rPr>
        <w:t xml:space="preserve">, </w:t>
      </w:r>
      <w:r w:rsidR="003905F2">
        <w:rPr>
          <w:lang w:eastAsia="en-US"/>
        </w:rPr>
        <w:t>в котором будет содержаться ссылка на</w:t>
      </w:r>
      <w:r w:rsidR="00695B0D" w:rsidRPr="00695B0D">
        <w:rPr>
          <w:lang w:eastAsia="en-US"/>
        </w:rPr>
        <w:t xml:space="preserve"> </w:t>
      </w:r>
      <w:r w:rsidR="00695B0D">
        <w:rPr>
          <w:lang w:eastAsia="en-US"/>
        </w:rPr>
        <w:t>объект</w:t>
      </w:r>
      <w:r w:rsidR="003905F2">
        <w:rPr>
          <w:lang w:eastAsia="en-US"/>
        </w:rPr>
        <w:t xml:space="preserve"> целево</w:t>
      </w:r>
      <w:r w:rsidR="00695B0D">
        <w:rPr>
          <w:lang w:eastAsia="en-US"/>
        </w:rPr>
        <w:t>го</w:t>
      </w:r>
      <w:r w:rsidR="003905F2">
        <w:rPr>
          <w:lang w:eastAsia="en-US"/>
        </w:rPr>
        <w:t xml:space="preserve"> окн</w:t>
      </w:r>
      <w:r w:rsidR="00695B0D">
        <w:rPr>
          <w:lang w:eastAsia="en-US"/>
        </w:rPr>
        <w:t>а</w:t>
      </w:r>
      <w:r w:rsidR="003905F2">
        <w:rPr>
          <w:lang w:eastAsia="en-US"/>
        </w:rPr>
        <w:t xml:space="preserve">, </w:t>
      </w:r>
      <w:r w:rsidR="00322A5E">
        <w:rPr>
          <w:lang w:eastAsia="en-US"/>
        </w:rPr>
        <w:t xml:space="preserve">с которым будет происходить обмен данными. </w:t>
      </w:r>
    </w:p>
    <w:p w14:paraId="4A961A5A" w14:textId="6F81B60D" w:rsidR="008540A0" w:rsidRDefault="00EA426B" w:rsidP="008540A0">
      <w:pPr>
        <w:rPr>
          <w:lang w:eastAsia="en-US"/>
        </w:rPr>
      </w:pPr>
      <w:r>
        <w:rPr>
          <w:lang w:eastAsia="en-US"/>
        </w:rPr>
        <w:t>В</w:t>
      </w:r>
      <w:r w:rsidR="00322A5E">
        <w:rPr>
          <w:lang w:eastAsia="en-US"/>
        </w:rPr>
        <w:t xml:space="preserve"> классе объявлены следующие методы:</w:t>
      </w:r>
    </w:p>
    <w:p w14:paraId="69D71BCB" w14:textId="1FECAC48" w:rsidR="00322A5E" w:rsidRDefault="00322A5E" w:rsidP="008420E7">
      <w:pPr>
        <w:pStyle w:val="aa"/>
        <w:numPr>
          <w:ilvl w:val="0"/>
          <w:numId w:val="30"/>
        </w:numPr>
        <w:rPr>
          <w:lang w:eastAsia="en-US"/>
        </w:rPr>
      </w:pPr>
      <w:r>
        <w:rPr>
          <w:lang w:val="en-US" w:eastAsia="en-US"/>
        </w:rPr>
        <w:lastRenderedPageBreak/>
        <w:t>constructor</w:t>
      </w:r>
      <w:r w:rsidRPr="00322A5E">
        <w:rPr>
          <w:lang w:eastAsia="en-US"/>
        </w:rPr>
        <w:t xml:space="preserve"> – </w:t>
      </w:r>
      <w:r>
        <w:rPr>
          <w:lang w:eastAsia="en-US"/>
        </w:rPr>
        <w:t>специальный метод, вызываемый при создании экземпляра класса. Данный метод принимает один аргумент, в котором должна находиться ссылка на объект окна, с которыми будет происходить обмен данными</w:t>
      </w:r>
      <w:r w:rsidR="00396DC1">
        <w:rPr>
          <w:lang w:eastAsia="en-US"/>
        </w:rPr>
        <w:t xml:space="preserve">. В самом конструкторе </w:t>
      </w:r>
      <w:r w:rsidR="00B863B7">
        <w:rPr>
          <w:lang w:eastAsia="en-US"/>
        </w:rPr>
        <w:t>выполняется</w:t>
      </w:r>
      <w:r w:rsidR="00396DC1">
        <w:rPr>
          <w:lang w:eastAsia="en-US"/>
        </w:rPr>
        <w:t xml:space="preserve"> присваивание переданного объекта в </w:t>
      </w:r>
      <w:r w:rsidR="00396DC1">
        <w:rPr>
          <w:lang w:val="en-US" w:eastAsia="en-US"/>
        </w:rPr>
        <w:t>targetWindow</w:t>
      </w:r>
      <w:r w:rsidR="00396DC1">
        <w:rPr>
          <w:lang w:eastAsia="en-US"/>
        </w:rPr>
        <w:t xml:space="preserve"> и регистрация обработчика события </w:t>
      </w:r>
      <w:r w:rsidR="00396DC1">
        <w:rPr>
          <w:lang w:val="en-US" w:eastAsia="en-US"/>
        </w:rPr>
        <w:t>message</w:t>
      </w:r>
      <w:r w:rsidR="00396DC1" w:rsidRPr="00396DC1">
        <w:rPr>
          <w:lang w:eastAsia="en-US"/>
        </w:rPr>
        <w:t xml:space="preserve"> </w:t>
      </w:r>
      <w:r w:rsidR="00396DC1">
        <w:rPr>
          <w:lang w:eastAsia="en-US"/>
        </w:rPr>
        <w:t>для текущего окна</w:t>
      </w:r>
      <w:r w:rsidR="00C64D4F">
        <w:rPr>
          <w:lang w:eastAsia="en-US"/>
        </w:rPr>
        <w:t xml:space="preserve">. Событие </w:t>
      </w:r>
      <w:r w:rsidR="00C64D4F">
        <w:rPr>
          <w:lang w:val="en-US" w:eastAsia="en-US"/>
        </w:rPr>
        <w:t>message</w:t>
      </w:r>
      <w:r w:rsidR="00C64D4F" w:rsidRPr="00C64D4F">
        <w:rPr>
          <w:lang w:eastAsia="en-US"/>
        </w:rPr>
        <w:t xml:space="preserve"> </w:t>
      </w:r>
      <w:r w:rsidR="00C64D4F">
        <w:rPr>
          <w:lang w:eastAsia="en-US"/>
        </w:rPr>
        <w:t>вызывается при получении</w:t>
      </w:r>
      <w:r w:rsidR="00041341">
        <w:rPr>
          <w:lang w:eastAsia="en-US"/>
        </w:rPr>
        <w:t xml:space="preserve"> текущим окном</w:t>
      </w:r>
      <w:r w:rsidR="00C64D4F">
        <w:rPr>
          <w:lang w:eastAsia="en-US"/>
        </w:rPr>
        <w:t xml:space="preserve"> сообщени</w:t>
      </w:r>
      <w:r w:rsidR="00041341">
        <w:rPr>
          <w:lang w:eastAsia="en-US"/>
        </w:rPr>
        <w:t>я</w:t>
      </w:r>
      <w:r w:rsidR="00C64D4F">
        <w:rPr>
          <w:lang w:eastAsia="en-US"/>
        </w:rPr>
        <w:t xml:space="preserve"> от какого-либо другого окна</w:t>
      </w:r>
      <w:r w:rsidRPr="00322A5E">
        <w:rPr>
          <w:lang w:eastAsia="en-US"/>
        </w:rPr>
        <w:t>;</w:t>
      </w:r>
    </w:p>
    <w:p w14:paraId="55EC5292" w14:textId="415CD667" w:rsidR="00322A5E" w:rsidRDefault="00D64BAD" w:rsidP="008420E7">
      <w:pPr>
        <w:pStyle w:val="aa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onMessage – обработчик полученных от целевого окна сообщений</w:t>
      </w:r>
      <w:r w:rsidR="004F0A09">
        <w:rPr>
          <w:lang w:eastAsia="en-US"/>
        </w:rPr>
        <w:t>. Все полученные сообщения должны иметь два поля: название события (</w:t>
      </w:r>
      <w:r w:rsidR="004F0A09">
        <w:rPr>
          <w:lang w:val="en-US" w:eastAsia="en-US"/>
        </w:rPr>
        <w:t>action</w:t>
      </w:r>
      <w:r w:rsidR="004F0A09" w:rsidRPr="004F0A09">
        <w:rPr>
          <w:lang w:eastAsia="en-US"/>
        </w:rPr>
        <w:t xml:space="preserve">) </w:t>
      </w:r>
      <w:r w:rsidR="004F0A09">
        <w:rPr>
          <w:lang w:eastAsia="en-US"/>
        </w:rPr>
        <w:t>и данные (</w:t>
      </w:r>
      <w:r w:rsidR="004F0A09">
        <w:rPr>
          <w:lang w:val="en-US" w:eastAsia="en-US"/>
        </w:rPr>
        <w:t>data</w:t>
      </w:r>
      <w:r w:rsidR="004F0A09" w:rsidRPr="004F0A09">
        <w:rPr>
          <w:lang w:eastAsia="en-US"/>
        </w:rPr>
        <w:t>)</w:t>
      </w:r>
      <w:r w:rsidR="004F0A09">
        <w:rPr>
          <w:lang w:eastAsia="en-US"/>
        </w:rPr>
        <w:t>. Данный метод извлекает оба эти поля и генерирует событие с названием</w:t>
      </w:r>
      <w:r w:rsidR="00151CC3" w:rsidRPr="008768D2">
        <w:rPr>
          <w:lang w:eastAsia="en-US"/>
        </w:rPr>
        <w:t>,</w:t>
      </w:r>
      <w:r w:rsidR="004F0A09">
        <w:rPr>
          <w:lang w:eastAsia="en-US"/>
        </w:rPr>
        <w:t xml:space="preserve"> указанным в </w:t>
      </w:r>
      <w:r w:rsidR="004F0A09">
        <w:rPr>
          <w:lang w:val="en-US" w:eastAsia="en-US"/>
        </w:rPr>
        <w:t>action</w:t>
      </w:r>
      <w:r w:rsidR="00E75FE9">
        <w:rPr>
          <w:lang w:eastAsia="en-US"/>
        </w:rPr>
        <w:t xml:space="preserve">, передавая в него </w:t>
      </w:r>
      <w:r w:rsidR="00E75FE9">
        <w:rPr>
          <w:lang w:val="en-US" w:eastAsia="en-US"/>
        </w:rPr>
        <w:t>data</w:t>
      </w:r>
      <w:r w:rsidR="00E75FE9" w:rsidRPr="00E75FE9">
        <w:rPr>
          <w:lang w:eastAsia="en-US"/>
        </w:rPr>
        <w:t>;</w:t>
      </w:r>
    </w:p>
    <w:p w14:paraId="3938F69F" w14:textId="6D71DCB8" w:rsidR="00D64BAD" w:rsidRDefault="00D64BAD" w:rsidP="008420E7">
      <w:pPr>
        <w:pStyle w:val="aa"/>
        <w:numPr>
          <w:ilvl w:val="0"/>
          <w:numId w:val="39"/>
        </w:numPr>
        <w:rPr>
          <w:lang w:eastAsia="en-US"/>
        </w:rPr>
      </w:pPr>
      <w:r>
        <w:rPr>
          <w:lang w:eastAsia="en-US"/>
        </w:rPr>
        <w:t>send – метод для отправки сообщений в целевое окно.</w:t>
      </w:r>
      <w:r w:rsidRPr="00D64BAD">
        <w:rPr>
          <w:lang w:eastAsia="en-US"/>
        </w:rPr>
        <w:t xml:space="preserve"> </w:t>
      </w:r>
      <w:r>
        <w:rPr>
          <w:lang w:eastAsia="en-US"/>
        </w:rPr>
        <w:t>Для отправки сообщений используется предоставляемый браузером метод «</w:t>
      </w:r>
      <w:r>
        <w:rPr>
          <w:lang w:val="en-US" w:eastAsia="en-US"/>
        </w:rPr>
        <w:t>window</w:t>
      </w:r>
      <w:r w:rsidRPr="00D64BAD">
        <w:rPr>
          <w:lang w:eastAsia="en-US"/>
        </w:rPr>
        <w:t>.</w:t>
      </w:r>
      <w:r>
        <w:rPr>
          <w:lang w:val="en-US" w:eastAsia="en-US"/>
        </w:rPr>
        <w:t>postMessage</w:t>
      </w:r>
      <w:r w:rsidRPr="00D64BAD">
        <w:rPr>
          <w:lang w:eastAsia="en-US"/>
        </w:rPr>
        <w:t>()</w:t>
      </w:r>
      <w:r>
        <w:rPr>
          <w:lang w:eastAsia="en-US"/>
        </w:rPr>
        <w:t>».</w:t>
      </w:r>
    </w:p>
    <w:p w14:paraId="442D633F" w14:textId="670B15C1" w:rsidR="00005FDD" w:rsidRPr="00322A5E" w:rsidRDefault="007645C5" w:rsidP="00005FDD">
      <w:pPr>
        <w:rPr>
          <w:lang w:eastAsia="en-US"/>
        </w:rPr>
      </w:pPr>
      <w:r>
        <w:rPr>
          <w:lang w:eastAsia="en-US"/>
        </w:rPr>
        <w:t xml:space="preserve">Таким образом, реализован класс </w:t>
      </w:r>
      <w:r>
        <w:rPr>
          <w:lang w:val="en-US" w:eastAsia="en-US"/>
        </w:rPr>
        <w:t>PostEvents</w:t>
      </w:r>
      <w:r w:rsidRPr="00DF2F68">
        <w:rPr>
          <w:lang w:eastAsia="en-US"/>
        </w:rPr>
        <w:t xml:space="preserve">, </w:t>
      </w:r>
      <w:r w:rsidR="00264320">
        <w:rPr>
          <w:lang w:eastAsia="en-US"/>
        </w:rPr>
        <w:t xml:space="preserve">предоставляющий </w:t>
      </w:r>
      <w:r>
        <w:rPr>
          <w:lang w:eastAsia="en-US"/>
        </w:rPr>
        <w:t>возможность кроссдоменного обмена данными между родительским окном и встраиваемым веб-чатом.</w:t>
      </w:r>
    </w:p>
    <w:p w14:paraId="4EC638FD" w14:textId="77777777" w:rsidR="0076288E" w:rsidRPr="00833EE3" w:rsidRDefault="0076288E" w:rsidP="0076288E">
      <w:pPr>
        <w:rPr>
          <w:lang w:eastAsia="en-US"/>
        </w:rPr>
      </w:pPr>
    </w:p>
    <w:p w14:paraId="3336D047" w14:textId="68CE5D5A" w:rsidR="00A61A54" w:rsidRDefault="00A61A54" w:rsidP="00A61A54">
      <w:pPr>
        <w:pStyle w:val="2"/>
      </w:pPr>
      <w:bookmarkStart w:id="73" w:name="_Toc74792815"/>
      <w:r>
        <w:t xml:space="preserve">Реализация </w:t>
      </w:r>
      <w:r w:rsidR="00882A9D">
        <w:rPr>
          <w:lang w:val="en-US"/>
        </w:rPr>
        <w:t>Iframe-</w:t>
      </w:r>
      <w:r w:rsidR="00882A9D">
        <w:t>приложения</w:t>
      </w:r>
      <w:bookmarkEnd w:id="73"/>
    </w:p>
    <w:p w14:paraId="7C7C171B" w14:textId="168F8260" w:rsidR="006503A0" w:rsidRDefault="00AF1B58" w:rsidP="00AF1B58">
      <w:pPr>
        <w:pStyle w:val="a5"/>
      </w:pPr>
      <w:bookmarkStart w:id="74" w:name="_Toc74792816"/>
      <w:r>
        <w:t>Реализация хранилища для управления состоянием</w:t>
      </w:r>
      <w:bookmarkEnd w:id="74"/>
    </w:p>
    <w:p w14:paraId="1A894FC1" w14:textId="0FD31FBB" w:rsidR="002A1BBF" w:rsidRDefault="002A1BBF" w:rsidP="002A1BBF">
      <w:pPr>
        <w:rPr>
          <w:lang w:eastAsia="en-US"/>
        </w:rPr>
      </w:pPr>
      <w:r>
        <w:rPr>
          <w:lang w:eastAsia="en-US"/>
        </w:rPr>
        <w:t xml:space="preserve">Основным и единственным </w:t>
      </w:r>
      <w:r w:rsidR="00D60037">
        <w:rPr>
          <w:lang w:eastAsia="en-US"/>
        </w:rPr>
        <w:t>компонентом</w:t>
      </w:r>
      <w:r>
        <w:rPr>
          <w:lang w:eastAsia="en-US"/>
        </w:rPr>
        <w:t xml:space="preserve"> хранилища для данного приложения является</w:t>
      </w:r>
      <w:r w:rsidR="00D60037">
        <w:rPr>
          <w:lang w:eastAsia="en-US"/>
        </w:rPr>
        <w:t xml:space="preserve"> класс</w:t>
      </w:r>
      <w:r>
        <w:rPr>
          <w:lang w:eastAsia="en-US"/>
        </w:rPr>
        <w:t xml:space="preserve"> </w:t>
      </w:r>
      <w:r w:rsidR="00917263">
        <w:rPr>
          <w:lang w:val="en-US" w:eastAsia="en-US"/>
        </w:rPr>
        <w:t>IframeStore</w:t>
      </w:r>
      <w:r>
        <w:rPr>
          <w:lang w:eastAsia="en-US"/>
        </w:rPr>
        <w:t>, реализация которого представлена в листинге 34.</w:t>
      </w:r>
    </w:p>
    <w:p w14:paraId="6AE39B42" w14:textId="21C77939" w:rsidR="00F04D6B" w:rsidRPr="00F04D6B" w:rsidRDefault="00F04D6B" w:rsidP="002A1BBF">
      <w:pPr>
        <w:rPr>
          <w:lang w:val="en-US" w:eastAsia="en-US"/>
        </w:rPr>
      </w:pPr>
      <w:r>
        <w:rPr>
          <w:lang w:eastAsia="en-US"/>
        </w:rPr>
        <w:t>Листинг</w:t>
      </w:r>
      <w:r w:rsidRPr="001C377E">
        <w:rPr>
          <w:lang w:val="en-US" w:eastAsia="en-US"/>
        </w:rPr>
        <w:t xml:space="preserve"> 34 – </w:t>
      </w:r>
      <w:r>
        <w:rPr>
          <w:lang w:eastAsia="en-US"/>
        </w:rPr>
        <w:t>Реализация</w:t>
      </w:r>
      <w:r w:rsidRPr="001C377E">
        <w:rPr>
          <w:lang w:val="en-US" w:eastAsia="en-US"/>
        </w:rPr>
        <w:t xml:space="preserve"> </w:t>
      </w:r>
      <w:r>
        <w:rPr>
          <w:lang w:eastAsia="en-US"/>
        </w:rPr>
        <w:t>класса</w:t>
      </w:r>
      <w:r w:rsidRPr="001C377E">
        <w:rPr>
          <w:lang w:val="en-US" w:eastAsia="en-US"/>
        </w:rPr>
        <w:t xml:space="preserve"> </w:t>
      </w:r>
      <w:r>
        <w:rPr>
          <w:lang w:val="en-US" w:eastAsia="en-US"/>
        </w:rPr>
        <w:t>IframeStore</w:t>
      </w:r>
    </w:p>
    <w:p w14:paraId="555E2769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>import { makeObservable, action, observable } from 'mobx';</w:t>
      </w:r>
    </w:p>
    <w:p w14:paraId="181AC3D5" w14:textId="77777777" w:rsidR="00830BF2" w:rsidRDefault="00830BF2" w:rsidP="00830BF2">
      <w:pPr>
        <w:pStyle w:val="af1"/>
        <w:rPr>
          <w:lang w:eastAsia="en-US"/>
        </w:rPr>
      </w:pPr>
    </w:p>
    <w:p w14:paraId="55D7904E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>import { PostEvents } from '@core/PostEvents';</w:t>
      </w:r>
    </w:p>
    <w:p w14:paraId="49C7D694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>import { onlineEvents, offlineEvents } from '@/config';</w:t>
      </w:r>
    </w:p>
    <w:p w14:paraId="127FC83B" w14:textId="77777777" w:rsidR="00830BF2" w:rsidRDefault="00830BF2" w:rsidP="00830BF2">
      <w:pPr>
        <w:pStyle w:val="af1"/>
        <w:rPr>
          <w:lang w:eastAsia="en-US"/>
        </w:rPr>
      </w:pPr>
    </w:p>
    <w:p w14:paraId="4B313874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>class IframeStore {</w:t>
      </w:r>
    </w:p>
    <w:p w14:paraId="3A4F9CBF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@observable isOpen = false;</w:t>
      </w:r>
    </w:p>
    <w:p w14:paraId="1B3D26BA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@observable unreadMessages = 0;</w:t>
      </w:r>
    </w:p>
    <w:p w14:paraId="14037129" w14:textId="77777777" w:rsidR="00830BF2" w:rsidRDefault="00830BF2" w:rsidP="00830BF2">
      <w:pPr>
        <w:pStyle w:val="af1"/>
        <w:rPr>
          <w:lang w:eastAsia="en-US"/>
        </w:rPr>
      </w:pPr>
    </w:p>
    <w:p w14:paraId="6318DF39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PostEventor;</w:t>
      </w:r>
    </w:p>
    <w:p w14:paraId="4C3889CA" w14:textId="77777777" w:rsidR="00830BF2" w:rsidRDefault="00830BF2" w:rsidP="00830BF2">
      <w:pPr>
        <w:pStyle w:val="af1"/>
        <w:rPr>
          <w:lang w:eastAsia="en-US"/>
        </w:rPr>
      </w:pPr>
    </w:p>
    <w:p w14:paraId="300ADC6E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constructor() {</w:t>
      </w:r>
    </w:p>
    <w:p w14:paraId="2BB73DD5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makeObservable(this);</w:t>
      </w:r>
    </w:p>
    <w:p w14:paraId="2FCBCE00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38AAA3A0" w14:textId="77777777" w:rsidR="00830BF2" w:rsidRDefault="00830BF2" w:rsidP="00830BF2">
      <w:pPr>
        <w:pStyle w:val="af1"/>
        <w:rPr>
          <w:lang w:eastAsia="en-US"/>
        </w:rPr>
      </w:pPr>
    </w:p>
    <w:p w14:paraId="055411DD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onLoad = (iframe) =&gt; {</w:t>
      </w:r>
    </w:p>
    <w:p w14:paraId="053DEB82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this.PostEventor = new PostEvents(iframe.contentWindow);</w:t>
      </w:r>
    </w:p>
    <w:p w14:paraId="338091C0" w14:textId="77777777" w:rsidR="00830BF2" w:rsidRDefault="00830BF2" w:rsidP="00830BF2">
      <w:pPr>
        <w:pStyle w:val="af1"/>
        <w:rPr>
          <w:lang w:eastAsia="en-US"/>
        </w:rPr>
      </w:pPr>
    </w:p>
    <w:p w14:paraId="66643D14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this.PostEventor.on('toggle-chat', this.toggleChat);</w:t>
      </w:r>
    </w:p>
    <w:p w14:paraId="2E88094D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this.PostEventor.on('messages.received-agent-message', this.onNewAgentMessage);</w:t>
      </w:r>
    </w:p>
    <w:p w14:paraId="33D98B11" w14:textId="77777777" w:rsidR="00830BF2" w:rsidRDefault="00830BF2" w:rsidP="00830BF2">
      <w:pPr>
        <w:pStyle w:val="af1"/>
        <w:rPr>
          <w:lang w:eastAsia="en-US"/>
        </w:rPr>
      </w:pPr>
    </w:p>
    <w:p w14:paraId="3BB8D894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this.PostEventor.send('chat.props', window.LiveChatWidget);</w:t>
      </w:r>
    </w:p>
    <w:p w14:paraId="3D597198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this.PostEventor.send('global.parent-window-props', {</w:t>
      </w:r>
    </w:p>
    <w:p w14:paraId="2B67A72A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    location: {</w:t>
      </w:r>
    </w:p>
    <w:p w14:paraId="4284D305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        origin: window.location.origin,</w:t>
      </w:r>
    </w:p>
    <w:p w14:paraId="7CA03BB5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        href: window.location.href,</w:t>
      </w:r>
    </w:p>
    <w:p w14:paraId="2A1F873E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        hostname: window.location.hostname,</w:t>
      </w:r>
    </w:p>
    <w:p w14:paraId="16940C00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        host: window.location.host,</w:t>
      </w:r>
    </w:p>
    <w:p w14:paraId="489D1180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    },</w:t>
      </w:r>
    </w:p>
    <w:p w14:paraId="4CB52980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});</w:t>
      </w:r>
    </w:p>
    <w:p w14:paraId="5D05F0B6" w14:textId="77777777" w:rsidR="00830BF2" w:rsidRDefault="00830BF2" w:rsidP="00830BF2">
      <w:pPr>
        <w:pStyle w:val="af1"/>
        <w:rPr>
          <w:lang w:eastAsia="en-US"/>
        </w:rPr>
      </w:pPr>
    </w:p>
    <w:p w14:paraId="47F04E75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onlineEvents.forEach((event) =&gt; document.addEventListener(event, this.onTriggerOnlineEvent));</w:t>
      </w:r>
    </w:p>
    <w:p w14:paraId="68FEBE43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offlineEvents.forEach((event) =&gt; window.addEventListener(event, this.onTriggerOfflineEvent));</w:t>
      </w:r>
    </w:p>
    <w:p w14:paraId="0FD5EF6D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};</w:t>
      </w:r>
    </w:p>
    <w:p w14:paraId="1D4EEF55" w14:textId="77777777" w:rsidR="00830BF2" w:rsidRDefault="00830BF2" w:rsidP="00830BF2">
      <w:pPr>
        <w:pStyle w:val="af1"/>
        <w:rPr>
          <w:lang w:eastAsia="en-US"/>
        </w:rPr>
      </w:pPr>
    </w:p>
    <w:p w14:paraId="78405556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onTriggerOnlineEvent = () =&gt; {</w:t>
      </w:r>
    </w:p>
    <w:p w14:paraId="5716ACB1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this.PostEventor.send('visitor.online-status', { isOnline: true });</w:t>
      </w:r>
    </w:p>
    <w:p w14:paraId="1BEBE43C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439F94C8" w14:textId="77777777" w:rsidR="00830BF2" w:rsidRDefault="00830BF2" w:rsidP="00830BF2">
      <w:pPr>
        <w:pStyle w:val="af1"/>
        <w:rPr>
          <w:lang w:eastAsia="en-US"/>
        </w:rPr>
      </w:pPr>
    </w:p>
    <w:p w14:paraId="5C1BA554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onTriggerOfflineEvent = () =&gt; {</w:t>
      </w:r>
    </w:p>
    <w:p w14:paraId="2BA27E34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this.PostEventor.send('visitor.online-status', { isOnline: false });</w:t>
      </w:r>
    </w:p>
    <w:p w14:paraId="13D05FF1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3BFD6C3B" w14:textId="77777777" w:rsidR="00830BF2" w:rsidRDefault="00830BF2" w:rsidP="00830BF2">
      <w:pPr>
        <w:pStyle w:val="af1"/>
        <w:rPr>
          <w:lang w:eastAsia="en-US"/>
        </w:rPr>
      </w:pPr>
    </w:p>
    <w:p w14:paraId="042DD872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6DD54C0D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toggleChat({ value } = {}) {</w:t>
      </w:r>
    </w:p>
    <w:p w14:paraId="2AD3893B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this.isOpen = value ?? !this.isOpen;</w:t>
      </w:r>
    </w:p>
    <w:p w14:paraId="104475AD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this.PostEventor.send('chat.is-open', { value: this.isOpen });</w:t>
      </w:r>
    </w:p>
    <w:p w14:paraId="2D632E23" w14:textId="77777777" w:rsidR="00830BF2" w:rsidRDefault="00830BF2" w:rsidP="00830BF2">
      <w:pPr>
        <w:pStyle w:val="af1"/>
        <w:rPr>
          <w:lang w:eastAsia="en-US"/>
        </w:rPr>
      </w:pPr>
    </w:p>
    <w:p w14:paraId="50EDC8B5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if (this.isOpen) {</w:t>
      </w:r>
    </w:p>
    <w:p w14:paraId="4D39B958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    this.unreadMessages = 0;</w:t>
      </w:r>
    </w:p>
    <w:p w14:paraId="3A884CE5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19FAC48F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445373D9" w14:textId="77777777" w:rsidR="00830BF2" w:rsidRDefault="00830BF2" w:rsidP="00830BF2">
      <w:pPr>
        <w:pStyle w:val="af1"/>
        <w:rPr>
          <w:lang w:eastAsia="en-US"/>
        </w:rPr>
      </w:pPr>
    </w:p>
    <w:p w14:paraId="509013C3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@action.bound</w:t>
      </w:r>
    </w:p>
    <w:p w14:paraId="42530811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onNewAgentMessage() {</w:t>
      </w:r>
    </w:p>
    <w:p w14:paraId="0669410E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if (!this.isOpen) {</w:t>
      </w:r>
    </w:p>
    <w:p w14:paraId="0EF17780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    this.unreadMessages += 1;</w:t>
      </w:r>
    </w:p>
    <w:p w14:paraId="608232EE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    }</w:t>
      </w:r>
    </w:p>
    <w:p w14:paraId="7DE8AE99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 xml:space="preserve">    }</w:t>
      </w:r>
    </w:p>
    <w:p w14:paraId="627F1120" w14:textId="77777777" w:rsidR="00830BF2" w:rsidRDefault="00830BF2" w:rsidP="00830BF2">
      <w:pPr>
        <w:pStyle w:val="af1"/>
        <w:rPr>
          <w:lang w:eastAsia="en-US"/>
        </w:rPr>
      </w:pPr>
      <w:r>
        <w:rPr>
          <w:lang w:eastAsia="en-US"/>
        </w:rPr>
        <w:t>}</w:t>
      </w:r>
    </w:p>
    <w:p w14:paraId="3FC0E80B" w14:textId="77777777" w:rsidR="00830BF2" w:rsidRDefault="00830BF2" w:rsidP="00830BF2">
      <w:pPr>
        <w:pStyle w:val="af1"/>
        <w:rPr>
          <w:lang w:eastAsia="en-US"/>
        </w:rPr>
      </w:pPr>
    </w:p>
    <w:p w14:paraId="3F1F4444" w14:textId="5CC959CD" w:rsidR="004B4AF9" w:rsidRDefault="00830BF2" w:rsidP="00830BF2">
      <w:pPr>
        <w:pStyle w:val="af1"/>
        <w:rPr>
          <w:lang w:eastAsia="en-US"/>
        </w:rPr>
      </w:pPr>
      <w:r>
        <w:rPr>
          <w:lang w:eastAsia="en-US"/>
        </w:rPr>
        <w:t>export default new IframeStore();</w:t>
      </w:r>
    </w:p>
    <w:p w14:paraId="3386ED4F" w14:textId="77777777" w:rsidR="0013530A" w:rsidRDefault="0013530A" w:rsidP="00830BF2">
      <w:pPr>
        <w:pStyle w:val="af1"/>
        <w:rPr>
          <w:lang w:eastAsia="en-US"/>
        </w:rPr>
      </w:pPr>
    </w:p>
    <w:p w14:paraId="71A7314E" w14:textId="51F255DD" w:rsidR="00B454A2" w:rsidRDefault="00B454A2" w:rsidP="00B454A2">
      <w:pPr>
        <w:rPr>
          <w:lang w:eastAsia="en-US"/>
        </w:rPr>
      </w:pPr>
      <w:r w:rsidRPr="00951CC9">
        <w:rPr>
          <w:lang w:eastAsia="en-US"/>
        </w:rPr>
        <w:t>В классе</w:t>
      </w:r>
      <w:r w:rsidRPr="00B454A2">
        <w:rPr>
          <w:lang w:eastAsia="en-US"/>
        </w:rPr>
        <w:t xml:space="preserve"> </w:t>
      </w:r>
      <w:r w:rsidR="004770BD">
        <w:rPr>
          <w:lang w:val="en-US" w:eastAsia="en-US"/>
        </w:rPr>
        <w:t>IframeStore</w:t>
      </w:r>
      <w:r w:rsidR="004770BD" w:rsidRPr="00951CC9">
        <w:rPr>
          <w:lang w:eastAsia="en-US"/>
        </w:rPr>
        <w:t xml:space="preserve"> </w:t>
      </w:r>
      <w:r w:rsidRPr="00951CC9">
        <w:rPr>
          <w:lang w:eastAsia="en-US"/>
        </w:rPr>
        <w:t>объявлены следующие поля:</w:t>
      </w:r>
    </w:p>
    <w:p w14:paraId="10C4DA45" w14:textId="3DAF4725" w:rsidR="00B454A2" w:rsidRPr="00B454A2" w:rsidRDefault="00B454A2" w:rsidP="008420E7">
      <w:pPr>
        <w:pStyle w:val="aa"/>
        <w:numPr>
          <w:ilvl w:val="0"/>
          <w:numId w:val="29"/>
        </w:numPr>
        <w:rPr>
          <w:lang w:eastAsia="en-US"/>
        </w:rPr>
      </w:pPr>
      <w:r>
        <w:rPr>
          <w:lang w:eastAsia="en-US"/>
        </w:rPr>
        <w:t>«</w:t>
      </w:r>
      <w:r w:rsidRPr="00B454A2">
        <w:rPr>
          <w:lang w:eastAsia="en-US"/>
        </w:rPr>
        <w:t>@</w:t>
      </w:r>
      <w:r w:rsidRPr="00B454A2">
        <w:rPr>
          <w:lang w:val="en-US" w:eastAsia="en-US"/>
        </w:rPr>
        <w:t>observable</w:t>
      </w:r>
      <w:r w:rsidRPr="00B454A2">
        <w:rPr>
          <w:lang w:eastAsia="en-US"/>
        </w:rPr>
        <w:t xml:space="preserve"> </w:t>
      </w:r>
      <w:r w:rsidRPr="00B454A2">
        <w:rPr>
          <w:lang w:val="en-US" w:eastAsia="en-US"/>
        </w:rPr>
        <w:t>isOpen</w:t>
      </w:r>
      <w:r>
        <w:rPr>
          <w:lang w:eastAsia="en-US"/>
        </w:rPr>
        <w:t>» – поле, обозначающее открыт или скрыт чат в данный момент. Значение «</w:t>
      </w:r>
      <w:r>
        <w:rPr>
          <w:lang w:val="en-US" w:eastAsia="en-US"/>
        </w:rPr>
        <w:t>true</w:t>
      </w:r>
      <w:r>
        <w:rPr>
          <w:lang w:eastAsia="en-US"/>
        </w:rPr>
        <w:t>» обозначает, что чат открыт. Значение «</w:t>
      </w:r>
      <w:r>
        <w:rPr>
          <w:lang w:val="en-US" w:eastAsia="en-US"/>
        </w:rPr>
        <w:t>false</w:t>
      </w:r>
      <w:r>
        <w:rPr>
          <w:lang w:eastAsia="en-US"/>
        </w:rPr>
        <w:t>» – закрыт</w:t>
      </w:r>
      <w:r>
        <w:rPr>
          <w:lang w:val="en-US" w:eastAsia="en-US"/>
        </w:rPr>
        <w:t>;</w:t>
      </w:r>
    </w:p>
    <w:p w14:paraId="044C68DC" w14:textId="2FAFA91E" w:rsidR="00B454A2" w:rsidRPr="00B454A2" w:rsidRDefault="00B454A2" w:rsidP="008420E7">
      <w:pPr>
        <w:pStyle w:val="aa"/>
        <w:numPr>
          <w:ilvl w:val="0"/>
          <w:numId w:val="40"/>
        </w:numPr>
        <w:rPr>
          <w:lang w:eastAsia="en-US"/>
        </w:rPr>
      </w:pPr>
      <w:r>
        <w:rPr>
          <w:lang w:eastAsia="en-US"/>
        </w:rPr>
        <w:t>«</w:t>
      </w:r>
      <w:r w:rsidRPr="00B454A2">
        <w:rPr>
          <w:lang w:eastAsia="en-US"/>
        </w:rPr>
        <w:t>@</w:t>
      </w:r>
      <w:r w:rsidRPr="00B454A2">
        <w:rPr>
          <w:lang w:val="en-US" w:eastAsia="en-US"/>
        </w:rPr>
        <w:t>observable</w:t>
      </w:r>
      <w:r w:rsidRPr="00B454A2">
        <w:rPr>
          <w:lang w:eastAsia="en-US"/>
        </w:rPr>
        <w:t xml:space="preserve"> </w:t>
      </w:r>
      <w:r w:rsidRPr="00B454A2">
        <w:rPr>
          <w:lang w:val="en-US" w:eastAsia="en-US"/>
        </w:rPr>
        <w:t>unreadMessages</w:t>
      </w:r>
      <w:r>
        <w:rPr>
          <w:lang w:eastAsia="en-US"/>
        </w:rPr>
        <w:t>» – поле, содержащее количество непрочитанных пользователем сообщений. Сообщение считается непрочитанным, если в момент его получения пользователем веб-чат был в скрытом состоянии</w:t>
      </w:r>
      <w:r w:rsidRPr="00B454A2">
        <w:rPr>
          <w:lang w:eastAsia="en-US"/>
        </w:rPr>
        <w:t>;</w:t>
      </w:r>
    </w:p>
    <w:p w14:paraId="67FA57B6" w14:textId="79EE4F8D" w:rsidR="000979C0" w:rsidRDefault="00B454A2" w:rsidP="008420E7">
      <w:pPr>
        <w:pStyle w:val="aa"/>
        <w:numPr>
          <w:ilvl w:val="0"/>
          <w:numId w:val="40"/>
        </w:numPr>
        <w:rPr>
          <w:lang w:eastAsia="en-US"/>
        </w:rPr>
      </w:pPr>
      <w:r>
        <w:rPr>
          <w:lang w:eastAsia="en-US"/>
        </w:rPr>
        <w:t xml:space="preserve">PostEventor – поле, необходимое </w:t>
      </w:r>
      <w:r w:rsidR="00295B04">
        <w:rPr>
          <w:lang w:eastAsia="en-US"/>
        </w:rPr>
        <w:t>для хранения</w:t>
      </w:r>
      <w:r>
        <w:rPr>
          <w:lang w:eastAsia="en-US"/>
        </w:rPr>
        <w:t xml:space="preserve"> объекта класса </w:t>
      </w:r>
      <w:r>
        <w:rPr>
          <w:lang w:val="en-US" w:eastAsia="en-US"/>
        </w:rPr>
        <w:t>PostEvents</w:t>
      </w:r>
      <w:r w:rsidR="000979C0">
        <w:rPr>
          <w:lang w:eastAsia="en-US"/>
        </w:rPr>
        <w:t>.</w:t>
      </w:r>
    </w:p>
    <w:p w14:paraId="2F8DAB05" w14:textId="1266874C" w:rsidR="007A67DF" w:rsidRDefault="009723F9" w:rsidP="000D35F1">
      <w:pPr>
        <w:tabs>
          <w:tab w:val="right" w:pos="9355"/>
        </w:tabs>
        <w:rPr>
          <w:lang w:eastAsia="en-US"/>
        </w:rPr>
      </w:pPr>
      <w:r>
        <w:rPr>
          <w:lang w:eastAsia="en-US"/>
        </w:rPr>
        <w:t xml:space="preserve">Помимо полей, в классе </w:t>
      </w:r>
      <w:r w:rsidR="00181512">
        <w:rPr>
          <w:lang w:val="en-US" w:eastAsia="en-US"/>
        </w:rPr>
        <w:t>IframeStore</w:t>
      </w:r>
      <w:r w:rsidR="00181512">
        <w:rPr>
          <w:lang w:eastAsia="en-US"/>
        </w:rPr>
        <w:t xml:space="preserve"> </w:t>
      </w:r>
      <w:r>
        <w:rPr>
          <w:lang w:eastAsia="en-US"/>
        </w:rPr>
        <w:t>объявлены следующие методы:</w:t>
      </w:r>
    </w:p>
    <w:p w14:paraId="60B7C5D8" w14:textId="4B62CBDB" w:rsidR="000D35F1" w:rsidRDefault="000D35F1" w:rsidP="008420E7">
      <w:pPr>
        <w:pStyle w:val="aa"/>
        <w:numPr>
          <w:ilvl w:val="0"/>
          <w:numId w:val="40"/>
        </w:numPr>
        <w:tabs>
          <w:tab w:val="right" w:pos="9355"/>
        </w:tabs>
        <w:rPr>
          <w:lang w:eastAsia="en-US"/>
        </w:rPr>
      </w:pPr>
      <w:r w:rsidRPr="000D35F1">
        <w:rPr>
          <w:lang w:eastAsia="en-US"/>
        </w:rPr>
        <w:t>onLoad</w:t>
      </w:r>
      <w:r>
        <w:rPr>
          <w:lang w:eastAsia="en-US"/>
        </w:rPr>
        <w:t xml:space="preserve"> – обработчик события загрузки </w:t>
      </w:r>
      <w:r>
        <w:rPr>
          <w:lang w:val="en-US" w:eastAsia="en-US"/>
        </w:rPr>
        <w:t>iframe</w:t>
      </w:r>
      <w:r w:rsidRPr="000D35F1">
        <w:rPr>
          <w:lang w:eastAsia="en-US"/>
        </w:rPr>
        <w:t xml:space="preserve"> </w:t>
      </w:r>
      <w:r>
        <w:rPr>
          <w:lang w:val="en-US" w:eastAsia="en-US"/>
        </w:rPr>
        <w:t>HTML</w:t>
      </w:r>
      <w:r w:rsidRPr="000D35F1">
        <w:rPr>
          <w:lang w:eastAsia="en-US"/>
        </w:rPr>
        <w:t xml:space="preserve"> </w:t>
      </w:r>
      <w:r>
        <w:rPr>
          <w:lang w:eastAsia="en-US"/>
        </w:rPr>
        <w:t>элемента, содержащего приложение веб-чата</w:t>
      </w:r>
      <w:r w:rsidR="006F2D81">
        <w:rPr>
          <w:lang w:eastAsia="en-US"/>
        </w:rPr>
        <w:t xml:space="preserve">. В данном обработчике создается объект класса </w:t>
      </w:r>
      <w:r w:rsidR="006F2D81">
        <w:rPr>
          <w:lang w:val="en-US" w:eastAsia="en-US"/>
        </w:rPr>
        <w:t>PostEvents</w:t>
      </w:r>
      <w:r w:rsidR="006F2D81">
        <w:rPr>
          <w:lang w:eastAsia="en-US"/>
        </w:rPr>
        <w:t xml:space="preserve">, регистрируются обработчики событий и передаются данные с </w:t>
      </w:r>
      <w:r w:rsidR="00157D5A">
        <w:rPr>
          <w:lang w:eastAsia="en-US"/>
        </w:rPr>
        <w:t>веб-</w:t>
      </w:r>
      <w:r w:rsidR="006F2D81">
        <w:rPr>
          <w:lang w:eastAsia="en-US"/>
        </w:rPr>
        <w:t xml:space="preserve">страницы продукта в веб-чат. Данные, которые необходимо передать с </w:t>
      </w:r>
      <w:r w:rsidR="001B4532">
        <w:rPr>
          <w:lang w:eastAsia="en-US"/>
        </w:rPr>
        <w:t>веб-</w:t>
      </w:r>
      <w:r w:rsidR="006F2D81">
        <w:rPr>
          <w:lang w:eastAsia="en-US"/>
        </w:rPr>
        <w:t>страницы продукта в веб-чат</w:t>
      </w:r>
      <w:r w:rsidR="00D8743B">
        <w:rPr>
          <w:lang w:eastAsia="en-US"/>
        </w:rPr>
        <w:t>,</w:t>
      </w:r>
      <w:r w:rsidR="006F2D81">
        <w:rPr>
          <w:lang w:eastAsia="en-US"/>
        </w:rPr>
        <w:t xml:space="preserve"> должны находиться в </w:t>
      </w:r>
      <w:r w:rsidR="008E5887">
        <w:rPr>
          <w:lang w:eastAsia="en-US"/>
        </w:rPr>
        <w:t>объекте</w:t>
      </w:r>
      <w:r w:rsidR="006F2D81">
        <w:rPr>
          <w:lang w:eastAsia="en-US"/>
        </w:rPr>
        <w:t xml:space="preserve"> </w:t>
      </w:r>
      <w:r w:rsidR="008B496C">
        <w:rPr>
          <w:lang w:eastAsia="en-US"/>
        </w:rPr>
        <w:t>«</w:t>
      </w:r>
      <w:r w:rsidR="008B496C">
        <w:rPr>
          <w:lang w:val="en-US" w:eastAsia="en-US"/>
        </w:rPr>
        <w:t>window</w:t>
      </w:r>
      <w:r w:rsidR="008B496C" w:rsidRPr="008B496C">
        <w:rPr>
          <w:lang w:eastAsia="en-US"/>
        </w:rPr>
        <w:t>.</w:t>
      </w:r>
      <w:r w:rsidR="006F2D81">
        <w:rPr>
          <w:lang w:val="en-US" w:eastAsia="en-US"/>
        </w:rPr>
        <w:t>LiveChatWidge</w:t>
      </w:r>
      <w:r w:rsidR="008B496C">
        <w:rPr>
          <w:lang w:val="en-US" w:eastAsia="en-US"/>
        </w:rPr>
        <w:t>t</w:t>
      </w:r>
      <w:r w:rsidR="008B496C">
        <w:rPr>
          <w:lang w:eastAsia="en-US"/>
        </w:rPr>
        <w:t>»</w:t>
      </w:r>
      <w:r w:rsidRPr="000D35F1">
        <w:rPr>
          <w:lang w:eastAsia="en-US"/>
        </w:rPr>
        <w:t>;</w:t>
      </w:r>
    </w:p>
    <w:p w14:paraId="3F5F267F" w14:textId="25908C9C" w:rsidR="000D35F1" w:rsidRDefault="000D35F1" w:rsidP="008420E7">
      <w:pPr>
        <w:pStyle w:val="aa"/>
        <w:numPr>
          <w:ilvl w:val="0"/>
          <w:numId w:val="40"/>
        </w:numPr>
        <w:tabs>
          <w:tab w:val="right" w:pos="9355"/>
        </w:tabs>
        <w:rPr>
          <w:lang w:eastAsia="en-US"/>
        </w:rPr>
      </w:pPr>
      <w:r w:rsidRPr="000D35F1">
        <w:rPr>
          <w:lang w:eastAsia="en-US"/>
        </w:rPr>
        <w:t>onTriggerOnlineEvent</w:t>
      </w:r>
      <w:r w:rsidRPr="00576784">
        <w:rPr>
          <w:lang w:eastAsia="en-US"/>
        </w:rPr>
        <w:t xml:space="preserve"> – </w:t>
      </w:r>
      <w:r w:rsidR="00576784">
        <w:rPr>
          <w:lang w:eastAsia="en-US"/>
        </w:rPr>
        <w:t>обработчик события, необходимого для отслеживания онлайн статуса пользователя</w:t>
      </w:r>
      <w:r w:rsidR="00576784" w:rsidRPr="00576784">
        <w:rPr>
          <w:lang w:eastAsia="en-US"/>
        </w:rPr>
        <w:t>;</w:t>
      </w:r>
    </w:p>
    <w:p w14:paraId="1808E155" w14:textId="0BBC0A74" w:rsidR="000D35F1" w:rsidRDefault="000D35F1" w:rsidP="008420E7">
      <w:pPr>
        <w:pStyle w:val="aa"/>
        <w:numPr>
          <w:ilvl w:val="0"/>
          <w:numId w:val="40"/>
        </w:numPr>
        <w:tabs>
          <w:tab w:val="right" w:pos="9355"/>
        </w:tabs>
        <w:rPr>
          <w:lang w:eastAsia="en-US"/>
        </w:rPr>
      </w:pPr>
      <w:r w:rsidRPr="000D35F1">
        <w:rPr>
          <w:lang w:eastAsia="en-US"/>
        </w:rPr>
        <w:t>onTriggerOfflineEvent</w:t>
      </w:r>
      <w:r w:rsidR="00576784" w:rsidRPr="00576784">
        <w:rPr>
          <w:lang w:eastAsia="en-US"/>
        </w:rPr>
        <w:t xml:space="preserve"> – </w:t>
      </w:r>
      <w:r w:rsidR="00576784">
        <w:rPr>
          <w:lang w:eastAsia="en-US"/>
        </w:rPr>
        <w:t>обработчик события, необходимого для отслеживания онлайн статуса пользователя</w:t>
      </w:r>
      <w:r w:rsidR="00576784" w:rsidRPr="00576784">
        <w:rPr>
          <w:lang w:eastAsia="en-US"/>
        </w:rPr>
        <w:t>;</w:t>
      </w:r>
    </w:p>
    <w:p w14:paraId="05AD9910" w14:textId="25CF5EBC" w:rsidR="000D35F1" w:rsidRDefault="000D35F1" w:rsidP="008420E7">
      <w:pPr>
        <w:pStyle w:val="aa"/>
        <w:numPr>
          <w:ilvl w:val="0"/>
          <w:numId w:val="40"/>
        </w:numPr>
        <w:tabs>
          <w:tab w:val="right" w:pos="9355"/>
        </w:tabs>
        <w:rPr>
          <w:lang w:eastAsia="en-US"/>
        </w:rPr>
      </w:pPr>
      <w:r w:rsidRPr="000D35F1">
        <w:rPr>
          <w:lang w:eastAsia="en-US"/>
        </w:rPr>
        <w:t>toggleChat</w:t>
      </w:r>
      <w:r w:rsidR="004B4AF9">
        <w:rPr>
          <w:lang w:eastAsia="en-US"/>
        </w:rPr>
        <w:t xml:space="preserve"> – </w:t>
      </w:r>
      <w:r w:rsidR="001517A5">
        <w:rPr>
          <w:lang w:eastAsia="en-US"/>
        </w:rPr>
        <w:t xml:space="preserve">метод, </w:t>
      </w:r>
      <w:r w:rsidR="00003876">
        <w:rPr>
          <w:lang w:eastAsia="en-US"/>
        </w:rPr>
        <w:t>используемый</w:t>
      </w:r>
      <w:r w:rsidR="001517A5">
        <w:rPr>
          <w:lang w:eastAsia="en-US"/>
        </w:rPr>
        <w:t xml:space="preserve"> для изменения состояния</w:t>
      </w:r>
      <w:r w:rsidR="00AA10CD">
        <w:rPr>
          <w:lang w:eastAsia="en-US"/>
        </w:rPr>
        <w:t xml:space="preserve"> чата с</w:t>
      </w:r>
      <w:r w:rsidR="001517A5">
        <w:rPr>
          <w:lang w:eastAsia="en-US"/>
        </w:rPr>
        <w:t xml:space="preserve"> </w:t>
      </w:r>
      <w:r w:rsidR="00AA10CD">
        <w:rPr>
          <w:lang w:eastAsia="en-US"/>
        </w:rPr>
        <w:t>«открыт»</w:t>
      </w:r>
      <w:r w:rsidR="001517A5">
        <w:rPr>
          <w:lang w:eastAsia="en-US"/>
        </w:rPr>
        <w:t xml:space="preserve"> </w:t>
      </w:r>
      <w:r w:rsidR="0088003F">
        <w:rPr>
          <w:lang w:eastAsia="en-US"/>
        </w:rPr>
        <w:t>или</w:t>
      </w:r>
      <w:r w:rsidR="001517A5">
        <w:rPr>
          <w:lang w:eastAsia="en-US"/>
        </w:rPr>
        <w:t xml:space="preserve"> </w:t>
      </w:r>
      <w:r w:rsidR="00AA10CD">
        <w:rPr>
          <w:lang w:eastAsia="en-US"/>
        </w:rPr>
        <w:t>«</w:t>
      </w:r>
      <w:r w:rsidR="00615F56">
        <w:rPr>
          <w:lang w:eastAsia="en-US"/>
        </w:rPr>
        <w:t>скрыт</w:t>
      </w:r>
      <w:r w:rsidR="00AA10CD">
        <w:rPr>
          <w:lang w:eastAsia="en-US"/>
        </w:rPr>
        <w:t>»</w:t>
      </w:r>
      <w:r w:rsidR="001517A5">
        <w:rPr>
          <w:lang w:eastAsia="en-US"/>
        </w:rPr>
        <w:t xml:space="preserve"> </w:t>
      </w:r>
      <w:r w:rsidR="0088003F">
        <w:rPr>
          <w:lang w:eastAsia="en-US"/>
        </w:rPr>
        <w:t>на противоположное</w:t>
      </w:r>
      <w:r w:rsidR="003C6DB8" w:rsidRPr="003C6DB8">
        <w:rPr>
          <w:lang w:eastAsia="en-US"/>
        </w:rPr>
        <w:t>;</w:t>
      </w:r>
    </w:p>
    <w:p w14:paraId="17AB8DC0" w14:textId="203DC756" w:rsidR="009723F9" w:rsidRDefault="000D35F1" w:rsidP="008420E7">
      <w:pPr>
        <w:pStyle w:val="aa"/>
        <w:numPr>
          <w:ilvl w:val="0"/>
          <w:numId w:val="40"/>
        </w:numPr>
        <w:tabs>
          <w:tab w:val="right" w:pos="9355"/>
        </w:tabs>
        <w:rPr>
          <w:lang w:eastAsia="en-US"/>
        </w:rPr>
      </w:pPr>
      <w:r w:rsidRPr="000D35F1">
        <w:rPr>
          <w:lang w:eastAsia="en-US"/>
        </w:rPr>
        <w:t>onNewAgentMessage</w:t>
      </w:r>
      <w:r w:rsidR="001207B6">
        <w:rPr>
          <w:lang w:eastAsia="en-US"/>
        </w:rPr>
        <w:t xml:space="preserve"> – </w:t>
      </w:r>
      <w:r w:rsidR="003C6DB8">
        <w:rPr>
          <w:lang w:eastAsia="en-US"/>
        </w:rPr>
        <w:t>обработчик события, сообщающего о получении нового сообщения от агента</w:t>
      </w:r>
      <w:r w:rsidR="003C6DB8" w:rsidRPr="003C6DB8">
        <w:rPr>
          <w:lang w:eastAsia="en-US"/>
        </w:rPr>
        <w:t>.</w:t>
      </w:r>
    </w:p>
    <w:p w14:paraId="7D14E982" w14:textId="73F8EBC9" w:rsidR="003A0C7C" w:rsidRPr="007E3641" w:rsidRDefault="007E3641" w:rsidP="003A0C7C">
      <w:pPr>
        <w:tabs>
          <w:tab w:val="right" w:pos="9355"/>
        </w:tabs>
        <w:rPr>
          <w:lang w:eastAsia="en-US"/>
        </w:rPr>
      </w:pPr>
      <w:r>
        <w:rPr>
          <w:lang w:eastAsia="en-US"/>
        </w:rPr>
        <w:lastRenderedPageBreak/>
        <w:t xml:space="preserve">Таким образом, реализован основной и единственный компонент хранилища </w:t>
      </w:r>
      <w:r w:rsidR="00A26030">
        <w:rPr>
          <w:lang w:eastAsia="en-US"/>
        </w:rPr>
        <w:t xml:space="preserve">класс </w:t>
      </w:r>
      <w:r>
        <w:rPr>
          <w:lang w:val="en-US" w:eastAsia="en-US"/>
        </w:rPr>
        <w:t>IframeStore</w:t>
      </w:r>
      <w:r>
        <w:rPr>
          <w:lang w:eastAsia="en-US"/>
        </w:rPr>
        <w:t xml:space="preserve">, необходимый для хранения и обработки состояния </w:t>
      </w:r>
      <w:r w:rsidR="0051788E">
        <w:rPr>
          <w:lang w:val="en-US" w:eastAsia="en-US"/>
        </w:rPr>
        <w:t>Iframe</w:t>
      </w:r>
      <w:r w:rsidR="0051788E">
        <w:rPr>
          <w:lang w:eastAsia="en-US"/>
        </w:rPr>
        <w:t>-приложения</w:t>
      </w:r>
      <w:r>
        <w:rPr>
          <w:lang w:eastAsia="en-US"/>
        </w:rPr>
        <w:t xml:space="preserve"> и обмена данными с приложением веб-чата</w:t>
      </w:r>
      <w:r w:rsidRPr="007E3641">
        <w:rPr>
          <w:lang w:eastAsia="en-US"/>
        </w:rPr>
        <w:t>.</w:t>
      </w:r>
    </w:p>
    <w:p w14:paraId="1F25E5FA" w14:textId="12CA16FA" w:rsidR="006503A0" w:rsidRDefault="006503A0" w:rsidP="008D1923">
      <w:pPr>
        <w:ind w:firstLine="0"/>
        <w:rPr>
          <w:lang w:eastAsia="en-US"/>
        </w:rPr>
      </w:pPr>
    </w:p>
    <w:p w14:paraId="6DE03B66" w14:textId="34C4EDBD" w:rsidR="00573666" w:rsidRPr="004C2878" w:rsidRDefault="00573666" w:rsidP="00573666">
      <w:pPr>
        <w:pStyle w:val="a5"/>
      </w:pPr>
      <w:bookmarkStart w:id="75" w:name="_Toc74792817"/>
      <w:r>
        <w:t>Реализация кнопки открытия</w:t>
      </w:r>
      <w:r w:rsidR="0049443B">
        <w:t xml:space="preserve"> и сокрытия</w:t>
      </w:r>
      <w:r>
        <w:t xml:space="preserve"> </w:t>
      </w:r>
      <w:r w:rsidR="004C2878">
        <w:t>веб-</w:t>
      </w:r>
      <w:r>
        <w:t>чата</w:t>
      </w:r>
      <w:bookmarkEnd w:id="75"/>
    </w:p>
    <w:p w14:paraId="33BEBD54" w14:textId="2609926E" w:rsidR="00573666" w:rsidRDefault="004C2878" w:rsidP="00573666">
      <w:pPr>
        <w:rPr>
          <w:lang w:eastAsia="en-US"/>
        </w:rPr>
      </w:pPr>
      <w:r>
        <w:rPr>
          <w:lang w:eastAsia="en-US"/>
        </w:rPr>
        <w:t>Реализуем</w:t>
      </w:r>
      <w:r w:rsidRPr="004C2878">
        <w:rPr>
          <w:lang w:eastAsia="en-US"/>
        </w:rPr>
        <w:t xml:space="preserve"> </w:t>
      </w:r>
      <w:r>
        <w:rPr>
          <w:lang w:val="en-US" w:eastAsia="en-US"/>
        </w:rPr>
        <w:t>React</w:t>
      </w:r>
      <w:r w:rsidRPr="004C2878">
        <w:rPr>
          <w:lang w:eastAsia="en-US"/>
        </w:rPr>
        <w:t>-</w:t>
      </w:r>
      <w:r>
        <w:rPr>
          <w:lang w:eastAsia="en-US"/>
        </w:rPr>
        <w:t>компонент</w:t>
      </w:r>
      <w:r w:rsidRPr="004C2878">
        <w:rPr>
          <w:lang w:eastAsia="en-US"/>
        </w:rPr>
        <w:t xml:space="preserve"> </w:t>
      </w:r>
      <w:r w:rsidRPr="004C2878">
        <w:rPr>
          <w:lang w:val="en-US" w:eastAsia="en-US"/>
        </w:rPr>
        <w:t>ChatToggler</w:t>
      </w:r>
      <w:r w:rsidRPr="004C2878">
        <w:rPr>
          <w:lang w:eastAsia="en-US"/>
        </w:rPr>
        <w:t xml:space="preserve">, </w:t>
      </w:r>
      <w:r>
        <w:rPr>
          <w:lang w:eastAsia="en-US"/>
        </w:rPr>
        <w:t xml:space="preserve">необходимый для отображения  в пользовательском интерфейсе кнопки открытия и сокрытия </w:t>
      </w:r>
      <w:r w:rsidR="0049443B">
        <w:rPr>
          <w:lang w:eastAsia="en-US"/>
        </w:rPr>
        <w:t>веб-</w:t>
      </w:r>
      <w:r>
        <w:rPr>
          <w:lang w:eastAsia="en-US"/>
        </w:rPr>
        <w:t>чата.</w:t>
      </w:r>
      <w:r w:rsidR="0051517C">
        <w:rPr>
          <w:lang w:eastAsia="en-US"/>
        </w:rPr>
        <w:t xml:space="preserve"> Реализация компонента </w:t>
      </w:r>
      <w:r w:rsidR="0051517C" w:rsidRPr="004C2878">
        <w:rPr>
          <w:lang w:val="en-US" w:eastAsia="en-US"/>
        </w:rPr>
        <w:t>ChatToggler</w:t>
      </w:r>
      <w:r w:rsidR="0051517C">
        <w:rPr>
          <w:lang w:eastAsia="en-US"/>
        </w:rPr>
        <w:t xml:space="preserve"> представлена в листинге 35.</w:t>
      </w:r>
    </w:p>
    <w:p w14:paraId="58435D7A" w14:textId="16CAC018" w:rsidR="0051517C" w:rsidRPr="0051517C" w:rsidRDefault="0051517C" w:rsidP="00573666">
      <w:pPr>
        <w:rPr>
          <w:lang w:eastAsia="en-US"/>
        </w:rPr>
      </w:pPr>
      <w:r>
        <w:rPr>
          <w:lang w:eastAsia="en-US"/>
        </w:rPr>
        <w:t>Листинг</w:t>
      </w:r>
      <w:r w:rsidRPr="0051517C">
        <w:rPr>
          <w:lang w:eastAsia="en-US"/>
        </w:rPr>
        <w:t xml:space="preserve"> 35 – </w:t>
      </w:r>
      <w:r>
        <w:rPr>
          <w:lang w:eastAsia="en-US"/>
        </w:rPr>
        <w:t>Реализация</w:t>
      </w:r>
      <w:r w:rsidRPr="0051517C">
        <w:rPr>
          <w:lang w:eastAsia="en-US"/>
        </w:rPr>
        <w:t xml:space="preserve"> </w:t>
      </w:r>
      <w:r>
        <w:rPr>
          <w:lang w:val="en-US" w:eastAsia="en-US"/>
        </w:rPr>
        <w:t>React</w:t>
      </w:r>
      <w:r w:rsidRPr="0051517C">
        <w:rPr>
          <w:lang w:eastAsia="en-US"/>
        </w:rPr>
        <w:t>-</w:t>
      </w:r>
      <w:r>
        <w:rPr>
          <w:lang w:eastAsia="en-US"/>
        </w:rPr>
        <w:t xml:space="preserve">компонента </w:t>
      </w:r>
      <w:r w:rsidRPr="004C2878">
        <w:rPr>
          <w:lang w:val="en-US" w:eastAsia="en-US"/>
        </w:rPr>
        <w:t>ChatToggler</w:t>
      </w:r>
    </w:p>
    <w:p w14:paraId="1CEFE901" w14:textId="77777777" w:rsidR="007D1FD6" w:rsidRPr="0051517C" w:rsidRDefault="007D1FD6" w:rsidP="007D1FD6">
      <w:pPr>
        <w:pStyle w:val="af1"/>
        <w:rPr>
          <w:lang w:eastAsia="en-US"/>
        </w:rPr>
      </w:pPr>
      <w:r>
        <w:rPr>
          <w:lang w:eastAsia="en-US"/>
        </w:rPr>
        <w:t>import</w:t>
      </w:r>
      <w:r w:rsidRPr="0051517C">
        <w:rPr>
          <w:lang w:eastAsia="en-US"/>
        </w:rPr>
        <w:t xml:space="preserve"> </w:t>
      </w:r>
      <w:r>
        <w:rPr>
          <w:lang w:eastAsia="en-US"/>
        </w:rPr>
        <w:t>React</w:t>
      </w:r>
      <w:r w:rsidRPr="0051517C">
        <w:rPr>
          <w:lang w:eastAsia="en-US"/>
        </w:rPr>
        <w:t xml:space="preserve"> </w:t>
      </w:r>
      <w:r>
        <w:rPr>
          <w:lang w:eastAsia="en-US"/>
        </w:rPr>
        <w:t>from</w:t>
      </w:r>
      <w:r w:rsidRPr="0051517C">
        <w:rPr>
          <w:lang w:eastAsia="en-US"/>
        </w:rPr>
        <w:t xml:space="preserve"> '</w:t>
      </w:r>
      <w:r>
        <w:rPr>
          <w:lang w:eastAsia="en-US"/>
        </w:rPr>
        <w:t>react</w:t>
      </w:r>
      <w:r w:rsidRPr="0051517C">
        <w:rPr>
          <w:lang w:eastAsia="en-US"/>
        </w:rPr>
        <w:t>';</w:t>
      </w:r>
    </w:p>
    <w:p w14:paraId="3ACA9B2A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import { observer } from 'mobx-react-lite';</w:t>
      </w:r>
    </w:p>
    <w:p w14:paraId="09AF5EE5" w14:textId="77777777" w:rsidR="007D1FD6" w:rsidRDefault="007D1FD6" w:rsidP="007D1FD6">
      <w:pPr>
        <w:pStyle w:val="af1"/>
        <w:rPr>
          <w:lang w:eastAsia="en-US"/>
        </w:rPr>
      </w:pPr>
    </w:p>
    <w:p w14:paraId="27D8395B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import { useStores } from '@iframe/hooks/useStores';</w:t>
      </w:r>
    </w:p>
    <w:p w14:paraId="2D1D1A72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import { useDelay } from '@core/hooks/useDelay';</w:t>
      </w:r>
    </w:p>
    <w:p w14:paraId="508C5EB4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import { CSSAnimation } from '@core/components/CSSAnimation';</w:t>
      </w:r>
    </w:p>
    <w:p w14:paraId="341A10AF" w14:textId="77777777" w:rsidR="007D1FD6" w:rsidRDefault="007D1FD6" w:rsidP="007D1FD6">
      <w:pPr>
        <w:pStyle w:val="af1"/>
        <w:rPr>
          <w:lang w:eastAsia="en-US"/>
        </w:rPr>
      </w:pPr>
    </w:p>
    <w:p w14:paraId="66FED5A0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import { ReactComponent as HideChatIcon } from '@iframe/assets/hide-chat.svg';</w:t>
      </w:r>
    </w:p>
    <w:p w14:paraId="595642F9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import { ReactComponent as OpenChatIcon } from '@iframe/assets/open-chat.svg';</w:t>
      </w:r>
    </w:p>
    <w:p w14:paraId="5D544138" w14:textId="77777777" w:rsidR="007D1FD6" w:rsidRDefault="007D1FD6" w:rsidP="007D1FD6">
      <w:pPr>
        <w:pStyle w:val="af1"/>
        <w:rPr>
          <w:lang w:eastAsia="en-US"/>
        </w:rPr>
      </w:pPr>
    </w:p>
    <w:p w14:paraId="0456D75E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import './ChatToggler.module.scss';</w:t>
      </w:r>
    </w:p>
    <w:p w14:paraId="1290D258" w14:textId="77777777" w:rsidR="007D1FD6" w:rsidRDefault="007D1FD6" w:rsidP="007D1FD6">
      <w:pPr>
        <w:pStyle w:val="af1"/>
        <w:rPr>
          <w:lang w:eastAsia="en-US"/>
        </w:rPr>
      </w:pPr>
    </w:p>
    <w:p w14:paraId="58E23F5A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const iconAnimationTime = 150;</w:t>
      </w:r>
    </w:p>
    <w:p w14:paraId="7AA5412C" w14:textId="77777777" w:rsidR="007D1FD6" w:rsidRDefault="007D1FD6" w:rsidP="007D1FD6">
      <w:pPr>
        <w:pStyle w:val="af1"/>
        <w:rPr>
          <w:lang w:eastAsia="en-US"/>
        </w:rPr>
      </w:pPr>
    </w:p>
    <w:p w14:paraId="30C24140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function ChatToggler() {</w:t>
      </w:r>
    </w:p>
    <w:p w14:paraId="274E0F4A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const { IframeStore } = useStores();</w:t>
      </w:r>
    </w:p>
    <w:p w14:paraId="78AD57F4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const { isOpen, toggleChat, unreadMessages } = IframeStore;</w:t>
      </w:r>
    </w:p>
    <w:p w14:paraId="2D14362F" w14:textId="77777777" w:rsidR="007D1FD6" w:rsidRDefault="007D1FD6" w:rsidP="007D1FD6">
      <w:pPr>
        <w:pStyle w:val="af1"/>
        <w:rPr>
          <w:lang w:eastAsia="en-US"/>
        </w:rPr>
      </w:pPr>
    </w:p>
    <w:p w14:paraId="7B6F7D5E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const isOpenDelayed = useDelay(isOpen, iconAnimationTime);</w:t>
      </w:r>
    </w:p>
    <w:p w14:paraId="7F29663F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const unreadMessagesDelayed = useDelay(unreadMessages, 300);</w:t>
      </w:r>
    </w:p>
    <w:p w14:paraId="72447CB0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const unreadMessagesValue = unreadMessages &gt; 0 ? unreadMessages : unreadMessagesDelayed;</w:t>
      </w:r>
    </w:p>
    <w:p w14:paraId="48706B3E" w14:textId="77777777" w:rsidR="007D1FD6" w:rsidRDefault="007D1FD6" w:rsidP="007D1FD6">
      <w:pPr>
        <w:pStyle w:val="af1"/>
        <w:rPr>
          <w:lang w:eastAsia="en-US"/>
        </w:rPr>
      </w:pPr>
    </w:p>
    <w:p w14:paraId="1BCEF461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return (</w:t>
      </w:r>
    </w:p>
    <w:p w14:paraId="6D81F252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&lt;CSSAnimation in timeout={300} classNames="togglerIn" appear unmountOnExit&gt;</w:t>
      </w:r>
    </w:p>
    <w:p w14:paraId="2D3A1FC3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&lt;div className="livechat-toggler"&gt;</w:t>
      </w:r>
    </w:p>
    <w:p w14:paraId="29E14BF1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&lt;button onClick={toggleChat} type="button"&gt;</w:t>
      </w:r>
    </w:p>
    <w:p w14:paraId="432B16B2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    &lt;CSSAnimation in={unreadMessages &gt; 0} timeout={300} classNames="animate" hideOnExit&gt;</w:t>
      </w:r>
    </w:p>
    <w:p w14:paraId="671282B4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        &lt;div className="has-unread-messages"&gt;{unreadMessagesValue &gt; 9 ? '9+' : unreadMessagesValue}&lt;/div&gt;</w:t>
      </w:r>
    </w:p>
    <w:p w14:paraId="4C2D1DA3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    &lt;/CSSAnimation&gt;</w:t>
      </w:r>
    </w:p>
    <w:p w14:paraId="79D6E5C8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lastRenderedPageBreak/>
        <w:t xml:space="preserve">                    &lt;CSSAnimation in={!isOpen ? !isOpenDelayed : false} timeout={iconAnimationTime} classNames="zoomIn" hideOnExit&gt;</w:t>
      </w:r>
    </w:p>
    <w:p w14:paraId="443A1541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        &lt;OpenChatIcon className="open-chat" /&gt;</w:t>
      </w:r>
    </w:p>
    <w:p w14:paraId="034E322A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    &lt;/CSSAnimation&gt;</w:t>
      </w:r>
    </w:p>
    <w:p w14:paraId="69E716AC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    &lt;CSSAnimation in={isOpen ? isOpenDelayed : false} timeout={iconAnimationTime} classNames="zoomIn" hideOnExit&gt;</w:t>
      </w:r>
    </w:p>
    <w:p w14:paraId="615DC523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        &lt;HideChatIcon className="hide-chat" /&gt;</w:t>
      </w:r>
    </w:p>
    <w:p w14:paraId="6560BBD6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    &lt;/CSSAnimation&gt;</w:t>
      </w:r>
    </w:p>
    <w:p w14:paraId="4B12DEB4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    &lt;/button&gt;</w:t>
      </w:r>
    </w:p>
    <w:p w14:paraId="2DF670B0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    &lt;/div&gt;</w:t>
      </w:r>
    </w:p>
    <w:p w14:paraId="624DECD9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    &lt;/CSSAnimation&gt;</w:t>
      </w:r>
    </w:p>
    <w:p w14:paraId="628423A9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 xml:space="preserve">    );</w:t>
      </w:r>
    </w:p>
    <w:p w14:paraId="0258FAA4" w14:textId="77777777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}</w:t>
      </w:r>
    </w:p>
    <w:p w14:paraId="2A941CCD" w14:textId="77777777" w:rsidR="007D1FD6" w:rsidRDefault="007D1FD6" w:rsidP="007D1FD6">
      <w:pPr>
        <w:pStyle w:val="af1"/>
        <w:rPr>
          <w:lang w:eastAsia="en-US"/>
        </w:rPr>
      </w:pPr>
    </w:p>
    <w:p w14:paraId="4EF44FB0" w14:textId="0F21B94C" w:rsidR="007D1FD6" w:rsidRDefault="007D1FD6" w:rsidP="007D1FD6">
      <w:pPr>
        <w:pStyle w:val="af1"/>
        <w:rPr>
          <w:lang w:eastAsia="en-US"/>
        </w:rPr>
      </w:pPr>
      <w:r>
        <w:rPr>
          <w:lang w:eastAsia="en-US"/>
        </w:rPr>
        <w:t>export default observer(ChatToggler);</w:t>
      </w:r>
    </w:p>
    <w:p w14:paraId="7FC4408C" w14:textId="0D62AE32" w:rsidR="004F75AB" w:rsidRDefault="004F75AB" w:rsidP="004A094E">
      <w:pPr>
        <w:pStyle w:val="af1"/>
        <w:rPr>
          <w:lang w:eastAsia="en-US"/>
        </w:rPr>
      </w:pPr>
    </w:p>
    <w:p w14:paraId="1DC1670B" w14:textId="54398C76" w:rsidR="004A094E" w:rsidRDefault="00347125" w:rsidP="004A094E">
      <w:pPr>
        <w:rPr>
          <w:lang w:eastAsia="en-US"/>
        </w:rPr>
      </w:pPr>
      <w:r>
        <w:rPr>
          <w:lang w:eastAsia="en-US"/>
        </w:rPr>
        <w:t xml:space="preserve">Реализованный компонент содержит кнопку, которая внутри содержит две иконки, каждая из которых отображается в зависимости от состояния чата «открыт» или «скрыт». При нажатии на кнопку вызывается метод </w:t>
      </w:r>
      <w:r w:rsidRPr="00347125">
        <w:rPr>
          <w:lang w:eastAsia="en-US"/>
        </w:rPr>
        <w:t>toggleChat</w:t>
      </w:r>
      <w:r w:rsidR="00770154">
        <w:rPr>
          <w:lang w:eastAsia="en-US"/>
        </w:rPr>
        <w:t xml:space="preserve">, реализованный в </w:t>
      </w:r>
      <w:r>
        <w:rPr>
          <w:lang w:eastAsia="en-US"/>
        </w:rPr>
        <w:t>хранилищ</w:t>
      </w:r>
      <w:r w:rsidR="00770154">
        <w:rPr>
          <w:lang w:eastAsia="en-US"/>
        </w:rPr>
        <w:t>е</w:t>
      </w:r>
      <w:r>
        <w:rPr>
          <w:lang w:eastAsia="en-US"/>
        </w:rPr>
        <w:t xml:space="preserve"> </w:t>
      </w:r>
      <w:r>
        <w:rPr>
          <w:lang w:val="en-US" w:eastAsia="en-US"/>
        </w:rPr>
        <w:t>IframeStore</w:t>
      </w:r>
      <w:r>
        <w:rPr>
          <w:lang w:eastAsia="en-US"/>
        </w:rPr>
        <w:t>.</w:t>
      </w:r>
      <w:r w:rsidR="009B5BAC">
        <w:rPr>
          <w:lang w:eastAsia="en-US"/>
        </w:rPr>
        <w:t xml:space="preserve"> Помимо этого, кнопка содержит элемент, в котором отображается количество непрочитанных пользователем сообщений.</w:t>
      </w:r>
    </w:p>
    <w:p w14:paraId="3ECE6083" w14:textId="1D17CADD" w:rsidR="005E7D3D" w:rsidRDefault="005E7D3D" w:rsidP="004A094E">
      <w:pPr>
        <w:rPr>
          <w:lang w:eastAsia="en-US"/>
        </w:rPr>
      </w:pPr>
      <w:r>
        <w:rPr>
          <w:lang w:eastAsia="en-US"/>
        </w:rPr>
        <w:t xml:space="preserve">Таким образом, реализован </w:t>
      </w:r>
      <w:r>
        <w:rPr>
          <w:lang w:val="en-US" w:eastAsia="en-US"/>
        </w:rPr>
        <w:t>React</w:t>
      </w:r>
      <w:r w:rsidRPr="004C2878">
        <w:rPr>
          <w:lang w:eastAsia="en-US"/>
        </w:rPr>
        <w:t>-</w:t>
      </w:r>
      <w:r>
        <w:rPr>
          <w:lang w:eastAsia="en-US"/>
        </w:rPr>
        <w:t>компонент</w:t>
      </w:r>
      <w:r w:rsidRPr="004C2878">
        <w:rPr>
          <w:lang w:eastAsia="en-US"/>
        </w:rPr>
        <w:t xml:space="preserve"> </w:t>
      </w:r>
      <w:r w:rsidRPr="004C2878">
        <w:rPr>
          <w:lang w:val="en-US" w:eastAsia="en-US"/>
        </w:rPr>
        <w:t>ChatToggler</w:t>
      </w:r>
      <w:r w:rsidRPr="004C2878">
        <w:rPr>
          <w:lang w:eastAsia="en-US"/>
        </w:rPr>
        <w:t xml:space="preserve">, </w:t>
      </w:r>
      <w:r>
        <w:rPr>
          <w:lang w:eastAsia="en-US"/>
        </w:rPr>
        <w:t>который необходим для отображения  в пользовательском интерфейсе кнопки открытия и сокрытия веб-чата.</w:t>
      </w:r>
    </w:p>
    <w:p w14:paraId="569ACACB" w14:textId="0B62A857" w:rsidR="00024A87" w:rsidRDefault="00024A87" w:rsidP="004A094E">
      <w:pPr>
        <w:rPr>
          <w:lang w:eastAsia="en-US"/>
        </w:rPr>
      </w:pPr>
    </w:p>
    <w:p w14:paraId="62E0B5DE" w14:textId="56F334D3" w:rsidR="00024A87" w:rsidRDefault="00024A87" w:rsidP="00024A87">
      <w:pPr>
        <w:pStyle w:val="a5"/>
      </w:pPr>
      <w:bookmarkStart w:id="76" w:name="_Toc74792818"/>
      <w:r>
        <w:t xml:space="preserve">Реализация </w:t>
      </w:r>
      <w:r w:rsidR="000A3778">
        <w:t xml:space="preserve">компонента </w:t>
      </w:r>
      <w:r w:rsidR="000A3778">
        <w:rPr>
          <w:lang w:val="en-US"/>
        </w:rPr>
        <w:t>ChatIframe</w:t>
      </w:r>
      <w:bookmarkEnd w:id="76"/>
    </w:p>
    <w:p w14:paraId="7F02D42A" w14:textId="3D9E75A9" w:rsidR="00025699" w:rsidRDefault="00F87DDF" w:rsidP="00025699">
      <w:pPr>
        <w:rPr>
          <w:lang w:eastAsia="en-US"/>
        </w:rPr>
      </w:pPr>
      <w:r>
        <w:rPr>
          <w:lang w:eastAsia="en-US"/>
        </w:rPr>
        <w:t xml:space="preserve">Реализуем основной </w:t>
      </w:r>
      <w:r>
        <w:rPr>
          <w:lang w:val="en-US" w:eastAsia="en-US"/>
        </w:rPr>
        <w:t>React</w:t>
      </w:r>
      <w:r w:rsidRPr="00F87DDF">
        <w:rPr>
          <w:lang w:eastAsia="en-US"/>
        </w:rPr>
        <w:t>-</w:t>
      </w:r>
      <w:r>
        <w:rPr>
          <w:lang w:eastAsia="en-US"/>
        </w:rPr>
        <w:t xml:space="preserve">компонент </w:t>
      </w:r>
      <w:r w:rsidRPr="00F87DDF">
        <w:rPr>
          <w:lang w:eastAsia="en-US"/>
        </w:rPr>
        <w:t>ChatIframe</w:t>
      </w:r>
      <w:r>
        <w:rPr>
          <w:lang w:eastAsia="en-US"/>
        </w:rPr>
        <w:t xml:space="preserve">, который будет встраивать </w:t>
      </w:r>
      <w:r>
        <w:rPr>
          <w:lang w:val="en-US" w:eastAsia="en-US"/>
        </w:rPr>
        <w:t>iframe</w:t>
      </w:r>
      <w:r w:rsidRPr="00F87DDF">
        <w:rPr>
          <w:lang w:eastAsia="en-US"/>
        </w:rPr>
        <w:t xml:space="preserve"> </w:t>
      </w:r>
      <w:r>
        <w:rPr>
          <w:lang w:val="en-US" w:eastAsia="en-US"/>
        </w:rPr>
        <w:t>HTML</w:t>
      </w:r>
      <w:r>
        <w:rPr>
          <w:lang w:eastAsia="en-US"/>
        </w:rPr>
        <w:t xml:space="preserve">-элемент с веб-чатом в </w:t>
      </w:r>
      <w:r w:rsidR="00490011">
        <w:rPr>
          <w:lang w:eastAsia="en-US"/>
        </w:rPr>
        <w:t>веб-</w:t>
      </w:r>
      <w:r>
        <w:rPr>
          <w:lang w:eastAsia="en-US"/>
        </w:rPr>
        <w:t xml:space="preserve">страницу продукта. Реализация компонента </w:t>
      </w:r>
      <w:r w:rsidRPr="00F87DDF">
        <w:rPr>
          <w:lang w:eastAsia="en-US"/>
        </w:rPr>
        <w:t>ChatIframe</w:t>
      </w:r>
      <w:r>
        <w:rPr>
          <w:lang w:eastAsia="en-US"/>
        </w:rPr>
        <w:t xml:space="preserve"> представлена в листинге 36.</w:t>
      </w:r>
    </w:p>
    <w:p w14:paraId="652C9200" w14:textId="5B0802BD" w:rsidR="00D55B9C" w:rsidRPr="00D55B9C" w:rsidRDefault="00D55B9C" w:rsidP="00025699">
      <w:pPr>
        <w:rPr>
          <w:lang w:eastAsia="en-US"/>
        </w:rPr>
      </w:pPr>
      <w:r>
        <w:rPr>
          <w:lang w:eastAsia="en-US"/>
        </w:rPr>
        <w:t>Листинг</w:t>
      </w:r>
      <w:r w:rsidRPr="00D55B9C">
        <w:rPr>
          <w:lang w:eastAsia="en-US"/>
        </w:rPr>
        <w:t xml:space="preserve"> 36 – </w:t>
      </w:r>
      <w:r>
        <w:rPr>
          <w:lang w:eastAsia="en-US"/>
        </w:rPr>
        <w:t>Реализация</w:t>
      </w:r>
      <w:r w:rsidRPr="00D55B9C">
        <w:rPr>
          <w:lang w:eastAsia="en-US"/>
        </w:rPr>
        <w:t xml:space="preserve"> </w:t>
      </w:r>
      <w:r>
        <w:rPr>
          <w:lang w:val="en-US" w:eastAsia="en-US"/>
        </w:rPr>
        <w:t>React</w:t>
      </w:r>
      <w:r w:rsidRPr="00D55B9C">
        <w:rPr>
          <w:lang w:eastAsia="en-US"/>
        </w:rPr>
        <w:t>-</w:t>
      </w:r>
      <w:r>
        <w:rPr>
          <w:lang w:eastAsia="en-US"/>
        </w:rPr>
        <w:t xml:space="preserve">компонента </w:t>
      </w:r>
      <w:r>
        <w:rPr>
          <w:lang w:val="en-US" w:eastAsia="en-US"/>
        </w:rPr>
        <w:t>ChatIframe</w:t>
      </w:r>
    </w:p>
    <w:p w14:paraId="5068BD76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>import React, { useCallback, useRef } from 'react';</w:t>
      </w:r>
    </w:p>
    <w:p w14:paraId="5D392B09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>import { observer } from 'mobx-react-lite';</w:t>
      </w:r>
    </w:p>
    <w:p w14:paraId="7534E9EF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>import cn from 'classnames';</w:t>
      </w:r>
    </w:p>
    <w:p w14:paraId="09FF64B9" w14:textId="77777777" w:rsidR="00D55B9C" w:rsidRDefault="00D55B9C" w:rsidP="00D55B9C">
      <w:pPr>
        <w:pStyle w:val="af1"/>
        <w:rPr>
          <w:lang w:eastAsia="en-US"/>
        </w:rPr>
      </w:pPr>
    </w:p>
    <w:p w14:paraId="25C7BA17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>import { useStores } from '@iframe/hooks/useStores';</w:t>
      </w:r>
    </w:p>
    <w:p w14:paraId="7A3AD6A0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>import { widgetUrl, defaultClassNames } from '@iframe/config';</w:t>
      </w:r>
    </w:p>
    <w:p w14:paraId="3E48A2E6" w14:textId="77777777" w:rsidR="00D55B9C" w:rsidRDefault="00D55B9C" w:rsidP="00D55B9C">
      <w:pPr>
        <w:pStyle w:val="af1"/>
        <w:rPr>
          <w:lang w:eastAsia="en-US"/>
        </w:rPr>
      </w:pPr>
    </w:p>
    <w:p w14:paraId="039E2541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>import { CSSAnimation } from '@core/components/CSSAnimation';</w:t>
      </w:r>
    </w:p>
    <w:p w14:paraId="6507DDF7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>import { ChatToggler } from '@iframe/components/ChatToggler';</w:t>
      </w:r>
    </w:p>
    <w:p w14:paraId="79DB4523" w14:textId="77777777" w:rsidR="00D55B9C" w:rsidRDefault="00D55B9C" w:rsidP="00D55B9C">
      <w:pPr>
        <w:pStyle w:val="af1"/>
        <w:rPr>
          <w:lang w:eastAsia="en-US"/>
        </w:rPr>
      </w:pPr>
    </w:p>
    <w:p w14:paraId="6BF84BF2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lastRenderedPageBreak/>
        <w:t>import './ChatIframe.module.scss';</w:t>
      </w:r>
    </w:p>
    <w:p w14:paraId="2F86630C" w14:textId="77777777" w:rsidR="00D55B9C" w:rsidRDefault="00D55B9C" w:rsidP="00D55B9C">
      <w:pPr>
        <w:pStyle w:val="af1"/>
        <w:rPr>
          <w:lang w:eastAsia="en-US"/>
        </w:rPr>
      </w:pPr>
    </w:p>
    <w:p w14:paraId="51929EFF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>function ChatIframe() {</w:t>
      </w:r>
    </w:p>
    <w:p w14:paraId="00EA7C19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const iframeRef = useRef();</w:t>
      </w:r>
    </w:p>
    <w:p w14:paraId="3EA78E4B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const { IframeStore } = useStores();</w:t>
      </w:r>
    </w:p>
    <w:p w14:paraId="3D0AAA77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const { onLoad, isOpen } = IframeStore;</w:t>
      </w:r>
    </w:p>
    <w:p w14:paraId="5D3A66A7" w14:textId="77777777" w:rsidR="00D55B9C" w:rsidRDefault="00D55B9C" w:rsidP="00D55B9C">
      <w:pPr>
        <w:pStyle w:val="af1"/>
        <w:rPr>
          <w:lang w:eastAsia="en-US"/>
        </w:rPr>
      </w:pPr>
    </w:p>
    <w:p w14:paraId="24810330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const onIframeLoad = useCallback(() =&gt; onLoad(iframeRef.current), [onLoad]);</w:t>
      </w:r>
    </w:p>
    <w:p w14:paraId="04641F35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const classNames = cn('livechat-widget', defaultClassNames);</w:t>
      </w:r>
    </w:p>
    <w:p w14:paraId="100DF4C5" w14:textId="77777777" w:rsidR="00D55B9C" w:rsidRDefault="00D55B9C" w:rsidP="00D55B9C">
      <w:pPr>
        <w:pStyle w:val="af1"/>
        <w:rPr>
          <w:lang w:eastAsia="en-US"/>
        </w:rPr>
      </w:pPr>
    </w:p>
    <w:p w14:paraId="0273EC1B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return (</w:t>
      </w:r>
    </w:p>
    <w:p w14:paraId="343586AD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    &lt;div className={classNames}&gt;</w:t>
      </w:r>
    </w:p>
    <w:p w14:paraId="047C5D8A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        &lt;CSSAnimation in={isOpen} timeout={300} classNames="livechatIn" hideOnExit&gt;</w:t>
      </w:r>
    </w:p>
    <w:p w14:paraId="321D3493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            &lt;div className="livechat-iframe"&gt;</w:t>
      </w:r>
    </w:p>
    <w:p w14:paraId="2576C325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                &lt;iframe src={widgetUrl} ref={iframeRef} onLoad={onIframeLoad} title="LiveChat Widget" /&gt;</w:t>
      </w:r>
    </w:p>
    <w:p w14:paraId="582930D1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            &lt;/div&gt;</w:t>
      </w:r>
    </w:p>
    <w:p w14:paraId="3F429B9E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        &lt;/CSSAnimation&gt;</w:t>
      </w:r>
    </w:p>
    <w:p w14:paraId="7958C021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        &lt;ChatToggler /&gt;</w:t>
      </w:r>
    </w:p>
    <w:p w14:paraId="5CCFB9FB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    &lt;/div&gt;</w:t>
      </w:r>
    </w:p>
    <w:p w14:paraId="281EC619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 xml:space="preserve">    );</w:t>
      </w:r>
    </w:p>
    <w:p w14:paraId="3FA286D9" w14:textId="77777777" w:rsidR="00D55B9C" w:rsidRDefault="00D55B9C" w:rsidP="00D55B9C">
      <w:pPr>
        <w:pStyle w:val="af1"/>
        <w:rPr>
          <w:lang w:eastAsia="en-US"/>
        </w:rPr>
      </w:pPr>
      <w:r>
        <w:rPr>
          <w:lang w:eastAsia="en-US"/>
        </w:rPr>
        <w:t>}</w:t>
      </w:r>
    </w:p>
    <w:p w14:paraId="591BFD89" w14:textId="77777777" w:rsidR="00D55B9C" w:rsidRDefault="00D55B9C" w:rsidP="00D55B9C">
      <w:pPr>
        <w:pStyle w:val="af1"/>
        <w:rPr>
          <w:lang w:eastAsia="en-US"/>
        </w:rPr>
      </w:pPr>
    </w:p>
    <w:p w14:paraId="499C2DCC" w14:textId="02B529B7" w:rsidR="00454401" w:rsidRDefault="00D55B9C" w:rsidP="002A5E08">
      <w:pPr>
        <w:pStyle w:val="af1"/>
        <w:rPr>
          <w:lang w:eastAsia="en-US"/>
        </w:rPr>
      </w:pPr>
      <w:r>
        <w:rPr>
          <w:lang w:eastAsia="en-US"/>
        </w:rPr>
        <w:t>export default observer(ChatIframe);</w:t>
      </w:r>
    </w:p>
    <w:p w14:paraId="7B0DFC56" w14:textId="77777777" w:rsidR="002A5E08" w:rsidRPr="00D55B9C" w:rsidRDefault="002A5E08" w:rsidP="002A5E08">
      <w:pPr>
        <w:pStyle w:val="af1"/>
        <w:rPr>
          <w:lang w:eastAsia="en-US"/>
        </w:rPr>
      </w:pPr>
    </w:p>
    <w:p w14:paraId="351BFA6B" w14:textId="480D9DD8" w:rsidR="004A094E" w:rsidRDefault="002A5E08" w:rsidP="00EA7F11">
      <w:pPr>
        <w:rPr>
          <w:lang w:eastAsia="en-US"/>
        </w:rPr>
      </w:pPr>
      <w:r>
        <w:rPr>
          <w:lang w:eastAsia="en-US"/>
        </w:rPr>
        <w:t xml:space="preserve">В реализованном компоненте содержаться в элементе: </w:t>
      </w:r>
      <w:r>
        <w:rPr>
          <w:lang w:val="en-US" w:eastAsia="en-US"/>
        </w:rPr>
        <w:t>iframe</w:t>
      </w:r>
      <w:r w:rsidRPr="002A5E08">
        <w:rPr>
          <w:lang w:eastAsia="en-US"/>
        </w:rPr>
        <w:t xml:space="preserve"> </w:t>
      </w:r>
      <w:r>
        <w:rPr>
          <w:lang w:eastAsia="en-US"/>
        </w:rPr>
        <w:t xml:space="preserve">с веб-чатом и кнопка открытия и сокрытия чата. На событие загрузки </w:t>
      </w:r>
      <w:r>
        <w:rPr>
          <w:lang w:val="en-US" w:eastAsia="en-US"/>
        </w:rPr>
        <w:t>iframe</w:t>
      </w:r>
      <w:r w:rsidRPr="002A5E08">
        <w:rPr>
          <w:lang w:eastAsia="en-US"/>
        </w:rPr>
        <w:t xml:space="preserve"> </w:t>
      </w:r>
      <w:r>
        <w:rPr>
          <w:lang w:eastAsia="en-US"/>
        </w:rPr>
        <w:t xml:space="preserve">элемента установлен обработчик </w:t>
      </w:r>
      <w:r w:rsidRPr="002A5E08">
        <w:rPr>
          <w:lang w:eastAsia="en-US"/>
        </w:rPr>
        <w:t>onIframeLoad</w:t>
      </w:r>
      <w:r>
        <w:rPr>
          <w:lang w:eastAsia="en-US"/>
        </w:rPr>
        <w:t xml:space="preserve">, который вызывает метод </w:t>
      </w:r>
      <w:r w:rsidR="00076E98">
        <w:rPr>
          <w:lang w:val="en-US" w:eastAsia="en-US"/>
        </w:rPr>
        <w:t>onLoad</w:t>
      </w:r>
      <w:r w:rsidR="00076E98">
        <w:rPr>
          <w:lang w:eastAsia="en-US"/>
        </w:rPr>
        <w:t>,</w:t>
      </w:r>
      <w:r w:rsidRPr="002A5E08">
        <w:rPr>
          <w:lang w:eastAsia="en-US"/>
        </w:rPr>
        <w:t xml:space="preserve"> </w:t>
      </w:r>
      <w:r>
        <w:rPr>
          <w:lang w:eastAsia="en-US"/>
        </w:rPr>
        <w:t xml:space="preserve">реализованный в </w:t>
      </w:r>
      <w:r>
        <w:rPr>
          <w:lang w:val="en-US" w:eastAsia="en-US"/>
        </w:rPr>
        <w:t>IframeStore</w:t>
      </w:r>
      <w:r w:rsidRPr="002A5E08">
        <w:rPr>
          <w:lang w:eastAsia="en-US"/>
        </w:rPr>
        <w:t xml:space="preserve">, </w:t>
      </w:r>
      <w:r>
        <w:rPr>
          <w:lang w:eastAsia="en-US"/>
        </w:rPr>
        <w:t xml:space="preserve">передавая ему ссылку на </w:t>
      </w:r>
      <w:r>
        <w:rPr>
          <w:lang w:val="en-US" w:eastAsia="en-US"/>
        </w:rPr>
        <w:t>iframe</w:t>
      </w:r>
      <w:r w:rsidRPr="002A5E08">
        <w:rPr>
          <w:lang w:eastAsia="en-US"/>
        </w:rPr>
        <w:t xml:space="preserve"> </w:t>
      </w:r>
      <w:r>
        <w:rPr>
          <w:lang w:eastAsia="en-US"/>
        </w:rPr>
        <w:t>элемент, чтобы из него можно было получить ссылку на окно веб-чата для реализации кроссдоменного обмена данными.</w:t>
      </w:r>
    </w:p>
    <w:p w14:paraId="4D6D4E92" w14:textId="1D70FD2A" w:rsidR="00C60F9D" w:rsidRDefault="00C60F9D" w:rsidP="00EA7F11">
      <w:pPr>
        <w:rPr>
          <w:lang w:eastAsia="en-US"/>
        </w:rPr>
      </w:pPr>
      <w:r>
        <w:rPr>
          <w:lang w:eastAsia="en-US"/>
        </w:rPr>
        <w:t xml:space="preserve">Таким образом, реализован </w:t>
      </w:r>
      <w:r>
        <w:rPr>
          <w:lang w:val="en-US" w:eastAsia="en-US"/>
        </w:rPr>
        <w:t>React</w:t>
      </w:r>
      <w:r w:rsidRPr="00F87DDF">
        <w:rPr>
          <w:lang w:eastAsia="en-US"/>
        </w:rPr>
        <w:t>-</w:t>
      </w:r>
      <w:r>
        <w:rPr>
          <w:lang w:eastAsia="en-US"/>
        </w:rPr>
        <w:t xml:space="preserve">компонент </w:t>
      </w:r>
      <w:r w:rsidRPr="00F87DDF">
        <w:rPr>
          <w:lang w:eastAsia="en-US"/>
        </w:rPr>
        <w:t>ChatIframe</w:t>
      </w:r>
      <w:r>
        <w:rPr>
          <w:lang w:eastAsia="en-US"/>
        </w:rPr>
        <w:t xml:space="preserve">, который необходим для встраивания </w:t>
      </w:r>
      <w:r>
        <w:rPr>
          <w:lang w:val="en-US" w:eastAsia="en-US"/>
        </w:rPr>
        <w:t>iframe</w:t>
      </w:r>
      <w:r w:rsidRPr="00F87DDF">
        <w:rPr>
          <w:lang w:eastAsia="en-US"/>
        </w:rPr>
        <w:t xml:space="preserve"> </w:t>
      </w:r>
      <w:r>
        <w:rPr>
          <w:lang w:val="en-US" w:eastAsia="en-US"/>
        </w:rPr>
        <w:t>HTML</w:t>
      </w:r>
      <w:r>
        <w:rPr>
          <w:lang w:eastAsia="en-US"/>
        </w:rPr>
        <w:t>-элемент</w:t>
      </w:r>
      <w:r w:rsidR="009600A8">
        <w:rPr>
          <w:lang w:eastAsia="en-US"/>
        </w:rPr>
        <w:t>а</w:t>
      </w:r>
      <w:r>
        <w:rPr>
          <w:lang w:eastAsia="en-US"/>
        </w:rPr>
        <w:t xml:space="preserve"> с веб-чатом </w:t>
      </w:r>
      <w:r w:rsidR="00C6162A">
        <w:rPr>
          <w:lang w:eastAsia="en-US"/>
        </w:rPr>
        <w:t>в</w:t>
      </w:r>
      <w:r>
        <w:rPr>
          <w:lang w:eastAsia="en-US"/>
        </w:rPr>
        <w:t xml:space="preserve"> </w:t>
      </w:r>
      <w:r w:rsidR="00C6162A">
        <w:rPr>
          <w:lang w:eastAsia="en-US"/>
        </w:rPr>
        <w:t>веб-</w:t>
      </w:r>
      <w:r>
        <w:rPr>
          <w:lang w:eastAsia="en-US"/>
        </w:rPr>
        <w:t>страницу продукта</w:t>
      </w:r>
      <w:r w:rsidR="007B0B1F">
        <w:rPr>
          <w:lang w:eastAsia="en-US"/>
        </w:rPr>
        <w:t>.</w:t>
      </w:r>
    </w:p>
    <w:p w14:paraId="7B6AFE3A" w14:textId="77777777" w:rsidR="00F373B4" w:rsidRPr="002A5E08" w:rsidRDefault="00F373B4" w:rsidP="00EA7F11">
      <w:pPr>
        <w:rPr>
          <w:lang w:eastAsia="en-US"/>
        </w:rPr>
      </w:pPr>
    </w:p>
    <w:p w14:paraId="00316081" w14:textId="5C6D23CF" w:rsidR="00CE4F1F" w:rsidRDefault="00A61A54" w:rsidP="00B55011">
      <w:pPr>
        <w:pStyle w:val="2"/>
      </w:pPr>
      <w:bookmarkStart w:id="77" w:name="_Toc74792819"/>
      <w:r>
        <w:t>Реализация скрипта загрузки</w:t>
      </w:r>
      <w:r w:rsidR="005A549C">
        <w:t xml:space="preserve"> </w:t>
      </w:r>
      <w:r w:rsidR="00CE09BC">
        <w:rPr>
          <w:lang w:val="en-US"/>
        </w:rPr>
        <w:t>Iframe</w:t>
      </w:r>
      <w:r w:rsidR="00CE09BC">
        <w:t>-приложения</w:t>
      </w:r>
      <w:bookmarkEnd w:id="77"/>
    </w:p>
    <w:p w14:paraId="4B1F01B8" w14:textId="0F6E0DAE" w:rsidR="00A975A5" w:rsidRDefault="00A975A5" w:rsidP="00A975A5">
      <w:r>
        <w:t xml:space="preserve">Реализация скрипта, необходимого для загрузки </w:t>
      </w:r>
      <w:r w:rsidR="007422A7">
        <w:rPr>
          <w:lang w:val="en-US"/>
        </w:rPr>
        <w:t>Iframe</w:t>
      </w:r>
      <w:r w:rsidR="007422A7">
        <w:t>-приложения</w:t>
      </w:r>
      <w:r w:rsidR="00C0720D">
        <w:t xml:space="preserve"> </w:t>
      </w:r>
      <w:r w:rsidR="00392543">
        <w:t>в веб-</w:t>
      </w:r>
      <w:r>
        <w:t>страницу продукта представлена в листинге 3</w:t>
      </w:r>
      <w:r w:rsidR="00DA330B">
        <w:t>7.</w:t>
      </w:r>
    </w:p>
    <w:p w14:paraId="0F15B125" w14:textId="19EF26E9" w:rsidR="00382E2E" w:rsidRDefault="00D93D46" w:rsidP="00A975A5">
      <w:r>
        <w:t xml:space="preserve">Листинг 37 – Реализация скрипта загрузки </w:t>
      </w:r>
      <w:r w:rsidR="00397277">
        <w:rPr>
          <w:lang w:val="en-US"/>
        </w:rPr>
        <w:t>Iframe</w:t>
      </w:r>
      <w:r w:rsidR="00397277">
        <w:t>-приложения</w:t>
      </w:r>
    </w:p>
    <w:p w14:paraId="57D1F43F" w14:textId="77777777" w:rsidR="00AC6458" w:rsidRDefault="00AC6458" w:rsidP="00AC6458">
      <w:pPr>
        <w:pStyle w:val="af1"/>
      </w:pPr>
      <w:r>
        <w:lastRenderedPageBreak/>
        <w:t>(function(url) {</w:t>
      </w:r>
    </w:p>
    <w:p w14:paraId="2C93FB8A" w14:textId="77777777" w:rsidR="00AC6458" w:rsidRDefault="00AC6458" w:rsidP="00AC6458">
      <w:pPr>
        <w:pStyle w:val="af1"/>
      </w:pPr>
      <w:r>
        <w:tab/>
      </w:r>
      <w:r>
        <w:tab/>
      </w:r>
      <w:r>
        <w:tab/>
        <w:t>window.LiveChatWidget = window.LiveChatWidget || {};</w:t>
      </w:r>
    </w:p>
    <w:p w14:paraId="4425B121" w14:textId="77777777" w:rsidR="00AC6458" w:rsidRDefault="00AC6458" w:rsidP="00AC6458">
      <w:pPr>
        <w:pStyle w:val="af1"/>
      </w:pPr>
      <w:r>
        <w:tab/>
      </w:r>
      <w:r>
        <w:tab/>
      </w:r>
      <w:r>
        <w:tab/>
        <w:t>window.LiveChatWidget.iframe = window.LiveChatWidget.iframe || {};</w:t>
      </w:r>
    </w:p>
    <w:p w14:paraId="75090A37" w14:textId="77777777" w:rsidR="00AC6458" w:rsidRDefault="00AC6458" w:rsidP="00AC6458">
      <w:pPr>
        <w:pStyle w:val="af1"/>
      </w:pPr>
      <w:r>
        <w:tab/>
      </w:r>
      <w:r>
        <w:tab/>
      </w:r>
      <w:r>
        <w:tab/>
        <w:t>window.LiveChatWidget.iframe.url = url;</w:t>
      </w:r>
    </w:p>
    <w:p w14:paraId="76D9C7E7" w14:textId="77777777" w:rsidR="00AC6458" w:rsidRDefault="00AC6458" w:rsidP="00AC6458">
      <w:pPr>
        <w:pStyle w:val="af1"/>
      </w:pPr>
      <w:r>
        <w:tab/>
      </w:r>
      <w:r>
        <w:tab/>
      </w:r>
      <w:r>
        <w:tab/>
        <w:t>const js = document.createElement('script');</w:t>
      </w:r>
    </w:p>
    <w:p w14:paraId="1BD6E6BA" w14:textId="77777777" w:rsidR="00AC6458" w:rsidRDefault="00AC6458" w:rsidP="00AC6458">
      <w:pPr>
        <w:pStyle w:val="af1"/>
      </w:pPr>
      <w:r>
        <w:tab/>
      </w:r>
      <w:r>
        <w:tab/>
      </w:r>
      <w:r>
        <w:tab/>
        <w:t>js.async = true;</w:t>
      </w:r>
    </w:p>
    <w:p w14:paraId="1E5E2026" w14:textId="77777777" w:rsidR="00AC6458" w:rsidRDefault="00AC6458" w:rsidP="00AC6458">
      <w:pPr>
        <w:pStyle w:val="af1"/>
      </w:pPr>
      <w:r>
        <w:tab/>
      </w:r>
      <w:r>
        <w:tab/>
      </w:r>
      <w:r>
        <w:tab/>
        <w:t>js.src = new URL('/iframe.js', url).toString();</w:t>
      </w:r>
    </w:p>
    <w:p w14:paraId="1C041C96" w14:textId="77777777" w:rsidR="00AC6458" w:rsidRDefault="00AC6458" w:rsidP="00AC6458">
      <w:pPr>
        <w:pStyle w:val="af1"/>
      </w:pPr>
      <w:r>
        <w:tab/>
      </w:r>
      <w:r>
        <w:tab/>
      </w:r>
      <w:r>
        <w:tab/>
        <w:t>document.body.append(js);</w:t>
      </w:r>
    </w:p>
    <w:p w14:paraId="2DA38458" w14:textId="64C9649B" w:rsidR="00F925CF" w:rsidRPr="00F925CF" w:rsidRDefault="00AC6458" w:rsidP="00AC6458">
      <w:pPr>
        <w:pStyle w:val="af1"/>
      </w:pPr>
      <w:r>
        <w:tab/>
      </w:r>
      <w:r>
        <w:tab/>
        <w:t>})('http://localhost:4000');</w:t>
      </w:r>
    </w:p>
    <w:p w14:paraId="1532A46D" w14:textId="000EAEF2" w:rsidR="00A975A5" w:rsidRDefault="00A975A5" w:rsidP="00A75E2E">
      <w:pPr>
        <w:pStyle w:val="af1"/>
      </w:pPr>
    </w:p>
    <w:p w14:paraId="4E5A2C1E" w14:textId="7BA73C40" w:rsidR="00A75E2E" w:rsidRDefault="00A75E2E" w:rsidP="00A75E2E">
      <w:r>
        <w:t xml:space="preserve">Реализованный скрипт </w:t>
      </w:r>
      <w:r w:rsidR="006E7F76">
        <w:t>является</w:t>
      </w:r>
      <w:r w:rsidRPr="00A75E2E">
        <w:t xml:space="preserve"> </w:t>
      </w:r>
      <w:r>
        <w:t>немедленно вызываем</w:t>
      </w:r>
      <w:r w:rsidR="00142192">
        <w:t>ой</w:t>
      </w:r>
      <w:r>
        <w:t xml:space="preserve"> функц</w:t>
      </w:r>
      <w:r w:rsidR="006D532D">
        <w:t>ией</w:t>
      </w:r>
      <w:r>
        <w:t xml:space="preserve">, </w:t>
      </w:r>
      <w:r w:rsidR="00EC45B8">
        <w:t>принимающ</w:t>
      </w:r>
      <w:r w:rsidR="00CD7297">
        <w:t>ей</w:t>
      </w:r>
      <w:r>
        <w:t xml:space="preserve"> параметр </w:t>
      </w:r>
      <w:r>
        <w:rPr>
          <w:lang w:val="en-US"/>
        </w:rPr>
        <w:t>url</w:t>
      </w:r>
      <w:r>
        <w:t xml:space="preserve">, в котором должен быть указан </w:t>
      </w:r>
      <w:r>
        <w:rPr>
          <w:lang w:val="en-US"/>
        </w:rPr>
        <w:t>URL</w:t>
      </w:r>
      <w:r w:rsidRPr="00A75E2E">
        <w:t xml:space="preserve"> </w:t>
      </w:r>
      <w:r>
        <w:t xml:space="preserve">адрес, с которого необходимо загрузить приложение встраивания. В теле функции создается </w:t>
      </w:r>
      <w:r>
        <w:rPr>
          <w:lang w:val="en-US"/>
        </w:rPr>
        <w:t>HTML</w:t>
      </w:r>
      <w:r w:rsidRPr="00A75E2E">
        <w:t>-</w:t>
      </w:r>
      <w:r>
        <w:t xml:space="preserve">элемент </w:t>
      </w:r>
      <w:r>
        <w:rPr>
          <w:lang w:val="en-US"/>
        </w:rPr>
        <w:t>script</w:t>
      </w:r>
      <w:r>
        <w:t>,</w:t>
      </w:r>
      <w:r w:rsidRPr="00A75E2E">
        <w:t xml:space="preserve"> </w:t>
      </w:r>
      <w:r>
        <w:t xml:space="preserve">в атрибут </w:t>
      </w:r>
      <w:r>
        <w:rPr>
          <w:lang w:val="en-US"/>
        </w:rPr>
        <w:t>src</w:t>
      </w:r>
      <w:r>
        <w:t xml:space="preserve"> которого устанавливается переданный </w:t>
      </w:r>
      <w:r w:rsidR="00A800DF">
        <w:rPr>
          <w:lang w:val="en-US"/>
        </w:rPr>
        <w:t>URL</w:t>
      </w:r>
      <w:r w:rsidRPr="00A75E2E">
        <w:t xml:space="preserve"> </w:t>
      </w:r>
      <w:r>
        <w:t>адрес с дописанным к нему ресурсом «</w:t>
      </w:r>
      <w:r>
        <w:rPr>
          <w:lang w:val="en-US"/>
        </w:rPr>
        <w:t>iframe</w:t>
      </w:r>
      <w:r w:rsidRPr="00A75E2E">
        <w:t>.</w:t>
      </w:r>
      <w:r>
        <w:rPr>
          <w:lang w:val="en-US"/>
        </w:rPr>
        <w:t>js</w:t>
      </w:r>
      <w:r>
        <w:t xml:space="preserve">», и добавляется в </w:t>
      </w:r>
      <w:r w:rsidR="00073A3A">
        <w:t>элемент</w:t>
      </w:r>
      <w:r>
        <w:t xml:space="preserve"> </w:t>
      </w:r>
      <w:r>
        <w:rPr>
          <w:lang w:val="en-US"/>
        </w:rPr>
        <w:t>body</w:t>
      </w:r>
      <w:r w:rsidRPr="00A75E2E">
        <w:t xml:space="preserve"> </w:t>
      </w:r>
      <w:r>
        <w:t xml:space="preserve">документа </w:t>
      </w:r>
      <w:r w:rsidR="00A3766E">
        <w:t>веб-</w:t>
      </w:r>
      <w:r>
        <w:t>страницы.</w:t>
      </w:r>
      <w:r w:rsidR="00073A3A" w:rsidRPr="00073A3A">
        <w:t xml:space="preserve"> </w:t>
      </w:r>
      <w:r w:rsidR="00EB2707">
        <w:t>После</w:t>
      </w:r>
      <w:r w:rsidR="00073A3A">
        <w:t xml:space="preserve"> добавления элемента </w:t>
      </w:r>
      <w:r w:rsidR="00073A3A">
        <w:rPr>
          <w:lang w:val="en-US"/>
        </w:rPr>
        <w:t>script</w:t>
      </w:r>
      <w:r w:rsidR="00073A3A" w:rsidRPr="00073A3A">
        <w:t xml:space="preserve"> </w:t>
      </w:r>
      <w:r w:rsidR="00073A3A">
        <w:t xml:space="preserve">в </w:t>
      </w:r>
      <w:r w:rsidR="00073A3A">
        <w:rPr>
          <w:lang w:val="en-US"/>
        </w:rPr>
        <w:t>body</w:t>
      </w:r>
      <w:r w:rsidR="002A40D2">
        <w:t>,</w:t>
      </w:r>
      <w:r w:rsidR="00073A3A">
        <w:t xml:space="preserve"> запустится загрузка </w:t>
      </w:r>
      <w:r w:rsidR="00F71EC3">
        <w:rPr>
          <w:lang w:val="en-US"/>
        </w:rPr>
        <w:t>Iframe</w:t>
      </w:r>
      <w:r w:rsidR="00F71EC3">
        <w:t>-приложения</w:t>
      </w:r>
      <w:r w:rsidR="002F6C0C">
        <w:t xml:space="preserve">, после которой </w:t>
      </w:r>
      <w:r w:rsidR="008A6ED9">
        <w:t>оно</w:t>
      </w:r>
      <w:r w:rsidR="002F6C0C">
        <w:t xml:space="preserve"> начнет выполняться и внедрит в тело </w:t>
      </w:r>
      <w:r w:rsidR="00914152">
        <w:t>веб-</w:t>
      </w:r>
      <w:r w:rsidR="002F6C0C">
        <w:t>страницы</w:t>
      </w:r>
      <w:r w:rsidR="008856EB">
        <w:t xml:space="preserve"> </w:t>
      </w:r>
      <w:r w:rsidR="002F6C0C">
        <w:rPr>
          <w:lang w:val="en-US"/>
        </w:rPr>
        <w:t>iframe</w:t>
      </w:r>
      <w:r w:rsidR="002F6C0C" w:rsidRPr="002F6C0C">
        <w:t xml:space="preserve"> </w:t>
      </w:r>
      <w:r w:rsidR="002F6C0C">
        <w:t>элемент с веб-чатом</w:t>
      </w:r>
      <w:r w:rsidR="008856EB">
        <w:t xml:space="preserve"> и кнопку для его открытия и сокрытия</w:t>
      </w:r>
      <w:r w:rsidR="002F6C0C">
        <w:t>.</w:t>
      </w:r>
    </w:p>
    <w:p w14:paraId="71B9182B" w14:textId="7645CEF1" w:rsidR="00C04460" w:rsidRPr="002F6C0C" w:rsidRDefault="00C04460" w:rsidP="00A75E2E">
      <w:r>
        <w:t xml:space="preserve">Таким образом, реализован скрипт, необходимый для загрузки </w:t>
      </w:r>
      <w:r w:rsidR="00D3559A">
        <w:rPr>
          <w:lang w:val="en-US"/>
        </w:rPr>
        <w:t>Iframe</w:t>
      </w:r>
      <w:r w:rsidR="00D3559A" w:rsidRPr="00D3559A">
        <w:t>-</w:t>
      </w:r>
      <w:r w:rsidR="00D3559A">
        <w:t xml:space="preserve">приложения </w:t>
      </w:r>
      <w:r w:rsidR="00FC6AB2">
        <w:t>в веб-</w:t>
      </w:r>
      <w:r>
        <w:t>страницу продукта</w:t>
      </w:r>
      <w:r w:rsidR="00A611D5">
        <w:t>.</w:t>
      </w:r>
    </w:p>
    <w:p w14:paraId="620CDD28" w14:textId="10A3982F" w:rsidR="005E6310" w:rsidRDefault="005E6310" w:rsidP="00A975A5"/>
    <w:p w14:paraId="6F11EC6F" w14:textId="0892A4AF" w:rsidR="005E6310" w:rsidRDefault="005E6310" w:rsidP="005E6310">
      <w:pPr>
        <w:pStyle w:val="2"/>
      </w:pPr>
      <w:bookmarkStart w:id="78" w:name="_Toc74792820"/>
      <w:r>
        <w:t>Выводы по разделу</w:t>
      </w:r>
      <w:bookmarkEnd w:id="78"/>
    </w:p>
    <w:p w14:paraId="7CC47E93" w14:textId="25078BAD" w:rsidR="00273D90" w:rsidRPr="008F6A8F" w:rsidRDefault="007140B2" w:rsidP="00273D90">
      <w:pPr>
        <w:rPr>
          <w:lang w:eastAsia="en-US"/>
        </w:rPr>
      </w:pPr>
      <w:r>
        <w:rPr>
          <w:lang w:eastAsia="en-US"/>
        </w:rPr>
        <w:t xml:space="preserve">В </w:t>
      </w:r>
      <w:r w:rsidR="0062365C">
        <w:rPr>
          <w:lang w:eastAsia="en-US"/>
        </w:rPr>
        <w:t>данном разделе описан процесс</w:t>
      </w:r>
      <w:r w:rsidR="008F6A8F">
        <w:rPr>
          <w:lang w:eastAsia="en-US"/>
        </w:rPr>
        <w:t xml:space="preserve"> </w:t>
      </w:r>
      <w:r w:rsidR="0062365C">
        <w:rPr>
          <w:lang w:eastAsia="en-US"/>
        </w:rPr>
        <w:t>разработки</w:t>
      </w:r>
      <w:r w:rsidR="008F6A8F">
        <w:rPr>
          <w:lang w:eastAsia="en-US"/>
        </w:rPr>
        <w:t xml:space="preserve"> встраиваем</w:t>
      </w:r>
      <w:r w:rsidR="0062365C">
        <w:rPr>
          <w:lang w:eastAsia="en-US"/>
        </w:rPr>
        <w:t>ого</w:t>
      </w:r>
      <w:r w:rsidR="008F6A8F">
        <w:rPr>
          <w:lang w:eastAsia="en-US"/>
        </w:rPr>
        <w:t xml:space="preserve"> веб-чат</w:t>
      </w:r>
      <w:r w:rsidR="00362735">
        <w:rPr>
          <w:lang w:eastAsia="en-US"/>
        </w:rPr>
        <w:t>а</w:t>
      </w:r>
      <w:r w:rsidR="008F6A8F">
        <w:rPr>
          <w:lang w:eastAsia="en-US"/>
        </w:rPr>
        <w:t xml:space="preserve"> поддержки пользователей на базе платформы «</w:t>
      </w:r>
      <w:r w:rsidR="008F6A8F">
        <w:rPr>
          <w:lang w:val="en-US" w:eastAsia="en-US"/>
        </w:rPr>
        <w:t>Rocket</w:t>
      </w:r>
      <w:r w:rsidR="008F6A8F" w:rsidRPr="008F6A8F">
        <w:rPr>
          <w:lang w:eastAsia="en-US"/>
        </w:rPr>
        <w:t>.</w:t>
      </w:r>
      <w:r w:rsidR="008F6A8F">
        <w:rPr>
          <w:lang w:val="en-US" w:eastAsia="en-US"/>
        </w:rPr>
        <w:t>Chat</w:t>
      </w:r>
      <w:r w:rsidR="008F6A8F">
        <w:rPr>
          <w:lang w:eastAsia="en-US"/>
        </w:rPr>
        <w:t xml:space="preserve">», </w:t>
      </w:r>
      <w:r w:rsidR="00F565FE">
        <w:rPr>
          <w:lang w:eastAsia="en-US"/>
        </w:rPr>
        <w:t xml:space="preserve">который </w:t>
      </w:r>
      <w:r w:rsidR="00FC7EEB">
        <w:rPr>
          <w:lang w:eastAsia="en-US"/>
        </w:rPr>
        <w:t>предоставляет</w:t>
      </w:r>
      <w:r w:rsidR="00F565FE">
        <w:rPr>
          <w:lang w:eastAsia="en-US"/>
        </w:rPr>
        <w:t xml:space="preserve"> возможность п</w:t>
      </w:r>
      <w:r w:rsidR="001D4451">
        <w:rPr>
          <w:lang w:eastAsia="en-US"/>
        </w:rPr>
        <w:t>артнерам и клиентам компании</w:t>
      </w:r>
      <w:r w:rsidR="00F565FE">
        <w:rPr>
          <w:lang w:eastAsia="en-US"/>
        </w:rPr>
        <w:t xml:space="preserve"> общаться с сотрудником поддержки в режиме реального времени</w:t>
      </w:r>
      <w:r w:rsidR="00CF209B">
        <w:rPr>
          <w:lang w:eastAsia="en-US"/>
        </w:rPr>
        <w:t xml:space="preserve"> на </w:t>
      </w:r>
      <w:r w:rsidR="00F27981">
        <w:rPr>
          <w:lang w:eastAsia="en-US"/>
        </w:rPr>
        <w:t>веб-</w:t>
      </w:r>
      <w:r w:rsidR="00CF209B">
        <w:rPr>
          <w:lang w:eastAsia="en-US"/>
        </w:rPr>
        <w:t>страницах продуктов компании</w:t>
      </w:r>
      <w:r w:rsidR="00F565FE">
        <w:rPr>
          <w:lang w:eastAsia="en-US"/>
        </w:rPr>
        <w:t>.</w:t>
      </w:r>
    </w:p>
    <w:p w14:paraId="1D6DF25B" w14:textId="77777777" w:rsidR="005E6310" w:rsidRDefault="005E6310" w:rsidP="00A975A5"/>
    <w:p w14:paraId="338A4163" w14:textId="77777777" w:rsidR="005E6310" w:rsidRDefault="005E6310" w:rsidP="00A975A5"/>
    <w:p w14:paraId="18C9CBFE" w14:textId="77777777" w:rsidR="005E6310" w:rsidRDefault="005E6310" w:rsidP="00A975A5"/>
    <w:p w14:paraId="5BC6809C" w14:textId="59FB4D1A" w:rsidR="007D6C1D" w:rsidRPr="00A75E2E" w:rsidRDefault="00F727CA" w:rsidP="00A975A5">
      <w:r w:rsidRPr="00A75E2E">
        <w:br w:type="page"/>
      </w:r>
    </w:p>
    <w:p w14:paraId="39C2E6DB" w14:textId="1095D945" w:rsidR="00EE5C43" w:rsidRDefault="00AA14AC" w:rsidP="005852C5">
      <w:pPr>
        <w:pStyle w:val="10"/>
      </w:pPr>
      <w:bookmarkStart w:id="79" w:name="_Toc74792821"/>
      <w:r>
        <w:lastRenderedPageBreak/>
        <w:t>Экономический раздел</w:t>
      </w:r>
      <w:bookmarkEnd w:id="79"/>
    </w:p>
    <w:p w14:paraId="18133BC6" w14:textId="3FA00147" w:rsidR="00316071" w:rsidRPr="00584A32" w:rsidRDefault="009C6595" w:rsidP="00490391">
      <w:r>
        <w:t>Основной задачей данного раздела является обосновани</w:t>
      </w:r>
      <w:r w:rsidR="00702E9F">
        <w:t>е</w:t>
      </w:r>
      <w:r>
        <w:t xml:space="preserve"> целесообразности разработки продукта, с точки зрения его экономической и технической эффективности.</w:t>
      </w:r>
    </w:p>
    <w:p w14:paraId="422A5D31" w14:textId="77777777" w:rsidR="00802BDA" w:rsidRPr="00B01CF4" w:rsidRDefault="00802BDA" w:rsidP="00B01CF4">
      <w:pPr>
        <w:rPr>
          <w:lang w:eastAsia="en-US"/>
        </w:rPr>
      </w:pPr>
    </w:p>
    <w:p w14:paraId="1903DA13" w14:textId="46488AA4" w:rsidR="00EE5C43" w:rsidRDefault="005852C5" w:rsidP="005852C5">
      <w:pPr>
        <w:pStyle w:val="2"/>
      </w:pPr>
      <w:bookmarkStart w:id="80" w:name="_Toc74792822"/>
      <w:r>
        <w:t>Расчет затрат на разработку</w:t>
      </w:r>
      <w:r w:rsidR="00DB32D5">
        <w:t xml:space="preserve"> и ввод в эксплуатацию</w:t>
      </w:r>
      <w:r w:rsidR="002A78E4">
        <w:t xml:space="preserve"> </w:t>
      </w:r>
      <w:r>
        <w:t>программного продукта</w:t>
      </w:r>
      <w:bookmarkEnd w:id="80"/>
    </w:p>
    <w:p w14:paraId="142D05E2" w14:textId="10FA0A7D" w:rsidR="00CF2EB8" w:rsidRPr="00CF2EB8" w:rsidRDefault="00CF2EB8" w:rsidP="00CF2EB8">
      <w:pPr>
        <w:rPr>
          <w:lang w:eastAsia="en-US"/>
        </w:rPr>
      </w:pPr>
      <w:r>
        <w:t xml:space="preserve">Для </w:t>
      </w:r>
      <w:r w:rsidR="000A0AF7">
        <w:t>оценки</w:t>
      </w:r>
      <w:r>
        <w:t xml:space="preserve"> эффективност</w:t>
      </w:r>
      <w:r w:rsidR="000A0AF7">
        <w:t>и</w:t>
      </w:r>
      <w:r>
        <w:t xml:space="preserve"> разработанн</w:t>
      </w:r>
      <w:r w:rsidR="00C55E20">
        <w:t>ого</w:t>
      </w:r>
      <w:r>
        <w:t xml:space="preserve"> </w:t>
      </w:r>
      <w:r w:rsidR="00C55E20">
        <w:t>продукта</w:t>
      </w:r>
      <w:r>
        <w:t>, принят</w:t>
      </w:r>
      <w:r w:rsidR="000A0AF7">
        <w:t>ы</w:t>
      </w:r>
      <w:r>
        <w:t xml:space="preserve"> во внимание затраты на </w:t>
      </w:r>
      <w:r w:rsidR="000A0AF7">
        <w:t xml:space="preserve">его </w:t>
      </w:r>
      <w:r>
        <w:t>создание и</w:t>
      </w:r>
      <w:r w:rsidR="00E3399C">
        <w:t xml:space="preserve"> ввод в</w:t>
      </w:r>
      <w:r>
        <w:t xml:space="preserve"> эксплуатацию.</w:t>
      </w:r>
    </w:p>
    <w:p w14:paraId="4CBA01CC" w14:textId="42FB23CB" w:rsidR="0051225F" w:rsidRDefault="002A78E4" w:rsidP="00847603">
      <w:r>
        <w:t xml:space="preserve">Основной частью затрат в области разработки программ является выплата заработной платы </w:t>
      </w:r>
      <w:r w:rsidR="00D9581E">
        <w:t>сотрудникам</w:t>
      </w:r>
      <w:r>
        <w:t>. Для измерения этих затрат использу</w:t>
      </w:r>
      <w:r w:rsidR="00710410">
        <w:t>е</w:t>
      </w:r>
      <w:r>
        <w:t>тся принятая универсальная единица трудоемкост</w:t>
      </w:r>
      <w:r w:rsidR="008B64BA">
        <w:t>и</w:t>
      </w:r>
      <w:r>
        <w:t>, которая измеряется в человеко-днях, человеко-месяцах или человеко-годах.</w:t>
      </w:r>
    </w:p>
    <w:p w14:paraId="4179A5CE" w14:textId="7C1CA894" w:rsidR="0051225F" w:rsidRDefault="0051225F" w:rsidP="00847603">
      <w:r>
        <w:t xml:space="preserve">Для реализации </w:t>
      </w:r>
      <w:r w:rsidR="00030988">
        <w:t xml:space="preserve">проекта </w:t>
      </w:r>
      <w:r>
        <w:t xml:space="preserve">компанией выделен один </w:t>
      </w:r>
      <w:r w:rsidR="00A272D3">
        <w:t>специалист</w:t>
      </w:r>
      <w:r w:rsidR="0071178C">
        <w:t xml:space="preserve"> на</w:t>
      </w:r>
      <w:r>
        <w:t xml:space="preserve"> </w:t>
      </w:r>
      <w:r w:rsidR="008F5396">
        <w:t xml:space="preserve">три </w:t>
      </w:r>
      <w:r w:rsidR="0071178C">
        <w:t>месяца работы</w:t>
      </w:r>
      <w:r>
        <w:t xml:space="preserve">. Месячная заработная плата выделенного сотрудника составляет 90 тыс. рублей. </w:t>
      </w:r>
      <w:r w:rsidR="006B5ECA">
        <w:t>Однако, с заработной платы сотрудника государство удерживает различные налоги и отчисления, перечислим их:</w:t>
      </w:r>
    </w:p>
    <w:p w14:paraId="43B3A287" w14:textId="52695BB8" w:rsidR="006B5ECA" w:rsidRDefault="00050632" w:rsidP="008420E7">
      <w:pPr>
        <w:pStyle w:val="aa"/>
        <w:numPr>
          <w:ilvl w:val="0"/>
          <w:numId w:val="41"/>
        </w:numPr>
      </w:pPr>
      <w:r>
        <w:t>налог на доход физических лиц 13%</w:t>
      </w:r>
      <w:r w:rsidRPr="00911A7B">
        <w:t>;</w:t>
      </w:r>
    </w:p>
    <w:p w14:paraId="615EE5F1" w14:textId="6F40737E" w:rsidR="00050632" w:rsidRDefault="00050632" w:rsidP="008420E7">
      <w:pPr>
        <w:pStyle w:val="aa"/>
        <w:numPr>
          <w:ilvl w:val="0"/>
          <w:numId w:val="41"/>
        </w:numPr>
      </w:pPr>
      <w:r>
        <w:t>в</w:t>
      </w:r>
      <w:r w:rsidRPr="00050632">
        <w:t>зносы в Пенсионный фонд</w:t>
      </w:r>
      <w:r>
        <w:t xml:space="preserve"> России 22%</w:t>
      </w:r>
      <w:r w:rsidRPr="00050632">
        <w:t>;</w:t>
      </w:r>
    </w:p>
    <w:p w14:paraId="6AE5D174" w14:textId="3BD27B5B" w:rsidR="00050632" w:rsidRDefault="00911A7B" w:rsidP="008420E7">
      <w:pPr>
        <w:pStyle w:val="aa"/>
        <w:numPr>
          <w:ilvl w:val="0"/>
          <w:numId w:val="41"/>
        </w:numPr>
      </w:pPr>
      <w:r>
        <w:t>в</w:t>
      </w:r>
      <w:r w:rsidR="00050632" w:rsidRPr="00050632">
        <w:t xml:space="preserve">зносы в </w:t>
      </w:r>
      <w:r w:rsidRPr="00911A7B">
        <w:t>Фонд социального страхования</w:t>
      </w:r>
      <w:r>
        <w:t xml:space="preserve"> 2,9%;</w:t>
      </w:r>
    </w:p>
    <w:p w14:paraId="14D32B00" w14:textId="6C642024" w:rsidR="00113C1A" w:rsidRDefault="00680A11" w:rsidP="008420E7">
      <w:pPr>
        <w:pStyle w:val="aa"/>
        <w:numPr>
          <w:ilvl w:val="0"/>
          <w:numId w:val="41"/>
        </w:numPr>
      </w:pPr>
      <w:r>
        <w:t xml:space="preserve">взносы в </w:t>
      </w:r>
      <w:r w:rsidR="00A722B6" w:rsidRPr="00A722B6">
        <w:t xml:space="preserve">Федеральный </w:t>
      </w:r>
      <w:r w:rsidR="00A722B6">
        <w:t xml:space="preserve">фонд </w:t>
      </w:r>
      <w:r>
        <w:t>обязательного медицинского страхования 5,1%</w:t>
      </w:r>
      <w:r w:rsidRPr="00680A11">
        <w:t>;</w:t>
      </w:r>
    </w:p>
    <w:p w14:paraId="40473F9F" w14:textId="616B409C" w:rsidR="00911A7B" w:rsidRDefault="00343CF6" w:rsidP="008420E7">
      <w:pPr>
        <w:pStyle w:val="aa"/>
        <w:numPr>
          <w:ilvl w:val="0"/>
          <w:numId w:val="41"/>
        </w:numPr>
      </w:pPr>
      <w:r>
        <w:t>в</w:t>
      </w:r>
      <w:r w:rsidR="00113C1A" w:rsidRPr="00113C1A">
        <w:t>зносы на страхование от несчастных случаев и профессиональных заболеваний</w:t>
      </w:r>
      <w:r>
        <w:t xml:space="preserve"> 0,2%</w:t>
      </w:r>
      <w:r w:rsidRPr="00343CF6">
        <w:t>.</w:t>
      </w:r>
    </w:p>
    <w:p w14:paraId="6A9A8F1D" w14:textId="6778AAF5" w:rsidR="00E7481E" w:rsidRDefault="00E7481E" w:rsidP="00E7481E">
      <w:r>
        <w:t xml:space="preserve">В итоге, месячные затраты работодателя на выплату заработной платы </w:t>
      </w:r>
      <w:r w:rsidR="00570153">
        <w:t>разработчика</w:t>
      </w:r>
      <w:r>
        <w:t xml:space="preserve"> состав</w:t>
      </w:r>
      <w:r w:rsidR="00570153">
        <w:t>л</w:t>
      </w:r>
      <w:r>
        <w:t>я</w:t>
      </w:r>
      <w:r w:rsidR="00570153">
        <w:t>ю</w:t>
      </w:r>
      <w:r>
        <w:t>т:</w:t>
      </w:r>
    </w:p>
    <w:p w14:paraId="159A2B79" w14:textId="006FD8C1" w:rsidR="00E7481E" w:rsidRDefault="00E7481E" w:rsidP="00E7481E">
      <w:r w:rsidRPr="00E7481E">
        <w:t>90 000 × 1</w:t>
      </w:r>
      <w:r>
        <w:t>,</w:t>
      </w:r>
      <w:r w:rsidRPr="00E7481E">
        <w:t>432</w:t>
      </w:r>
      <w:r>
        <w:t xml:space="preserve"> </w:t>
      </w:r>
      <w:r w:rsidRPr="00E7481E">
        <w:t>= 128880</w:t>
      </w:r>
      <w:r>
        <w:t xml:space="preserve"> руб.</w:t>
      </w:r>
    </w:p>
    <w:p w14:paraId="439CDDB3" w14:textId="04ECAE48" w:rsidR="00A3543A" w:rsidRDefault="0051225F" w:rsidP="00847603">
      <w:r>
        <w:t>Таким образом, затраты на выплату заработной платы сотруднику</w:t>
      </w:r>
      <w:r w:rsidR="00154205">
        <w:t xml:space="preserve"> за три месяца</w:t>
      </w:r>
      <w:r>
        <w:t xml:space="preserve"> </w:t>
      </w:r>
      <w:r w:rsidR="00154205">
        <w:t>составляют</w:t>
      </w:r>
      <w:r>
        <w:t>:</w:t>
      </w:r>
    </w:p>
    <w:p w14:paraId="16EA3B2F" w14:textId="331E0051" w:rsidR="0051225F" w:rsidRDefault="0051225F" w:rsidP="00847603">
      <w:r>
        <w:t xml:space="preserve">3 </w:t>
      </w:r>
      <w:r w:rsidR="002C3EE6" w:rsidRPr="00E7481E">
        <w:t>×</w:t>
      </w:r>
      <w:r>
        <w:t xml:space="preserve"> </w:t>
      </w:r>
      <w:r w:rsidR="00055202" w:rsidRPr="00E7481E">
        <w:t>128880</w:t>
      </w:r>
      <w:r w:rsidR="00055202">
        <w:t xml:space="preserve"> </w:t>
      </w:r>
      <w:r>
        <w:t xml:space="preserve">= </w:t>
      </w:r>
      <w:r w:rsidR="00055202" w:rsidRPr="00055202">
        <w:t>386640</w:t>
      </w:r>
      <w:r w:rsidR="00055202">
        <w:t xml:space="preserve"> </w:t>
      </w:r>
      <w:r>
        <w:t>ру</w:t>
      </w:r>
      <w:r w:rsidR="00D84B0F">
        <w:t>б.</w:t>
      </w:r>
    </w:p>
    <w:p w14:paraId="23E6E430" w14:textId="65EDF400" w:rsidR="00E86CE2" w:rsidRDefault="008B663C" w:rsidP="00847603">
      <w:r>
        <w:lastRenderedPageBreak/>
        <w:t>Однако, п</w:t>
      </w:r>
      <w:r w:rsidR="003858FE">
        <w:t>омимо затрат на выплату заработной платы сотруднику, существуют ещё расходы на</w:t>
      </w:r>
      <w:r w:rsidR="00D821FC">
        <w:t xml:space="preserve"> ввод в</w:t>
      </w:r>
      <w:r w:rsidR="003858FE">
        <w:t xml:space="preserve"> эксплуатацию реализованного</w:t>
      </w:r>
      <w:r w:rsidR="005D676F">
        <w:t xml:space="preserve"> программного продукта</w:t>
      </w:r>
      <w:r>
        <w:t xml:space="preserve">. </w:t>
      </w:r>
      <w:r w:rsidR="006D6134">
        <w:t>Поскольку</w:t>
      </w:r>
      <w:r>
        <w:t xml:space="preserve"> в данном случае программным продуктом является веб-приложение, то для его ввода в эксплуатацию требуется </w:t>
      </w:r>
      <w:r w:rsidR="00161840">
        <w:t xml:space="preserve">выделенный </w:t>
      </w:r>
      <w:r>
        <w:t xml:space="preserve">сервер. </w:t>
      </w:r>
      <w:r w:rsidR="00494DF9">
        <w:t xml:space="preserve">Но </w:t>
      </w:r>
      <w:r w:rsidR="00D821FC">
        <w:t xml:space="preserve">у компании </w:t>
      </w:r>
      <w:r w:rsidR="00F115DC">
        <w:t>имеется</w:t>
      </w:r>
      <w:r w:rsidR="00D821FC">
        <w:t xml:space="preserve"> свой дата-центр</w:t>
      </w:r>
      <w:r w:rsidR="00C26531">
        <w:t xml:space="preserve">, </w:t>
      </w:r>
      <w:r w:rsidR="007437F5">
        <w:t>поэтому</w:t>
      </w:r>
      <w:r w:rsidR="00C26531">
        <w:t xml:space="preserve"> для ввода в эксплуатацию</w:t>
      </w:r>
      <w:r w:rsidR="004D6A16">
        <w:t xml:space="preserve"> реализованного</w:t>
      </w:r>
      <w:r w:rsidR="00241140">
        <w:t xml:space="preserve"> программного продукта</w:t>
      </w:r>
      <w:r w:rsidR="00C26531">
        <w:t xml:space="preserve"> дополнительных </w:t>
      </w:r>
      <w:r w:rsidR="00B27344">
        <w:t>затрат</w:t>
      </w:r>
      <w:r w:rsidR="00161840">
        <w:t xml:space="preserve"> на аренду или покупку выделенного сервера</w:t>
      </w:r>
      <w:r w:rsidR="004E0FBF">
        <w:t xml:space="preserve"> не требуется</w:t>
      </w:r>
      <w:r w:rsidR="00C26531">
        <w:t>.</w:t>
      </w:r>
    </w:p>
    <w:p w14:paraId="545F98DC" w14:textId="400DAB51" w:rsidR="00D84B0F" w:rsidRDefault="00E86CE2" w:rsidP="00847603">
      <w:r>
        <w:t>Таким образом, суммарные затраты на разработку и ввод в эксплуатацию программного продукта составят 386640 рублей.</w:t>
      </w:r>
      <w:r w:rsidR="00D821FC">
        <w:t xml:space="preserve"> </w:t>
      </w:r>
    </w:p>
    <w:p w14:paraId="74FA9E3F" w14:textId="77777777" w:rsidR="003858FE" w:rsidRDefault="003858FE" w:rsidP="007A75BF">
      <w:pPr>
        <w:ind w:firstLine="0"/>
      </w:pPr>
    </w:p>
    <w:p w14:paraId="3BF09462" w14:textId="2913510B" w:rsidR="00450D25" w:rsidRDefault="00450D25" w:rsidP="00450D25">
      <w:pPr>
        <w:pStyle w:val="2"/>
      </w:pPr>
      <w:bookmarkStart w:id="81" w:name="_Toc74792823"/>
      <w:r w:rsidRPr="00450D25">
        <w:t>Расчет экономического эффекта</w:t>
      </w:r>
      <w:bookmarkEnd w:id="81"/>
    </w:p>
    <w:p w14:paraId="556F7D0E" w14:textId="15BAAF87" w:rsidR="002C3EE6" w:rsidRDefault="00171373" w:rsidP="002C3EE6">
      <w:r>
        <w:t xml:space="preserve">Основным экономическим эффектом </w:t>
      </w:r>
      <w:r w:rsidR="00A3182D">
        <w:t xml:space="preserve">от реализации данного программного продукта можно считать сокращение затрат на текущее используемое решение от компании </w:t>
      </w:r>
      <w:r w:rsidR="00A3182D">
        <w:rPr>
          <w:lang w:val="en-US"/>
        </w:rPr>
        <w:t>Intercom</w:t>
      </w:r>
      <w:r w:rsidR="00A3182D" w:rsidRPr="00A3182D">
        <w:t xml:space="preserve">. </w:t>
      </w:r>
      <w:r w:rsidR="00C43FF8">
        <w:t>Реализованный программный продукт не требует обслуживания, однако</w:t>
      </w:r>
      <w:r w:rsidR="00612D6D">
        <w:t>,</w:t>
      </w:r>
      <w:r w:rsidR="00C43FF8">
        <w:t xml:space="preserve"> учитывая, что в процессе использования могут быть обнаружены дефекты и недоработки, </w:t>
      </w:r>
      <w:r w:rsidR="00AA7517">
        <w:t>компания</w:t>
      </w:r>
      <w:r w:rsidR="00C43FF8">
        <w:t xml:space="preserve"> дополнительно </w:t>
      </w:r>
      <w:r w:rsidR="00695275">
        <w:t>предусмотрела</w:t>
      </w:r>
      <w:r w:rsidR="00A3530F">
        <w:t xml:space="preserve"> выделение</w:t>
      </w:r>
      <w:r w:rsidR="00AA7517">
        <w:t xml:space="preserve"> </w:t>
      </w:r>
      <w:r w:rsidR="00C43FF8">
        <w:t>180 тыс. рублей</w:t>
      </w:r>
      <w:r w:rsidR="003F12DE">
        <w:t xml:space="preserve"> на сопровождение</w:t>
      </w:r>
      <w:r w:rsidR="007F662D">
        <w:t xml:space="preserve"> продукта в первый год его эксплуатации</w:t>
      </w:r>
      <w:r w:rsidR="00C43FF8">
        <w:t>.</w:t>
      </w:r>
    </w:p>
    <w:p w14:paraId="0B8FC1B4" w14:textId="114DE5E9" w:rsidR="00E37904" w:rsidRDefault="00E37904" w:rsidP="00D45C87">
      <w:r>
        <w:t xml:space="preserve">Исходя из того, что </w:t>
      </w:r>
      <w:r w:rsidR="00EF1988">
        <w:t>использование веб-чата</w:t>
      </w:r>
      <w:r>
        <w:t xml:space="preserve"> от </w:t>
      </w:r>
      <w:r>
        <w:rPr>
          <w:lang w:val="en-US"/>
        </w:rPr>
        <w:t>Intercom</w:t>
      </w:r>
      <w:r w:rsidRPr="00A3182D">
        <w:t xml:space="preserve"> </w:t>
      </w:r>
      <w:r>
        <w:t>обходится компании в примерно</w:t>
      </w:r>
      <w:r w:rsidR="00633605">
        <w:t xml:space="preserve"> в</w:t>
      </w:r>
      <w:r>
        <w:t xml:space="preserve"> 40 тыс. долларов в год, </w:t>
      </w:r>
      <w:r w:rsidR="000A13C7">
        <w:t>расс</w:t>
      </w:r>
      <w:r w:rsidR="008C2CD7">
        <w:t>читано</w:t>
      </w:r>
      <w:r>
        <w:t xml:space="preserve"> </w:t>
      </w:r>
      <w:r w:rsidR="008C2CD7">
        <w:t>сокращение затрат</w:t>
      </w:r>
      <w:r w:rsidR="0064463E">
        <w:t xml:space="preserve"> </w:t>
      </w:r>
      <w:r w:rsidR="00440547">
        <w:t>в первый год после</w:t>
      </w:r>
      <w:r>
        <w:t xml:space="preserve"> внедрени</w:t>
      </w:r>
      <w:r w:rsidR="00440547">
        <w:t>я</w:t>
      </w:r>
      <w:r>
        <w:t xml:space="preserve"> реализованного программного продукта </w:t>
      </w:r>
      <w:r w:rsidR="0064463E">
        <w:t>(</w:t>
      </w:r>
      <w:r w:rsidR="007C6809">
        <w:t>вместо</w:t>
      </w:r>
      <w:r>
        <w:t xml:space="preserve"> решения от компании </w:t>
      </w:r>
      <w:r>
        <w:rPr>
          <w:lang w:val="en-US"/>
        </w:rPr>
        <w:t>Intercom</w:t>
      </w:r>
      <w:r w:rsidR="0064463E">
        <w:t>)</w:t>
      </w:r>
      <w:r>
        <w:t>, учитывая затраты на разработку, ввод в эксплуатацию и сопровождение программного продукта</w:t>
      </w:r>
      <w:r w:rsidRPr="00A3182D">
        <w:t>:</w:t>
      </w:r>
    </w:p>
    <w:p w14:paraId="4F031D45" w14:textId="155C01A1" w:rsidR="002C3EE6" w:rsidRDefault="002C3EE6" w:rsidP="002C3EE6">
      <w:r>
        <w:t xml:space="preserve">40000 </w:t>
      </w:r>
      <w:r w:rsidR="008E180A" w:rsidRPr="00E7481E">
        <w:t>×</w:t>
      </w:r>
      <w:r>
        <w:t xml:space="preserve"> 73 – 386640 – 180000 = </w:t>
      </w:r>
      <w:r w:rsidR="00D13C52">
        <w:t>2</w:t>
      </w:r>
      <w:r w:rsidR="00E55784">
        <w:t> </w:t>
      </w:r>
      <w:r w:rsidR="00D13C52">
        <w:t>353</w:t>
      </w:r>
      <w:r w:rsidR="00E55784">
        <w:t xml:space="preserve"> </w:t>
      </w:r>
      <w:r w:rsidR="00D13C52">
        <w:t>360 руб</w:t>
      </w:r>
      <w:r w:rsidR="00077D27">
        <w:t>лей</w:t>
      </w:r>
      <w:r w:rsidR="007131CA">
        <w:t xml:space="preserve"> в первый год</w:t>
      </w:r>
      <w:r w:rsidR="00077D27">
        <w:t>,</w:t>
      </w:r>
    </w:p>
    <w:p w14:paraId="2D9667C9" w14:textId="5612F6D6" w:rsidR="00AA06B5" w:rsidRDefault="00AA06B5" w:rsidP="002C3EE6">
      <w:r>
        <w:t xml:space="preserve">где 73 – </w:t>
      </w:r>
      <w:r w:rsidR="00B37A52">
        <w:t xml:space="preserve">округленный </w:t>
      </w:r>
      <w:r>
        <w:t>курс доллара по отношению к рублю в настоящий момент.</w:t>
      </w:r>
    </w:p>
    <w:p w14:paraId="2D5F45F7" w14:textId="4087FBAE" w:rsidR="00760A84" w:rsidRDefault="00D45C87" w:rsidP="002C3EE6">
      <w:r>
        <w:t xml:space="preserve">Таким образом, срок окупаемости </w:t>
      </w:r>
      <w:r w:rsidR="00F67AF6">
        <w:t xml:space="preserve">реализованного программного продукта </w:t>
      </w:r>
      <w:r w:rsidR="00580BD4">
        <w:t>в первый год составит</w:t>
      </w:r>
      <w:r w:rsidR="00F67AF6">
        <w:t>:</w:t>
      </w:r>
    </w:p>
    <w:p w14:paraId="54751F3A" w14:textId="4BAE8FD7" w:rsidR="00F67AF6" w:rsidRDefault="005375FC" w:rsidP="002C3EE6">
      <w:r>
        <w:t>(386640+180000)</w:t>
      </w:r>
      <w:r w:rsidRPr="00584A32">
        <w:t xml:space="preserve">/(40000/12*73) </w:t>
      </w:r>
      <w:r w:rsidR="00F67AF6" w:rsidRPr="00584A32">
        <w:t>=</w:t>
      </w:r>
      <w:r>
        <w:t xml:space="preserve"> </w:t>
      </w:r>
      <w:r w:rsidR="00F67AF6" w:rsidRPr="00584A32">
        <w:t>2,3</w:t>
      </w:r>
      <w:r w:rsidR="00F67AF6">
        <w:t xml:space="preserve"> месяца</w:t>
      </w:r>
    </w:p>
    <w:p w14:paraId="44D08DA9" w14:textId="4D0C70BD" w:rsidR="00580BD4" w:rsidRDefault="00580BD4" w:rsidP="002C3EE6">
      <w:r>
        <w:lastRenderedPageBreak/>
        <w:t xml:space="preserve">В последующие </w:t>
      </w:r>
      <w:r w:rsidR="00DA32C0">
        <w:t>год</w:t>
      </w:r>
      <w:r w:rsidR="00BF2E39">
        <w:t>а</w:t>
      </w:r>
      <w:r>
        <w:t xml:space="preserve"> программный продукт не </w:t>
      </w:r>
      <w:r w:rsidR="00C74882">
        <w:t>требует</w:t>
      </w:r>
      <w:r>
        <w:t xml:space="preserve"> сопровождения, соответственно</w:t>
      </w:r>
      <w:r w:rsidR="00413915">
        <w:t>,</w:t>
      </w:r>
      <w:r>
        <w:t xml:space="preserve"> </w:t>
      </w:r>
      <w:r w:rsidR="000353D0">
        <w:t>затраты</w:t>
      </w:r>
      <w:r>
        <w:t xml:space="preserve"> на его содержание будут равны нулю, а </w:t>
      </w:r>
      <w:r w:rsidR="002B71EE">
        <w:t>расходы</w:t>
      </w:r>
      <w:r w:rsidR="004038BB">
        <w:t xml:space="preserve"> компании</w:t>
      </w:r>
      <w:r w:rsidR="002B71EE">
        <w:t xml:space="preserve"> сократятся на</w:t>
      </w:r>
      <w:r>
        <w:t>:</w:t>
      </w:r>
    </w:p>
    <w:p w14:paraId="02D11A3A" w14:textId="3442C321" w:rsidR="00580BD4" w:rsidRDefault="00580BD4" w:rsidP="002C3EE6">
      <w:r>
        <w:t>40000 * 73 = 2</w:t>
      </w:r>
      <w:r w:rsidR="00E55784">
        <w:t> </w:t>
      </w:r>
      <w:r>
        <w:t>920</w:t>
      </w:r>
      <w:r w:rsidR="00E55784">
        <w:t xml:space="preserve"> </w:t>
      </w:r>
      <w:r>
        <w:t>000 руб</w:t>
      </w:r>
      <w:r w:rsidR="00E55784">
        <w:t>лей</w:t>
      </w:r>
      <w:r w:rsidR="002B71EE">
        <w:t xml:space="preserve"> в год</w:t>
      </w:r>
      <w:r w:rsidR="002E7456">
        <w:t>,</w:t>
      </w:r>
    </w:p>
    <w:p w14:paraId="2693AF04" w14:textId="51ADF6C5" w:rsidR="002E7456" w:rsidRDefault="002E7456" w:rsidP="002E7456">
      <w:r>
        <w:t xml:space="preserve">где 73 – </w:t>
      </w:r>
      <w:r w:rsidR="00310F97">
        <w:t xml:space="preserve">округленный </w:t>
      </w:r>
      <w:r>
        <w:t>курс доллара по отношению к рублю в настоящий момент.</w:t>
      </w:r>
    </w:p>
    <w:p w14:paraId="27E6A235" w14:textId="785DCAD2" w:rsidR="00171373" w:rsidRDefault="00171373" w:rsidP="00134A2E">
      <w:pPr>
        <w:ind w:firstLine="0"/>
      </w:pPr>
    </w:p>
    <w:p w14:paraId="087B555B" w14:textId="73FC4658" w:rsidR="00490391" w:rsidRDefault="00A665FB" w:rsidP="00490391">
      <w:pPr>
        <w:pStyle w:val="2"/>
      </w:pPr>
      <w:bookmarkStart w:id="82" w:name="_Toc74792824"/>
      <w:r>
        <w:t>Сопутствующие т</w:t>
      </w:r>
      <w:r w:rsidR="00490391">
        <w:t>ехнико-экономическ</w:t>
      </w:r>
      <w:r w:rsidR="00FC4ABE">
        <w:t>ие результаты</w:t>
      </w:r>
      <w:bookmarkEnd w:id="82"/>
    </w:p>
    <w:p w14:paraId="2AEFB0EA" w14:textId="4E55CBBE" w:rsidR="00144660" w:rsidRPr="00144660" w:rsidRDefault="006836AA" w:rsidP="00490391">
      <w:r>
        <w:t>Компанией установлено, что в</w:t>
      </w:r>
      <w:r w:rsidR="00144660">
        <w:t xml:space="preserve"> результате реализации и внедрения встраиваемого веб-чата поддержки пользователей на базе платформы «</w:t>
      </w:r>
      <w:r w:rsidR="00144660">
        <w:rPr>
          <w:lang w:val="en-US"/>
        </w:rPr>
        <w:t>Rocket</w:t>
      </w:r>
      <w:r w:rsidR="00144660" w:rsidRPr="00144660">
        <w:t>.</w:t>
      </w:r>
      <w:r w:rsidR="00144660">
        <w:rPr>
          <w:lang w:val="en-US"/>
        </w:rPr>
        <w:t>Chat</w:t>
      </w:r>
      <w:r w:rsidR="00144660">
        <w:t>»</w:t>
      </w:r>
      <w:r w:rsidR="00144660" w:rsidRPr="00144660">
        <w:t xml:space="preserve"> </w:t>
      </w:r>
      <w:r w:rsidR="00144660">
        <w:t>появились сопутствующие технико-экономические результаты:</w:t>
      </w:r>
    </w:p>
    <w:p w14:paraId="7F35671E" w14:textId="05A393EE" w:rsidR="00490391" w:rsidRDefault="00144660" w:rsidP="008420E7">
      <w:pPr>
        <w:pStyle w:val="aa"/>
        <w:numPr>
          <w:ilvl w:val="0"/>
          <w:numId w:val="44"/>
        </w:numPr>
      </w:pPr>
      <w:r>
        <w:t>увеличился</w:t>
      </w:r>
      <w:r w:rsidR="00490391">
        <w:t xml:space="preserve"> индекс удовлетворенности партнеров и пользователей</w:t>
      </w:r>
      <w:r w:rsidR="006836AA">
        <w:t xml:space="preserve"> на 15%</w:t>
      </w:r>
      <w:r w:rsidR="00490391" w:rsidRPr="005516EB">
        <w:t>;</w:t>
      </w:r>
    </w:p>
    <w:p w14:paraId="6F6EB2E0" w14:textId="6DC99401" w:rsidR="00C6710F" w:rsidRDefault="00C6710F" w:rsidP="008420E7">
      <w:pPr>
        <w:pStyle w:val="aa"/>
        <w:numPr>
          <w:ilvl w:val="0"/>
          <w:numId w:val="44"/>
        </w:numPr>
      </w:pPr>
      <w:r>
        <w:t>уменьшился объем загружаемых ресурсов на 35%</w:t>
      </w:r>
      <w:r w:rsidRPr="00C6710F">
        <w:t>;</w:t>
      </w:r>
    </w:p>
    <w:p w14:paraId="3EC1E741" w14:textId="5E7A039A" w:rsidR="00490391" w:rsidRPr="002926B9" w:rsidRDefault="003677C9" w:rsidP="008420E7">
      <w:pPr>
        <w:pStyle w:val="aa"/>
        <w:numPr>
          <w:ilvl w:val="0"/>
          <w:numId w:val="44"/>
        </w:numPr>
      </w:pPr>
      <w:r>
        <w:t>уменьшилось</w:t>
      </w:r>
      <w:r w:rsidR="00490391">
        <w:t xml:space="preserve"> врем</w:t>
      </w:r>
      <w:r>
        <w:t>я</w:t>
      </w:r>
      <w:r w:rsidR="00490391">
        <w:t xml:space="preserve"> загрузки чата</w:t>
      </w:r>
      <w:r>
        <w:t xml:space="preserve"> на 30%</w:t>
      </w:r>
      <w:r w:rsidR="00490391" w:rsidRPr="00F73277">
        <w:t>;</w:t>
      </w:r>
    </w:p>
    <w:p w14:paraId="12DFB551" w14:textId="06AC23D6" w:rsidR="00490391" w:rsidRDefault="0069186F" w:rsidP="008420E7">
      <w:pPr>
        <w:pStyle w:val="aa"/>
        <w:numPr>
          <w:ilvl w:val="0"/>
          <w:numId w:val="44"/>
        </w:numPr>
      </w:pPr>
      <w:r>
        <w:t>увеличил</w:t>
      </w:r>
      <w:r w:rsidR="005A63AE">
        <w:t>а</w:t>
      </w:r>
      <w:r>
        <w:t>сь</w:t>
      </w:r>
      <w:r w:rsidR="00490391">
        <w:t xml:space="preserve"> скорост</w:t>
      </w:r>
      <w:r>
        <w:t>ь</w:t>
      </w:r>
      <w:r w:rsidR="00490391">
        <w:t xml:space="preserve"> разработки нового функционала</w:t>
      </w:r>
      <w:r w:rsidR="00490391" w:rsidRPr="00D85402">
        <w:t>,</w:t>
      </w:r>
      <w:r w:rsidR="00F67CC0">
        <w:t xml:space="preserve"> поскольку реализованный</w:t>
      </w:r>
      <w:r w:rsidR="006C4ACF">
        <w:t xml:space="preserve"> программный</w:t>
      </w:r>
      <w:r w:rsidR="00F67CC0">
        <w:t xml:space="preserve"> продукт является собственной разработкой компании</w:t>
      </w:r>
      <w:r w:rsidR="00490391" w:rsidRPr="00D85402">
        <w:t>;</w:t>
      </w:r>
    </w:p>
    <w:p w14:paraId="413AD147" w14:textId="622260C8" w:rsidR="00490391" w:rsidRDefault="00490391" w:rsidP="008420E7">
      <w:pPr>
        <w:pStyle w:val="aa"/>
        <w:numPr>
          <w:ilvl w:val="0"/>
          <w:numId w:val="44"/>
        </w:numPr>
      </w:pPr>
      <w:r>
        <w:t>затрат</w:t>
      </w:r>
      <w:r w:rsidR="0020379D">
        <w:t>ы</w:t>
      </w:r>
      <w:r>
        <w:t xml:space="preserve"> на использование продуктов сторонних компаний</w:t>
      </w:r>
      <w:r w:rsidR="0020379D">
        <w:t xml:space="preserve"> снижены до нуля</w:t>
      </w:r>
      <w:r w:rsidRPr="002926B9">
        <w:t>.</w:t>
      </w:r>
    </w:p>
    <w:p w14:paraId="5BE7BAD0" w14:textId="77777777" w:rsidR="004C3D69" w:rsidRDefault="004C3D69" w:rsidP="004C3D69">
      <w:pPr>
        <w:pStyle w:val="aa"/>
        <w:ind w:left="710" w:firstLine="0"/>
      </w:pPr>
    </w:p>
    <w:p w14:paraId="4FE48997" w14:textId="22B0F6BC" w:rsidR="00790500" w:rsidRDefault="00790500" w:rsidP="00790500">
      <w:pPr>
        <w:pStyle w:val="2"/>
      </w:pPr>
      <w:bookmarkStart w:id="83" w:name="_Toc74792825"/>
      <w:r>
        <w:t>Выводы по разделу</w:t>
      </w:r>
      <w:bookmarkEnd w:id="83"/>
    </w:p>
    <w:p w14:paraId="11095F52" w14:textId="27880167" w:rsidR="00440547" w:rsidRPr="00440547" w:rsidRDefault="00440547" w:rsidP="00440547">
      <w:pPr>
        <w:rPr>
          <w:lang w:eastAsia="en-US"/>
        </w:rPr>
      </w:pPr>
      <w:r>
        <w:t xml:space="preserve">Таким образом, </w:t>
      </w:r>
      <w:r w:rsidR="000F4A24" w:rsidRPr="000F4A24">
        <w:t xml:space="preserve">обоснована целесообразность </w:t>
      </w:r>
      <w:r w:rsidR="007C6C6D">
        <w:t>реализации</w:t>
      </w:r>
      <w:r w:rsidR="000F4A24" w:rsidRPr="000F4A24">
        <w:t xml:space="preserve"> программного продукта</w:t>
      </w:r>
      <w:r w:rsidR="000F4A24">
        <w:t xml:space="preserve">, </w:t>
      </w:r>
      <w:r w:rsidR="00367887">
        <w:t>разработка и внедрение</w:t>
      </w:r>
      <w:r>
        <w:t xml:space="preserve"> </w:t>
      </w:r>
      <w:r w:rsidR="000F4A24">
        <w:t>которого</w:t>
      </w:r>
      <w:r>
        <w:t xml:space="preserve"> </w:t>
      </w:r>
      <w:r w:rsidR="002A54B8">
        <w:t xml:space="preserve">привела к появлению </w:t>
      </w:r>
      <w:r>
        <w:t>внушительн</w:t>
      </w:r>
      <w:r w:rsidR="002A54B8">
        <w:t>ого</w:t>
      </w:r>
      <w:r>
        <w:t xml:space="preserve"> экономическ</w:t>
      </w:r>
      <w:r w:rsidR="002A54B8">
        <w:t>ого</w:t>
      </w:r>
      <w:r>
        <w:t xml:space="preserve"> эффект</w:t>
      </w:r>
      <w:r w:rsidR="00846102">
        <w:t>а</w:t>
      </w:r>
      <w:r w:rsidR="00367887">
        <w:t xml:space="preserve"> в </w:t>
      </w:r>
      <w:r w:rsidR="008A0562">
        <w:t>размере</w:t>
      </w:r>
      <w:r>
        <w:t xml:space="preserve"> </w:t>
      </w:r>
      <w:r w:rsidR="00C833E2">
        <w:t xml:space="preserve">сокращения </w:t>
      </w:r>
      <w:r>
        <w:t>расходов компании в первый год эксплуатации на</w:t>
      </w:r>
      <w:r w:rsidR="0043278F">
        <w:t xml:space="preserve"> </w:t>
      </w:r>
      <w:r>
        <w:t>2</w:t>
      </w:r>
      <w:r w:rsidR="002D7AFC">
        <w:t> </w:t>
      </w:r>
      <w:r>
        <w:t>353</w:t>
      </w:r>
      <w:r w:rsidR="002D7AFC">
        <w:t xml:space="preserve"> </w:t>
      </w:r>
      <w:r>
        <w:t>360 рублей</w:t>
      </w:r>
      <w:r w:rsidR="00E32F5C">
        <w:t xml:space="preserve">, а </w:t>
      </w:r>
      <w:r>
        <w:t>в последующие год</w:t>
      </w:r>
      <w:r w:rsidR="009B212D">
        <w:t>а</w:t>
      </w:r>
      <w:r w:rsidR="00E81210">
        <w:t xml:space="preserve"> </w:t>
      </w:r>
      <w:r w:rsidR="000D65D6">
        <w:t>–</w:t>
      </w:r>
      <w:r w:rsidR="00F61B7A">
        <w:t xml:space="preserve"> на</w:t>
      </w:r>
      <w:r>
        <w:t xml:space="preserve"> </w:t>
      </w:r>
      <w:r w:rsidR="006D55E6">
        <w:t>2</w:t>
      </w:r>
      <w:r w:rsidR="0088169C">
        <w:t> </w:t>
      </w:r>
      <w:r w:rsidR="006D55E6">
        <w:t>920</w:t>
      </w:r>
      <w:r w:rsidR="0088169C">
        <w:t xml:space="preserve"> </w:t>
      </w:r>
      <w:r w:rsidR="006D55E6">
        <w:t>00</w:t>
      </w:r>
      <w:r w:rsidR="00580BD4">
        <w:t>0</w:t>
      </w:r>
      <w:r w:rsidR="006D55E6">
        <w:t xml:space="preserve"> рублей.</w:t>
      </w:r>
    </w:p>
    <w:p w14:paraId="644E51C2" w14:textId="1DC00AE8" w:rsidR="00790500" w:rsidRDefault="00790500" w:rsidP="00134A2E">
      <w:pPr>
        <w:ind w:firstLine="0"/>
      </w:pPr>
    </w:p>
    <w:p w14:paraId="7516C1A8" w14:textId="3F9BB75C" w:rsidR="00235204" w:rsidRDefault="00235204" w:rsidP="00134A2E">
      <w:pPr>
        <w:ind w:firstLine="0"/>
      </w:pPr>
      <w:r>
        <w:br w:type="page"/>
      </w:r>
    </w:p>
    <w:p w14:paraId="12D75E98" w14:textId="7BD680A4" w:rsidR="00A3543A" w:rsidRPr="00A3543A" w:rsidRDefault="008C7254" w:rsidP="000C2735">
      <w:pPr>
        <w:pStyle w:val="10"/>
      </w:pPr>
      <w:bookmarkStart w:id="84" w:name="_Toc74792826"/>
      <w:r w:rsidRPr="008C7254">
        <w:lastRenderedPageBreak/>
        <w:t>Обеспечение информационной безопасности</w:t>
      </w:r>
      <w:bookmarkEnd w:id="84"/>
    </w:p>
    <w:p w14:paraId="48D6038B" w14:textId="7E892C50" w:rsidR="00EA433E" w:rsidRDefault="00003EC1" w:rsidP="0048247C">
      <w:r>
        <w:t xml:space="preserve">Защита информации от несанкционированного доступа является одним из главных требований в вопросе обеспечения информационной </w:t>
      </w:r>
      <w:r w:rsidR="0043177F">
        <w:t>безопасности</w:t>
      </w:r>
      <w:r>
        <w:t>.</w:t>
      </w:r>
      <w:r w:rsidR="000873BD">
        <w:t xml:space="preserve"> </w:t>
      </w:r>
      <w:r w:rsidR="00EA433E">
        <w:t xml:space="preserve">Поскольку реализованный встраиваемый веб-чат является лишь </w:t>
      </w:r>
      <w:r w:rsidR="002353A2">
        <w:t>пользовательским</w:t>
      </w:r>
      <w:r w:rsidR="00EA433E">
        <w:t xml:space="preserve"> интерфейсом для взаимодействия пользователя с веб-сервером платформы «</w:t>
      </w:r>
      <w:r w:rsidR="00EA433E">
        <w:rPr>
          <w:lang w:val="en-US"/>
        </w:rPr>
        <w:t>Rocket</w:t>
      </w:r>
      <w:r w:rsidR="00EA433E" w:rsidRPr="00EA433E">
        <w:t>.</w:t>
      </w:r>
      <w:r w:rsidR="00EA433E">
        <w:rPr>
          <w:lang w:val="en-US"/>
        </w:rPr>
        <w:t>Chat</w:t>
      </w:r>
      <w:r w:rsidR="00EA433E">
        <w:t>»</w:t>
      </w:r>
      <w:r w:rsidR="00262E02">
        <w:t xml:space="preserve">, то он не отвечает за хранение и защиту информации, поскольку </w:t>
      </w:r>
      <w:r w:rsidR="00D6617A">
        <w:t>все данные,</w:t>
      </w:r>
      <w:r w:rsidR="00262E02">
        <w:t xml:space="preserve"> котор</w:t>
      </w:r>
      <w:r w:rsidR="00D6617A">
        <w:t>ые</w:t>
      </w:r>
      <w:r w:rsidR="00262E02">
        <w:t xml:space="preserve"> он собирает</w:t>
      </w:r>
      <w:r w:rsidR="00D6617A">
        <w:t xml:space="preserve">, </w:t>
      </w:r>
      <w:r w:rsidR="00262E02">
        <w:t>либо хран</w:t>
      </w:r>
      <w:r w:rsidR="00813CEF">
        <w:t>я</w:t>
      </w:r>
      <w:r w:rsidR="00262E02">
        <w:t>тся на компьютере пользователя, либо отправля</w:t>
      </w:r>
      <w:r w:rsidR="00FD4BF8">
        <w:t>ю</w:t>
      </w:r>
      <w:r w:rsidR="00262E02">
        <w:t>тся на сервер «</w:t>
      </w:r>
      <w:r w:rsidR="00262E02">
        <w:rPr>
          <w:lang w:val="en-US"/>
        </w:rPr>
        <w:t>Rocket</w:t>
      </w:r>
      <w:r w:rsidR="00262E02" w:rsidRPr="00262E02">
        <w:t>.</w:t>
      </w:r>
      <w:r w:rsidR="00262E02">
        <w:rPr>
          <w:lang w:val="en-US"/>
        </w:rPr>
        <w:t>Chat</w:t>
      </w:r>
      <w:r w:rsidR="00262E02">
        <w:t xml:space="preserve">». </w:t>
      </w:r>
      <w:r w:rsidR="00CD4642">
        <w:t>Таким образом, все мероприятия по защите информации пользователя от несанкционированного доступа выполняются на стороне платформы «</w:t>
      </w:r>
      <w:r w:rsidR="00CD4642">
        <w:rPr>
          <w:lang w:val="en-US"/>
        </w:rPr>
        <w:t>Rocket</w:t>
      </w:r>
      <w:r w:rsidR="00CD4642" w:rsidRPr="000873BD">
        <w:t>.</w:t>
      </w:r>
      <w:r w:rsidR="00CD4642">
        <w:rPr>
          <w:lang w:val="en-US"/>
        </w:rPr>
        <w:t>Chat</w:t>
      </w:r>
      <w:r w:rsidR="00CD4642">
        <w:t>»</w:t>
      </w:r>
      <w:r w:rsidR="00D023AB">
        <w:t>.</w:t>
      </w:r>
    </w:p>
    <w:p w14:paraId="6AC62314" w14:textId="76D17A36" w:rsidR="000877BF" w:rsidRDefault="000877BF" w:rsidP="000877BF">
      <w:pPr>
        <w:rPr>
          <w:lang w:eastAsia="en-US"/>
        </w:rPr>
      </w:pPr>
      <w:r>
        <w:rPr>
          <w:lang w:eastAsia="en-US"/>
        </w:rPr>
        <w:t xml:space="preserve">Однако, все же существуют атаки, которые направлены на уязвимости пользовательского интерфейса. Одной из таких атак является </w:t>
      </w:r>
      <w:r w:rsidR="00E94195">
        <w:rPr>
          <w:lang w:val="en-US" w:eastAsia="en-US"/>
        </w:rPr>
        <w:t>XSS</w:t>
      </w:r>
      <w:r w:rsidR="00E94195" w:rsidRPr="00E94195">
        <w:rPr>
          <w:lang w:eastAsia="en-US"/>
        </w:rPr>
        <w:t>-</w:t>
      </w:r>
      <w:r w:rsidR="00E94195">
        <w:rPr>
          <w:lang w:eastAsia="en-US"/>
        </w:rPr>
        <w:t>атака</w:t>
      </w:r>
      <w:r>
        <w:rPr>
          <w:lang w:eastAsia="en-US"/>
        </w:rPr>
        <w:t xml:space="preserve"> – это тип</w:t>
      </w:r>
      <w:r w:rsidRPr="002B330A">
        <w:rPr>
          <w:lang w:eastAsia="en-US"/>
        </w:rPr>
        <w:t xml:space="preserve"> атаки на веб-системы, заключающийся во внедрении в выдаваемую </w:t>
      </w:r>
      <w:r w:rsidR="002435D9">
        <w:rPr>
          <w:lang w:eastAsia="en-US"/>
        </w:rPr>
        <w:t xml:space="preserve">            </w:t>
      </w:r>
      <w:r w:rsidRPr="002B330A">
        <w:rPr>
          <w:lang w:eastAsia="en-US"/>
        </w:rPr>
        <w:t xml:space="preserve">веб-системой страницу вредоносного кода (который будет выполнен на компьютере пользователя при открытии им этой </w:t>
      </w:r>
      <w:r w:rsidR="002B532A">
        <w:rPr>
          <w:lang w:eastAsia="en-US"/>
        </w:rPr>
        <w:t>веб-</w:t>
      </w:r>
      <w:r w:rsidRPr="002B330A">
        <w:rPr>
          <w:lang w:eastAsia="en-US"/>
        </w:rPr>
        <w:t>страницы) и взаимодействии этого кода с веб-сервером злоумышленника.</w:t>
      </w:r>
      <w:r>
        <w:rPr>
          <w:lang w:eastAsia="en-US"/>
        </w:rPr>
        <w:t xml:space="preserve"> Защиту от данного типа атак в реализованном веб-чате обеспечивает библиотека «</w:t>
      </w:r>
      <w:r>
        <w:rPr>
          <w:lang w:val="en-US" w:eastAsia="en-US"/>
        </w:rPr>
        <w:t>React</w:t>
      </w:r>
      <w:r w:rsidRPr="002B330A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 xml:space="preserve">», которая осуществляет автоматическое экранирование всех выводимых данных, тем самым предотвращая выполнение любого </w:t>
      </w:r>
      <w:r w:rsidR="00044BF0">
        <w:rPr>
          <w:lang w:eastAsia="en-US"/>
        </w:rPr>
        <w:t xml:space="preserve">выводимого </w:t>
      </w:r>
      <w:r>
        <w:rPr>
          <w:lang w:eastAsia="en-US"/>
        </w:rPr>
        <w:t>вредоносного кода.</w:t>
      </w:r>
    </w:p>
    <w:p w14:paraId="5970FE0D" w14:textId="748912E0" w:rsidR="00355560" w:rsidRPr="00355560" w:rsidRDefault="008B31F2" w:rsidP="000877BF">
      <w:pPr>
        <w:rPr>
          <w:lang w:eastAsia="en-US"/>
        </w:rPr>
      </w:pPr>
      <w:r>
        <w:rPr>
          <w:lang w:eastAsia="en-US"/>
        </w:rPr>
        <w:t>Стоит отметить, что в</w:t>
      </w:r>
      <w:r w:rsidR="00355560">
        <w:rPr>
          <w:lang w:eastAsia="en-US"/>
        </w:rPr>
        <w:t xml:space="preserve">се сотрудники компании работают на технических устройствах компании </w:t>
      </w:r>
      <w:r w:rsidR="00355560">
        <w:rPr>
          <w:lang w:val="en-US" w:eastAsia="en-US"/>
        </w:rPr>
        <w:t>Apple</w:t>
      </w:r>
      <w:r w:rsidR="00355560">
        <w:rPr>
          <w:lang w:eastAsia="en-US"/>
        </w:rPr>
        <w:t>, которая самостоятельно обеспечивает защиту устройств и информации от несанкционированного доступа.</w:t>
      </w:r>
    </w:p>
    <w:p w14:paraId="005F8035" w14:textId="77777777" w:rsidR="000877BF" w:rsidRPr="00213561" w:rsidRDefault="000877BF" w:rsidP="0048247C"/>
    <w:p w14:paraId="64B996C8" w14:textId="77777777" w:rsidR="00EA433E" w:rsidRDefault="00EA433E" w:rsidP="003F58EC"/>
    <w:p w14:paraId="721DA88E" w14:textId="5552CE1A" w:rsidR="00F727CA" w:rsidRDefault="003F58EC" w:rsidP="003F58EC">
      <w:r>
        <w:br w:type="page"/>
      </w:r>
    </w:p>
    <w:p w14:paraId="4689CEE4" w14:textId="432DEB2D" w:rsidR="00A761B5" w:rsidRPr="00DF5902" w:rsidRDefault="00A761B5" w:rsidP="009F753C">
      <w:pPr>
        <w:pStyle w:val="af4"/>
        <w:rPr>
          <w:b w:val="0"/>
          <w:bCs/>
        </w:rPr>
      </w:pPr>
      <w:bookmarkStart w:id="85" w:name="_Toc74792827"/>
      <w:r w:rsidRPr="00DF5902">
        <w:rPr>
          <w:b w:val="0"/>
          <w:bCs/>
        </w:rPr>
        <w:lastRenderedPageBreak/>
        <w:t>ЗАКЛЮЧЕНИЕ</w:t>
      </w:r>
      <w:bookmarkEnd w:id="85"/>
    </w:p>
    <w:p w14:paraId="35FDFA13" w14:textId="054E5C58" w:rsidR="00E23814" w:rsidRDefault="00E23814" w:rsidP="00E23814">
      <w:r w:rsidRPr="00323423">
        <w:t xml:space="preserve">В ходе выполнения выпускной квалификационной работы </w:t>
      </w:r>
      <w:r w:rsidR="00136D82">
        <w:t xml:space="preserve">спроектирован и </w:t>
      </w:r>
      <w:r w:rsidR="006C3967">
        <w:t>разработан встраиваемый веб-чат поддержки пользователей на базе платформы «</w:t>
      </w:r>
      <w:r w:rsidR="006C3967">
        <w:rPr>
          <w:lang w:val="en-US"/>
        </w:rPr>
        <w:t>Rocket</w:t>
      </w:r>
      <w:r w:rsidR="006C3967" w:rsidRPr="006C3967">
        <w:t>.</w:t>
      </w:r>
      <w:r w:rsidR="006C3967">
        <w:rPr>
          <w:lang w:val="en-US"/>
        </w:rPr>
        <w:t>Chat</w:t>
      </w:r>
      <w:r w:rsidR="006C3967">
        <w:t>».</w:t>
      </w:r>
    </w:p>
    <w:p w14:paraId="73411049" w14:textId="71C0F012" w:rsidR="006C3967" w:rsidRPr="00323423" w:rsidRDefault="00D32401" w:rsidP="00E23814">
      <w:r>
        <w:t>Для достижения цели выполнены следующие задачи:</w:t>
      </w:r>
    </w:p>
    <w:p w14:paraId="4A856D9A" w14:textId="7D70F86F" w:rsidR="00B04C19" w:rsidRDefault="00B04C19" w:rsidP="00B04C19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выполнен анализ</w:t>
      </w:r>
      <w:r w:rsidR="00A16103">
        <w:rPr>
          <w:lang w:eastAsia="en-US"/>
        </w:rPr>
        <w:t xml:space="preserve"> достоинств и</w:t>
      </w:r>
      <w:r>
        <w:rPr>
          <w:lang w:eastAsia="en-US"/>
        </w:rPr>
        <w:t xml:space="preserve"> недостатков встраиваемых веб-чатов, используемых компанией на текущий момент;</w:t>
      </w:r>
    </w:p>
    <w:p w14:paraId="7BCA8715" w14:textId="77777777" w:rsidR="00B04C19" w:rsidRPr="004C4FAB" w:rsidRDefault="00B04C19" w:rsidP="00B04C19">
      <w:pPr>
        <w:numPr>
          <w:ilvl w:val="0"/>
          <w:numId w:val="1"/>
        </w:numPr>
      </w:pPr>
      <w:r w:rsidRPr="004C4FAB">
        <w:t>исследовано устройство и определены функциональные возможности «Rocket.Chat LiveChat API»;</w:t>
      </w:r>
    </w:p>
    <w:p w14:paraId="23AD1E2D" w14:textId="77777777" w:rsidR="00B04C19" w:rsidRPr="004C4FAB" w:rsidRDefault="00B04C19" w:rsidP="00B04C19">
      <w:pPr>
        <w:numPr>
          <w:ilvl w:val="0"/>
          <w:numId w:val="1"/>
        </w:numPr>
      </w:pPr>
      <w:r w:rsidRPr="004C4FAB">
        <w:t>проанализирован разработанный компанией собственный дизайн веб-чата;</w:t>
      </w:r>
    </w:p>
    <w:p w14:paraId="436B6D67" w14:textId="77777777" w:rsidR="00B04C19" w:rsidRDefault="00B04C19" w:rsidP="00B04C19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исследованы подходы к разработке встраиваемых веб-чатов;</w:t>
      </w:r>
    </w:p>
    <w:p w14:paraId="0B50E615" w14:textId="77777777" w:rsidR="00B04C19" w:rsidRDefault="00B04C19" w:rsidP="00B04C19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сформулированы требования к реализуемому встраиваемому веб-чату;</w:t>
      </w:r>
    </w:p>
    <w:p w14:paraId="3997690E" w14:textId="59B44A3E" w:rsidR="00B04C19" w:rsidRDefault="00B04C19" w:rsidP="00B04C19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выбраны средства разработки для реализации </w:t>
      </w:r>
      <w:r w:rsidR="00D840C9">
        <w:rPr>
          <w:lang w:eastAsia="en-US"/>
        </w:rPr>
        <w:t>встраиваемого веб-чата</w:t>
      </w:r>
      <w:r>
        <w:rPr>
          <w:lang w:eastAsia="en-US"/>
        </w:rPr>
        <w:t>;</w:t>
      </w:r>
    </w:p>
    <w:p w14:paraId="01072079" w14:textId="728462FB" w:rsidR="00525ECF" w:rsidRDefault="00525ECF" w:rsidP="00525ECF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спроектирована и разработана общая архитектура</w:t>
      </w:r>
      <w:r w:rsidR="00C55DD1">
        <w:rPr>
          <w:lang w:eastAsia="en-US"/>
        </w:rPr>
        <w:t xml:space="preserve"> </w:t>
      </w:r>
      <w:r w:rsidR="002F612D">
        <w:rPr>
          <w:lang w:eastAsia="en-US"/>
        </w:rPr>
        <w:t>встраиваемого</w:t>
      </w:r>
      <w:r>
        <w:rPr>
          <w:lang w:eastAsia="en-US"/>
        </w:rPr>
        <w:t xml:space="preserve"> веб-чата</w:t>
      </w:r>
      <w:r w:rsidR="00F95DDA">
        <w:rPr>
          <w:lang w:eastAsia="en-US"/>
        </w:rPr>
        <w:t xml:space="preserve"> и</w:t>
      </w:r>
      <w:r>
        <w:rPr>
          <w:lang w:eastAsia="en-US"/>
        </w:rPr>
        <w:t xml:space="preserve"> </w:t>
      </w:r>
      <w:r w:rsidR="00F95DDA">
        <w:rPr>
          <w:lang w:eastAsia="en-US"/>
        </w:rPr>
        <w:t>показаны</w:t>
      </w:r>
      <w:r>
        <w:rPr>
          <w:lang w:eastAsia="en-US"/>
        </w:rPr>
        <w:t xml:space="preserve"> системы, с которыми он взаимодействует;</w:t>
      </w:r>
    </w:p>
    <w:p w14:paraId="09757908" w14:textId="46E336B4" w:rsidR="00525ECF" w:rsidRDefault="00525ECF" w:rsidP="00525ECF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спроектирова</w:t>
      </w:r>
      <w:r w:rsidR="009F3B18">
        <w:rPr>
          <w:lang w:eastAsia="en-US"/>
        </w:rPr>
        <w:t>на</w:t>
      </w:r>
      <w:r>
        <w:rPr>
          <w:lang w:eastAsia="en-US"/>
        </w:rPr>
        <w:t xml:space="preserve"> и разработа</w:t>
      </w:r>
      <w:r w:rsidR="009F3B18">
        <w:rPr>
          <w:lang w:eastAsia="en-US"/>
        </w:rPr>
        <w:t>на</w:t>
      </w:r>
      <w:r>
        <w:rPr>
          <w:lang w:eastAsia="en-US"/>
        </w:rPr>
        <w:t xml:space="preserve"> программн</w:t>
      </w:r>
      <w:r w:rsidR="0041676B">
        <w:rPr>
          <w:lang w:eastAsia="en-US"/>
        </w:rPr>
        <w:t>ая</w:t>
      </w:r>
      <w:r>
        <w:rPr>
          <w:lang w:eastAsia="en-US"/>
        </w:rPr>
        <w:t xml:space="preserve"> архитектур</w:t>
      </w:r>
      <w:r w:rsidR="0041676B">
        <w:rPr>
          <w:lang w:eastAsia="en-US"/>
        </w:rPr>
        <w:t xml:space="preserve">а </w:t>
      </w:r>
      <w:r>
        <w:rPr>
          <w:lang w:eastAsia="en-US"/>
        </w:rPr>
        <w:t>встраиваемого веб-чата;</w:t>
      </w:r>
    </w:p>
    <w:p w14:paraId="07590F9B" w14:textId="15B9A4DA" w:rsidR="00525ECF" w:rsidRDefault="00525ECF" w:rsidP="00525ECF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спроектирова</w:t>
      </w:r>
      <w:r w:rsidR="00A1563D">
        <w:rPr>
          <w:lang w:eastAsia="en-US"/>
        </w:rPr>
        <w:t>ны</w:t>
      </w:r>
      <w:r>
        <w:rPr>
          <w:lang w:eastAsia="en-US"/>
        </w:rPr>
        <w:t xml:space="preserve"> и разработа</w:t>
      </w:r>
      <w:r w:rsidR="00A1563D">
        <w:rPr>
          <w:lang w:eastAsia="en-US"/>
        </w:rPr>
        <w:t>ны</w:t>
      </w:r>
      <w:r>
        <w:rPr>
          <w:lang w:eastAsia="en-US"/>
        </w:rPr>
        <w:t xml:space="preserve"> основные алгоритмы работы программы</w:t>
      </w:r>
      <w:r w:rsidRPr="003A2097">
        <w:rPr>
          <w:lang w:eastAsia="en-US"/>
        </w:rPr>
        <w:t>;</w:t>
      </w:r>
    </w:p>
    <w:p w14:paraId="7C1F313A" w14:textId="77777777" w:rsidR="00B04C19" w:rsidRDefault="00B04C19" w:rsidP="00B04C19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разработана программная реализация</w:t>
      </w:r>
      <w:r w:rsidRPr="00416884">
        <w:rPr>
          <w:lang w:eastAsia="en-US"/>
        </w:rPr>
        <w:t xml:space="preserve"> </w:t>
      </w:r>
      <w:r>
        <w:rPr>
          <w:lang w:eastAsia="en-US"/>
        </w:rPr>
        <w:t>спроектированного встраиваемого веб-чата</w:t>
      </w:r>
      <w:r w:rsidRPr="00A0354A">
        <w:rPr>
          <w:lang w:eastAsia="en-US"/>
        </w:rPr>
        <w:t>;</w:t>
      </w:r>
    </w:p>
    <w:p w14:paraId="53B07C66" w14:textId="77777777" w:rsidR="00B04C19" w:rsidRDefault="00B04C19" w:rsidP="00B04C19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выполнена оценка </w:t>
      </w:r>
      <w:r>
        <w:t>технико-экономической эффективности внедрения.</w:t>
      </w:r>
    </w:p>
    <w:p w14:paraId="421133DB" w14:textId="0BCF72A0" w:rsidR="001369EC" w:rsidRDefault="002B79F0" w:rsidP="00435308">
      <w:pPr>
        <w:rPr>
          <w:lang w:eastAsia="en-US"/>
        </w:rPr>
      </w:pPr>
      <w:r>
        <w:rPr>
          <w:lang w:eastAsia="en-US"/>
        </w:rPr>
        <w:t>Таким образом</w:t>
      </w:r>
      <w:r w:rsidR="009C6A2A">
        <w:rPr>
          <w:lang w:eastAsia="en-US"/>
        </w:rPr>
        <w:t>,</w:t>
      </w:r>
      <w:r>
        <w:rPr>
          <w:lang w:eastAsia="en-US"/>
        </w:rPr>
        <w:t xml:space="preserve"> цель и задачи выпускной квалификационной работы</w:t>
      </w:r>
      <w:r w:rsidR="00435308">
        <w:rPr>
          <w:lang w:eastAsia="en-US"/>
        </w:rPr>
        <w:t xml:space="preserve"> </w:t>
      </w:r>
      <w:r>
        <w:rPr>
          <w:lang w:eastAsia="en-US"/>
        </w:rPr>
        <w:t>выполнены в полном объеме.</w:t>
      </w:r>
    </w:p>
    <w:p w14:paraId="1F485148" w14:textId="77777777" w:rsidR="007D533A" w:rsidRDefault="007D533A" w:rsidP="00435308">
      <w:pPr>
        <w:rPr>
          <w:lang w:eastAsia="en-US"/>
        </w:rPr>
      </w:pPr>
    </w:p>
    <w:p w14:paraId="345A261B" w14:textId="0174A651" w:rsidR="003F58EC" w:rsidRDefault="003F58EC" w:rsidP="003F58EC">
      <w:r>
        <w:br w:type="page"/>
      </w:r>
    </w:p>
    <w:p w14:paraId="097A76EE" w14:textId="32D3A4D2" w:rsidR="00EA5163" w:rsidRPr="00DF5902" w:rsidRDefault="00EA5163" w:rsidP="002E409B">
      <w:pPr>
        <w:pStyle w:val="af4"/>
        <w:rPr>
          <w:b w:val="0"/>
          <w:bCs/>
        </w:rPr>
      </w:pPr>
      <w:bookmarkStart w:id="86" w:name="_Toc74792828"/>
      <w:r w:rsidRPr="00DF5902">
        <w:rPr>
          <w:b w:val="0"/>
          <w:bCs/>
        </w:rPr>
        <w:lastRenderedPageBreak/>
        <w:t>СПИСОК ИСПОЛЬЗОВАННЫХ ИСТОЧНИКОВ</w:t>
      </w:r>
      <w:bookmarkEnd w:id="86"/>
    </w:p>
    <w:p w14:paraId="6824FBC0" w14:textId="1A517282" w:rsidR="00186F26" w:rsidRPr="0082097D" w:rsidRDefault="00186F26" w:rsidP="008420E7">
      <w:pPr>
        <w:pStyle w:val="aa"/>
        <w:numPr>
          <w:ilvl w:val="0"/>
          <w:numId w:val="2"/>
        </w:numPr>
        <w:ind w:firstLine="709"/>
        <w:rPr>
          <w:lang w:eastAsia="en-US"/>
        </w:rPr>
      </w:pPr>
      <w:r w:rsidRPr="00867A37">
        <w:rPr>
          <w:lang w:val="en-US" w:eastAsia="en-US"/>
        </w:rPr>
        <w:t>REST API - Rocket.Chat Developer</w:t>
      </w:r>
      <w:r w:rsidRPr="00FB7871">
        <w:rPr>
          <w:lang w:val="en-US" w:eastAsia="en-US"/>
        </w:rPr>
        <w:t>.</w:t>
      </w:r>
      <w:r w:rsidR="0082097D" w:rsidRPr="0082097D">
        <w:rPr>
          <w:szCs w:val="28"/>
          <w:lang w:val="en-US" w:eastAsia="en-US"/>
        </w:rPr>
        <w:t xml:space="preserve"> </w:t>
      </w:r>
      <w:r w:rsidR="0082097D" w:rsidRPr="009C5508">
        <w:rPr>
          <w:szCs w:val="28"/>
          <w:lang w:eastAsia="en-US"/>
        </w:rPr>
        <w:t>[</w:t>
      </w:r>
      <w:r w:rsidR="0082097D">
        <w:rPr>
          <w:szCs w:val="28"/>
          <w:lang w:eastAsia="en-US"/>
        </w:rPr>
        <w:t>Электронный ресурс</w:t>
      </w:r>
      <w:r w:rsidR="0082097D" w:rsidRPr="009C5508">
        <w:rPr>
          <w:szCs w:val="28"/>
          <w:lang w:eastAsia="en-US"/>
        </w:rPr>
        <w:t>]</w:t>
      </w:r>
      <w:r w:rsidRPr="0082097D">
        <w:rPr>
          <w:lang w:eastAsia="en-US"/>
        </w:rPr>
        <w:t xml:space="preserve"> – </w:t>
      </w:r>
      <w:r>
        <w:rPr>
          <w:lang w:val="en-US" w:eastAsia="en-US"/>
        </w:rPr>
        <w:t>URL</w:t>
      </w:r>
      <w:r w:rsidRPr="0082097D">
        <w:rPr>
          <w:lang w:eastAsia="en-US"/>
        </w:rPr>
        <w:t xml:space="preserve">: </w:t>
      </w:r>
      <w:r w:rsidRPr="00867A37">
        <w:rPr>
          <w:lang w:val="en-US" w:eastAsia="en-US"/>
        </w:rPr>
        <w:t>https</w:t>
      </w:r>
      <w:r w:rsidRPr="0082097D">
        <w:rPr>
          <w:lang w:eastAsia="en-US"/>
        </w:rPr>
        <w:t>://</w:t>
      </w:r>
      <w:r w:rsidRPr="00867A37">
        <w:rPr>
          <w:lang w:val="en-US" w:eastAsia="en-US"/>
        </w:rPr>
        <w:t>developer</w:t>
      </w:r>
      <w:r w:rsidRPr="0082097D">
        <w:rPr>
          <w:lang w:eastAsia="en-US"/>
        </w:rPr>
        <w:t>.</w:t>
      </w:r>
      <w:r w:rsidRPr="00867A37">
        <w:rPr>
          <w:lang w:val="en-US" w:eastAsia="en-US"/>
        </w:rPr>
        <w:t>rocket</w:t>
      </w:r>
      <w:r w:rsidRPr="0082097D">
        <w:rPr>
          <w:lang w:eastAsia="en-US"/>
        </w:rPr>
        <w:t>.</w:t>
      </w:r>
      <w:r w:rsidRPr="00867A37">
        <w:rPr>
          <w:lang w:val="en-US" w:eastAsia="en-US"/>
        </w:rPr>
        <w:t>chat</w:t>
      </w:r>
      <w:r w:rsidRPr="0082097D">
        <w:rPr>
          <w:lang w:eastAsia="en-US"/>
        </w:rPr>
        <w:t>/</w:t>
      </w:r>
      <w:r w:rsidRPr="00867A37">
        <w:rPr>
          <w:lang w:val="en-US" w:eastAsia="en-US"/>
        </w:rPr>
        <w:t>api</w:t>
      </w:r>
      <w:r w:rsidRPr="0082097D">
        <w:rPr>
          <w:lang w:eastAsia="en-US"/>
        </w:rPr>
        <w:t>/</w:t>
      </w:r>
      <w:r w:rsidRPr="00867A37">
        <w:rPr>
          <w:lang w:val="en-US" w:eastAsia="en-US"/>
        </w:rPr>
        <w:t>rest</w:t>
      </w:r>
      <w:r w:rsidRPr="0082097D">
        <w:rPr>
          <w:lang w:eastAsia="en-US"/>
        </w:rPr>
        <w:t>-</w:t>
      </w:r>
      <w:r w:rsidRPr="00867A37">
        <w:rPr>
          <w:lang w:val="en-US" w:eastAsia="en-US"/>
        </w:rPr>
        <w:t>api</w:t>
      </w:r>
      <w:r w:rsidRPr="0082097D">
        <w:rPr>
          <w:lang w:eastAsia="en-US"/>
        </w:rPr>
        <w:t>/ (</w:t>
      </w:r>
      <w:r>
        <w:rPr>
          <w:lang w:eastAsia="en-US"/>
        </w:rPr>
        <w:t>дата</w:t>
      </w:r>
      <w:r w:rsidRPr="0082097D">
        <w:rPr>
          <w:lang w:eastAsia="en-US"/>
        </w:rPr>
        <w:t xml:space="preserve"> </w:t>
      </w:r>
      <w:r>
        <w:rPr>
          <w:lang w:eastAsia="en-US"/>
        </w:rPr>
        <w:t>обращения</w:t>
      </w:r>
      <w:r w:rsidRPr="0082097D">
        <w:rPr>
          <w:lang w:eastAsia="en-US"/>
        </w:rPr>
        <w:t xml:space="preserve"> 27.04.2021).</w:t>
      </w:r>
    </w:p>
    <w:p w14:paraId="6DDAF28D" w14:textId="5AECA5B2" w:rsidR="00186F26" w:rsidRPr="0082097D" w:rsidRDefault="00186F26" w:rsidP="008420E7">
      <w:pPr>
        <w:pStyle w:val="aa"/>
        <w:numPr>
          <w:ilvl w:val="0"/>
          <w:numId w:val="2"/>
        </w:numPr>
        <w:ind w:firstLine="709"/>
        <w:rPr>
          <w:lang w:eastAsia="en-US"/>
        </w:rPr>
      </w:pPr>
      <w:r w:rsidRPr="005111EE">
        <w:rPr>
          <w:lang w:val="en-US" w:eastAsia="en-US"/>
        </w:rPr>
        <w:t>Realtime API - Rocket.Chat Developer.</w:t>
      </w:r>
      <w:r w:rsidR="0082097D">
        <w:rPr>
          <w:lang w:val="en-US" w:eastAsia="en-US"/>
        </w:rPr>
        <w:t xml:space="preserve"> </w:t>
      </w:r>
      <w:r w:rsidR="0082097D" w:rsidRPr="009C5508">
        <w:rPr>
          <w:szCs w:val="28"/>
          <w:lang w:eastAsia="en-US"/>
        </w:rPr>
        <w:t>[</w:t>
      </w:r>
      <w:r w:rsidR="0082097D">
        <w:rPr>
          <w:szCs w:val="28"/>
          <w:lang w:eastAsia="en-US"/>
        </w:rPr>
        <w:t>Электронный ресурс</w:t>
      </w:r>
      <w:r w:rsidR="0082097D" w:rsidRPr="009C5508">
        <w:rPr>
          <w:szCs w:val="28"/>
          <w:lang w:eastAsia="en-US"/>
        </w:rPr>
        <w:t>]</w:t>
      </w:r>
      <w:r w:rsidRPr="0082097D">
        <w:rPr>
          <w:lang w:eastAsia="en-US"/>
        </w:rPr>
        <w:t xml:space="preserve"> – </w:t>
      </w:r>
      <w:r>
        <w:rPr>
          <w:lang w:val="en-US" w:eastAsia="en-US"/>
        </w:rPr>
        <w:t>URL</w:t>
      </w:r>
      <w:r w:rsidRPr="0082097D">
        <w:rPr>
          <w:lang w:eastAsia="en-US"/>
        </w:rPr>
        <w:t xml:space="preserve">: </w:t>
      </w:r>
      <w:r w:rsidRPr="005111EE">
        <w:rPr>
          <w:lang w:val="en-US" w:eastAsia="en-US"/>
        </w:rPr>
        <w:t>https</w:t>
      </w:r>
      <w:r w:rsidRPr="0082097D">
        <w:rPr>
          <w:lang w:eastAsia="en-US"/>
        </w:rPr>
        <w:t>://</w:t>
      </w:r>
      <w:r w:rsidRPr="005111EE">
        <w:rPr>
          <w:lang w:val="en-US" w:eastAsia="en-US"/>
        </w:rPr>
        <w:t>developer</w:t>
      </w:r>
      <w:r w:rsidRPr="0082097D">
        <w:rPr>
          <w:lang w:eastAsia="en-US"/>
        </w:rPr>
        <w:t>.</w:t>
      </w:r>
      <w:r w:rsidRPr="005111EE">
        <w:rPr>
          <w:lang w:val="en-US" w:eastAsia="en-US"/>
        </w:rPr>
        <w:t>rocket</w:t>
      </w:r>
      <w:r w:rsidRPr="0082097D">
        <w:rPr>
          <w:lang w:eastAsia="en-US"/>
        </w:rPr>
        <w:t>.</w:t>
      </w:r>
      <w:r w:rsidRPr="005111EE">
        <w:rPr>
          <w:lang w:val="en-US" w:eastAsia="en-US"/>
        </w:rPr>
        <w:t>chat</w:t>
      </w:r>
      <w:r w:rsidRPr="0082097D">
        <w:rPr>
          <w:lang w:eastAsia="en-US"/>
        </w:rPr>
        <w:t>/</w:t>
      </w:r>
      <w:r w:rsidRPr="005111EE">
        <w:rPr>
          <w:lang w:val="en-US" w:eastAsia="en-US"/>
        </w:rPr>
        <w:t>api</w:t>
      </w:r>
      <w:r w:rsidRPr="0082097D">
        <w:rPr>
          <w:lang w:eastAsia="en-US"/>
        </w:rPr>
        <w:t>/</w:t>
      </w:r>
      <w:r w:rsidRPr="005111EE">
        <w:rPr>
          <w:lang w:val="en-US" w:eastAsia="en-US"/>
        </w:rPr>
        <w:t>realtime</w:t>
      </w:r>
      <w:r w:rsidRPr="0082097D">
        <w:rPr>
          <w:lang w:eastAsia="en-US"/>
        </w:rPr>
        <w:t>-</w:t>
      </w:r>
      <w:r w:rsidRPr="005111EE">
        <w:rPr>
          <w:lang w:val="en-US" w:eastAsia="en-US"/>
        </w:rPr>
        <w:t>api</w:t>
      </w:r>
      <w:r w:rsidRPr="0082097D">
        <w:rPr>
          <w:lang w:eastAsia="en-US"/>
        </w:rPr>
        <w:t xml:space="preserve"> (</w:t>
      </w:r>
      <w:r>
        <w:rPr>
          <w:lang w:eastAsia="en-US"/>
        </w:rPr>
        <w:t>дата</w:t>
      </w:r>
      <w:r w:rsidRPr="0082097D">
        <w:rPr>
          <w:lang w:eastAsia="en-US"/>
        </w:rPr>
        <w:t xml:space="preserve"> </w:t>
      </w:r>
      <w:r>
        <w:rPr>
          <w:lang w:eastAsia="en-US"/>
        </w:rPr>
        <w:t>обращения</w:t>
      </w:r>
      <w:r w:rsidRPr="0082097D">
        <w:rPr>
          <w:lang w:eastAsia="en-US"/>
        </w:rPr>
        <w:t xml:space="preserve"> 27.04.2021).</w:t>
      </w:r>
    </w:p>
    <w:p w14:paraId="766A5D9E" w14:textId="09F885B7" w:rsidR="00186F26" w:rsidRPr="0082097D" w:rsidRDefault="00186F26" w:rsidP="008420E7">
      <w:pPr>
        <w:pStyle w:val="aa"/>
        <w:numPr>
          <w:ilvl w:val="0"/>
          <w:numId w:val="2"/>
        </w:numPr>
        <w:ind w:firstLine="709"/>
        <w:rPr>
          <w:lang w:eastAsia="en-US"/>
        </w:rPr>
      </w:pPr>
      <w:r w:rsidRPr="0082097D">
        <w:rPr>
          <w:lang w:eastAsia="en-US"/>
        </w:rPr>
        <w:t>Тег &lt;</w:t>
      </w:r>
      <w:r w:rsidRPr="00183D0B">
        <w:rPr>
          <w:lang w:val="en-US" w:eastAsia="en-US"/>
        </w:rPr>
        <w:t>iframe</w:t>
      </w:r>
      <w:r w:rsidRPr="0082097D">
        <w:rPr>
          <w:lang w:eastAsia="en-US"/>
        </w:rPr>
        <w:t xml:space="preserve">&gt; | </w:t>
      </w:r>
      <w:r w:rsidRPr="00183D0B">
        <w:rPr>
          <w:lang w:val="en-US" w:eastAsia="en-US"/>
        </w:rPr>
        <w:t>htmlbook</w:t>
      </w:r>
      <w:r w:rsidRPr="0082097D">
        <w:rPr>
          <w:lang w:eastAsia="en-US"/>
        </w:rPr>
        <w:t>.</w:t>
      </w:r>
      <w:r w:rsidRPr="00183D0B">
        <w:rPr>
          <w:lang w:val="en-US" w:eastAsia="en-US"/>
        </w:rPr>
        <w:t>ru</w:t>
      </w:r>
      <w:r w:rsidRPr="0082097D">
        <w:rPr>
          <w:lang w:eastAsia="en-US"/>
        </w:rPr>
        <w:t>.</w:t>
      </w:r>
      <w:r w:rsidR="0082097D" w:rsidRPr="0082097D">
        <w:rPr>
          <w:lang w:eastAsia="en-US"/>
        </w:rPr>
        <w:t xml:space="preserve"> </w:t>
      </w:r>
      <w:r w:rsidR="0082097D" w:rsidRPr="009C5508">
        <w:rPr>
          <w:szCs w:val="28"/>
          <w:lang w:eastAsia="en-US"/>
        </w:rPr>
        <w:t>[</w:t>
      </w:r>
      <w:r w:rsidR="0082097D">
        <w:rPr>
          <w:szCs w:val="28"/>
          <w:lang w:eastAsia="en-US"/>
        </w:rPr>
        <w:t>Электронный ресурс</w:t>
      </w:r>
      <w:r w:rsidR="0082097D" w:rsidRPr="009C5508">
        <w:rPr>
          <w:szCs w:val="28"/>
          <w:lang w:eastAsia="en-US"/>
        </w:rPr>
        <w:t>]</w:t>
      </w:r>
      <w:r w:rsidRPr="0082097D">
        <w:rPr>
          <w:lang w:eastAsia="en-US"/>
        </w:rPr>
        <w:t xml:space="preserve"> – </w:t>
      </w:r>
      <w:r>
        <w:rPr>
          <w:lang w:val="en-US" w:eastAsia="en-US"/>
        </w:rPr>
        <w:t>URL</w:t>
      </w:r>
      <w:r w:rsidRPr="0082097D">
        <w:rPr>
          <w:lang w:eastAsia="en-US"/>
        </w:rPr>
        <w:t xml:space="preserve">: </w:t>
      </w:r>
      <w:r w:rsidRPr="00921D27">
        <w:rPr>
          <w:lang w:val="en-US" w:eastAsia="en-US"/>
        </w:rPr>
        <w:t>http</w:t>
      </w:r>
      <w:r w:rsidRPr="0082097D">
        <w:rPr>
          <w:lang w:eastAsia="en-US"/>
        </w:rPr>
        <w:t>://</w:t>
      </w:r>
      <w:r w:rsidRPr="00921D27">
        <w:rPr>
          <w:lang w:val="en-US" w:eastAsia="en-US"/>
        </w:rPr>
        <w:t>htmlbook</w:t>
      </w:r>
      <w:r w:rsidRPr="0082097D">
        <w:rPr>
          <w:lang w:eastAsia="en-US"/>
        </w:rPr>
        <w:t>.</w:t>
      </w:r>
      <w:r w:rsidRPr="00921D27">
        <w:rPr>
          <w:lang w:val="en-US" w:eastAsia="en-US"/>
        </w:rPr>
        <w:t>ru</w:t>
      </w:r>
      <w:r w:rsidRPr="0082097D">
        <w:rPr>
          <w:lang w:eastAsia="en-US"/>
        </w:rPr>
        <w:t>/</w:t>
      </w:r>
      <w:r w:rsidRPr="00921D27">
        <w:rPr>
          <w:lang w:val="en-US" w:eastAsia="en-US"/>
        </w:rPr>
        <w:t>html</w:t>
      </w:r>
      <w:r w:rsidRPr="0082097D">
        <w:rPr>
          <w:lang w:eastAsia="en-US"/>
        </w:rPr>
        <w:t>/</w:t>
      </w:r>
      <w:r w:rsidRPr="00921D27">
        <w:rPr>
          <w:lang w:val="en-US" w:eastAsia="en-US"/>
        </w:rPr>
        <w:t>iframe</w:t>
      </w:r>
      <w:r w:rsidRPr="0082097D">
        <w:rPr>
          <w:lang w:eastAsia="en-US"/>
        </w:rPr>
        <w:t>/ (</w:t>
      </w:r>
      <w:r>
        <w:rPr>
          <w:lang w:eastAsia="en-US"/>
        </w:rPr>
        <w:t>дата</w:t>
      </w:r>
      <w:r w:rsidRPr="0082097D">
        <w:rPr>
          <w:lang w:eastAsia="en-US"/>
        </w:rPr>
        <w:t xml:space="preserve"> </w:t>
      </w:r>
      <w:r>
        <w:rPr>
          <w:lang w:eastAsia="en-US"/>
        </w:rPr>
        <w:t>обращения</w:t>
      </w:r>
      <w:r w:rsidRPr="0082097D">
        <w:rPr>
          <w:lang w:eastAsia="en-US"/>
        </w:rPr>
        <w:t xml:space="preserve"> 28.04.2021).</w:t>
      </w:r>
    </w:p>
    <w:p w14:paraId="69965E06" w14:textId="66A46529" w:rsidR="00186F26" w:rsidRPr="0082097D" w:rsidRDefault="00186F26" w:rsidP="008420E7">
      <w:pPr>
        <w:pStyle w:val="aa"/>
        <w:numPr>
          <w:ilvl w:val="0"/>
          <w:numId w:val="2"/>
        </w:numPr>
        <w:ind w:firstLine="709"/>
        <w:rPr>
          <w:lang w:eastAsia="en-US"/>
        </w:rPr>
      </w:pPr>
      <w:r w:rsidRPr="00975353">
        <w:rPr>
          <w:lang w:val="en-US" w:eastAsia="en-US"/>
        </w:rPr>
        <w:t>Same-origin policy - Веб-безопасность | MDN</w:t>
      </w:r>
      <w:r w:rsidRPr="005706B9">
        <w:rPr>
          <w:lang w:val="en-US" w:eastAsia="en-US"/>
        </w:rPr>
        <w:t>.</w:t>
      </w:r>
      <w:r w:rsidR="0082097D" w:rsidRPr="0082097D">
        <w:rPr>
          <w:lang w:val="en-US" w:eastAsia="en-US"/>
        </w:rPr>
        <w:t xml:space="preserve"> </w:t>
      </w:r>
      <w:r w:rsidR="0082097D" w:rsidRPr="009C5508">
        <w:rPr>
          <w:szCs w:val="28"/>
          <w:lang w:eastAsia="en-US"/>
        </w:rPr>
        <w:t>[</w:t>
      </w:r>
      <w:r w:rsidR="0082097D">
        <w:rPr>
          <w:szCs w:val="28"/>
          <w:lang w:eastAsia="en-US"/>
        </w:rPr>
        <w:t>Электронный ресурс</w:t>
      </w:r>
      <w:r w:rsidR="0082097D" w:rsidRPr="009C5508">
        <w:rPr>
          <w:szCs w:val="28"/>
          <w:lang w:eastAsia="en-US"/>
        </w:rPr>
        <w:t>]</w:t>
      </w:r>
      <w:r w:rsidRPr="0082097D">
        <w:rPr>
          <w:lang w:eastAsia="en-US"/>
        </w:rPr>
        <w:t xml:space="preserve"> – </w:t>
      </w:r>
      <w:r>
        <w:rPr>
          <w:lang w:val="en-US" w:eastAsia="en-US"/>
        </w:rPr>
        <w:t>URL</w:t>
      </w:r>
      <w:r w:rsidRPr="0082097D">
        <w:rPr>
          <w:lang w:eastAsia="en-US"/>
        </w:rPr>
        <w:t xml:space="preserve">: </w:t>
      </w:r>
      <w:r w:rsidRPr="00645F70">
        <w:rPr>
          <w:lang w:val="en-US" w:eastAsia="en-US"/>
        </w:rPr>
        <w:t>https</w:t>
      </w:r>
      <w:r w:rsidRPr="0082097D">
        <w:rPr>
          <w:lang w:eastAsia="en-US"/>
        </w:rPr>
        <w:t>://</w:t>
      </w:r>
      <w:r w:rsidRPr="00645F70">
        <w:rPr>
          <w:lang w:val="en-US" w:eastAsia="en-US"/>
        </w:rPr>
        <w:t>developer</w:t>
      </w:r>
      <w:r w:rsidRPr="0082097D">
        <w:rPr>
          <w:lang w:eastAsia="en-US"/>
        </w:rPr>
        <w:t>.</w:t>
      </w:r>
      <w:r w:rsidRPr="00645F70">
        <w:rPr>
          <w:lang w:val="en-US" w:eastAsia="en-US"/>
        </w:rPr>
        <w:t>mozilla</w:t>
      </w:r>
      <w:r w:rsidRPr="0082097D">
        <w:rPr>
          <w:lang w:eastAsia="en-US"/>
        </w:rPr>
        <w:t>.</w:t>
      </w:r>
      <w:r w:rsidRPr="00645F70">
        <w:rPr>
          <w:lang w:val="en-US" w:eastAsia="en-US"/>
        </w:rPr>
        <w:t>org</w:t>
      </w:r>
      <w:r w:rsidRPr="0082097D">
        <w:rPr>
          <w:lang w:eastAsia="en-US"/>
        </w:rPr>
        <w:t>/</w:t>
      </w:r>
      <w:r w:rsidRPr="00645F70">
        <w:rPr>
          <w:lang w:val="en-US" w:eastAsia="en-US"/>
        </w:rPr>
        <w:t>ru</w:t>
      </w:r>
      <w:r w:rsidRPr="0082097D">
        <w:rPr>
          <w:lang w:eastAsia="en-US"/>
        </w:rPr>
        <w:t>/</w:t>
      </w:r>
      <w:r w:rsidRPr="00645F70">
        <w:rPr>
          <w:lang w:val="en-US" w:eastAsia="en-US"/>
        </w:rPr>
        <w:t>docs</w:t>
      </w:r>
      <w:r w:rsidRPr="0082097D">
        <w:rPr>
          <w:lang w:eastAsia="en-US"/>
        </w:rPr>
        <w:t>/</w:t>
      </w:r>
      <w:r w:rsidRPr="00645F70">
        <w:rPr>
          <w:lang w:val="en-US" w:eastAsia="en-US"/>
        </w:rPr>
        <w:t>Web</w:t>
      </w:r>
      <w:r w:rsidRPr="0082097D">
        <w:rPr>
          <w:lang w:eastAsia="en-US"/>
        </w:rPr>
        <w:t>/</w:t>
      </w:r>
      <w:r w:rsidRPr="00645F70">
        <w:rPr>
          <w:lang w:val="en-US" w:eastAsia="en-US"/>
        </w:rPr>
        <w:t>Security</w:t>
      </w:r>
      <w:r w:rsidRPr="0082097D">
        <w:rPr>
          <w:lang w:eastAsia="en-US"/>
        </w:rPr>
        <w:t>/</w:t>
      </w:r>
      <w:r w:rsidRPr="00645F70">
        <w:rPr>
          <w:lang w:val="en-US" w:eastAsia="en-US"/>
        </w:rPr>
        <w:t>Same</w:t>
      </w:r>
      <w:r w:rsidRPr="0082097D">
        <w:rPr>
          <w:lang w:eastAsia="en-US"/>
        </w:rPr>
        <w:t>-</w:t>
      </w:r>
      <w:r w:rsidRPr="00645F70">
        <w:rPr>
          <w:lang w:val="en-US" w:eastAsia="en-US"/>
        </w:rPr>
        <w:t>origin</w:t>
      </w:r>
      <w:r w:rsidRPr="0082097D">
        <w:rPr>
          <w:lang w:eastAsia="en-US"/>
        </w:rPr>
        <w:t>_</w:t>
      </w:r>
      <w:r w:rsidRPr="00645F70">
        <w:rPr>
          <w:lang w:val="en-US" w:eastAsia="en-US"/>
        </w:rPr>
        <w:t>policy</w:t>
      </w:r>
      <w:r w:rsidRPr="0082097D">
        <w:rPr>
          <w:lang w:eastAsia="en-US"/>
        </w:rPr>
        <w:t xml:space="preserve"> (</w:t>
      </w:r>
      <w:r>
        <w:rPr>
          <w:lang w:eastAsia="en-US"/>
        </w:rPr>
        <w:t>дата</w:t>
      </w:r>
      <w:r w:rsidRPr="0082097D">
        <w:rPr>
          <w:lang w:eastAsia="en-US"/>
        </w:rPr>
        <w:t xml:space="preserve"> </w:t>
      </w:r>
      <w:r>
        <w:rPr>
          <w:lang w:eastAsia="en-US"/>
        </w:rPr>
        <w:t>обращения</w:t>
      </w:r>
      <w:r w:rsidRPr="0082097D">
        <w:rPr>
          <w:lang w:eastAsia="en-US"/>
        </w:rPr>
        <w:t xml:space="preserve"> 29.04.2021).</w:t>
      </w:r>
    </w:p>
    <w:p w14:paraId="414F6195" w14:textId="601965B5" w:rsidR="00F13470" w:rsidRPr="0082097D" w:rsidRDefault="00186F26" w:rsidP="008420E7">
      <w:pPr>
        <w:pStyle w:val="aa"/>
        <w:numPr>
          <w:ilvl w:val="0"/>
          <w:numId w:val="2"/>
        </w:numPr>
        <w:ind w:firstLine="709"/>
        <w:rPr>
          <w:lang w:eastAsia="en-US"/>
        </w:rPr>
      </w:pPr>
      <w:r w:rsidRPr="00F116F8">
        <w:rPr>
          <w:lang w:val="en-US" w:eastAsia="en-US"/>
        </w:rPr>
        <w:t>Window</w:t>
      </w:r>
      <w:r w:rsidRPr="0082097D">
        <w:rPr>
          <w:lang w:eastAsia="en-US"/>
        </w:rPr>
        <w:t>.</w:t>
      </w:r>
      <w:r w:rsidRPr="00F116F8">
        <w:rPr>
          <w:lang w:val="en-US" w:eastAsia="en-US"/>
        </w:rPr>
        <w:t>postMessage</w:t>
      </w:r>
      <w:r w:rsidRPr="0082097D">
        <w:rPr>
          <w:lang w:eastAsia="en-US"/>
        </w:rPr>
        <w:t xml:space="preserve">() - Интерфейсы веб </w:t>
      </w:r>
      <w:r w:rsidRPr="00F116F8">
        <w:rPr>
          <w:lang w:val="en-US" w:eastAsia="en-US"/>
        </w:rPr>
        <w:t>API</w:t>
      </w:r>
      <w:r w:rsidRPr="0082097D">
        <w:rPr>
          <w:lang w:eastAsia="en-US"/>
        </w:rPr>
        <w:t xml:space="preserve"> | </w:t>
      </w:r>
      <w:r w:rsidRPr="00F116F8">
        <w:rPr>
          <w:lang w:val="en-US" w:eastAsia="en-US"/>
        </w:rPr>
        <w:t>MDN</w:t>
      </w:r>
      <w:r w:rsidRPr="0082097D">
        <w:rPr>
          <w:lang w:eastAsia="en-US"/>
        </w:rPr>
        <w:t>.</w:t>
      </w:r>
      <w:r w:rsidR="0082097D">
        <w:rPr>
          <w:lang w:eastAsia="en-US"/>
        </w:rPr>
        <w:t xml:space="preserve"> </w:t>
      </w:r>
      <w:r w:rsidR="0082097D" w:rsidRPr="009C5508">
        <w:rPr>
          <w:szCs w:val="28"/>
          <w:lang w:eastAsia="en-US"/>
        </w:rPr>
        <w:t>[</w:t>
      </w:r>
      <w:r w:rsidR="0082097D">
        <w:rPr>
          <w:szCs w:val="28"/>
          <w:lang w:eastAsia="en-US"/>
        </w:rPr>
        <w:t>Электронный ресурс</w:t>
      </w:r>
      <w:r w:rsidR="0082097D" w:rsidRPr="009C5508">
        <w:rPr>
          <w:szCs w:val="28"/>
          <w:lang w:eastAsia="en-US"/>
        </w:rPr>
        <w:t>]</w:t>
      </w:r>
      <w:r w:rsidR="00BE2BC7">
        <w:rPr>
          <w:lang w:eastAsia="en-US"/>
        </w:rPr>
        <w:t xml:space="preserve"> </w:t>
      </w:r>
      <w:r w:rsidRPr="0082097D">
        <w:rPr>
          <w:lang w:eastAsia="en-US"/>
        </w:rPr>
        <w:t xml:space="preserve">– </w:t>
      </w:r>
      <w:r>
        <w:rPr>
          <w:lang w:val="en-US" w:eastAsia="en-US"/>
        </w:rPr>
        <w:t>URL</w:t>
      </w:r>
      <w:r w:rsidRPr="0082097D">
        <w:rPr>
          <w:lang w:eastAsia="en-US"/>
        </w:rPr>
        <w:t xml:space="preserve">: </w:t>
      </w:r>
      <w:r w:rsidRPr="00F116F8">
        <w:rPr>
          <w:lang w:val="en-US" w:eastAsia="en-US"/>
        </w:rPr>
        <w:t>https</w:t>
      </w:r>
      <w:r w:rsidRPr="0082097D">
        <w:rPr>
          <w:lang w:eastAsia="en-US"/>
        </w:rPr>
        <w:t>://</w:t>
      </w:r>
      <w:r w:rsidRPr="00F116F8">
        <w:rPr>
          <w:lang w:val="en-US" w:eastAsia="en-US"/>
        </w:rPr>
        <w:t>developer</w:t>
      </w:r>
      <w:r w:rsidRPr="0082097D">
        <w:rPr>
          <w:lang w:eastAsia="en-US"/>
        </w:rPr>
        <w:t>.</w:t>
      </w:r>
      <w:r w:rsidRPr="00F116F8">
        <w:rPr>
          <w:lang w:val="en-US" w:eastAsia="en-US"/>
        </w:rPr>
        <w:t>mozilla</w:t>
      </w:r>
      <w:r w:rsidRPr="0082097D">
        <w:rPr>
          <w:lang w:eastAsia="en-US"/>
        </w:rPr>
        <w:t>.</w:t>
      </w:r>
      <w:r w:rsidRPr="00F116F8">
        <w:rPr>
          <w:lang w:val="en-US" w:eastAsia="en-US"/>
        </w:rPr>
        <w:t>org</w:t>
      </w:r>
      <w:r w:rsidRPr="0082097D">
        <w:rPr>
          <w:lang w:eastAsia="en-US"/>
        </w:rPr>
        <w:t>/</w:t>
      </w:r>
      <w:r w:rsidRPr="00F116F8">
        <w:rPr>
          <w:lang w:val="en-US" w:eastAsia="en-US"/>
        </w:rPr>
        <w:t>ru</w:t>
      </w:r>
      <w:r w:rsidRPr="0082097D">
        <w:rPr>
          <w:lang w:eastAsia="en-US"/>
        </w:rPr>
        <w:t>/</w:t>
      </w:r>
      <w:r w:rsidRPr="00F116F8">
        <w:rPr>
          <w:lang w:val="en-US" w:eastAsia="en-US"/>
        </w:rPr>
        <w:t>docs</w:t>
      </w:r>
      <w:r w:rsidRPr="0082097D">
        <w:rPr>
          <w:lang w:eastAsia="en-US"/>
        </w:rPr>
        <w:t>/</w:t>
      </w:r>
      <w:r w:rsidRPr="00F116F8">
        <w:rPr>
          <w:lang w:val="en-US" w:eastAsia="en-US"/>
        </w:rPr>
        <w:t>Web</w:t>
      </w:r>
      <w:r w:rsidRPr="0082097D">
        <w:rPr>
          <w:lang w:eastAsia="en-US"/>
        </w:rPr>
        <w:t>/</w:t>
      </w:r>
      <w:r w:rsidRPr="00F116F8">
        <w:rPr>
          <w:lang w:val="en-US" w:eastAsia="en-US"/>
        </w:rPr>
        <w:t>API</w:t>
      </w:r>
      <w:r w:rsidRPr="0082097D">
        <w:rPr>
          <w:lang w:eastAsia="en-US"/>
        </w:rPr>
        <w:t>/</w:t>
      </w:r>
      <w:r w:rsidRPr="00F116F8">
        <w:rPr>
          <w:lang w:val="en-US" w:eastAsia="en-US"/>
        </w:rPr>
        <w:t>Window</w:t>
      </w:r>
      <w:r w:rsidRPr="0082097D">
        <w:rPr>
          <w:lang w:eastAsia="en-US"/>
        </w:rPr>
        <w:t>/</w:t>
      </w:r>
      <w:r w:rsidRPr="00F116F8">
        <w:rPr>
          <w:lang w:val="en-US" w:eastAsia="en-US"/>
        </w:rPr>
        <w:t>postMessage</w:t>
      </w:r>
      <w:r w:rsidRPr="0082097D">
        <w:rPr>
          <w:lang w:eastAsia="en-US"/>
        </w:rPr>
        <w:t xml:space="preserve"> (</w:t>
      </w:r>
      <w:r>
        <w:rPr>
          <w:lang w:eastAsia="en-US"/>
        </w:rPr>
        <w:t>дата</w:t>
      </w:r>
      <w:r w:rsidRPr="0082097D">
        <w:rPr>
          <w:lang w:eastAsia="en-US"/>
        </w:rPr>
        <w:t xml:space="preserve"> </w:t>
      </w:r>
      <w:r>
        <w:rPr>
          <w:lang w:eastAsia="en-US"/>
        </w:rPr>
        <w:t>обращения</w:t>
      </w:r>
      <w:r w:rsidRPr="0082097D">
        <w:rPr>
          <w:lang w:eastAsia="en-US"/>
        </w:rPr>
        <w:t xml:space="preserve"> 29.04.2021).</w:t>
      </w:r>
    </w:p>
    <w:p w14:paraId="7EC507DE" w14:textId="44AC8510" w:rsidR="005B3E8E" w:rsidRPr="0082097D" w:rsidRDefault="005B3E8E" w:rsidP="008420E7">
      <w:pPr>
        <w:pStyle w:val="aa"/>
        <w:numPr>
          <w:ilvl w:val="0"/>
          <w:numId w:val="2"/>
        </w:numPr>
        <w:ind w:firstLine="709"/>
        <w:rPr>
          <w:lang w:eastAsia="en-US"/>
        </w:rPr>
      </w:pPr>
      <w:r>
        <w:rPr>
          <w:lang w:val="en-US" w:eastAsia="en-US"/>
        </w:rPr>
        <w:t>Entry</w:t>
      </w:r>
      <w:r w:rsidRPr="00ED4232">
        <w:rPr>
          <w:lang w:eastAsia="en-US"/>
        </w:rPr>
        <w:t xml:space="preserve"> </w:t>
      </w:r>
      <w:r>
        <w:rPr>
          <w:lang w:val="en-US" w:eastAsia="en-US"/>
        </w:rPr>
        <w:t>Points</w:t>
      </w:r>
      <w:r w:rsidRPr="00ED4232">
        <w:rPr>
          <w:lang w:eastAsia="en-US"/>
        </w:rPr>
        <w:t xml:space="preserve"> | </w:t>
      </w:r>
      <w:r>
        <w:rPr>
          <w:lang w:val="en-US" w:eastAsia="en-US"/>
        </w:rPr>
        <w:t>webpack</w:t>
      </w:r>
      <w:r w:rsidRPr="00ED4232">
        <w:rPr>
          <w:lang w:eastAsia="en-US"/>
        </w:rPr>
        <w:t>.</w:t>
      </w:r>
      <w:r w:rsidR="0082097D" w:rsidRPr="00ED4232">
        <w:rPr>
          <w:lang w:eastAsia="en-US"/>
        </w:rPr>
        <w:t xml:space="preserve"> </w:t>
      </w:r>
      <w:r w:rsidR="0082097D" w:rsidRPr="009C5508">
        <w:rPr>
          <w:szCs w:val="28"/>
          <w:lang w:eastAsia="en-US"/>
        </w:rPr>
        <w:t>[</w:t>
      </w:r>
      <w:r w:rsidR="0082097D">
        <w:rPr>
          <w:szCs w:val="28"/>
          <w:lang w:eastAsia="en-US"/>
        </w:rPr>
        <w:t>Электронный ресурс</w:t>
      </w:r>
      <w:r w:rsidR="0082097D" w:rsidRPr="009C5508">
        <w:rPr>
          <w:szCs w:val="28"/>
          <w:lang w:eastAsia="en-US"/>
        </w:rPr>
        <w:t>]</w:t>
      </w:r>
      <w:r w:rsidRPr="0082097D">
        <w:rPr>
          <w:lang w:eastAsia="en-US"/>
        </w:rPr>
        <w:t xml:space="preserve"> – </w:t>
      </w:r>
      <w:r>
        <w:rPr>
          <w:lang w:val="en-US" w:eastAsia="en-US"/>
        </w:rPr>
        <w:t>URL</w:t>
      </w:r>
      <w:r w:rsidRPr="0082097D">
        <w:rPr>
          <w:lang w:eastAsia="en-US"/>
        </w:rPr>
        <w:t xml:space="preserve">: </w:t>
      </w:r>
      <w:r w:rsidRPr="00C50F4A">
        <w:rPr>
          <w:lang w:val="en-US" w:eastAsia="en-US"/>
        </w:rPr>
        <w:t>https</w:t>
      </w:r>
      <w:r w:rsidRPr="0082097D">
        <w:rPr>
          <w:lang w:eastAsia="en-US"/>
        </w:rPr>
        <w:t>://</w:t>
      </w:r>
      <w:r w:rsidRPr="00C50F4A">
        <w:rPr>
          <w:lang w:val="en-US" w:eastAsia="en-US"/>
        </w:rPr>
        <w:t>webpack</w:t>
      </w:r>
      <w:r w:rsidRPr="0082097D">
        <w:rPr>
          <w:lang w:eastAsia="en-US"/>
        </w:rPr>
        <w:t>.</w:t>
      </w:r>
      <w:r w:rsidRPr="00C50F4A">
        <w:rPr>
          <w:lang w:val="en-US" w:eastAsia="en-US"/>
        </w:rPr>
        <w:t>js</w:t>
      </w:r>
      <w:r w:rsidRPr="0082097D">
        <w:rPr>
          <w:lang w:eastAsia="en-US"/>
        </w:rPr>
        <w:t>.</w:t>
      </w:r>
      <w:r w:rsidRPr="00C50F4A">
        <w:rPr>
          <w:lang w:val="en-US" w:eastAsia="en-US"/>
        </w:rPr>
        <w:t>org</w:t>
      </w:r>
      <w:r w:rsidRPr="0082097D">
        <w:rPr>
          <w:lang w:eastAsia="en-US"/>
        </w:rPr>
        <w:t>/</w:t>
      </w:r>
      <w:r w:rsidRPr="00C50F4A">
        <w:rPr>
          <w:lang w:val="en-US" w:eastAsia="en-US"/>
        </w:rPr>
        <w:t>concepts</w:t>
      </w:r>
      <w:r w:rsidRPr="0082097D">
        <w:rPr>
          <w:lang w:eastAsia="en-US"/>
        </w:rPr>
        <w:t>/</w:t>
      </w:r>
      <w:r w:rsidRPr="00C50F4A">
        <w:rPr>
          <w:lang w:val="en-US" w:eastAsia="en-US"/>
        </w:rPr>
        <w:t>entry</w:t>
      </w:r>
      <w:r w:rsidRPr="0082097D">
        <w:rPr>
          <w:lang w:eastAsia="en-US"/>
        </w:rPr>
        <w:t>-</w:t>
      </w:r>
      <w:r w:rsidRPr="00C50F4A">
        <w:rPr>
          <w:lang w:val="en-US" w:eastAsia="en-US"/>
        </w:rPr>
        <w:t>points</w:t>
      </w:r>
      <w:r w:rsidRPr="0082097D">
        <w:rPr>
          <w:lang w:eastAsia="en-US"/>
        </w:rPr>
        <w:t>/ (</w:t>
      </w:r>
      <w:r>
        <w:rPr>
          <w:lang w:eastAsia="en-US"/>
        </w:rPr>
        <w:t>дата</w:t>
      </w:r>
      <w:r w:rsidRPr="0082097D">
        <w:rPr>
          <w:lang w:eastAsia="en-US"/>
        </w:rPr>
        <w:t xml:space="preserve"> </w:t>
      </w:r>
      <w:r>
        <w:rPr>
          <w:lang w:eastAsia="en-US"/>
        </w:rPr>
        <w:t>обращения</w:t>
      </w:r>
      <w:r w:rsidRPr="0082097D">
        <w:rPr>
          <w:lang w:eastAsia="en-US"/>
        </w:rPr>
        <w:t xml:space="preserve"> </w:t>
      </w:r>
      <w:r w:rsidR="00B73AD6" w:rsidRPr="0082097D">
        <w:rPr>
          <w:lang w:eastAsia="en-US"/>
        </w:rPr>
        <w:t>04</w:t>
      </w:r>
      <w:r w:rsidRPr="0082097D">
        <w:rPr>
          <w:lang w:eastAsia="en-US"/>
        </w:rPr>
        <w:t>.05.2021).</w:t>
      </w:r>
    </w:p>
    <w:p w14:paraId="646438F3" w14:textId="58550950" w:rsidR="00192AF5" w:rsidRDefault="00CD7767" w:rsidP="008420E7">
      <w:pPr>
        <w:pStyle w:val="aa"/>
        <w:numPr>
          <w:ilvl w:val="0"/>
          <w:numId w:val="2"/>
        </w:numPr>
        <w:ind w:firstLine="709"/>
        <w:rPr>
          <w:lang w:eastAsia="en-US"/>
        </w:rPr>
      </w:pPr>
      <w:r>
        <w:rPr>
          <w:lang w:val="en-US" w:eastAsia="en-US"/>
        </w:rPr>
        <w:t>Output</w:t>
      </w:r>
      <w:r w:rsidRPr="00CD7767">
        <w:rPr>
          <w:lang w:eastAsia="en-US"/>
        </w:rPr>
        <w:t xml:space="preserve"> | </w:t>
      </w:r>
      <w:r>
        <w:rPr>
          <w:lang w:val="en-US" w:eastAsia="en-US"/>
        </w:rPr>
        <w:t>webpack</w:t>
      </w:r>
      <w:r w:rsidRPr="00CD7767">
        <w:rPr>
          <w:lang w:eastAsia="en-US"/>
        </w:rPr>
        <w:t>.</w:t>
      </w:r>
      <w:r w:rsidR="0082097D">
        <w:rPr>
          <w:lang w:eastAsia="en-US"/>
        </w:rPr>
        <w:t xml:space="preserve"> </w:t>
      </w:r>
      <w:r w:rsidR="0082097D" w:rsidRPr="009C5508">
        <w:rPr>
          <w:szCs w:val="28"/>
          <w:lang w:eastAsia="en-US"/>
        </w:rPr>
        <w:t>[</w:t>
      </w:r>
      <w:r w:rsidR="0082097D">
        <w:rPr>
          <w:szCs w:val="28"/>
          <w:lang w:eastAsia="en-US"/>
        </w:rPr>
        <w:t>Электронный ресурс</w:t>
      </w:r>
      <w:r w:rsidR="0082097D" w:rsidRPr="009C5508">
        <w:rPr>
          <w:szCs w:val="28"/>
          <w:lang w:eastAsia="en-US"/>
        </w:rPr>
        <w:t>]</w:t>
      </w:r>
      <w:r w:rsidRPr="00CD7767">
        <w:rPr>
          <w:lang w:eastAsia="en-US"/>
        </w:rPr>
        <w:t xml:space="preserve"> – </w:t>
      </w:r>
      <w:r>
        <w:rPr>
          <w:lang w:val="en-US" w:eastAsia="en-US"/>
        </w:rPr>
        <w:t>URL</w:t>
      </w:r>
      <w:r w:rsidRPr="00CD7767">
        <w:rPr>
          <w:lang w:eastAsia="en-US"/>
        </w:rPr>
        <w:t xml:space="preserve">: </w:t>
      </w:r>
      <w:r w:rsidRPr="00AE1AA7">
        <w:rPr>
          <w:lang w:val="en-US" w:eastAsia="en-US"/>
        </w:rPr>
        <w:t>https</w:t>
      </w:r>
      <w:r w:rsidRPr="00AE1AA7">
        <w:rPr>
          <w:lang w:eastAsia="en-US"/>
        </w:rPr>
        <w:t>://</w:t>
      </w:r>
      <w:r w:rsidRPr="00AE1AA7">
        <w:rPr>
          <w:lang w:val="en-US" w:eastAsia="en-US"/>
        </w:rPr>
        <w:t>webpack</w:t>
      </w:r>
      <w:r w:rsidRPr="00AE1AA7">
        <w:rPr>
          <w:lang w:eastAsia="en-US"/>
        </w:rPr>
        <w:t>.</w:t>
      </w:r>
      <w:r w:rsidRPr="00AE1AA7">
        <w:rPr>
          <w:lang w:val="en-US" w:eastAsia="en-US"/>
        </w:rPr>
        <w:t>js</w:t>
      </w:r>
      <w:r w:rsidRPr="00AE1AA7">
        <w:rPr>
          <w:lang w:eastAsia="en-US"/>
        </w:rPr>
        <w:t>.</w:t>
      </w:r>
      <w:r w:rsidRPr="00AE1AA7">
        <w:rPr>
          <w:lang w:val="en-US" w:eastAsia="en-US"/>
        </w:rPr>
        <w:t>org</w:t>
      </w:r>
      <w:r w:rsidRPr="00AE1AA7">
        <w:rPr>
          <w:lang w:eastAsia="en-US"/>
        </w:rPr>
        <w:t>/</w:t>
      </w:r>
      <w:r w:rsidRPr="00AE1AA7">
        <w:rPr>
          <w:lang w:val="en-US" w:eastAsia="en-US"/>
        </w:rPr>
        <w:t>concepts</w:t>
      </w:r>
      <w:r w:rsidRPr="00AE1AA7">
        <w:rPr>
          <w:lang w:eastAsia="en-US"/>
        </w:rPr>
        <w:t>/</w:t>
      </w:r>
      <w:r w:rsidRPr="00AE1AA7">
        <w:rPr>
          <w:lang w:val="en-US" w:eastAsia="en-US"/>
        </w:rPr>
        <w:t>output</w:t>
      </w:r>
      <w:r w:rsidRPr="00AE1AA7">
        <w:rPr>
          <w:lang w:eastAsia="en-US"/>
        </w:rPr>
        <w:t>/</w:t>
      </w:r>
      <w:r w:rsidRPr="00CD7767">
        <w:rPr>
          <w:lang w:eastAsia="en-US"/>
        </w:rPr>
        <w:t xml:space="preserve"> (</w:t>
      </w:r>
      <w:r>
        <w:rPr>
          <w:lang w:eastAsia="en-US"/>
        </w:rPr>
        <w:t>дата</w:t>
      </w:r>
      <w:r w:rsidRPr="00CD7767">
        <w:rPr>
          <w:lang w:eastAsia="en-US"/>
        </w:rPr>
        <w:t xml:space="preserve"> </w:t>
      </w:r>
      <w:r>
        <w:rPr>
          <w:lang w:eastAsia="en-US"/>
        </w:rPr>
        <w:t>обращения</w:t>
      </w:r>
      <w:r w:rsidRPr="00CD7767">
        <w:rPr>
          <w:lang w:eastAsia="en-US"/>
        </w:rPr>
        <w:t xml:space="preserve"> 04</w:t>
      </w:r>
      <w:r>
        <w:rPr>
          <w:lang w:eastAsia="en-US"/>
        </w:rPr>
        <w:t>.05.2021)</w:t>
      </w:r>
    </w:p>
    <w:p w14:paraId="59B57A9C" w14:textId="059F0C1D" w:rsidR="00C86B91" w:rsidRDefault="00C86B91" w:rsidP="008420E7">
      <w:pPr>
        <w:pStyle w:val="aa"/>
        <w:numPr>
          <w:ilvl w:val="0"/>
          <w:numId w:val="2"/>
        </w:numPr>
        <w:ind w:firstLine="709"/>
        <w:rPr>
          <w:lang w:eastAsia="en-US"/>
        </w:rPr>
      </w:pPr>
      <w:r>
        <w:rPr>
          <w:lang w:val="en-US" w:eastAsia="en-US"/>
        </w:rPr>
        <w:t>Loaders</w:t>
      </w:r>
      <w:r w:rsidRPr="00C86B91">
        <w:rPr>
          <w:lang w:eastAsia="en-US"/>
        </w:rPr>
        <w:t xml:space="preserve"> | </w:t>
      </w:r>
      <w:r>
        <w:rPr>
          <w:lang w:val="en-US" w:eastAsia="en-US"/>
        </w:rPr>
        <w:t>webpack</w:t>
      </w:r>
      <w:r w:rsidRPr="00C86B91">
        <w:rPr>
          <w:lang w:eastAsia="en-US"/>
        </w:rPr>
        <w:t>.</w:t>
      </w:r>
      <w:r w:rsidR="0082097D">
        <w:rPr>
          <w:lang w:eastAsia="en-US"/>
        </w:rPr>
        <w:t xml:space="preserve"> </w:t>
      </w:r>
      <w:r w:rsidR="0082097D" w:rsidRPr="009C5508">
        <w:rPr>
          <w:szCs w:val="28"/>
          <w:lang w:eastAsia="en-US"/>
        </w:rPr>
        <w:t>[</w:t>
      </w:r>
      <w:r w:rsidR="0082097D">
        <w:rPr>
          <w:szCs w:val="28"/>
          <w:lang w:eastAsia="en-US"/>
        </w:rPr>
        <w:t>Электронный ресурс</w:t>
      </w:r>
      <w:r w:rsidR="0082097D" w:rsidRPr="009C5508">
        <w:rPr>
          <w:szCs w:val="28"/>
          <w:lang w:eastAsia="en-US"/>
        </w:rPr>
        <w:t>]</w:t>
      </w:r>
      <w:r w:rsidRPr="00C86B91">
        <w:rPr>
          <w:lang w:eastAsia="en-US"/>
        </w:rPr>
        <w:t xml:space="preserve"> – </w:t>
      </w:r>
      <w:r>
        <w:rPr>
          <w:lang w:val="en-US" w:eastAsia="en-US"/>
        </w:rPr>
        <w:t>URL</w:t>
      </w:r>
      <w:r w:rsidRPr="00C86B91">
        <w:rPr>
          <w:lang w:eastAsia="en-US"/>
        </w:rPr>
        <w:t xml:space="preserve">: </w:t>
      </w:r>
      <w:r w:rsidRPr="00AB7322">
        <w:rPr>
          <w:lang w:val="en-US" w:eastAsia="en-US"/>
        </w:rPr>
        <w:t>https</w:t>
      </w:r>
      <w:r w:rsidRPr="00AB7322">
        <w:rPr>
          <w:lang w:eastAsia="en-US"/>
        </w:rPr>
        <w:t>://</w:t>
      </w:r>
      <w:r w:rsidRPr="00AB7322">
        <w:rPr>
          <w:lang w:val="en-US" w:eastAsia="en-US"/>
        </w:rPr>
        <w:t>webpack</w:t>
      </w:r>
      <w:r w:rsidRPr="00AB7322">
        <w:rPr>
          <w:lang w:eastAsia="en-US"/>
        </w:rPr>
        <w:t>.</w:t>
      </w:r>
      <w:r w:rsidRPr="00AB7322">
        <w:rPr>
          <w:lang w:val="en-US" w:eastAsia="en-US"/>
        </w:rPr>
        <w:t>js</w:t>
      </w:r>
      <w:r w:rsidRPr="00AB7322">
        <w:rPr>
          <w:lang w:eastAsia="en-US"/>
        </w:rPr>
        <w:t>.</w:t>
      </w:r>
      <w:r w:rsidRPr="00AB7322">
        <w:rPr>
          <w:lang w:val="en-US" w:eastAsia="en-US"/>
        </w:rPr>
        <w:t>org</w:t>
      </w:r>
      <w:r w:rsidRPr="00AB7322">
        <w:rPr>
          <w:lang w:eastAsia="en-US"/>
        </w:rPr>
        <w:t>/</w:t>
      </w:r>
      <w:r w:rsidRPr="00AB7322">
        <w:rPr>
          <w:lang w:val="en-US" w:eastAsia="en-US"/>
        </w:rPr>
        <w:t>concepts</w:t>
      </w:r>
      <w:r w:rsidRPr="00AB7322">
        <w:rPr>
          <w:lang w:eastAsia="en-US"/>
        </w:rPr>
        <w:t>/</w:t>
      </w:r>
      <w:r w:rsidRPr="00AB7322">
        <w:rPr>
          <w:lang w:val="en-US" w:eastAsia="en-US"/>
        </w:rPr>
        <w:t>loaders</w:t>
      </w:r>
      <w:r w:rsidRPr="00AB7322">
        <w:rPr>
          <w:lang w:eastAsia="en-US"/>
        </w:rPr>
        <w:t>/</w:t>
      </w:r>
      <w:r w:rsidRPr="00C86B91">
        <w:rPr>
          <w:lang w:eastAsia="en-US"/>
        </w:rPr>
        <w:t xml:space="preserve"> (</w:t>
      </w:r>
      <w:r>
        <w:rPr>
          <w:lang w:eastAsia="en-US"/>
        </w:rPr>
        <w:t>дата</w:t>
      </w:r>
      <w:r w:rsidRPr="00C86B91">
        <w:rPr>
          <w:lang w:eastAsia="en-US"/>
        </w:rPr>
        <w:t xml:space="preserve"> </w:t>
      </w:r>
      <w:r>
        <w:rPr>
          <w:lang w:eastAsia="en-US"/>
        </w:rPr>
        <w:t>обращения 04.05.2021)</w:t>
      </w:r>
    </w:p>
    <w:p w14:paraId="32A54ED8" w14:textId="0EEBA891" w:rsidR="003452E4" w:rsidRDefault="003452E4" w:rsidP="008420E7">
      <w:pPr>
        <w:pStyle w:val="aa"/>
        <w:numPr>
          <w:ilvl w:val="0"/>
          <w:numId w:val="2"/>
        </w:numPr>
        <w:ind w:firstLine="709"/>
        <w:rPr>
          <w:lang w:eastAsia="en-US"/>
        </w:rPr>
      </w:pPr>
      <w:r>
        <w:rPr>
          <w:lang w:val="en-US" w:eastAsia="en-US"/>
        </w:rPr>
        <w:t>Plugins</w:t>
      </w:r>
      <w:r w:rsidRPr="000B00C3">
        <w:rPr>
          <w:lang w:eastAsia="en-US"/>
        </w:rPr>
        <w:t xml:space="preserve"> | </w:t>
      </w:r>
      <w:r>
        <w:rPr>
          <w:lang w:val="en-US" w:eastAsia="en-US"/>
        </w:rPr>
        <w:t>webpack</w:t>
      </w:r>
      <w:r w:rsidRPr="000B00C3">
        <w:rPr>
          <w:lang w:eastAsia="en-US"/>
        </w:rPr>
        <w:t>.</w:t>
      </w:r>
      <w:r w:rsidR="0082097D">
        <w:rPr>
          <w:lang w:eastAsia="en-US"/>
        </w:rPr>
        <w:t xml:space="preserve"> </w:t>
      </w:r>
      <w:r w:rsidR="0082097D" w:rsidRPr="009C5508">
        <w:rPr>
          <w:szCs w:val="28"/>
          <w:lang w:eastAsia="en-US"/>
        </w:rPr>
        <w:t>[</w:t>
      </w:r>
      <w:r w:rsidR="0082097D">
        <w:rPr>
          <w:szCs w:val="28"/>
          <w:lang w:eastAsia="en-US"/>
        </w:rPr>
        <w:t>Электронный ресурс</w:t>
      </w:r>
      <w:r w:rsidR="0082097D" w:rsidRPr="009C5508">
        <w:rPr>
          <w:szCs w:val="28"/>
          <w:lang w:eastAsia="en-US"/>
        </w:rPr>
        <w:t>]</w:t>
      </w:r>
      <w:r w:rsidRPr="000B00C3">
        <w:rPr>
          <w:lang w:eastAsia="en-US"/>
        </w:rPr>
        <w:t xml:space="preserve"> – </w:t>
      </w:r>
      <w:r>
        <w:rPr>
          <w:lang w:val="en-US" w:eastAsia="en-US"/>
        </w:rPr>
        <w:t>URL</w:t>
      </w:r>
      <w:r w:rsidRPr="000B00C3">
        <w:rPr>
          <w:lang w:eastAsia="en-US"/>
        </w:rPr>
        <w:t xml:space="preserve">: </w:t>
      </w:r>
      <w:r w:rsidRPr="003452E4">
        <w:rPr>
          <w:lang w:val="en-US" w:eastAsia="en-US"/>
        </w:rPr>
        <w:t>https</w:t>
      </w:r>
      <w:r w:rsidRPr="000B00C3">
        <w:rPr>
          <w:lang w:eastAsia="en-US"/>
        </w:rPr>
        <w:t>://</w:t>
      </w:r>
      <w:r w:rsidRPr="003452E4">
        <w:rPr>
          <w:lang w:val="en-US" w:eastAsia="en-US"/>
        </w:rPr>
        <w:t>webpack</w:t>
      </w:r>
      <w:r w:rsidRPr="000B00C3">
        <w:rPr>
          <w:lang w:eastAsia="en-US"/>
        </w:rPr>
        <w:t>.</w:t>
      </w:r>
      <w:r w:rsidRPr="003452E4">
        <w:rPr>
          <w:lang w:val="en-US" w:eastAsia="en-US"/>
        </w:rPr>
        <w:t>js</w:t>
      </w:r>
      <w:r w:rsidRPr="000B00C3">
        <w:rPr>
          <w:lang w:eastAsia="en-US"/>
        </w:rPr>
        <w:t>.</w:t>
      </w:r>
      <w:r w:rsidRPr="003452E4">
        <w:rPr>
          <w:lang w:val="en-US" w:eastAsia="en-US"/>
        </w:rPr>
        <w:t>org</w:t>
      </w:r>
      <w:r w:rsidRPr="000B00C3">
        <w:rPr>
          <w:lang w:eastAsia="en-US"/>
        </w:rPr>
        <w:t>/</w:t>
      </w:r>
      <w:r w:rsidRPr="003452E4">
        <w:rPr>
          <w:lang w:val="en-US" w:eastAsia="en-US"/>
        </w:rPr>
        <w:t>concepts</w:t>
      </w:r>
      <w:r w:rsidRPr="000B00C3">
        <w:rPr>
          <w:lang w:eastAsia="en-US"/>
        </w:rPr>
        <w:t>/</w:t>
      </w:r>
      <w:r w:rsidRPr="003452E4">
        <w:rPr>
          <w:lang w:val="en-US" w:eastAsia="en-US"/>
        </w:rPr>
        <w:t>plugins</w:t>
      </w:r>
      <w:r w:rsidRPr="000B00C3">
        <w:rPr>
          <w:lang w:eastAsia="en-US"/>
        </w:rPr>
        <w:t>/</w:t>
      </w:r>
      <w:r w:rsidR="000B00C3" w:rsidRPr="000B00C3">
        <w:rPr>
          <w:lang w:eastAsia="en-US"/>
        </w:rPr>
        <w:t xml:space="preserve"> (</w:t>
      </w:r>
      <w:r w:rsidR="000B00C3">
        <w:rPr>
          <w:lang w:eastAsia="en-US"/>
        </w:rPr>
        <w:t>дата 04.05.2021)</w:t>
      </w:r>
    </w:p>
    <w:p w14:paraId="729CA9C7" w14:textId="28EECCA7" w:rsidR="00531B2E" w:rsidRDefault="00136248" w:rsidP="008420E7">
      <w:pPr>
        <w:pStyle w:val="aa"/>
        <w:numPr>
          <w:ilvl w:val="0"/>
          <w:numId w:val="2"/>
        </w:numPr>
        <w:ind w:firstLine="709"/>
        <w:rPr>
          <w:lang w:val="en-US" w:eastAsia="en-US"/>
        </w:rPr>
      </w:pPr>
      <w:r w:rsidRPr="00136248">
        <w:rPr>
          <w:lang w:val="en-US" w:eastAsia="en-US"/>
        </w:rPr>
        <w:t>ESLint - Pluggable JavaScript linter</w:t>
      </w:r>
      <w:r>
        <w:rPr>
          <w:lang w:val="en-US" w:eastAsia="en-US"/>
        </w:rPr>
        <w:t>.</w:t>
      </w:r>
      <w:r w:rsidR="0082097D" w:rsidRPr="0082097D">
        <w:rPr>
          <w:lang w:val="en-US" w:eastAsia="en-US"/>
        </w:rPr>
        <w:t xml:space="preserve"> </w:t>
      </w:r>
      <w:r w:rsidR="0082097D" w:rsidRPr="00ED4232">
        <w:rPr>
          <w:szCs w:val="28"/>
          <w:lang w:val="en-US" w:eastAsia="en-US"/>
        </w:rPr>
        <w:t>[</w:t>
      </w:r>
      <w:r w:rsidR="0082097D">
        <w:rPr>
          <w:szCs w:val="28"/>
          <w:lang w:eastAsia="en-US"/>
        </w:rPr>
        <w:t>Электронный</w:t>
      </w:r>
      <w:r w:rsidR="0082097D" w:rsidRPr="00ED4232">
        <w:rPr>
          <w:szCs w:val="28"/>
          <w:lang w:val="en-US" w:eastAsia="en-US"/>
        </w:rPr>
        <w:t xml:space="preserve"> </w:t>
      </w:r>
      <w:r w:rsidR="0082097D">
        <w:rPr>
          <w:szCs w:val="28"/>
          <w:lang w:eastAsia="en-US"/>
        </w:rPr>
        <w:t>ресурс</w:t>
      </w:r>
      <w:r w:rsidR="0082097D" w:rsidRPr="00ED4232">
        <w:rPr>
          <w:szCs w:val="28"/>
          <w:lang w:val="en-US" w:eastAsia="en-US"/>
        </w:rPr>
        <w:t>]</w:t>
      </w:r>
      <w:r w:rsidRPr="00ED4232">
        <w:rPr>
          <w:lang w:val="en-US" w:eastAsia="en-US"/>
        </w:rPr>
        <w:t xml:space="preserve"> – </w:t>
      </w:r>
      <w:r>
        <w:rPr>
          <w:lang w:val="en-US" w:eastAsia="en-US"/>
        </w:rPr>
        <w:t>URL</w:t>
      </w:r>
      <w:r w:rsidRPr="00ED4232">
        <w:rPr>
          <w:lang w:val="en-US" w:eastAsia="en-US"/>
        </w:rPr>
        <w:t xml:space="preserve">: </w:t>
      </w:r>
      <w:r w:rsidRPr="00136248">
        <w:rPr>
          <w:lang w:val="en-US" w:eastAsia="en-US"/>
        </w:rPr>
        <w:t>https</w:t>
      </w:r>
      <w:r w:rsidRPr="00ED4232">
        <w:rPr>
          <w:lang w:val="en-US" w:eastAsia="en-US"/>
        </w:rPr>
        <w:t>://</w:t>
      </w:r>
      <w:r w:rsidRPr="00136248">
        <w:rPr>
          <w:lang w:val="en-US" w:eastAsia="en-US"/>
        </w:rPr>
        <w:t>eslint</w:t>
      </w:r>
      <w:r w:rsidRPr="00ED4232">
        <w:rPr>
          <w:lang w:val="en-US" w:eastAsia="en-US"/>
        </w:rPr>
        <w:t>.</w:t>
      </w:r>
      <w:r w:rsidRPr="00136248">
        <w:rPr>
          <w:lang w:val="en-US" w:eastAsia="en-US"/>
        </w:rPr>
        <w:t>org</w:t>
      </w:r>
      <w:r w:rsidRPr="00ED4232">
        <w:rPr>
          <w:lang w:val="en-US" w:eastAsia="en-US"/>
        </w:rPr>
        <w:t>/</w:t>
      </w:r>
      <w:r w:rsidR="00DB6B98" w:rsidRPr="00ED4232">
        <w:rPr>
          <w:lang w:val="en-US" w:eastAsia="en-US"/>
        </w:rPr>
        <w:t xml:space="preserve"> (05.05.2021)</w:t>
      </w:r>
    </w:p>
    <w:p w14:paraId="6C2DE19B" w14:textId="0E9040B4" w:rsidR="00252996" w:rsidRDefault="00252996" w:rsidP="00252996">
      <w:pPr>
        <w:rPr>
          <w:lang w:val="en-US" w:eastAsia="en-US"/>
        </w:rPr>
      </w:pPr>
    </w:p>
    <w:p w14:paraId="4F0F04C5" w14:textId="6A3ED898" w:rsidR="00252996" w:rsidRDefault="00252996" w:rsidP="00252996">
      <w:pPr>
        <w:rPr>
          <w:lang w:val="en-US" w:eastAsia="en-US"/>
        </w:rPr>
      </w:pPr>
      <w:r>
        <w:rPr>
          <w:lang w:val="en-US" w:eastAsia="en-US"/>
        </w:rPr>
        <w:br w:type="page"/>
      </w:r>
    </w:p>
    <w:p w14:paraId="1374229C" w14:textId="77777777" w:rsidR="008E6B12" w:rsidRPr="00093DC6" w:rsidRDefault="008E6B12" w:rsidP="000B167F">
      <w:pPr>
        <w:pStyle w:val="af4"/>
      </w:pPr>
      <w:bookmarkStart w:id="87" w:name="_Toc485164855"/>
      <w:bookmarkStart w:id="88" w:name="_Toc43308690"/>
      <w:bookmarkStart w:id="89" w:name="_Toc74792829"/>
      <w:r w:rsidRPr="00093DC6">
        <w:lastRenderedPageBreak/>
        <w:t>ПРИЛОЖЕНИЕ А</w:t>
      </w:r>
      <w:bookmarkEnd w:id="87"/>
      <w:bookmarkEnd w:id="88"/>
      <w:bookmarkEnd w:id="89"/>
    </w:p>
    <w:p w14:paraId="69607869" w14:textId="77777777" w:rsidR="008E6B12" w:rsidRPr="003C5FD6" w:rsidRDefault="008E6B12" w:rsidP="008E6B12">
      <w:pPr>
        <w:spacing w:after="300"/>
        <w:ind w:firstLine="0"/>
        <w:contextualSpacing w:val="0"/>
        <w:jc w:val="center"/>
        <w:rPr>
          <w:rFonts w:eastAsiaTheme="minorHAnsi"/>
          <w:color w:val="000000" w:themeColor="text1"/>
          <w:szCs w:val="28"/>
          <w:lang w:eastAsia="en-US"/>
        </w:rPr>
      </w:pPr>
      <w:r w:rsidRPr="003C5FD6">
        <w:rPr>
          <w:rFonts w:eastAsiaTheme="minorHAnsi"/>
          <w:color w:val="000000" w:themeColor="text1"/>
          <w:szCs w:val="28"/>
          <w:lang w:eastAsia="en-US"/>
        </w:rPr>
        <w:t>Техническое задание</w:t>
      </w:r>
    </w:p>
    <w:p w14:paraId="34F847C3" w14:textId="77777777" w:rsidR="008E6B12" w:rsidRPr="003C5FD6" w:rsidRDefault="008E6B12" w:rsidP="008E6B12">
      <w:pPr>
        <w:spacing w:after="300"/>
        <w:ind w:firstLine="0"/>
        <w:contextualSpacing w:val="0"/>
        <w:jc w:val="left"/>
        <w:rPr>
          <w:rFonts w:eastAsiaTheme="minorHAnsi"/>
          <w:szCs w:val="22"/>
          <w:lang w:eastAsia="en-US"/>
        </w:rPr>
      </w:pPr>
    </w:p>
    <w:p w14:paraId="33E5C1BB" w14:textId="77777777" w:rsidR="008E6B12" w:rsidRPr="003C5FD6" w:rsidRDefault="008E6B12" w:rsidP="008E6B12">
      <w:pPr>
        <w:spacing w:line="276" w:lineRule="auto"/>
        <w:ind w:left="3540" w:firstLine="708"/>
        <w:jc w:val="left"/>
        <w:rPr>
          <w:rFonts w:eastAsia="Calibri"/>
          <w:sz w:val="32"/>
          <w:szCs w:val="28"/>
          <w:lang w:eastAsia="en-US"/>
        </w:rPr>
      </w:pPr>
      <w:r w:rsidRPr="003C5FD6">
        <w:rPr>
          <w:rFonts w:eastAsia="Calibri"/>
          <w:sz w:val="32"/>
          <w:szCs w:val="28"/>
          <w:lang w:eastAsia="en-US"/>
        </w:rPr>
        <w:t xml:space="preserve">  Утверждаю</w:t>
      </w:r>
    </w:p>
    <w:p w14:paraId="1045FE20" w14:textId="77777777" w:rsidR="008E6B12" w:rsidRPr="003C5FD6" w:rsidRDefault="008E6B12" w:rsidP="008E6B12">
      <w:pPr>
        <w:spacing w:line="276" w:lineRule="auto"/>
        <w:ind w:left="4395" w:firstLine="0"/>
        <w:jc w:val="left"/>
        <w:rPr>
          <w:rFonts w:eastAsia="Calibri"/>
          <w:szCs w:val="22"/>
          <w:lang w:eastAsia="en-US"/>
        </w:rPr>
      </w:pPr>
      <w:r w:rsidRPr="003C5FD6">
        <w:rPr>
          <w:rFonts w:eastAsia="Calibri"/>
          <w:szCs w:val="22"/>
          <w:lang w:eastAsia="en-US"/>
        </w:rPr>
        <w:t>Зав. кафедрой: д-р экон. наук, проф.</w:t>
      </w:r>
    </w:p>
    <w:p w14:paraId="6832C746" w14:textId="77777777" w:rsidR="008E6B12" w:rsidRPr="003C5FD6" w:rsidRDefault="008E6B12" w:rsidP="008E6B12">
      <w:pPr>
        <w:spacing w:line="276" w:lineRule="auto"/>
        <w:ind w:left="4395" w:firstLine="0"/>
        <w:jc w:val="left"/>
        <w:rPr>
          <w:rFonts w:eastAsia="Calibri"/>
          <w:szCs w:val="22"/>
          <w:lang w:eastAsia="en-US"/>
        </w:rPr>
      </w:pPr>
      <w:r w:rsidRPr="003C5FD6">
        <w:rPr>
          <w:rFonts w:eastAsia="Calibri"/>
          <w:szCs w:val="22"/>
          <w:lang w:eastAsia="en-US"/>
        </w:rPr>
        <w:t>Файзрахманов Р.А.__________________</w:t>
      </w:r>
    </w:p>
    <w:p w14:paraId="7F13A45D" w14:textId="77777777" w:rsidR="008E6B12" w:rsidRPr="003C5FD6" w:rsidRDefault="008E6B12" w:rsidP="008E6B12">
      <w:pPr>
        <w:spacing w:line="276" w:lineRule="auto"/>
        <w:ind w:firstLine="0"/>
        <w:jc w:val="right"/>
        <w:rPr>
          <w:rFonts w:eastAsia="Calibri"/>
          <w:szCs w:val="22"/>
          <w:lang w:eastAsia="en-US"/>
        </w:rPr>
      </w:pPr>
      <w:r w:rsidRPr="003C5FD6">
        <w:rPr>
          <w:rFonts w:eastAsia="Calibri"/>
          <w:szCs w:val="22"/>
          <w:lang w:eastAsia="en-US"/>
        </w:rPr>
        <w:t>«_________»__________________ 2021 г.</w:t>
      </w:r>
    </w:p>
    <w:p w14:paraId="2F957F1E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left"/>
        <w:rPr>
          <w:rFonts w:eastAsiaTheme="minorHAnsi"/>
          <w:szCs w:val="22"/>
          <w:lang w:eastAsia="en-US"/>
        </w:rPr>
      </w:pPr>
    </w:p>
    <w:p w14:paraId="153A7B24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left"/>
        <w:rPr>
          <w:rFonts w:eastAsiaTheme="minorHAnsi"/>
          <w:szCs w:val="22"/>
          <w:lang w:eastAsia="en-US"/>
        </w:rPr>
      </w:pPr>
    </w:p>
    <w:p w14:paraId="7F92D45D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left"/>
        <w:rPr>
          <w:rFonts w:eastAsiaTheme="minorHAnsi"/>
          <w:szCs w:val="22"/>
          <w:lang w:eastAsia="en-US"/>
        </w:rPr>
      </w:pPr>
    </w:p>
    <w:p w14:paraId="3EE9EE25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left"/>
        <w:rPr>
          <w:rFonts w:eastAsiaTheme="minorHAnsi"/>
          <w:szCs w:val="22"/>
          <w:lang w:eastAsia="en-US"/>
        </w:rPr>
      </w:pPr>
    </w:p>
    <w:p w14:paraId="2F61CCBF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center"/>
        <w:rPr>
          <w:rFonts w:eastAsiaTheme="minorHAnsi"/>
          <w:szCs w:val="22"/>
          <w:lang w:eastAsia="en-US"/>
        </w:rPr>
      </w:pPr>
      <w:r w:rsidRPr="003C5FD6">
        <w:rPr>
          <w:rFonts w:eastAsiaTheme="minorHAnsi"/>
          <w:color w:val="000000" w:themeColor="text1"/>
          <w:szCs w:val="28"/>
          <w:lang w:eastAsia="en-US"/>
        </w:rPr>
        <w:t xml:space="preserve">Разработка встраиваемого веб-чата поддержки пользователей на базе платформы </w:t>
      </w:r>
      <w:r w:rsidRPr="003C5FD6">
        <w:rPr>
          <w:rFonts w:eastAsiaTheme="minorHAnsi"/>
          <w:color w:val="000000" w:themeColor="text1"/>
          <w:szCs w:val="28"/>
          <w:lang w:val="en-US" w:eastAsia="en-US"/>
        </w:rPr>
        <w:t>Rocket</w:t>
      </w:r>
      <w:r w:rsidRPr="003C5FD6">
        <w:rPr>
          <w:rFonts w:eastAsiaTheme="minorHAnsi"/>
          <w:color w:val="000000" w:themeColor="text1"/>
          <w:szCs w:val="28"/>
          <w:lang w:eastAsia="en-US"/>
        </w:rPr>
        <w:t>.</w:t>
      </w:r>
      <w:r w:rsidRPr="003C5FD6">
        <w:rPr>
          <w:rFonts w:eastAsiaTheme="minorHAnsi"/>
          <w:color w:val="000000" w:themeColor="text1"/>
          <w:szCs w:val="28"/>
          <w:lang w:val="en-US" w:eastAsia="en-US"/>
        </w:rPr>
        <w:t>Chat</w:t>
      </w:r>
    </w:p>
    <w:p w14:paraId="55F883EB" w14:textId="412733CA" w:rsidR="008E6B12" w:rsidRPr="003C5FD6" w:rsidRDefault="008E6B12" w:rsidP="008E6B12">
      <w:pPr>
        <w:spacing w:after="160" w:line="259" w:lineRule="auto"/>
        <w:ind w:firstLine="0"/>
        <w:contextualSpacing w:val="0"/>
        <w:jc w:val="center"/>
        <w:rPr>
          <w:rFonts w:eastAsiaTheme="minorHAnsi"/>
          <w:szCs w:val="22"/>
          <w:lang w:eastAsia="en-US"/>
        </w:rPr>
      </w:pPr>
      <w:r w:rsidRPr="003C5FD6">
        <w:rPr>
          <w:rFonts w:eastAsiaTheme="minorHAnsi"/>
          <w:szCs w:val="22"/>
          <w:lang w:eastAsia="en-US"/>
        </w:rPr>
        <w:t xml:space="preserve">Техническое задание на </w:t>
      </w:r>
      <w:r w:rsidR="000E0074">
        <w:rPr>
          <w:rFonts w:eastAsiaTheme="minorHAnsi"/>
          <w:szCs w:val="22"/>
          <w:lang w:eastAsia="en-US"/>
        </w:rPr>
        <w:t>9</w:t>
      </w:r>
      <w:r w:rsidRPr="003C5FD6">
        <w:rPr>
          <w:rFonts w:eastAsiaTheme="minorHAnsi"/>
          <w:szCs w:val="22"/>
          <w:lang w:eastAsia="en-US"/>
        </w:rPr>
        <w:t xml:space="preserve"> листах</w:t>
      </w:r>
    </w:p>
    <w:p w14:paraId="39E9A19E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center"/>
        <w:rPr>
          <w:rFonts w:eastAsiaTheme="minorHAnsi"/>
          <w:szCs w:val="22"/>
          <w:lang w:eastAsia="en-US"/>
        </w:rPr>
      </w:pPr>
    </w:p>
    <w:p w14:paraId="52E9FCAB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center"/>
        <w:rPr>
          <w:rFonts w:eastAsiaTheme="minorHAnsi"/>
          <w:szCs w:val="22"/>
          <w:lang w:eastAsia="en-US"/>
        </w:rPr>
      </w:pPr>
    </w:p>
    <w:p w14:paraId="758F16E4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center"/>
        <w:rPr>
          <w:rFonts w:eastAsiaTheme="minorHAnsi"/>
          <w:szCs w:val="22"/>
          <w:lang w:eastAsia="en-US"/>
        </w:rPr>
      </w:pPr>
    </w:p>
    <w:p w14:paraId="0D6E22D1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center"/>
        <w:rPr>
          <w:rFonts w:eastAsiaTheme="minorHAnsi"/>
          <w:szCs w:val="22"/>
          <w:lang w:eastAsia="en-US"/>
        </w:rPr>
      </w:pPr>
    </w:p>
    <w:p w14:paraId="553A5450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center"/>
        <w:rPr>
          <w:rFonts w:eastAsiaTheme="minorHAnsi"/>
          <w:szCs w:val="22"/>
          <w:lang w:eastAsia="en-US"/>
        </w:rPr>
      </w:pPr>
    </w:p>
    <w:p w14:paraId="39C1573B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right"/>
        <w:rPr>
          <w:rFonts w:eastAsiaTheme="minorHAnsi"/>
          <w:szCs w:val="22"/>
          <w:lang w:eastAsia="en-US"/>
        </w:rPr>
      </w:pPr>
      <w:r w:rsidRPr="003C5FD6">
        <w:rPr>
          <w:rFonts w:eastAsiaTheme="minorHAnsi"/>
          <w:szCs w:val="22"/>
          <w:lang w:eastAsia="en-US"/>
        </w:rPr>
        <w:t>Разработал студент гр. РИС-17-1б</w:t>
      </w:r>
    </w:p>
    <w:p w14:paraId="493C47ED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right"/>
        <w:rPr>
          <w:rFonts w:eastAsiaTheme="minorHAnsi"/>
          <w:szCs w:val="22"/>
          <w:lang w:eastAsia="en-US"/>
        </w:rPr>
      </w:pPr>
      <w:r w:rsidRPr="003C5FD6">
        <w:rPr>
          <w:rFonts w:eastAsiaTheme="minorHAnsi"/>
          <w:szCs w:val="22"/>
          <w:lang w:eastAsia="en-US"/>
        </w:rPr>
        <w:t>Ширинов Р. Р. ______________</w:t>
      </w:r>
    </w:p>
    <w:p w14:paraId="28A0329B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right"/>
        <w:rPr>
          <w:rFonts w:eastAsiaTheme="minorHAnsi"/>
          <w:szCs w:val="22"/>
          <w:lang w:eastAsia="en-US"/>
        </w:rPr>
      </w:pPr>
      <w:r w:rsidRPr="003C5FD6">
        <w:rPr>
          <w:rFonts w:eastAsiaTheme="minorHAnsi"/>
          <w:szCs w:val="22"/>
          <w:lang w:eastAsia="en-US"/>
        </w:rPr>
        <w:t>«___»_________________ 2021 г.</w:t>
      </w:r>
    </w:p>
    <w:p w14:paraId="24C2202E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right"/>
        <w:rPr>
          <w:rFonts w:eastAsiaTheme="minorHAnsi"/>
          <w:szCs w:val="22"/>
          <w:lang w:eastAsia="en-US"/>
        </w:rPr>
      </w:pPr>
    </w:p>
    <w:p w14:paraId="46593D35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right"/>
        <w:rPr>
          <w:rFonts w:eastAsiaTheme="minorHAnsi"/>
          <w:szCs w:val="22"/>
          <w:lang w:eastAsia="en-US"/>
        </w:rPr>
      </w:pPr>
    </w:p>
    <w:p w14:paraId="688DF271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right"/>
        <w:rPr>
          <w:rFonts w:eastAsiaTheme="minorHAnsi"/>
          <w:szCs w:val="22"/>
          <w:lang w:eastAsia="en-US"/>
        </w:rPr>
      </w:pPr>
    </w:p>
    <w:p w14:paraId="289AD13D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right"/>
        <w:rPr>
          <w:rFonts w:eastAsiaTheme="minorHAnsi"/>
          <w:szCs w:val="22"/>
          <w:lang w:eastAsia="en-US"/>
        </w:rPr>
      </w:pPr>
    </w:p>
    <w:p w14:paraId="5659D21F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right"/>
        <w:rPr>
          <w:rFonts w:eastAsiaTheme="minorHAnsi"/>
          <w:szCs w:val="22"/>
          <w:lang w:eastAsia="en-US"/>
        </w:rPr>
      </w:pPr>
    </w:p>
    <w:p w14:paraId="4EDEDB9C" w14:textId="77777777" w:rsidR="008E6B12" w:rsidRPr="003C5FD6" w:rsidRDefault="008E6B12" w:rsidP="008E6B12">
      <w:pPr>
        <w:spacing w:after="160" w:line="259" w:lineRule="auto"/>
        <w:ind w:firstLine="0"/>
        <w:contextualSpacing w:val="0"/>
        <w:jc w:val="center"/>
        <w:rPr>
          <w:rFonts w:eastAsiaTheme="minorHAnsi"/>
          <w:sz w:val="24"/>
          <w:szCs w:val="22"/>
          <w:lang w:eastAsia="en-US"/>
        </w:rPr>
      </w:pPr>
    </w:p>
    <w:p w14:paraId="569BBC2C" w14:textId="77777777" w:rsidR="008E6B12" w:rsidRDefault="008E6B12" w:rsidP="008E6B12">
      <w:pPr>
        <w:pStyle w:val="a4"/>
        <w:jc w:val="center"/>
      </w:pPr>
      <w:r w:rsidRPr="003C5FD6">
        <w:t>Действует с 1 февраля 2021 г.</w:t>
      </w:r>
    </w:p>
    <w:sdt>
      <w:sdtPr>
        <w:rPr>
          <w:rFonts w:eastAsia="Times New Roman" w:cs="Times New Roman"/>
          <w:b w:val="0"/>
          <w:color w:val="auto"/>
          <w:szCs w:val="24"/>
        </w:rPr>
        <w:id w:val="-1944290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8ECF48" w14:textId="239935FD" w:rsidR="008E6B12" w:rsidRDefault="008E6B12" w:rsidP="008E6B12">
          <w:pPr>
            <w:pStyle w:val="a8"/>
          </w:pPr>
          <w:r>
            <w:t>Содержание</w:t>
          </w:r>
        </w:p>
        <w:p w14:paraId="7EA1D600" w14:textId="2BDF1B1F" w:rsidR="008E6B63" w:rsidRDefault="008E6B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\z \t "Заголовок ТЗ 1;1;Заголовок ТЗ 2;2" </w:instrText>
          </w:r>
          <w:r>
            <w:fldChar w:fldCharType="separate"/>
          </w:r>
          <w:hyperlink w:anchor="_Toc74597682" w:history="1">
            <w:r w:rsidR="008E6B63" w:rsidRPr="004925B9">
              <w:rPr>
                <w:rStyle w:val="a9"/>
                <w:noProof/>
              </w:rPr>
              <w:t>1 Общие положения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_Toc74597682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117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219BC2ED" w14:textId="53C376C2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83" w:history="1">
            <w:r w:rsidR="008E6B63" w:rsidRPr="004925B9">
              <w:rPr>
                <w:rStyle w:val="a9"/>
                <w:noProof/>
              </w:rPr>
              <w:t>1.1 Полное наименование программы и ее условное обозначение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_Toc74597683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117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6F91BA90" w14:textId="524430D1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84" w:history="1">
            <w:r w:rsidR="008E6B63" w:rsidRPr="004925B9">
              <w:rPr>
                <w:rStyle w:val="a9"/>
                <w:noProof/>
              </w:rPr>
              <w:t>1.2 Шифр темы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_Toc74597684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117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44AF168E" w14:textId="48AB3333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85" w:history="1">
            <w:r w:rsidR="008E6B63" w:rsidRPr="004925B9">
              <w:rPr>
                <w:rStyle w:val="a9"/>
                <w:noProof/>
              </w:rPr>
              <w:t>1.3 Наименование предприятия разработчика и заказчика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_Toc74597685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117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0C012353" w14:textId="7EF91A4C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86" w:history="1">
            <w:r w:rsidR="008E6B63" w:rsidRPr="004925B9">
              <w:rPr>
                <w:rStyle w:val="a9"/>
                <w:noProof/>
              </w:rPr>
              <w:t>1.4 Основание для разработки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_Toc74597686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117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22B4E38C" w14:textId="0F70761C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87" w:history="1">
            <w:r w:rsidR="008E6B63" w:rsidRPr="004925B9">
              <w:rPr>
                <w:rStyle w:val="a9"/>
                <w:noProof/>
              </w:rPr>
              <w:t>1.5 Источники финансирования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_Toc74597687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117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108A34C6" w14:textId="2252AD3F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88" w:history="1">
            <w:r w:rsidR="008E6B63" w:rsidRPr="004925B9">
              <w:rPr>
                <w:rStyle w:val="a9"/>
                <w:noProof/>
              </w:rPr>
              <w:t>1.6 Плановые сроки начала и окончания работ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_Toc74597688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117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21174B46" w14:textId="4E316727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89" w:history="1">
            <w:r w:rsidR="008E6B63" w:rsidRPr="004925B9">
              <w:rPr>
                <w:rStyle w:val="a9"/>
                <w:noProof/>
              </w:rPr>
              <w:t>1.7 Порядок оформления и предъявления результатов работ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_Toc74597689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118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15AF90E0" w14:textId="6C275DC5" w:rsidR="008E6B63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0" w:history="1">
            <w:r w:rsidR="008E6B63" w:rsidRPr="004925B9">
              <w:rPr>
                <w:rStyle w:val="a9"/>
                <w:noProof/>
              </w:rPr>
              <w:t>2 Назначение и цели реализации программы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_Toc74597690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118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0B55B00E" w14:textId="24762990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1" w:history="1">
            <w:r w:rsidR="008E6B63" w:rsidRPr="004925B9">
              <w:rPr>
                <w:rStyle w:val="a9"/>
                <w:noProof/>
              </w:rPr>
              <w:t>2.1 Назначение программы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_Toc74597691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118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714FB1EB" w14:textId="0428110C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2" w:history="1">
            <w:r w:rsidR="008E6B63" w:rsidRPr="004925B9">
              <w:rPr>
                <w:rStyle w:val="a9"/>
                <w:noProof/>
              </w:rPr>
              <w:t>2.2 Цель и задачи реализации программы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_Toc74597692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118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1969845A" w14:textId="1BC950E0" w:rsidR="008E6B63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3" w:history="1">
            <w:r w:rsidR="008E6B63" w:rsidRPr="004925B9">
              <w:rPr>
                <w:rStyle w:val="a9"/>
                <w:noProof/>
              </w:rPr>
              <w:t>3 Требования к программе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_Toc74597693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119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00072D77" w14:textId="7D058067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4" w:history="1">
            <w:r w:rsidR="008E6B63" w:rsidRPr="004925B9">
              <w:rPr>
                <w:rStyle w:val="a9"/>
                <w:noProof/>
              </w:rPr>
              <w:t>3.1 Требования к программе в целом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_Toc74597694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119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2E67ED9F" w14:textId="65E9D6C0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5" w:history="1">
            <w:r w:rsidR="008E6B63" w:rsidRPr="004925B9">
              <w:rPr>
                <w:rStyle w:val="a9"/>
                <w:noProof/>
              </w:rPr>
              <w:t>3.2 Требования к функциям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_Toc74597695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120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6413B9DD" w14:textId="7BDA3457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6" w:history="1">
            <w:r w:rsidR="008E6B63" w:rsidRPr="004925B9">
              <w:rPr>
                <w:rStyle w:val="a9"/>
                <w:noProof/>
              </w:rPr>
              <w:t>3.3 Требования к организации входных данных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_Toc74597696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121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63CE373D" w14:textId="7074F4FC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7" w:history="1">
            <w:r w:rsidR="008E6B63" w:rsidRPr="004925B9">
              <w:rPr>
                <w:rStyle w:val="a9"/>
                <w:noProof/>
              </w:rPr>
              <w:t>3.4 Требования к организации выходных данных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_Toc74597697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121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792A04D6" w14:textId="347B8E65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8" w:history="1">
            <w:r w:rsidR="008E6B63" w:rsidRPr="004925B9">
              <w:rPr>
                <w:rStyle w:val="a9"/>
                <w:noProof/>
              </w:rPr>
              <w:t>3.5 Требования к видам обеспечения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_Toc74597698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121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5C08723D" w14:textId="7AD9D995" w:rsidR="008E6B63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699" w:history="1">
            <w:r w:rsidR="008E6B63" w:rsidRPr="004925B9">
              <w:rPr>
                <w:rStyle w:val="a9"/>
                <w:noProof/>
              </w:rPr>
              <w:t>4 Состав и содержание работ по созданию программы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_Toc74597699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121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4B136899" w14:textId="6728E4CF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700" w:history="1">
            <w:r w:rsidR="008E6B63" w:rsidRPr="004925B9">
              <w:rPr>
                <w:rStyle w:val="a9"/>
                <w:noProof/>
              </w:rPr>
              <w:t>4.1 Этапы создания программы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_Toc74597700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121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42A098A3" w14:textId="4919F1B5" w:rsidR="008E6B63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701" w:history="1">
            <w:r w:rsidR="008E6B63" w:rsidRPr="004925B9">
              <w:rPr>
                <w:rStyle w:val="a9"/>
                <w:noProof/>
              </w:rPr>
              <w:t>5 Порядок контроля и приемки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_Toc74597701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122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260C8400" w14:textId="45D88523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702" w:history="1">
            <w:r w:rsidR="008E6B63" w:rsidRPr="004925B9">
              <w:rPr>
                <w:rStyle w:val="a9"/>
                <w:noProof/>
              </w:rPr>
              <w:t>5.1 Виды испытаний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_Toc74597702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122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4930C539" w14:textId="0C2E617F" w:rsidR="008E6B63" w:rsidRDefault="00071D0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703" w:history="1">
            <w:r w:rsidR="008E6B63" w:rsidRPr="004925B9">
              <w:rPr>
                <w:rStyle w:val="a9"/>
                <w:noProof/>
              </w:rPr>
              <w:t>5.2 Общие требования к приемке работы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_Toc74597703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122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6F0AF1A6" w14:textId="5694664E" w:rsidR="008E6B63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704" w:history="1">
            <w:r w:rsidR="008E6B63" w:rsidRPr="004925B9">
              <w:rPr>
                <w:rStyle w:val="a9"/>
                <w:noProof/>
              </w:rPr>
              <w:t>6 Требования к документированию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_Toc74597704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122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11E55442" w14:textId="3AE16CCE" w:rsidR="008E6B63" w:rsidRDefault="00071D0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97705" w:history="1">
            <w:r w:rsidR="008E6B63" w:rsidRPr="004925B9">
              <w:rPr>
                <w:rStyle w:val="a9"/>
                <w:noProof/>
              </w:rPr>
              <w:t>7 Источники разработки</w:t>
            </w:r>
            <w:r w:rsidR="008E6B63">
              <w:rPr>
                <w:noProof/>
                <w:webHidden/>
              </w:rPr>
              <w:tab/>
            </w:r>
            <w:r w:rsidR="008E6B63">
              <w:rPr>
                <w:noProof/>
                <w:webHidden/>
              </w:rPr>
              <w:fldChar w:fldCharType="begin"/>
            </w:r>
            <w:r w:rsidR="008E6B63">
              <w:rPr>
                <w:noProof/>
                <w:webHidden/>
              </w:rPr>
              <w:instrText xml:space="preserve"> PAGEREF _Toc74597705 \h </w:instrText>
            </w:r>
            <w:r w:rsidR="008E6B63">
              <w:rPr>
                <w:noProof/>
                <w:webHidden/>
              </w:rPr>
            </w:r>
            <w:r w:rsidR="008E6B63">
              <w:rPr>
                <w:noProof/>
                <w:webHidden/>
              </w:rPr>
              <w:fldChar w:fldCharType="separate"/>
            </w:r>
            <w:r w:rsidR="00756C05">
              <w:rPr>
                <w:noProof/>
                <w:webHidden/>
              </w:rPr>
              <w:t>123</w:t>
            </w:r>
            <w:r w:rsidR="008E6B63">
              <w:rPr>
                <w:noProof/>
                <w:webHidden/>
              </w:rPr>
              <w:fldChar w:fldCharType="end"/>
            </w:r>
          </w:hyperlink>
        </w:p>
        <w:p w14:paraId="568131EF" w14:textId="25DE31A2" w:rsidR="008E6B12" w:rsidRDefault="008E6B12" w:rsidP="008E6B12">
          <w:r>
            <w:fldChar w:fldCharType="end"/>
          </w:r>
        </w:p>
      </w:sdtContent>
    </w:sdt>
    <w:bookmarkStart w:id="90" w:name="_Hlk74590374" w:displacedByCustomXml="prev"/>
    <w:p w14:paraId="35658A8C" w14:textId="77777777" w:rsidR="008E6B12" w:rsidRDefault="008E6B12" w:rsidP="008E6B12">
      <w:pPr>
        <w:pStyle w:val="a4"/>
      </w:pPr>
    </w:p>
    <w:p w14:paraId="1380E5D8" w14:textId="77777777" w:rsidR="008E6B12" w:rsidRDefault="008E6B12" w:rsidP="008E6B12">
      <w:pPr>
        <w:pStyle w:val="a4"/>
      </w:pPr>
      <w:r>
        <w:br w:type="page"/>
      </w:r>
    </w:p>
    <w:p w14:paraId="52FE3FCC" w14:textId="48EEF7EF" w:rsidR="008E6B12" w:rsidRDefault="00E75B6B" w:rsidP="00237DCA">
      <w:pPr>
        <w:pStyle w:val="11"/>
      </w:pPr>
      <w:bookmarkStart w:id="91" w:name="_Toc74597682"/>
      <w:r>
        <w:lastRenderedPageBreak/>
        <w:t>Общие положения</w:t>
      </w:r>
      <w:bookmarkEnd w:id="91"/>
    </w:p>
    <w:p w14:paraId="12AA76C0" w14:textId="5067CC74" w:rsidR="00E75B6B" w:rsidRDefault="00E75B6B" w:rsidP="00E75B6B">
      <w:pPr>
        <w:pStyle w:val="21"/>
      </w:pPr>
      <w:bookmarkStart w:id="92" w:name="_Toc74597683"/>
      <w:r>
        <w:t>Полное наименование программы и ее условное обозначение</w:t>
      </w:r>
      <w:bookmarkEnd w:id="92"/>
    </w:p>
    <w:p w14:paraId="391B4E64" w14:textId="6954F8B8" w:rsidR="00526CC7" w:rsidRDefault="00526CC7" w:rsidP="00526CC7">
      <w:r w:rsidRPr="00526CC7">
        <w:t xml:space="preserve">Настоящее Техническое задание определяет требования и порядок разработки </w:t>
      </w:r>
      <w:r w:rsidR="001B6B40">
        <w:t>встраиваемого веб-чата поддержки пользователей на базе платформы</w:t>
      </w:r>
      <w:r w:rsidR="001B6B40" w:rsidRPr="001B6B40">
        <w:t xml:space="preserve"> </w:t>
      </w:r>
      <w:r w:rsidR="001B6B40">
        <w:t>«</w:t>
      </w:r>
      <w:r w:rsidR="001B6B40">
        <w:rPr>
          <w:lang w:val="en-US"/>
        </w:rPr>
        <w:t>Rocket</w:t>
      </w:r>
      <w:r w:rsidR="001B6B40" w:rsidRPr="001B6B40">
        <w:t>.</w:t>
      </w:r>
      <w:r w:rsidR="001B6B40">
        <w:rPr>
          <w:lang w:val="en-US"/>
        </w:rPr>
        <w:t>Chat</w:t>
      </w:r>
      <w:r w:rsidR="001B6B40">
        <w:t>»</w:t>
      </w:r>
      <w:r w:rsidRPr="00526CC7">
        <w:t>.</w:t>
      </w:r>
    </w:p>
    <w:p w14:paraId="7BD69769" w14:textId="77777777" w:rsidR="008C143F" w:rsidRDefault="008C143F" w:rsidP="00526CC7"/>
    <w:p w14:paraId="74489469" w14:textId="0B8C55F2" w:rsidR="00E75B6B" w:rsidRDefault="00E75B6B" w:rsidP="00E75B6B">
      <w:pPr>
        <w:pStyle w:val="21"/>
      </w:pPr>
      <w:bookmarkStart w:id="93" w:name="_Toc74597684"/>
      <w:r>
        <w:t>Шифр темы</w:t>
      </w:r>
      <w:bookmarkEnd w:id="93"/>
    </w:p>
    <w:p w14:paraId="21C9DDC9" w14:textId="7FEB7652" w:rsidR="008C143F" w:rsidRDefault="008C143F" w:rsidP="008C143F">
      <w:r w:rsidRPr="008C143F">
        <w:t>Настоящее Техническое задание разработано в рамках выполнения выпускной квалификационной работы «</w:t>
      </w:r>
      <w:r>
        <w:t xml:space="preserve">Разработка встраиваемого веб-чата поддержки пользователей на базе платформы </w:t>
      </w:r>
      <w:r>
        <w:rPr>
          <w:lang w:val="en-US"/>
        </w:rPr>
        <w:t>Rocket</w:t>
      </w:r>
      <w:r w:rsidRPr="008C143F">
        <w:t>.</w:t>
      </w:r>
      <w:r>
        <w:rPr>
          <w:lang w:val="en-US"/>
        </w:rPr>
        <w:t>Chat</w:t>
      </w:r>
      <w:r w:rsidRPr="008C143F">
        <w:t>». Кафедра ИТАС, специальность 09.03.04 – Программная инженерия (ПИ).</w:t>
      </w:r>
    </w:p>
    <w:p w14:paraId="6F8C08D9" w14:textId="77777777" w:rsidR="008C143F" w:rsidRDefault="008C143F" w:rsidP="008C143F"/>
    <w:p w14:paraId="15B1B6EB" w14:textId="1F319AC4" w:rsidR="00E75B6B" w:rsidRDefault="00E75B6B" w:rsidP="00E75B6B">
      <w:pPr>
        <w:pStyle w:val="21"/>
      </w:pPr>
      <w:bookmarkStart w:id="94" w:name="_Toc74597685"/>
      <w:r>
        <w:t>Наименование предприятия разработчика и заказчика</w:t>
      </w:r>
      <w:bookmarkEnd w:id="94"/>
    </w:p>
    <w:p w14:paraId="7E44A2FE" w14:textId="77777777" w:rsidR="00B00AEC" w:rsidRDefault="00B00AEC" w:rsidP="00B00AEC">
      <w:r>
        <w:t>Заказчиком является ООО «Систем Проджектс».</w:t>
      </w:r>
    </w:p>
    <w:p w14:paraId="4D0B17F9" w14:textId="0881AFFC" w:rsidR="00B00AEC" w:rsidRDefault="00B00AEC" w:rsidP="00B00AEC">
      <w:r>
        <w:t>Исполнителем является студент группы РИС-17-1б Ширинов Рустам Рамазанович.</w:t>
      </w:r>
    </w:p>
    <w:p w14:paraId="7248FCC2" w14:textId="77777777" w:rsidR="0062282D" w:rsidRDefault="0062282D" w:rsidP="00B00AEC"/>
    <w:p w14:paraId="37F72BF8" w14:textId="751590BD" w:rsidR="00E75B6B" w:rsidRDefault="00E75B6B" w:rsidP="00E75B6B">
      <w:pPr>
        <w:pStyle w:val="21"/>
      </w:pPr>
      <w:bookmarkStart w:id="95" w:name="_Toc74597686"/>
      <w:r>
        <w:t>Основание для разработки</w:t>
      </w:r>
      <w:bookmarkEnd w:id="95"/>
    </w:p>
    <w:p w14:paraId="575EA303" w14:textId="17410ACF" w:rsidR="0062282D" w:rsidRDefault="004A1654" w:rsidP="0062282D">
      <w:r>
        <w:t>Проект</w:t>
      </w:r>
      <w:r w:rsidR="0062282D" w:rsidRPr="0062282D">
        <w:t xml:space="preserve"> выполняется на основании темы выпускной квалификационной работы, согласованной с заведующим кафедрой ИТАС ПНИПУ, Файзрахмановым Р.А.</w:t>
      </w:r>
    </w:p>
    <w:p w14:paraId="5A58D520" w14:textId="77777777" w:rsidR="0062282D" w:rsidRDefault="0062282D" w:rsidP="0062282D"/>
    <w:p w14:paraId="78D256AB" w14:textId="524604FE" w:rsidR="00E75B6B" w:rsidRDefault="00E75B6B" w:rsidP="00E75B6B">
      <w:pPr>
        <w:pStyle w:val="21"/>
      </w:pPr>
      <w:bookmarkStart w:id="96" w:name="_Toc74597687"/>
      <w:r>
        <w:t>Источники финансирования</w:t>
      </w:r>
      <w:bookmarkEnd w:id="96"/>
    </w:p>
    <w:p w14:paraId="633A73B1" w14:textId="4643D9F2" w:rsidR="00AE4E47" w:rsidRDefault="00AE4E47" w:rsidP="00AE4E47">
      <w:r w:rsidRPr="00AE4E47">
        <w:t>Финансирование работ осуществляется из средств ООО «</w:t>
      </w:r>
      <w:r>
        <w:t>Систем Проджектс</w:t>
      </w:r>
      <w:r w:rsidRPr="00AE4E47">
        <w:t>».</w:t>
      </w:r>
    </w:p>
    <w:p w14:paraId="340CE7E4" w14:textId="77777777" w:rsidR="005F3D8F" w:rsidRDefault="005F3D8F" w:rsidP="00AE4E47"/>
    <w:p w14:paraId="2FA91E5E" w14:textId="5CE378AD" w:rsidR="00E75B6B" w:rsidRDefault="00E75B6B" w:rsidP="00E75B6B">
      <w:pPr>
        <w:pStyle w:val="21"/>
      </w:pPr>
      <w:bookmarkStart w:id="97" w:name="_Toc74597688"/>
      <w:r>
        <w:t>Плановые сроки начала и окончания работ</w:t>
      </w:r>
      <w:bookmarkEnd w:id="97"/>
    </w:p>
    <w:p w14:paraId="1D997A30" w14:textId="06BE1076" w:rsidR="00C5203E" w:rsidRDefault="00C5203E" w:rsidP="00C5203E">
      <w:r w:rsidRPr="00C5203E">
        <w:t>Срок реализации программного обеспечения регламентирован действующим учебным планом и предполагает сдачу проекта подсистемы до 2</w:t>
      </w:r>
      <w:r>
        <w:t>3</w:t>
      </w:r>
      <w:r w:rsidRPr="00C5203E">
        <w:t xml:space="preserve"> июня 202</w:t>
      </w:r>
      <w:r>
        <w:t>1</w:t>
      </w:r>
      <w:r w:rsidRPr="00C5203E">
        <w:t xml:space="preserve"> года.</w:t>
      </w:r>
    </w:p>
    <w:p w14:paraId="7DD8023D" w14:textId="26CC539B" w:rsidR="00E75B6B" w:rsidRDefault="00E75B6B" w:rsidP="00E75B6B">
      <w:pPr>
        <w:pStyle w:val="21"/>
      </w:pPr>
      <w:bookmarkStart w:id="98" w:name="_Toc74597689"/>
      <w:r>
        <w:lastRenderedPageBreak/>
        <w:t>Порядок оформления и предъявления результатов работ</w:t>
      </w:r>
      <w:bookmarkEnd w:id="98"/>
    </w:p>
    <w:p w14:paraId="07B0202D" w14:textId="3E639EBC" w:rsidR="00087E57" w:rsidRDefault="00087E57" w:rsidP="00087E57">
      <w:r w:rsidRPr="00087E57">
        <w:t>Работы по созданию программы производятся и принимаются поэтапно. По окончании каждого из этапов работ, установленных Учебным планом, студенты представляют заведующему кафедрой соответствующие результаты. Заведующий кафедрой оценивает работу.</w:t>
      </w:r>
    </w:p>
    <w:p w14:paraId="789A9547" w14:textId="77777777" w:rsidR="00087E57" w:rsidRDefault="00087E57" w:rsidP="00087E57">
      <w:pPr>
        <w:pStyle w:val="11"/>
        <w:numPr>
          <w:ilvl w:val="0"/>
          <w:numId w:val="0"/>
        </w:numPr>
        <w:ind w:left="709"/>
      </w:pPr>
    </w:p>
    <w:p w14:paraId="23AB1331" w14:textId="0D512EA0" w:rsidR="0024609B" w:rsidRDefault="00E75B6B" w:rsidP="008420E7">
      <w:pPr>
        <w:pStyle w:val="11"/>
      </w:pPr>
      <w:bookmarkStart w:id="99" w:name="_Toc74597690"/>
      <w:r>
        <w:t>Назначение и цели реализации программы</w:t>
      </w:r>
      <w:bookmarkEnd w:id="99"/>
    </w:p>
    <w:p w14:paraId="2224A407" w14:textId="7E7658CF" w:rsidR="00E75B6B" w:rsidRDefault="00E75B6B" w:rsidP="00E75B6B">
      <w:pPr>
        <w:pStyle w:val="21"/>
      </w:pPr>
      <w:bookmarkStart w:id="100" w:name="_Toc74597691"/>
      <w:r>
        <w:t>Назначение программы</w:t>
      </w:r>
      <w:bookmarkEnd w:id="100"/>
    </w:p>
    <w:p w14:paraId="1D39EF3E" w14:textId="2DA6E82F" w:rsidR="003B0582" w:rsidRDefault="006962BA" w:rsidP="003B0582">
      <w:r>
        <w:t>Программа</w:t>
      </w:r>
      <w:r w:rsidR="003B0582">
        <w:t xml:space="preserve"> предназначена для оказания онлайн поддержки пользователям и партнерам на веб-страницах продуктов компании.</w:t>
      </w:r>
    </w:p>
    <w:p w14:paraId="4ABFF51E" w14:textId="77777777" w:rsidR="003B0582" w:rsidRDefault="003B0582" w:rsidP="003B0582"/>
    <w:p w14:paraId="4F9D4638" w14:textId="5A620875" w:rsidR="00E75B6B" w:rsidRDefault="00E75B6B" w:rsidP="00E75B6B">
      <w:pPr>
        <w:pStyle w:val="21"/>
      </w:pPr>
      <w:bookmarkStart w:id="101" w:name="_Toc74597692"/>
      <w:r>
        <w:t>Цель и задачи реализации программы</w:t>
      </w:r>
      <w:bookmarkEnd w:id="101"/>
    </w:p>
    <w:p w14:paraId="099E84D4" w14:textId="77777777" w:rsidR="003041BD" w:rsidRPr="00D56F7D" w:rsidRDefault="003041BD" w:rsidP="003041BD">
      <w:r>
        <w:rPr>
          <w:lang w:eastAsia="en-US"/>
        </w:rPr>
        <w:t>Целью данной работы является проектирование архитектуры и р</w:t>
      </w:r>
      <w:r w:rsidRPr="00412E49">
        <w:rPr>
          <w:lang w:eastAsia="en-US"/>
        </w:rPr>
        <w:t xml:space="preserve">азработка встраиваемого веб-чата поддержки пользователей на базе платформы </w:t>
      </w:r>
      <w:r>
        <w:rPr>
          <w:lang w:eastAsia="en-US"/>
        </w:rPr>
        <w:t>«</w:t>
      </w:r>
      <w:r w:rsidRPr="00412E49">
        <w:rPr>
          <w:lang w:eastAsia="en-US"/>
        </w:rPr>
        <w:t>Rocket.Chat</w:t>
      </w:r>
      <w:r>
        <w:rPr>
          <w:lang w:eastAsia="en-US"/>
        </w:rPr>
        <w:t>».</w:t>
      </w:r>
    </w:p>
    <w:p w14:paraId="215A7E67" w14:textId="77777777" w:rsidR="003041BD" w:rsidRDefault="003041BD" w:rsidP="003041BD">
      <w:pPr>
        <w:rPr>
          <w:lang w:eastAsia="en-US"/>
        </w:rPr>
      </w:pPr>
      <w:r>
        <w:rPr>
          <w:lang w:eastAsia="en-US"/>
        </w:rPr>
        <w:tab/>
        <w:t>Задачи:</w:t>
      </w:r>
    </w:p>
    <w:p w14:paraId="27AFF08A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выполнить анализ достоинств и недостатков встраиваемых веб-чатов, используемых компанией на текущий момент;</w:t>
      </w:r>
    </w:p>
    <w:p w14:paraId="23AB9DAD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исследовать устройство и определить функциональные возможности «Rocket.Chat LiveChat API»;</w:t>
      </w:r>
    </w:p>
    <w:p w14:paraId="09CCAA87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проанализировать разработанный компанией собственный дизайн веб-чата;</w:t>
      </w:r>
    </w:p>
    <w:p w14:paraId="0BB6A4C2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исследовать подходы к разработке встраиваемых веб-чатов;</w:t>
      </w:r>
    </w:p>
    <w:p w14:paraId="78DB644A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сформулировать требования к реализуемому встраиваемому веб-чату;</w:t>
      </w:r>
    </w:p>
    <w:p w14:paraId="13A36578" w14:textId="56055785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выбрать средства разработки для реализации </w:t>
      </w:r>
      <w:r w:rsidR="00836FE0">
        <w:rPr>
          <w:lang w:eastAsia="en-US"/>
        </w:rPr>
        <w:t>встраиваемого веб-чата</w:t>
      </w:r>
      <w:r>
        <w:rPr>
          <w:lang w:eastAsia="en-US"/>
        </w:rPr>
        <w:t>;</w:t>
      </w:r>
    </w:p>
    <w:p w14:paraId="7E78665C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спроектировать и разработать общую архитектуру встраиваемого веб-чата и показать системы, с которыми он взаимодействует;</w:t>
      </w:r>
    </w:p>
    <w:p w14:paraId="6BFBD958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спроектировать и разработать программную архитектуру встраиваемого веб-чата;</w:t>
      </w:r>
    </w:p>
    <w:p w14:paraId="37CE03F9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lastRenderedPageBreak/>
        <w:t>спроектировать и разработать основные алгоритмы работы программы</w:t>
      </w:r>
      <w:r w:rsidRPr="003A2097">
        <w:rPr>
          <w:lang w:eastAsia="en-US"/>
        </w:rPr>
        <w:t>;</w:t>
      </w:r>
    </w:p>
    <w:p w14:paraId="757B3CCC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разработать программную реализацию</w:t>
      </w:r>
      <w:r w:rsidRPr="00416884">
        <w:rPr>
          <w:lang w:eastAsia="en-US"/>
        </w:rPr>
        <w:t xml:space="preserve"> </w:t>
      </w:r>
      <w:r>
        <w:rPr>
          <w:lang w:eastAsia="en-US"/>
        </w:rPr>
        <w:t>спроектированного встраиваемого веб-чата</w:t>
      </w:r>
      <w:r w:rsidRPr="00A0354A">
        <w:rPr>
          <w:lang w:eastAsia="en-US"/>
        </w:rPr>
        <w:t>;</w:t>
      </w:r>
    </w:p>
    <w:p w14:paraId="13D85A0B" w14:textId="77777777" w:rsidR="003041BD" w:rsidRDefault="003041BD" w:rsidP="003041BD">
      <w:pPr>
        <w:pStyle w:val="aa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провести оценку </w:t>
      </w:r>
      <w:r>
        <w:t>технико-экономической эффективности внедрения.</w:t>
      </w:r>
    </w:p>
    <w:p w14:paraId="7DEB5F9E" w14:textId="77777777" w:rsidR="00A55404" w:rsidRDefault="00A55404" w:rsidP="00A55404">
      <w:pPr>
        <w:pStyle w:val="21"/>
        <w:numPr>
          <w:ilvl w:val="0"/>
          <w:numId w:val="0"/>
        </w:numPr>
        <w:ind w:left="709"/>
      </w:pPr>
    </w:p>
    <w:p w14:paraId="4FF1DB10" w14:textId="650D7951" w:rsidR="00E75B6B" w:rsidRDefault="00E75B6B" w:rsidP="00E75B6B">
      <w:pPr>
        <w:pStyle w:val="11"/>
      </w:pPr>
      <w:bookmarkStart w:id="102" w:name="_Toc74597693"/>
      <w:r>
        <w:t>Требования к программе</w:t>
      </w:r>
      <w:bookmarkEnd w:id="102"/>
    </w:p>
    <w:p w14:paraId="50F3F8EF" w14:textId="2D3EC513" w:rsidR="00E75B6B" w:rsidRDefault="00E75B6B" w:rsidP="00F248FE">
      <w:pPr>
        <w:pStyle w:val="21"/>
      </w:pPr>
      <w:bookmarkStart w:id="103" w:name="_Toc74597694"/>
      <w:r>
        <w:t>Требования к программе в целом</w:t>
      </w:r>
      <w:bookmarkEnd w:id="103"/>
    </w:p>
    <w:p w14:paraId="3794B6B9" w14:textId="77777777" w:rsidR="00440904" w:rsidRDefault="00440904" w:rsidP="00440904">
      <w:r>
        <w:t>Общие требования к программе:</w:t>
      </w:r>
    </w:p>
    <w:p w14:paraId="5F32A79A" w14:textId="2BD3EA03" w:rsidR="00440904" w:rsidRDefault="00440904" w:rsidP="008420E7">
      <w:pPr>
        <w:pStyle w:val="aa"/>
        <w:numPr>
          <w:ilvl w:val="0"/>
          <w:numId w:val="51"/>
        </w:numPr>
      </w:pPr>
      <w:r>
        <w:t>выполнение всех функций, предусмотренных настоящим документом в пункте 3.2;</w:t>
      </w:r>
    </w:p>
    <w:p w14:paraId="5C1B3667" w14:textId="5835F761" w:rsidR="003F3B46" w:rsidRDefault="00440904" w:rsidP="008420E7">
      <w:pPr>
        <w:pStyle w:val="aa"/>
        <w:numPr>
          <w:ilvl w:val="0"/>
          <w:numId w:val="51"/>
        </w:numPr>
      </w:pPr>
      <w:r>
        <w:t>выполнение требований (численности, квалификации персонала; надежности; безопасности, эргономике и дополнительных требований при наличии) к программе, предусмотренных настоящим документом в пунктах 3.1.1., 3.1.2., 3.1.3., 3.1.4., 3.1.5. соответственно.</w:t>
      </w:r>
    </w:p>
    <w:p w14:paraId="0FB0177E" w14:textId="77777777" w:rsidR="00440904" w:rsidRDefault="00440904" w:rsidP="003F3B46">
      <w:pPr>
        <w:pStyle w:val="21"/>
        <w:numPr>
          <w:ilvl w:val="0"/>
          <w:numId w:val="0"/>
        </w:numPr>
        <w:ind w:left="709"/>
      </w:pPr>
    </w:p>
    <w:p w14:paraId="2B496B53" w14:textId="03AB0589" w:rsidR="00E75B6B" w:rsidRDefault="00E75B6B" w:rsidP="00E75B6B">
      <w:pPr>
        <w:pStyle w:val="30"/>
      </w:pPr>
      <w:r>
        <w:t>Требования к численности и квалификации персонала</w:t>
      </w:r>
    </w:p>
    <w:p w14:paraId="53000A85" w14:textId="70EDBDCC" w:rsidR="003D4DFE" w:rsidRDefault="003D4DFE" w:rsidP="003D4DFE">
      <w:r w:rsidRPr="003D4DFE">
        <w:t>Не предъявляются.</w:t>
      </w:r>
    </w:p>
    <w:p w14:paraId="7F4768F1" w14:textId="77777777" w:rsidR="003D4DFE" w:rsidRDefault="003D4DFE" w:rsidP="003D4DFE">
      <w:pPr>
        <w:pStyle w:val="21"/>
        <w:numPr>
          <w:ilvl w:val="0"/>
          <w:numId w:val="0"/>
        </w:numPr>
        <w:ind w:left="709"/>
      </w:pPr>
    </w:p>
    <w:p w14:paraId="0AF6F156" w14:textId="58E2E765" w:rsidR="00E75B6B" w:rsidRDefault="00E75B6B" w:rsidP="00E75B6B">
      <w:pPr>
        <w:pStyle w:val="30"/>
      </w:pPr>
      <w:r>
        <w:t>Требования к надежности программы</w:t>
      </w:r>
    </w:p>
    <w:p w14:paraId="13D3E549" w14:textId="1C65288D" w:rsidR="0059454D" w:rsidRPr="00B709EB" w:rsidRDefault="0059454D" w:rsidP="0059454D">
      <w:r w:rsidRPr="0059454D">
        <w:t>Программа должна безошибочно выполнять все требуемые функции, и быть пригодн</w:t>
      </w:r>
      <w:r w:rsidR="00B93936">
        <w:t>ой</w:t>
      </w:r>
      <w:r w:rsidRPr="0059454D">
        <w:t xml:space="preserve"> для эксплуатации. Программа должна быть устойчивой, то есть способной правильно выполнять запланированные действия, не смотря на случайные отклонения.</w:t>
      </w:r>
    </w:p>
    <w:p w14:paraId="554CCD18" w14:textId="77777777" w:rsidR="0059454D" w:rsidRDefault="0059454D" w:rsidP="0059454D">
      <w:pPr>
        <w:pStyle w:val="11"/>
        <w:numPr>
          <w:ilvl w:val="0"/>
          <w:numId w:val="0"/>
        </w:numPr>
        <w:ind w:firstLine="709"/>
      </w:pPr>
    </w:p>
    <w:p w14:paraId="0C46000A" w14:textId="46ADB0D4" w:rsidR="00E75B6B" w:rsidRDefault="00E75B6B" w:rsidP="00E75B6B">
      <w:pPr>
        <w:pStyle w:val="30"/>
      </w:pPr>
      <w:r>
        <w:t>Требования к безопасности</w:t>
      </w:r>
    </w:p>
    <w:p w14:paraId="106589B0" w14:textId="26699435" w:rsidR="00001470" w:rsidRDefault="00001470" w:rsidP="00001470">
      <w:r w:rsidRPr="00001470">
        <w:t>Не предъявляются.</w:t>
      </w:r>
    </w:p>
    <w:p w14:paraId="1EB37FE4" w14:textId="7F352408" w:rsidR="00001470" w:rsidRDefault="00001470" w:rsidP="00001470">
      <w:pPr>
        <w:pStyle w:val="30"/>
        <w:numPr>
          <w:ilvl w:val="0"/>
          <w:numId w:val="0"/>
        </w:numPr>
        <w:ind w:left="709"/>
      </w:pPr>
    </w:p>
    <w:p w14:paraId="34B441A4" w14:textId="024703D4" w:rsidR="000E0074" w:rsidRDefault="000E0074" w:rsidP="00001470">
      <w:pPr>
        <w:pStyle w:val="30"/>
        <w:numPr>
          <w:ilvl w:val="0"/>
          <w:numId w:val="0"/>
        </w:numPr>
        <w:ind w:left="709"/>
      </w:pPr>
    </w:p>
    <w:p w14:paraId="796A87EC" w14:textId="77777777" w:rsidR="000E0074" w:rsidRDefault="000E0074" w:rsidP="00001470">
      <w:pPr>
        <w:pStyle w:val="30"/>
        <w:numPr>
          <w:ilvl w:val="0"/>
          <w:numId w:val="0"/>
        </w:numPr>
        <w:ind w:left="709"/>
      </w:pPr>
    </w:p>
    <w:p w14:paraId="67309499" w14:textId="5389D925" w:rsidR="00E75B6B" w:rsidRDefault="00E75B6B" w:rsidP="00E75B6B">
      <w:pPr>
        <w:pStyle w:val="30"/>
      </w:pPr>
      <w:r>
        <w:lastRenderedPageBreak/>
        <w:t>Требования по эргономике</w:t>
      </w:r>
    </w:p>
    <w:p w14:paraId="6A5C3D6D" w14:textId="61729D2D" w:rsidR="009E6351" w:rsidRPr="00986931" w:rsidRDefault="009E6351" w:rsidP="009E6351">
      <w:r w:rsidRPr="009E6351">
        <w:t xml:space="preserve">Для использования системы </w:t>
      </w:r>
      <w:r>
        <w:t xml:space="preserve">необходим браузер, поддерживающий </w:t>
      </w:r>
      <w:r w:rsidRPr="009E6351">
        <w:rPr>
          <w:lang w:val="en-US"/>
        </w:rPr>
        <w:t>ECMAScript</w:t>
      </w:r>
      <w:r w:rsidRPr="00986931">
        <w:t xml:space="preserve"> </w:t>
      </w:r>
      <w:r w:rsidRPr="009E6351">
        <w:t>6</w:t>
      </w:r>
      <w:r w:rsidR="00986931" w:rsidRPr="00986931">
        <w:t xml:space="preserve"> </w:t>
      </w:r>
      <w:r w:rsidR="00986931">
        <w:t>и выше.</w:t>
      </w:r>
    </w:p>
    <w:p w14:paraId="6DE0C2F1" w14:textId="77777777" w:rsidR="009E6351" w:rsidRDefault="009E6351" w:rsidP="009E6351"/>
    <w:p w14:paraId="0CB0AE49" w14:textId="2C63E5A3" w:rsidR="00E75B6B" w:rsidRDefault="00E75B6B" w:rsidP="00E75B6B">
      <w:pPr>
        <w:pStyle w:val="30"/>
      </w:pPr>
      <w:r>
        <w:t>Дополнительные требования</w:t>
      </w:r>
    </w:p>
    <w:p w14:paraId="40DA3B13" w14:textId="1BB85DFF" w:rsidR="00CF520B" w:rsidRDefault="00FF7EB6" w:rsidP="00641DCB">
      <w:r w:rsidRPr="00FF7EB6">
        <w:t>Дополнительных требований к работе программы не предъявляется.</w:t>
      </w:r>
    </w:p>
    <w:p w14:paraId="42C888DD" w14:textId="77777777" w:rsidR="00FF7EB6" w:rsidRDefault="00FF7EB6" w:rsidP="00FF7EB6">
      <w:pPr>
        <w:pStyle w:val="11"/>
        <w:numPr>
          <w:ilvl w:val="0"/>
          <w:numId w:val="0"/>
        </w:numPr>
        <w:ind w:firstLine="709"/>
      </w:pPr>
    </w:p>
    <w:p w14:paraId="542CE3E5" w14:textId="36FED5AB" w:rsidR="00E75B6B" w:rsidRDefault="00E75B6B" w:rsidP="00E75B6B">
      <w:pPr>
        <w:pStyle w:val="21"/>
      </w:pPr>
      <w:bookmarkStart w:id="104" w:name="_Toc74597695"/>
      <w:r>
        <w:t>Требования к функциям</w:t>
      </w:r>
      <w:bookmarkEnd w:id="104"/>
    </w:p>
    <w:p w14:paraId="120455B3" w14:textId="77777777" w:rsidR="00B53255" w:rsidRDefault="00B53255" w:rsidP="00B53255">
      <w:pPr>
        <w:pStyle w:val="aa"/>
        <w:ind w:left="710" w:firstLine="0"/>
        <w:rPr>
          <w:lang w:eastAsia="en-US"/>
        </w:rPr>
      </w:pPr>
      <w:r>
        <w:t>Перечень функциональных требований к встраиваемому веб-чату:</w:t>
      </w:r>
    </w:p>
    <w:p w14:paraId="4B58681A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осуществлять регистрацию новых пользователей</w:t>
      </w:r>
      <w:r w:rsidRPr="005A6E54">
        <w:rPr>
          <w:lang w:eastAsia="en-US"/>
        </w:rPr>
        <w:t>;</w:t>
      </w:r>
    </w:p>
    <w:p w14:paraId="199E9081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обновлять информацию о зарегистрированном пользователе, если какие-либо его данные изменились</w:t>
      </w:r>
      <w:r w:rsidRPr="00ED54A4">
        <w:rPr>
          <w:lang w:eastAsia="en-US"/>
        </w:rPr>
        <w:t>;</w:t>
      </w:r>
    </w:p>
    <w:p w14:paraId="731A5D48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создавать комнату при первом обращении пользователя</w:t>
      </w:r>
      <w:r w:rsidRPr="005A6E54">
        <w:rPr>
          <w:lang w:eastAsia="en-US"/>
        </w:rPr>
        <w:t>;</w:t>
      </w:r>
    </w:p>
    <w:p w14:paraId="55798ABE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отслеживать онлайн статус пользователя</w:t>
      </w:r>
      <w:r w:rsidRPr="0027125D">
        <w:rPr>
          <w:lang w:eastAsia="en-US"/>
        </w:rPr>
        <w:t>;</w:t>
      </w:r>
    </w:p>
    <w:p w14:paraId="32CC70F8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позволять пользователю осуществлять обмен текстовыми сообщениями с агентом в режиме реального времени</w:t>
      </w:r>
      <w:r w:rsidRPr="00C23CE5">
        <w:rPr>
          <w:lang w:eastAsia="en-US"/>
        </w:rPr>
        <w:t>;</w:t>
      </w:r>
    </w:p>
    <w:p w14:paraId="68169AAE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позволять пользователю отправлять и получать файлы</w:t>
      </w:r>
      <w:r w:rsidRPr="00012AF9">
        <w:rPr>
          <w:lang w:eastAsia="en-US"/>
        </w:rPr>
        <w:t>;</w:t>
      </w:r>
    </w:p>
    <w:p w14:paraId="4638F514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позволять пользователю закрыть комнату самостоятельно</w:t>
      </w:r>
      <w:r w:rsidRPr="00012AF9">
        <w:rPr>
          <w:lang w:eastAsia="en-US"/>
        </w:rPr>
        <w:t>;</w:t>
      </w:r>
    </w:p>
    <w:p w14:paraId="121EE160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при отсутствии в текущей момент созданной комнаты, веб-чат должен отображать приветственное сообщение с текстом, полученным с сервера</w:t>
      </w:r>
      <w:r w:rsidRPr="005A6E54">
        <w:rPr>
          <w:lang w:eastAsia="en-US"/>
        </w:rPr>
        <w:t>;</w:t>
      </w:r>
    </w:p>
    <w:p w14:paraId="45B8E2F0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после закрытия комнаты веб-чат должен выводить форму для оценки  пользователем качества обслуживания</w:t>
      </w:r>
      <w:r w:rsidRPr="00CE0936">
        <w:rPr>
          <w:lang w:eastAsia="en-US"/>
        </w:rPr>
        <w:t>;</w:t>
      </w:r>
    </w:p>
    <w:p w14:paraId="60E6DA77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иметь возможность встраивания на другие                     веб-страницы в Интернете</w:t>
      </w:r>
      <w:r w:rsidRPr="00B669AC">
        <w:rPr>
          <w:lang w:eastAsia="en-US"/>
        </w:rPr>
        <w:t>;</w:t>
      </w:r>
    </w:p>
    <w:p w14:paraId="1357F9CD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уметь принимать и обрабатывать данные, полученные от веб-страницы, на которую он встроен</w:t>
      </w:r>
      <w:r w:rsidRPr="00B669AC">
        <w:rPr>
          <w:lang w:eastAsia="en-US"/>
        </w:rPr>
        <w:t>;</w:t>
      </w:r>
    </w:p>
    <w:p w14:paraId="3116D689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должен отправлять</w:t>
      </w:r>
      <w:r w:rsidRPr="00B8113E">
        <w:rPr>
          <w:lang w:eastAsia="en-US"/>
        </w:rPr>
        <w:t xml:space="preserve"> </w:t>
      </w:r>
      <w:r>
        <w:rPr>
          <w:lang w:eastAsia="en-US"/>
        </w:rPr>
        <w:t>полученные настраиваемые поля от             веб-страницы, на которую он встроен, на сервер</w:t>
      </w:r>
      <w:r w:rsidRPr="00ED54A4">
        <w:rPr>
          <w:lang w:eastAsia="en-US"/>
        </w:rPr>
        <w:t>;</w:t>
      </w:r>
    </w:p>
    <w:p w14:paraId="54310DED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lastRenderedPageBreak/>
        <w:t>веб-чат должен иметь возможность сокрытия и открытия по специальной кнопке, отображенной в предоставленном в дизайне</w:t>
      </w:r>
      <w:r w:rsidRPr="00A56E0A">
        <w:rPr>
          <w:lang w:eastAsia="en-US"/>
        </w:rPr>
        <w:t>;</w:t>
      </w:r>
    </w:p>
    <w:p w14:paraId="78F013DD" w14:textId="77777777" w:rsidR="00B53255" w:rsidRDefault="00B53255" w:rsidP="008420E7">
      <w:pPr>
        <w:pStyle w:val="aa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веб-чат не должен перекрывать какой-либо</w:t>
      </w:r>
      <w:r w:rsidRPr="00246B4F">
        <w:rPr>
          <w:lang w:eastAsia="en-US"/>
        </w:rPr>
        <w:t xml:space="preserve"> </w:t>
      </w:r>
      <w:r>
        <w:rPr>
          <w:lang w:eastAsia="en-US"/>
        </w:rPr>
        <w:t>рядом расположенный контент на веб-страницах, в которые он встроен.</w:t>
      </w:r>
    </w:p>
    <w:p w14:paraId="6957C082" w14:textId="77777777" w:rsidR="00B53255" w:rsidRDefault="00B53255" w:rsidP="00B53255">
      <w:pPr>
        <w:pStyle w:val="11"/>
        <w:numPr>
          <w:ilvl w:val="0"/>
          <w:numId w:val="0"/>
        </w:numPr>
        <w:ind w:firstLine="709"/>
      </w:pPr>
    </w:p>
    <w:p w14:paraId="0E3ABE4B" w14:textId="5EA8233E" w:rsidR="00E75B6B" w:rsidRDefault="00E75B6B" w:rsidP="00E75B6B">
      <w:pPr>
        <w:pStyle w:val="21"/>
      </w:pPr>
      <w:bookmarkStart w:id="105" w:name="_Toc74597696"/>
      <w:r>
        <w:t>Требования к организации входных данных</w:t>
      </w:r>
      <w:bookmarkEnd w:id="105"/>
    </w:p>
    <w:p w14:paraId="735CE57A" w14:textId="1DDAD3FA" w:rsidR="00B53255" w:rsidRDefault="00C306D2" w:rsidP="00C306D2">
      <w:r>
        <w:t>Не предъявляются.</w:t>
      </w:r>
    </w:p>
    <w:p w14:paraId="6F02E5C0" w14:textId="77777777" w:rsidR="00C306D2" w:rsidRDefault="00C306D2" w:rsidP="00C306D2"/>
    <w:p w14:paraId="45859242" w14:textId="505AE9C5" w:rsidR="00E75B6B" w:rsidRDefault="00E75B6B" w:rsidP="00E75B6B">
      <w:pPr>
        <w:pStyle w:val="21"/>
      </w:pPr>
      <w:bookmarkStart w:id="106" w:name="_Toc74597697"/>
      <w:r>
        <w:t>Требования к организации выходных данных</w:t>
      </w:r>
      <w:bookmarkEnd w:id="106"/>
    </w:p>
    <w:p w14:paraId="4AC7194F" w14:textId="5E8DAA3E" w:rsidR="00C306D2" w:rsidRDefault="00086A06" w:rsidP="00C306D2">
      <w:r>
        <w:t>Любые выходные данные должны соответствовать дизайну, который был разработан специалистами компании и предоставлен исполнителю.</w:t>
      </w:r>
    </w:p>
    <w:p w14:paraId="7EADE827" w14:textId="77777777" w:rsidR="00C306D2" w:rsidRDefault="00C306D2" w:rsidP="00C306D2">
      <w:pPr>
        <w:pStyle w:val="11"/>
        <w:numPr>
          <w:ilvl w:val="0"/>
          <w:numId w:val="0"/>
        </w:numPr>
        <w:ind w:firstLine="709"/>
      </w:pPr>
    </w:p>
    <w:p w14:paraId="3AFBDD13" w14:textId="2FA2F192" w:rsidR="00E75B6B" w:rsidRDefault="00E75B6B" w:rsidP="00E75B6B">
      <w:pPr>
        <w:pStyle w:val="21"/>
      </w:pPr>
      <w:bookmarkStart w:id="107" w:name="_Toc74597698"/>
      <w:r>
        <w:t>Требования к видам обеспечения</w:t>
      </w:r>
      <w:bookmarkEnd w:id="107"/>
    </w:p>
    <w:p w14:paraId="191A2F9B" w14:textId="2C25877A" w:rsidR="00E75B6B" w:rsidRDefault="00E75B6B" w:rsidP="00E75B6B">
      <w:pPr>
        <w:pStyle w:val="30"/>
      </w:pPr>
      <w:r>
        <w:t>Требования к техническому обеспечению</w:t>
      </w:r>
    </w:p>
    <w:p w14:paraId="0C691836" w14:textId="7EA908A8" w:rsidR="001C397D" w:rsidRDefault="001C397D" w:rsidP="001C397D">
      <w:r>
        <w:t>Для работы программы необходим выделенный сервер со следующими минимальными характеристиками:</w:t>
      </w:r>
    </w:p>
    <w:p w14:paraId="36D28BC9" w14:textId="77777777" w:rsidR="001C397D" w:rsidRDefault="001C397D" w:rsidP="008420E7">
      <w:pPr>
        <w:pStyle w:val="aa"/>
        <w:numPr>
          <w:ilvl w:val="0"/>
          <w:numId w:val="50"/>
        </w:numPr>
      </w:pPr>
      <w:r>
        <w:t>минимум 1 Гб свободного дискового пространства;</w:t>
      </w:r>
    </w:p>
    <w:p w14:paraId="46497264" w14:textId="77777777" w:rsidR="001C397D" w:rsidRDefault="001C397D" w:rsidP="008420E7">
      <w:pPr>
        <w:pStyle w:val="aa"/>
        <w:numPr>
          <w:ilvl w:val="0"/>
          <w:numId w:val="50"/>
        </w:numPr>
      </w:pPr>
      <w:r>
        <w:t xml:space="preserve">минимум </w:t>
      </w:r>
      <w:r>
        <w:rPr>
          <w:lang w:val="en-US"/>
        </w:rPr>
        <w:t>256</w:t>
      </w:r>
      <w:r>
        <w:t xml:space="preserve"> Мб оперативной памяти;</w:t>
      </w:r>
    </w:p>
    <w:p w14:paraId="0AB62E0A" w14:textId="77777777" w:rsidR="001C397D" w:rsidRDefault="001C397D" w:rsidP="008420E7">
      <w:pPr>
        <w:pStyle w:val="aa"/>
        <w:numPr>
          <w:ilvl w:val="0"/>
          <w:numId w:val="50"/>
        </w:numPr>
      </w:pPr>
      <w:r>
        <w:t>процессор, имеющий 2 ядра с частотой по 2.2 ГГц;</w:t>
      </w:r>
    </w:p>
    <w:p w14:paraId="0A10E298" w14:textId="77777777" w:rsidR="001C397D" w:rsidRDefault="001C397D" w:rsidP="008420E7">
      <w:pPr>
        <w:pStyle w:val="aa"/>
        <w:numPr>
          <w:ilvl w:val="0"/>
          <w:numId w:val="50"/>
        </w:numPr>
      </w:pPr>
      <w:r>
        <w:t>операционная система Linux.</w:t>
      </w:r>
    </w:p>
    <w:p w14:paraId="36CB0AEB" w14:textId="77777777" w:rsidR="001C397D" w:rsidRDefault="001C397D" w:rsidP="001C397D">
      <w:pPr>
        <w:pStyle w:val="11"/>
        <w:numPr>
          <w:ilvl w:val="0"/>
          <w:numId w:val="0"/>
        </w:numPr>
        <w:ind w:firstLine="709"/>
      </w:pPr>
    </w:p>
    <w:p w14:paraId="0239AF3C" w14:textId="40AF9B14" w:rsidR="00E75B6B" w:rsidRDefault="00E75B6B" w:rsidP="00E75B6B">
      <w:pPr>
        <w:pStyle w:val="30"/>
      </w:pPr>
      <w:r>
        <w:t>Требования к ПО</w:t>
      </w:r>
    </w:p>
    <w:p w14:paraId="2BDD2688" w14:textId="68E8C31E" w:rsidR="00D55EC9" w:rsidRPr="00D55EC9" w:rsidRDefault="00D55EC9" w:rsidP="00D55EC9">
      <w:r>
        <w:t xml:space="preserve">Для работы программы необходимо использовать веб-сервер </w:t>
      </w:r>
      <w:r>
        <w:rPr>
          <w:lang w:val="en-US"/>
        </w:rPr>
        <w:t>Nginx</w:t>
      </w:r>
      <w:r>
        <w:t xml:space="preserve"> для отдачи статических файлов.</w:t>
      </w:r>
    </w:p>
    <w:p w14:paraId="7326AA52" w14:textId="77777777" w:rsidR="00D55EC9" w:rsidRDefault="00D55EC9" w:rsidP="00D55EC9">
      <w:pPr>
        <w:pStyle w:val="11"/>
        <w:numPr>
          <w:ilvl w:val="0"/>
          <w:numId w:val="0"/>
        </w:numPr>
        <w:ind w:firstLine="709"/>
      </w:pPr>
    </w:p>
    <w:p w14:paraId="174DE5E0" w14:textId="49E9C2E9" w:rsidR="00E75B6B" w:rsidRDefault="00E75B6B" w:rsidP="00E75B6B">
      <w:pPr>
        <w:pStyle w:val="11"/>
      </w:pPr>
      <w:bookmarkStart w:id="108" w:name="_Toc74597699"/>
      <w:r>
        <w:t>Состав и содержание работ по созданию программы</w:t>
      </w:r>
      <w:bookmarkEnd w:id="108"/>
    </w:p>
    <w:p w14:paraId="27E744B4" w14:textId="79239A99" w:rsidR="00E75B6B" w:rsidRDefault="00E75B6B" w:rsidP="00E75B6B">
      <w:pPr>
        <w:pStyle w:val="21"/>
      </w:pPr>
      <w:bookmarkStart w:id="109" w:name="_Toc74597700"/>
      <w:r>
        <w:t>Этапы создания программы</w:t>
      </w:r>
      <w:bookmarkEnd w:id="109"/>
    </w:p>
    <w:p w14:paraId="65EEE1F5" w14:textId="661F6C7F" w:rsidR="007B704B" w:rsidRDefault="007B704B" w:rsidP="007B704B">
      <w:r w:rsidRPr="007B704B">
        <w:t xml:space="preserve">Этапы создания системы приведены в таблице </w:t>
      </w:r>
      <w:r>
        <w:t>А.1</w:t>
      </w:r>
      <w:r w:rsidRPr="007B704B">
        <w:t>.</w:t>
      </w:r>
    </w:p>
    <w:p w14:paraId="5E9243D0" w14:textId="5C5AC03F" w:rsidR="007B704B" w:rsidRDefault="007B704B" w:rsidP="007B704B"/>
    <w:p w14:paraId="34757346" w14:textId="77777777" w:rsidR="00AA0A5A" w:rsidRDefault="00AA0A5A" w:rsidP="005D4D50">
      <w:pPr>
        <w:pStyle w:val="afc"/>
        <w:ind w:firstLine="0"/>
        <w:rPr>
          <w:sz w:val="28"/>
          <w:szCs w:val="28"/>
        </w:rPr>
      </w:pPr>
    </w:p>
    <w:p w14:paraId="33574173" w14:textId="7D86B908" w:rsidR="005D4D50" w:rsidRPr="00125858" w:rsidRDefault="005D4D50" w:rsidP="005D4D50">
      <w:pPr>
        <w:pStyle w:val="afc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А.1</w:t>
      </w:r>
      <w:r w:rsidRPr="00125858">
        <w:rPr>
          <w:sz w:val="28"/>
          <w:szCs w:val="28"/>
        </w:rPr>
        <w:t xml:space="preserve"> – Этапы создания программы</w:t>
      </w:r>
    </w:p>
    <w:tbl>
      <w:tblPr>
        <w:tblStyle w:val="TableNormal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12"/>
        <w:gridCol w:w="1843"/>
        <w:gridCol w:w="1701"/>
      </w:tblGrid>
      <w:tr w:rsidR="005D4D50" w:rsidRPr="006F61CF" w14:paraId="650323C8" w14:textId="77777777" w:rsidTr="002A1DF2">
        <w:trPr>
          <w:trHeight w:hRule="exact" w:val="495"/>
        </w:trPr>
        <w:tc>
          <w:tcPr>
            <w:tcW w:w="5812" w:type="dxa"/>
            <w:vAlign w:val="center"/>
          </w:tcPr>
          <w:p w14:paraId="3576A4FB" w14:textId="77777777" w:rsidR="005D4D50" w:rsidRPr="006F61CF" w:rsidRDefault="005D4D50" w:rsidP="00170975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  <w:r w:rsidRPr="006F61CF">
              <w:rPr>
                <w:sz w:val="28"/>
                <w:szCs w:val="28"/>
                <w:lang w:val="ru-RU"/>
              </w:rPr>
              <w:t>Наименование этапа</w:t>
            </w:r>
          </w:p>
        </w:tc>
        <w:tc>
          <w:tcPr>
            <w:tcW w:w="1843" w:type="dxa"/>
            <w:vAlign w:val="center"/>
          </w:tcPr>
          <w:p w14:paraId="23A4009C" w14:textId="77777777" w:rsidR="005D4D50" w:rsidRPr="006F61CF" w:rsidRDefault="005D4D50" w:rsidP="00170975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  <w:r w:rsidRPr="006F61CF">
              <w:rPr>
                <w:sz w:val="28"/>
                <w:szCs w:val="28"/>
                <w:lang w:val="ru-RU"/>
              </w:rPr>
              <w:t>Начало</w:t>
            </w:r>
          </w:p>
        </w:tc>
        <w:tc>
          <w:tcPr>
            <w:tcW w:w="1701" w:type="dxa"/>
            <w:vAlign w:val="center"/>
          </w:tcPr>
          <w:p w14:paraId="65B828D3" w14:textId="77777777" w:rsidR="005D4D50" w:rsidRPr="006F61CF" w:rsidRDefault="005D4D50" w:rsidP="00170975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  <w:r w:rsidRPr="006F61CF">
              <w:rPr>
                <w:sz w:val="28"/>
                <w:szCs w:val="28"/>
                <w:lang w:val="ru-RU"/>
              </w:rPr>
              <w:t>Конец</w:t>
            </w:r>
          </w:p>
        </w:tc>
      </w:tr>
      <w:tr w:rsidR="005D4D50" w:rsidRPr="006F61CF" w14:paraId="1DA6A65D" w14:textId="77777777" w:rsidTr="002A1DF2">
        <w:trPr>
          <w:trHeight w:hRule="exact" w:val="492"/>
        </w:trPr>
        <w:tc>
          <w:tcPr>
            <w:tcW w:w="5812" w:type="dxa"/>
            <w:vAlign w:val="center"/>
          </w:tcPr>
          <w:p w14:paraId="44809688" w14:textId="77777777" w:rsidR="005D4D50" w:rsidRPr="006F61CF" w:rsidRDefault="005D4D50" w:rsidP="00170975">
            <w:pPr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Исследование предметной области</w:t>
            </w:r>
          </w:p>
        </w:tc>
        <w:tc>
          <w:tcPr>
            <w:tcW w:w="1843" w:type="dxa"/>
            <w:vAlign w:val="center"/>
          </w:tcPr>
          <w:p w14:paraId="141BC84F" w14:textId="193C6237" w:rsidR="005D4D50" w:rsidRPr="00560982" w:rsidRDefault="0056498D" w:rsidP="00170975">
            <w:pPr>
              <w:pStyle w:val="TableContents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01</w:t>
            </w:r>
            <w:r w:rsidR="005D4D50" w:rsidRPr="009A7C21">
              <w:rPr>
                <w:rFonts w:cs="Times New Roman"/>
                <w:szCs w:val="28"/>
                <w:lang w:val="ru-RU"/>
              </w:rPr>
              <w:t>.0</w:t>
            </w:r>
            <w:r>
              <w:rPr>
                <w:rFonts w:cs="Times New Roman"/>
                <w:szCs w:val="28"/>
                <w:lang w:val="ru-RU"/>
              </w:rPr>
              <w:t>2</w:t>
            </w:r>
            <w:r w:rsidR="005D4D50" w:rsidRPr="009A7C21">
              <w:rPr>
                <w:rFonts w:cs="Times New Roman"/>
                <w:szCs w:val="28"/>
                <w:lang w:val="ru-RU"/>
              </w:rPr>
              <w:t>.20</w:t>
            </w:r>
            <w:r w:rsidR="005D4D50">
              <w:rPr>
                <w:rFonts w:cs="Times New Roman"/>
                <w:szCs w:val="28"/>
                <w:lang w:val="ru-RU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701" w:type="dxa"/>
            <w:vAlign w:val="center"/>
          </w:tcPr>
          <w:p w14:paraId="08E03D91" w14:textId="495A9BB8" w:rsidR="005D4D50" w:rsidRPr="009A7C21" w:rsidRDefault="0056498D" w:rsidP="00170975">
            <w:pPr>
              <w:pStyle w:val="TableContents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26</w:t>
            </w:r>
            <w:r w:rsidR="005D4D50" w:rsidRPr="009A7C21">
              <w:rPr>
                <w:rFonts w:cs="Times New Roman"/>
                <w:szCs w:val="28"/>
                <w:lang w:val="ru-RU"/>
              </w:rPr>
              <w:t>.0</w:t>
            </w:r>
            <w:r>
              <w:rPr>
                <w:rFonts w:cs="Times New Roman"/>
                <w:szCs w:val="28"/>
                <w:lang w:val="ru-RU"/>
              </w:rPr>
              <w:t>2</w:t>
            </w:r>
            <w:r w:rsidR="005D4D50" w:rsidRPr="009A7C21">
              <w:rPr>
                <w:rFonts w:cs="Times New Roman"/>
                <w:szCs w:val="28"/>
                <w:lang w:val="ru-RU"/>
              </w:rPr>
              <w:t>.20</w:t>
            </w:r>
            <w:r w:rsidR="005D4D50">
              <w:rPr>
                <w:rFonts w:cs="Times New Roman"/>
                <w:szCs w:val="28"/>
                <w:lang w:val="ru-RU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</w:tr>
      <w:tr w:rsidR="005D4D50" w:rsidRPr="006F61CF" w14:paraId="3E112E72" w14:textId="77777777" w:rsidTr="002A1DF2">
        <w:trPr>
          <w:trHeight w:hRule="exact" w:val="655"/>
        </w:trPr>
        <w:tc>
          <w:tcPr>
            <w:tcW w:w="5812" w:type="dxa"/>
            <w:vAlign w:val="center"/>
          </w:tcPr>
          <w:p w14:paraId="1D490A97" w14:textId="77777777" w:rsidR="005D4D50" w:rsidRPr="00560982" w:rsidRDefault="005D4D50" w:rsidP="00170975">
            <w:pPr>
              <w:spacing w:line="240" w:lineRule="auto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Проектирование программного продукта</w:t>
            </w:r>
          </w:p>
        </w:tc>
        <w:tc>
          <w:tcPr>
            <w:tcW w:w="1843" w:type="dxa"/>
            <w:vAlign w:val="center"/>
          </w:tcPr>
          <w:p w14:paraId="1627FD4D" w14:textId="41E76FB3" w:rsidR="005D4D50" w:rsidRPr="006F61CF" w:rsidRDefault="0056498D" w:rsidP="00170975">
            <w:pPr>
              <w:pStyle w:val="TableContents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01</w:t>
            </w:r>
            <w:r w:rsidR="005D4D50" w:rsidRPr="006F61CF">
              <w:rPr>
                <w:rFonts w:cs="Times New Roman"/>
                <w:szCs w:val="28"/>
              </w:rPr>
              <w:t>.0</w:t>
            </w:r>
            <w:r w:rsidR="005D4D50">
              <w:rPr>
                <w:rFonts w:cs="Times New Roman"/>
                <w:szCs w:val="28"/>
                <w:lang w:val="ru-RU"/>
              </w:rPr>
              <w:t>3</w:t>
            </w:r>
            <w:r w:rsidR="005D4D50" w:rsidRPr="006F61CF">
              <w:rPr>
                <w:rFonts w:cs="Times New Roman"/>
                <w:szCs w:val="28"/>
              </w:rPr>
              <w:t>.20</w:t>
            </w:r>
            <w:r w:rsidR="005D4D50">
              <w:rPr>
                <w:rFonts w:cs="Times New Roman"/>
                <w:szCs w:val="28"/>
                <w:lang w:val="ru-RU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701" w:type="dxa"/>
            <w:vAlign w:val="center"/>
          </w:tcPr>
          <w:p w14:paraId="172D4087" w14:textId="67448BA3" w:rsidR="005D4D50" w:rsidRPr="006F61CF" w:rsidRDefault="0056498D" w:rsidP="00170975">
            <w:pPr>
              <w:pStyle w:val="TableContents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02</w:t>
            </w:r>
            <w:r w:rsidR="005D4D50" w:rsidRPr="006F61CF">
              <w:rPr>
                <w:rFonts w:cs="Times New Roman"/>
                <w:szCs w:val="28"/>
              </w:rPr>
              <w:t>.0</w:t>
            </w:r>
            <w:r>
              <w:rPr>
                <w:rFonts w:cs="Times New Roman"/>
                <w:szCs w:val="28"/>
                <w:lang w:val="ru-RU"/>
              </w:rPr>
              <w:t>4</w:t>
            </w:r>
            <w:r w:rsidR="005D4D50" w:rsidRPr="006F61CF">
              <w:rPr>
                <w:rFonts w:cs="Times New Roman"/>
                <w:szCs w:val="28"/>
              </w:rPr>
              <w:t>.20</w:t>
            </w:r>
            <w:r w:rsidR="005D4D50">
              <w:rPr>
                <w:rFonts w:cs="Times New Roman"/>
                <w:szCs w:val="28"/>
                <w:lang w:val="ru-RU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</w:tr>
      <w:tr w:rsidR="005D4D50" w:rsidRPr="006F61CF" w14:paraId="3A91F4E9" w14:textId="77777777" w:rsidTr="002A1DF2">
        <w:trPr>
          <w:trHeight w:hRule="exact" w:val="492"/>
        </w:trPr>
        <w:tc>
          <w:tcPr>
            <w:tcW w:w="5812" w:type="dxa"/>
            <w:vAlign w:val="center"/>
          </w:tcPr>
          <w:p w14:paraId="342F961E" w14:textId="77777777" w:rsidR="005D4D50" w:rsidRPr="006F61CF" w:rsidRDefault="005D4D50" w:rsidP="00170975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ru-RU"/>
              </w:rPr>
              <w:t>Разработка</w:t>
            </w:r>
            <w:r w:rsidRPr="006F61CF">
              <w:rPr>
                <w:szCs w:val="28"/>
              </w:rPr>
              <w:t xml:space="preserve"> </w:t>
            </w:r>
            <w:r>
              <w:rPr>
                <w:szCs w:val="28"/>
                <w:lang w:val="ru-RU"/>
              </w:rPr>
              <w:t>программного продукта</w:t>
            </w:r>
          </w:p>
        </w:tc>
        <w:tc>
          <w:tcPr>
            <w:tcW w:w="1843" w:type="dxa"/>
            <w:vAlign w:val="center"/>
          </w:tcPr>
          <w:p w14:paraId="209EDA69" w14:textId="705F74B4" w:rsidR="005D4D50" w:rsidRPr="006F61CF" w:rsidRDefault="005D4D50" w:rsidP="00170975">
            <w:pPr>
              <w:pStyle w:val="TableContents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0</w:t>
            </w:r>
            <w:r w:rsidR="0056498D">
              <w:rPr>
                <w:rFonts w:cs="Times New Roman"/>
                <w:szCs w:val="28"/>
                <w:lang w:val="ru-RU"/>
              </w:rPr>
              <w:t>5</w:t>
            </w:r>
            <w:r w:rsidRPr="006F61CF">
              <w:rPr>
                <w:rFonts w:cs="Times New Roman"/>
                <w:szCs w:val="28"/>
              </w:rPr>
              <w:t>.0</w:t>
            </w:r>
            <w:r>
              <w:rPr>
                <w:rFonts w:cs="Times New Roman"/>
                <w:szCs w:val="28"/>
                <w:lang w:val="ru-RU"/>
              </w:rPr>
              <w:t>4</w:t>
            </w:r>
            <w:r w:rsidRPr="006F61CF">
              <w:rPr>
                <w:rFonts w:cs="Times New Roman"/>
                <w:szCs w:val="28"/>
              </w:rPr>
              <w:t>.20</w:t>
            </w:r>
            <w:r>
              <w:rPr>
                <w:rFonts w:cs="Times New Roman"/>
                <w:szCs w:val="28"/>
                <w:lang w:val="ru-RU"/>
              </w:rPr>
              <w:t>2</w:t>
            </w:r>
            <w:r w:rsidR="00B709EB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701" w:type="dxa"/>
            <w:vAlign w:val="center"/>
          </w:tcPr>
          <w:p w14:paraId="092DBC00" w14:textId="22D9D425" w:rsidR="005D4D50" w:rsidRPr="006F61CF" w:rsidRDefault="0056498D" w:rsidP="00170975">
            <w:pPr>
              <w:pStyle w:val="TableContents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11</w:t>
            </w:r>
            <w:r w:rsidR="005D4D50" w:rsidRPr="006F61CF">
              <w:rPr>
                <w:rFonts w:cs="Times New Roman"/>
                <w:szCs w:val="28"/>
              </w:rPr>
              <w:t>.0</w:t>
            </w:r>
            <w:r w:rsidR="005D4D50">
              <w:rPr>
                <w:rFonts w:cs="Times New Roman"/>
                <w:szCs w:val="28"/>
                <w:lang w:val="ru-RU"/>
              </w:rPr>
              <w:t>6</w:t>
            </w:r>
            <w:r w:rsidR="005D4D50" w:rsidRPr="006F61CF">
              <w:rPr>
                <w:rFonts w:cs="Times New Roman"/>
                <w:szCs w:val="28"/>
              </w:rPr>
              <w:t>.20</w:t>
            </w:r>
            <w:r w:rsidR="005D4D50">
              <w:rPr>
                <w:rFonts w:cs="Times New Roman"/>
                <w:szCs w:val="28"/>
                <w:lang w:val="ru-RU"/>
              </w:rPr>
              <w:t>2</w:t>
            </w:r>
            <w:r w:rsidR="00B709EB">
              <w:rPr>
                <w:rFonts w:cs="Times New Roman"/>
                <w:szCs w:val="28"/>
                <w:lang w:val="ru-RU"/>
              </w:rPr>
              <w:t>1</w:t>
            </w:r>
          </w:p>
        </w:tc>
      </w:tr>
      <w:tr w:rsidR="005D4D50" w:rsidRPr="006F61CF" w14:paraId="5E1BCB17" w14:textId="77777777" w:rsidTr="002A1DF2">
        <w:trPr>
          <w:trHeight w:hRule="exact" w:val="492"/>
        </w:trPr>
        <w:tc>
          <w:tcPr>
            <w:tcW w:w="5812" w:type="dxa"/>
            <w:vAlign w:val="center"/>
          </w:tcPr>
          <w:p w14:paraId="0CBC3726" w14:textId="77777777" w:rsidR="005D4D50" w:rsidRPr="006F61CF" w:rsidRDefault="005D4D50" w:rsidP="00170975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  <w:r w:rsidRPr="006F61CF">
              <w:rPr>
                <w:sz w:val="28"/>
                <w:szCs w:val="28"/>
                <w:lang w:val="ru-RU"/>
              </w:rPr>
              <w:t>Представление</w:t>
            </w:r>
            <w:r w:rsidRPr="000D740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работы</w:t>
            </w:r>
            <w:r w:rsidRPr="006F61CF">
              <w:rPr>
                <w:sz w:val="28"/>
                <w:szCs w:val="28"/>
              </w:rPr>
              <w:t xml:space="preserve"> </w:t>
            </w:r>
            <w:r w:rsidRPr="006F61CF">
              <w:rPr>
                <w:sz w:val="28"/>
                <w:szCs w:val="28"/>
                <w:lang w:val="ru-RU"/>
              </w:rPr>
              <w:t>на</w:t>
            </w:r>
            <w:r w:rsidRPr="000D740D">
              <w:rPr>
                <w:sz w:val="28"/>
                <w:szCs w:val="28"/>
                <w:lang w:val="ru-RU"/>
              </w:rPr>
              <w:t xml:space="preserve"> </w:t>
            </w:r>
            <w:r w:rsidRPr="006F61CF">
              <w:rPr>
                <w:sz w:val="28"/>
                <w:szCs w:val="28"/>
                <w:lang w:val="ru-RU"/>
              </w:rPr>
              <w:t>проверку</w:t>
            </w:r>
          </w:p>
        </w:tc>
        <w:tc>
          <w:tcPr>
            <w:tcW w:w="1843" w:type="dxa"/>
            <w:vAlign w:val="center"/>
          </w:tcPr>
          <w:p w14:paraId="2B9C5C63" w14:textId="312F6A65" w:rsidR="005D4D50" w:rsidRPr="00B709EB" w:rsidRDefault="0056498D" w:rsidP="00170975">
            <w:pPr>
              <w:pStyle w:val="TableContents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14</w:t>
            </w:r>
            <w:r w:rsidR="005D4D50" w:rsidRPr="006F61CF">
              <w:rPr>
                <w:rFonts w:cs="Times New Roman"/>
                <w:szCs w:val="28"/>
                <w:lang w:val="ru-RU"/>
              </w:rPr>
              <w:t>.06.20</w:t>
            </w:r>
            <w:r w:rsidR="005D4D50">
              <w:rPr>
                <w:rFonts w:cs="Times New Roman"/>
                <w:szCs w:val="28"/>
              </w:rPr>
              <w:t>2</w:t>
            </w:r>
            <w:r w:rsidR="00B709EB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701" w:type="dxa"/>
            <w:vAlign w:val="center"/>
          </w:tcPr>
          <w:p w14:paraId="2891028E" w14:textId="05726ACA" w:rsidR="005D4D50" w:rsidRPr="00B709EB" w:rsidRDefault="005D4D50" w:rsidP="00170975">
            <w:pPr>
              <w:pStyle w:val="TableContents"/>
              <w:jc w:val="center"/>
              <w:rPr>
                <w:rFonts w:cs="Times New Roman"/>
                <w:szCs w:val="28"/>
                <w:lang w:val="ru-RU"/>
              </w:rPr>
            </w:pPr>
            <w:r w:rsidRPr="006F61CF">
              <w:rPr>
                <w:rFonts w:cs="Times New Roman"/>
                <w:szCs w:val="28"/>
                <w:lang w:val="ru-RU"/>
              </w:rPr>
              <w:t>2</w:t>
            </w:r>
            <w:r w:rsidR="0056498D">
              <w:rPr>
                <w:rFonts w:cs="Times New Roman"/>
                <w:szCs w:val="28"/>
                <w:lang w:val="ru-RU"/>
              </w:rPr>
              <w:t>3</w:t>
            </w:r>
            <w:r w:rsidRPr="006F61CF">
              <w:rPr>
                <w:rFonts w:cs="Times New Roman"/>
                <w:szCs w:val="28"/>
                <w:lang w:val="ru-RU"/>
              </w:rPr>
              <w:t>.06.20</w:t>
            </w:r>
            <w:r>
              <w:rPr>
                <w:rFonts w:cs="Times New Roman"/>
                <w:szCs w:val="28"/>
              </w:rPr>
              <w:t>2</w:t>
            </w:r>
            <w:r w:rsidR="00B709EB">
              <w:rPr>
                <w:rFonts w:cs="Times New Roman"/>
                <w:szCs w:val="28"/>
                <w:lang w:val="ru-RU"/>
              </w:rPr>
              <w:t>1</w:t>
            </w:r>
          </w:p>
        </w:tc>
      </w:tr>
    </w:tbl>
    <w:p w14:paraId="3539B0C5" w14:textId="77777777" w:rsidR="005D4D50" w:rsidRDefault="005D4D50" w:rsidP="007B704B"/>
    <w:p w14:paraId="4C3D4063" w14:textId="062F435D" w:rsidR="00E75B6B" w:rsidRDefault="00E75B6B" w:rsidP="00E75B6B">
      <w:pPr>
        <w:pStyle w:val="11"/>
      </w:pPr>
      <w:bookmarkStart w:id="110" w:name="_Toc74597701"/>
      <w:r>
        <w:t>Порядок контроля и приемки</w:t>
      </w:r>
      <w:bookmarkEnd w:id="110"/>
    </w:p>
    <w:p w14:paraId="5E3801AD" w14:textId="08EE55F8" w:rsidR="00E75B6B" w:rsidRDefault="00E75B6B" w:rsidP="00E75B6B">
      <w:pPr>
        <w:pStyle w:val="21"/>
      </w:pPr>
      <w:bookmarkStart w:id="111" w:name="_Toc74597702"/>
      <w:r>
        <w:t>Виды испытаний</w:t>
      </w:r>
      <w:bookmarkEnd w:id="111"/>
    </w:p>
    <w:p w14:paraId="494AB5C0" w14:textId="77777777" w:rsidR="00B345F0" w:rsidRDefault="00B345F0" w:rsidP="00B345F0">
      <w:r>
        <w:t>Программа подвергается испытаниям следующих видов:</w:t>
      </w:r>
    </w:p>
    <w:p w14:paraId="522B65D5" w14:textId="7FF5CECD" w:rsidR="00B345F0" w:rsidRDefault="00B345F0" w:rsidP="008420E7">
      <w:pPr>
        <w:pStyle w:val="aa"/>
        <w:numPr>
          <w:ilvl w:val="0"/>
          <w:numId w:val="52"/>
        </w:numPr>
      </w:pPr>
      <w:r>
        <w:t>предварительные испытания;</w:t>
      </w:r>
    </w:p>
    <w:p w14:paraId="65EE8979" w14:textId="140B9054" w:rsidR="00B345F0" w:rsidRDefault="00B345F0" w:rsidP="008420E7">
      <w:pPr>
        <w:pStyle w:val="aa"/>
        <w:numPr>
          <w:ilvl w:val="0"/>
          <w:numId w:val="52"/>
        </w:numPr>
      </w:pPr>
      <w:r>
        <w:t>опытная эксплуатация;</w:t>
      </w:r>
    </w:p>
    <w:p w14:paraId="0B1CD2C8" w14:textId="1AAC91C0" w:rsidR="00B345F0" w:rsidRDefault="00B345F0" w:rsidP="008420E7">
      <w:pPr>
        <w:pStyle w:val="aa"/>
        <w:numPr>
          <w:ilvl w:val="0"/>
          <w:numId w:val="52"/>
        </w:numPr>
      </w:pPr>
      <w:r>
        <w:t>приемочные испытания.</w:t>
      </w:r>
    </w:p>
    <w:p w14:paraId="3A64C4CA" w14:textId="77A00B2A" w:rsidR="00B345F0" w:rsidRDefault="00B345F0" w:rsidP="00B345F0">
      <w:r>
        <w:t>Состав, объем и методы испытаний определяются документом «Программа и методика испытаний».</w:t>
      </w:r>
    </w:p>
    <w:p w14:paraId="51D9478A" w14:textId="77777777" w:rsidR="00B345F0" w:rsidRDefault="00B345F0" w:rsidP="00B345F0"/>
    <w:p w14:paraId="63C8DA50" w14:textId="5784E3FF" w:rsidR="00E75B6B" w:rsidRDefault="00E75B6B" w:rsidP="00E75B6B">
      <w:pPr>
        <w:pStyle w:val="21"/>
      </w:pPr>
      <w:bookmarkStart w:id="112" w:name="_Toc74597703"/>
      <w:r>
        <w:t>Общие требования к приемке работы</w:t>
      </w:r>
      <w:bookmarkEnd w:id="112"/>
    </w:p>
    <w:p w14:paraId="6FEB9B18" w14:textId="77777777" w:rsidR="003545AE" w:rsidRDefault="003545AE" w:rsidP="003545AE">
      <w:r>
        <w:t>Сдача-приемка работ производится поэтапно, в соответствии с Календарным графиком, и осуществляется разработчиками приложения.</w:t>
      </w:r>
    </w:p>
    <w:p w14:paraId="3CA9C874" w14:textId="77777777" w:rsidR="003545AE" w:rsidRDefault="003545AE" w:rsidP="003545AE">
      <w:r>
        <w:t>Испытания приложения должны осуществляться в соответствии с документом "Программа и методика испытаний", который должен устанавливать необходимый и достаточный объем испытаний, обеспечивающий требуемый уровень достоверности получаемых результатов.</w:t>
      </w:r>
    </w:p>
    <w:p w14:paraId="202B96EA" w14:textId="587BD0CC" w:rsidR="003545AE" w:rsidRDefault="003545AE" w:rsidP="003545AE">
      <w:r>
        <w:t>Ход проведения приемо-сдаточных испытаний документируется в Протоколе проведения испытаний.</w:t>
      </w:r>
    </w:p>
    <w:p w14:paraId="23F92F47" w14:textId="77777777" w:rsidR="003545AE" w:rsidRDefault="003545AE" w:rsidP="003545AE">
      <w:pPr>
        <w:pStyle w:val="11"/>
        <w:numPr>
          <w:ilvl w:val="0"/>
          <w:numId w:val="0"/>
        </w:numPr>
        <w:ind w:firstLine="709"/>
      </w:pPr>
    </w:p>
    <w:p w14:paraId="5A91AD20" w14:textId="59712B6D" w:rsidR="00E75B6B" w:rsidRDefault="00E75B6B" w:rsidP="00E75B6B">
      <w:pPr>
        <w:pStyle w:val="11"/>
      </w:pPr>
      <w:bookmarkStart w:id="113" w:name="_Toc74597704"/>
      <w:r>
        <w:t>Требования к документированию</w:t>
      </w:r>
      <w:bookmarkEnd w:id="113"/>
    </w:p>
    <w:p w14:paraId="659BC84A" w14:textId="2A7C904E" w:rsidR="003040E5" w:rsidRDefault="003040E5" w:rsidP="003040E5">
      <w:r w:rsidRPr="003040E5">
        <w:t>Требований к программной документации не предъявляется.</w:t>
      </w:r>
    </w:p>
    <w:p w14:paraId="07B8D3F6" w14:textId="6C99870D" w:rsidR="00BE3C47" w:rsidRDefault="00BE3C47" w:rsidP="003040E5"/>
    <w:p w14:paraId="58DEE319" w14:textId="77777777" w:rsidR="00B709EB" w:rsidRPr="003040E5" w:rsidRDefault="00B709EB" w:rsidP="003040E5"/>
    <w:p w14:paraId="1C294647" w14:textId="2FFF5DAA" w:rsidR="00E75B6B" w:rsidRDefault="00E75B6B" w:rsidP="00E75B6B">
      <w:pPr>
        <w:pStyle w:val="11"/>
      </w:pPr>
      <w:bookmarkStart w:id="114" w:name="_Toc74597705"/>
      <w:r>
        <w:lastRenderedPageBreak/>
        <w:t>Источники разработки</w:t>
      </w:r>
      <w:bookmarkEnd w:id="114"/>
    </w:p>
    <w:p w14:paraId="4AAF28FF" w14:textId="77777777" w:rsidR="00BE3C47" w:rsidRPr="00147526" w:rsidRDefault="00BE3C47" w:rsidP="00BE3C47">
      <w:pPr>
        <w:autoSpaceDE w:val="0"/>
        <w:autoSpaceDN w:val="0"/>
        <w:adjustRightInd w:val="0"/>
        <w:rPr>
          <w:szCs w:val="28"/>
        </w:rPr>
      </w:pPr>
      <w:r w:rsidRPr="00147526">
        <w:rPr>
          <w:szCs w:val="28"/>
        </w:rPr>
        <w:t>В качестве источников по разработке данного технического задания были использованы:</w:t>
      </w:r>
    </w:p>
    <w:p w14:paraId="3CC4ADD5" w14:textId="77777777" w:rsidR="00BE3C47" w:rsidRPr="00147526" w:rsidRDefault="00BE3C47" w:rsidP="008420E7">
      <w:pPr>
        <w:pStyle w:val="aa"/>
        <w:numPr>
          <w:ilvl w:val="0"/>
          <w:numId w:val="53"/>
        </w:numPr>
      </w:pPr>
      <w:r w:rsidRPr="00147526">
        <w:t xml:space="preserve">ГОСТ 34.602-89 «Техническое задание на создание АС»; </w:t>
      </w:r>
    </w:p>
    <w:p w14:paraId="604D8D22" w14:textId="36A43AB2" w:rsidR="00BE3C47" w:rsidRDefault="00BE3C47" w:rsidP="008420E7">
      <w:pPr>
        <w:pStyle w:val="aa"/>
        <w:numPr>
          <w:ilvl w:val="0"/>
          <w:numId w:val="53"/>
        </w:numPr>
      </w:pPr>
      <w:r w:rsidRPr="00147526">
        <w:t>ГОСТ 34.003-90 «Автоматизированные системы. Термины и определения»;</w:t>
      </w:r>
    </w:p>
    <w:p w14:paraId="1A2C3981" w14:textId="77777777" w:rsidR="00BE3C47" w:rsidRPr="00147526" w:rsidRDefault="00BE3C47" w:rsidP="008420E7">
      <w:pPr>
        <w:pStyle w:val="aa"/>
        <w:numPr>
          <w:ilvl w:val="0"/>
          <w:numId w:val="53"/>
        </w:numPr>
      </w:pPr>
      <w:r w:rsidRPr="00147526">
        <w:t>документация и материалы на аналогичные системы;</w:t>
      </w:r>
    </w:p>
    <w:p w14:paraId="2DA6CFC6" w14:textId="77777777" w:rsidR="00BE3C47" w:rsidRDefault="00BE3C47" w:rsidP="008420E7">
      <w:pPr>
        <w:pStyle w:val="aa"/>
        <w:numPr>
          <w:ilvl w:val="0"/>
          <w:numId w:val="53"/>
        </w:numPr>
      </w:pPr>
      <w:r w:rsidRPr="00147526">
        <w:t>документация из курсовых и дипломных работ студентов ПНИПУ на аналогичную тему.</w:t>
      </w:r>
    </w:p>
    <w:bookmarkEnd w:id="90"/>
    <w:p w14:paraId="72B90118" w14:textId="77777777" w:rsidR="00BE3C47" w:rsidRDefault="00BE3C47" w:rsidP="00BE3C47">
      <w:pPr>
        <w:pStyle w:val="11"/>
        <w:numPr>
          <w:ilvl w:val="0"/>
          <w:numId w:val="0"/>
        </w:numPr>
        <w:ind w:firstLine="709"/>
      </w:pPr>
    </w:p>
    <w:sectPr w:rsidR="00BE3C47" w:rsidSect="00F87DDF">
      <w:footerReference w:type="default" r:id="rId20"/>
      <w:footerReference w:type="first" r:id="rId21"/>
      <w:pgSz w:w="11906" w:h="16838" w:code="9"/>
      <w:pgMar w:top="1134" w:right="850" w:bottom="1134" w:left="1701" w:header="709" w:footer="17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096EB" w14:textId="77777777" w:rsidR="00071D0E" w:rsidRDefault="00071D0E" w:rsidP="00342A7F">
      <w:pPr>
        <w:spacing w:line="240" w:lineRule="auto"/>
      </w:pPr>
      <w:r>
        <w:separator/>
      </w:r>
    </w:p>
  </w:endnote>
  <w:endnote w:type="continuationSeparator" w:id="0">
    <w:p w14:paraId="4D7BB5E5" w14:textId="77777777" w:rsidR="00071D0E" w:rsidRDefault="00071D0E" w:rsidP="00342A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39004785"/>
      <w:docPartObj>
        <w:docPartGallery w:val="Page Numbers (Bottom of Page)"/>
        <w:docPartUnique/>
      </w:docPartObj>
    </w:sdtPr>
    <w:sdtEndPr/>
    <w:sdtContent>
      <w:p w14:paraId="5785535D" w14:textId="0157740B" w:rsidR="001561BE" w:rsidRDefault="001561BE" w:rsidP="00F95A49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45A25B" w14:textId="77777777" w:rsidR="001561BE" w:rsidRDefault="001561BE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1D0FAA" w14:textId="75C108D5" w:rsidR="001561BE" w:rsidRDefault="001561BE" w:rsidP="00F95A49">
    <w:pPr>
      <w:pStyle w:val="af"/>
      <w:ind w:firstLine="0"/>
      <w:jc w:val="center"/>
    </w:pPr>
  </w:p>
  <w:p w14:paraId="5002D7C9" w14:textId="77777777" w:rsidR="001561BE" w:rsidRDefault="001561B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E4F528" w14:textId="77777777" w:rsidR="00071D0E" w:rsidRDefault="00071D0E" w:rsidP="00342A7F">
      <w:pPr>
        <w:spacing w:line="240" w:lineRule="auto"/>
      </w:pPr>
      <w:r>
        <w:separator/>
      </w:r>
    </w:p>
  </w:footnote>
  <w:footnote w:type="continuationSeparator" w:id="0">
    <w:p w14:paraId="5EE82056" w14:textId="77777777" w:rsidR="00071D0E" w:rsidRDefault="00071D0E" w:rsidP="00342A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D1388"/>
    <w:multiLevelType w:val="hybridMultilevel"/>
    <w:tmpl w:val="5FB06CB6"/>
    <w:lvl w:ilvl="0" w:tplc="FAB0E276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2967493"/>
    <w:multiLevelType w:val="hybridMultilevel"/>
    <w:tmpl w:val="0D140CA8"/>
    <w:lvl w:ilvl="0" w:tplc="2564DC04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AE2F2B"/>
    <w:multiLevelType w:val="hybridMultilevel"/>
    <w:tmpl w:val="BC96471A"/>
    <w:lvl w:ilvl="0" w:tplc="4F76EF6C">
      <w:start w:val="1"/>
      <w:numFmt w:val="bullet"/>
      <w:suff w:val="space"/>
      <w:lvlText w:val="˗"/>
      <w:lvlJc w:val="left"/>
      <w:pPr>
        <w:ind w:left="1" w:firstLine="709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69442A"/>
    <w:multiLevelType w:val="hybridMultilevel"/>
    <w:tmpl w:val="7C9CD4CE"/>
    <w:lvl w:ilvl="0" w:tplc="06DC9AA8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17714"/>
    <w:multiLevelType w:val="hybridMultilevel"/>
    <w:tmpl w:val="F636236E"/>
    <w:lvl w:ilvl="0" w:tplc="958ED0DC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E570AF"/>
    <w:multiLevelType w:val="hybridMultilevel"/>
    <w:tmpl w:val="3476DCA6"/>
    <w:lvl w:ilvl="0" w:tplc="3F1203D8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A939F1"/>
    <w:multiLevelType w:val="hybridMultilevel"/>
    <w:tmpl w:val="692C30C8"/>
    <w:lvl w:ilvl="0" w:tplc="38AC976A">
      <w:start w:val="1"/>
      <w:numFmt w:val="bullet"/>
      <w:suff w:val="space"/>
      <w:lvlText w:val="˗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0FE45070"/>
    <w:multiLevelType w:val="hybridMultilevel"/>
    <w:tmpl w:val="7FD6BEC6"/>
    <w:lvl w:ilvl="0" w:tplc="A3987E6E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FFC7C51"/>
    <w:multiLevelType w:val="hybridMultilevel"/>
    <w:tmpl w:val="21041786"/>
    <w:lvl w:ilvl="0" w:tplc="9488B4DA">
      <w:start w:val="1"/>
      <w:numFmt w:val="bullet"/>
      <w:suff w:val="space"/>
      <w:lvlText w:val="˗"/>
      <w:lvlJc w:val="left"/>
      <w:pPr>
        <w:ind w:left="1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9" w15:restartNumberingAfterBreak="0">
    <w:nsid w:val="10CE7280"/>
    <w:multiLevelType w:val="hybridMultilevel"/>
    <w:tmpl w:val="C33EADEC"/>
    <w:lvl w:ilvl="0" w:tplc="13889404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116E5EDD"/>
    <w:multiLevelType w:val="hybridMultilevel"/>
    <w:tmpl w:val="09020316"/>
    <w:lvl w:ilvl="0" w:tplc="3B881AD6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037562"/>
    <w:multiLevelType w:val="hybridMultilevel"/>
    <w:tmpl w:val="E4FAE830"/>
    <w:lvl w:ilvl="0" w:tplc="9488B4DA">
      <w:start w:val="1"/>
      <w:numFmt w:val="bullet"/>
      <w:suff w:val="space"/>
      <w:lvlText w:val="˗"/>
      <w:lvlJc w:val="left"/>
      <w:pPr>
        <w:ind w:left="1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2" w15:restartNumberingAfterBreak="0">
    <w:nsid w:val="1AAB4CDD"/>
    <w:multiLevelType w:val="hybridMultilevel"/>
    <w:tmpl w:val="5DA877AC"/>
    <w:lvl w:ilvl="0" w:tplc="937C9A0C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1ABF505E"/>
    <w:multiLevelType w:val="hybridMultilevel"/>
    <w:tmpl w:val="9C84FFE6"/>
    <w:lvl w:ilvl="0" w:tplc="06DC9AA8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B0539B3"/>
    <w:multiLevelType w:val="hybridMultilevel"/>
    <w:tmpl w:val="3CBA051C"/>
    <w:lvl w:ilvl="0" w:tplc="3236D170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 w15:restartNumberingAfterBreak="0">
    <w:nsid w:val="222E67F5"/>
    <w:multiLevelType w:val="multilevel"/>
    <w:tmpl w:val="32847E4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248D6B17"/>
    <w:multiLevelType w:val="hybridMultilevel"/>
    <w:tmpl w:val="EF10D410"/>
    <w:lvl w:ilvl="0" w:tplc="D0EEE6DA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27B040FC"/>
    <w:multiLevelType w:val="hybridMultilevel"/>
    <w:tmpl w:val="8B76D6EC"/>
    <w:lvl w:ilvl="0" w:tplc="621890CC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7A5B35"/>
    <w:multiLevelType w:val="hybridMultilevel"/>
    <w:tmpl w:val="740C90CA"/>
    <w:lvl w:ilvl="0" w:tplc="149602B0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3DA6500"/>
    <w:multiLevelType w:val="hybridMultilevel"/>
    <w:tmpl w:val="00E474E2"/>
    <w:lvl w:ilvl="0" w:tplc="9C68C7CA">
      <w:start w:val="1"/>
      <w:numFmt w:val="decimal"/>
      <w:pStyle w:val="20"/>
      <w:suff w:val="space"/>
      <w:lvlText w:val="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5274D14"/>
    <w:multiLevelType w:val="hybridMultilevel"/>
    <w:tmpl w:val="C53E7A36"/>
    <w:lvl w:ilvl="0" w:tplc="0E342848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7241392"/>
    <w:multiLevelType w:val="hybridMultilevel"/>
    <w:tmpl w:val="CEB0CEA0"/>
    <w:lvl w:ilvl="0" w:tplc="E3446B3C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38B0797C"/>
    <w:multiLevelType w:val="hybridMultilevel"/>
    <w:tmpl w:val="9E7A16E8"/>
    <w:lvl w:ilvl="0" w:tplc="9488B4DA">
      <w:start w:val="1"/>
      <w:numFmt w:val="bullet"/>
      <w:suff w:val="space"/>
      <w:lvlText w:val="˗"/>
      <w:lvlJc w:val="left"/>
      <w:pPr>
        <w:ind w:left="1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23" w15:restartNumberingAfterBreak="0">
    <w:nsid w:val="3BFD0FDA"/>
    <w:multiLevelType w:val="hybridMultilevel"/>
    <w:tmpl w:val="AA227B3C"/>
    <w:lvl w:ilvl="0" w:tplc="715AE504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4348749C"/>
    <w:multiLevelType w:val="multilevel"/>
    <w:tmpl w:val="766C7DAE"/>
    <w:lvl w:ilvl="0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6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92" w:hanging="1800"/>
      </w:pPr>
      <w:rPr>
        <w:rFonts w:hint="default"/>
      </w:rPr>
    </w:lvl>
  </w:abstractNum>
  <w:abstractNum w:abstractNumId="25" w15:restartNumberingAfterBreak="0">
    <w:nsid w:val="47445096"/>
    <w:multiLevelType w:val="hybridMultilevel"/>
    <w:tmpl w:val="C65A1BDE"/>
    <w:lvl w:ilvl="0" w:tplc="9488B4DA">
      <w:start w:val="1"/>
      <w:numFmt w:val="bullet"/>
      <w:suff w:val="space"/>
      <w:lvlText w:val="˗"/>
      <w:lvlJc w:val="left"/>
      <w:pPr>
        <w:ind w:left="1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26" w15:restartNumberingAfterBreak="0">
    <w:nsid w:val="48080DA8"/>
    <w:multiLevelType w:val="hybridMultilevel"/>
    <w:tmpl w:val="10FA8978"/>
    <w:lvl w:ilvl="0" w:tplc="7C261DBC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7" w15:restartNumberingAfterBreak="0">
    <w:nsid w:val="49086FE1"/>
    <w:multiLevelType w:val="hybridMultilevel"/>
    <w:tmpl w:val="0EE82D96"/>
    <w:lvl w:ilvl="0" w:tplc="7236189A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8" w15:restartNumberingAfterBreak="0">
    <w:nsid w:val="49B034DF"/>
    <w:multiLevelType w:val="multilevel"/>
    <w:tmpl w:val="EA8EDD32"/>
    <w:lvl w:ilvl="0">
      <w:start w:val="1"/>
      <w:numFmt w:val="decimal"/>
      <w:pStyle w:val="1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9" w15:restartNumberingAfterBreak="0">
    <w:nsid w:val="4F1F1E15"/>
    <w:multiLevelType w:val="hybridMultilevel"/>
    <w:tmpl w:val="F97E2014"/>
    <w:lvl w:ilvl="0" w:tplc="3432B4C8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6136F6"/>
    <w:multiLevelType w:val="hybridMultilevel"/>
    <w:tmpl w:val="CAD87932"/>
    <w:lvl w:ilvl="0" w:tplc="3820A216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22236CC"/>
    <w:multiLevelType w:val="hybridMultilevel"/>
    <w:tmpl w:val="B918495A"/>
    <w:lvl w:ilvl="0" w:tplc="9488B4DA">
      <w:start w:val="1"/>
      <w:numFmt w:val="bullet"/>
      <w:suff w:val="space"/>
      <w:lvlText w:val="˗"/>
      <w:lvlJc w:val="left"/>
      <w:pPr>
        <w:ind w:left="1" w:firstLine="709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32" w15:restartNumberingAfterBreak="0">
    <w:nsid w:val="52F70C90"/>
    <w:multiLevelType w:val="hybridMultilevel"/>
    <w:tmpl w:val="B880AAF8"/>
    <w:lvl w:ilvl="0" w:tplc="3628139C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3" w15:restartNumberingAfterBreak="0">
    <w:nsid w:val="55916149"/>
    <w:multiLevelType w:val="hybridMultilevel"/>
    <w:tmpl w:val="30F6B196"/>
    <w:lvl w:ilvl="0" w:tplc="A3987E6E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C2875"/>
    <w:multiLevelType w:val="hybridMultilevel"/>
    <w:tmpl w:val="8BC44C10"/>
    <w:lvl w:ilvl="0" w:tplc="850492C2">
      <w:start w:val="1"/>
      <w:numFmt w:val="bullet"/>
      <w:suff w:val="space"/>
      <w:lvlText w:val="˗"/>
      <w:lvlJc w:val="left"/>
      <w:pPr>
        <w:ind w:left="1" w:firstLine="709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9776CA4"/>
    <w:multiLevelType w:val="hybridMultilevel"/>
    <w:tmpl w:val="DC4A90A4"/>
    <w:lvl w:ilvl="0" w:tplc="2D4AE070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6" w15:restartNumberingAfterBreak="0">
    <w:nsid w:val="5A0E0EF7"/>
    <w:multiLevelType w:val="hybridMultilevel"/>
    <w:tmpl w:val="B11E4436"/>
    <w:lvl w:ilvl="0" w:tplc="06068B90">
      <w:start w:val="1"/>
      <w:numFmt w:val="bullet"/>
      <w:suff w:val="space"/>
      <w:lvlText w:val="˗"/>
      <w:lvlJc w:val="left"/>
      <w:pPr>
        <w:ind w:left="1" w:firstLine="709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83" w:hanging="360"/>
      </w:pPr>
    </w:lvl>
    <w:lvl w:ilvl="2" w:tplc="0419001B" w:tentative="1">
      <w:start w:val="1"/>
      <w:numFmt w:val="lowerRoman"/>
      <w:lvlText w:val="%3."/>
      <w:lvlJc w:val="right"/>
      <w:pPr>
        <w:ind w:left="2303" w:hanging="180"/>
      </w:pPr>
    </w:lvl>
    <w:lvl w:ilvl="3" w:tplc="0419000F" w:tentative="1">
      <w:start w:val="1"/>
      <w:numFmt w:val="decimal"/>
      <w:lvlText w:val="%4."/>
      <w:lvlJc w:val="left"/>
      <w:pPr>
        <w:ind w:left="3023" w:hanging="360"/>
      </w:pPr>
    </w:lvl>
    <w:lvl w:ilvl="4" w:tplc="04190019" w:tentative="1">
      <w:start w:val="1"/>
      <w:numFmt w:val="lowerLetter"/>
      <w:lvlText w:val="%5."/>
      <w:lvlJc w:val="left"/>
      <w:pPr>
        <w:ind w:left="3743" w:hanging="360"/>
      </w:pPr>
    </w:lvl>
    <w:lvl w:ilvl="5" w:tplc="0419001B" w:tentative="1">
      <w:start w:val="1"/>
      <w:numFmt w:val="lowerRoman"/>
      <w:lvlText w:val="%6."/>
      <w:lvlJc w:val="right"/>
      <w:pPr>
        <w:ind w:left="4463" w:hanging="180"/>
      </w:pPr>
    </w:lvl>
    <w:lvl w:ilvl="6" w:tplc="0419000F" w:tentative="1">
      <w:start w:val="1"/>
      <w:numFmt w:val="decimal"/>
      <w:lvlText w:val="%7."/>
      <w:lvlJc w:val="left"/>
      <w:pPr>
        <w:ind w:left="5183" w:hanging="360"/>
      </w:pPr>
    </w:lvl>
    <w:lvl w:ilvl="7" w:tplc="04190019" w:tentative="1">
      <w:start w:val="1"/>
      <w:numFmt w:val="lowerLetter"/>
      <w:lvlText w:val="%8."/>
      <w:lvlJc w:val="left"/>
      <w:pPr>
        <w:ind w:left="5903" w:hanging="360"/>
      </w:pPr>
    </w:lvl>
    <w:lvl w:ilvl="8" w:tplc="0419001B" w:tentative="1">
      <w:start w:val="1"/>
      <w:numFmt w:val="lowerRoman"/>
      <w:lvlText w:val="%9."/>
      <w:lvlJc w:val="right"/>
      <w:pPr>
        <w:ind w:left="6623" w:hanging="180"/>
      </w:pPr>
    </w:lvl>
  </w:abstractNum>
  <w:abstractNum w:abstractNumId="37" w15:restartNumberingAfterBreak="0">
    <w:nsid w:val="5D6072A7"/>
    <w:multiLevelType w:val="hybridMultilevel"/>
    <w:tmpl w:val="89BC50D0"/>
    <w:lvl w:ilvl="0" w:tplc="B5DE79EA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D6E0414"/>
    <w:multiLevelType w:val="hybridMultilevel"/>
    <w:tmpl w:val="A6DCED22"/>
    <w:lvl w:ilvl="0" w:tplc="9146A9DA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9" w15:restartNumberingAfterBreak="0">
    <w:nsid w:val="5F464405"/>
    <w:multiLevelType w:val="hybridMultilevel"/>
    <w:tmpl w:val="88F6EA6A"/>
    <w:lvl w:ilvl="0" w:tplc="D60068A4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136170B"/>
    <w:multiLevelType w:val="hybridMultilevel"/>
    <w:tmpl w:val="7572F89C"/>
    <w:lvl w:ilvl="0" w:tplc="A618813E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3B44CEF"/>
    <w:multiLevelType w:val="hybridMultilevel"/>
    <w:tmpl w:val="FF66BAD0"/>
    <w:lvl w:ilvl="0" w:tplc="0BC290A4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59B3C6E"/>
    <w:multiLevelType w:val="hybridMultilevel"/>
    <w:tmpl w:val="33B89294"/>
    <w:lvl w:ilvl="0" w:tplc="D7427682">
      <w:start w:val="1"/>
      <w:numFmt w:val="decimal"/>
      <w:pStyle w:val="a"/>
      <w:lvlText w:val="1.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3" w15:restartNumberingAfterBreak="0">
    <w:nsid w:val="66273ED0"/>
    <w:multiLevelType w:val="hybridMultilevel"/>
    <w:tmpl w:val="06F8A502"/>
    <w:lvl w:ilvl="0" w:tplc="8E3035B6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7667E08"/>
    <w:multiLevelType w:val="hybridMultilevel"/>
    <w:tmpl w:val="33A00DBE"/>
    <w:lvl w:ilvl="0" w:tplc="025CDCCC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5" w15:restartNumberingAfterBreak="0">
    <w:nsid w:val="6CE258EE"/>
    <w:multiLevelType w:val="hybridMultilevel"/>
    <w:tmpl w:val="D6F4F072"/>
    <w:lvl w:ilvl="0" w:tplc="06DC9AA8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032AA0"/>
    <w:multiLevelType w:val="hybridMultilevel"/>
    <w:tmpl w:val="5FC0E0AA"/>
    <w:lvl w:ilvl="0" w:tplc="AC1E9B5A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4CA2977"/>
    <w:multiLevelType w:val="hybridMultilevel"/>
    <w:tmpl w:val="0A5A9B74"/>
    <w:lvl w:ilvl="0" w:tplc="31026B54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54354AD"/>
    <w:multiLevelType w:val="hybridMultilevel"/>
    <w:tmpl w:val="37C62C5A"/>
    <w:lvl w:ilvl="0" w:tplc="0F684A70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9" w15:restartNumberingAfterBreak="0">
    <w:nsid w:val="75C555E4"/>
    <w:multiLevelType w:val="hybridMultilevel"/>
    <w:tmpl w:val="97005B02"/>
    <w:lvl w:ilvl="0" w:tplc="1B8E6458">
      <w:start w:val="1"/>
      <w:numFmt w:val="decimal"/>
      <w:lvlText w:val="%1 "/>
      <w:lvlJc w:val="left"/>
      <w:pPr>
        <w:ind w:left="0" w:firstLine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770E1517"/>
    <w:multiLevelType w:val="hybridMultilevel"/>
    <w:tmpl w:val="026C4F6C"/>
    <w:lvl w:ilvl="0" w:tplc="253E1BE2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AD93B1D"/>
    <w:multiLevelType w:val="hybridMultilevel"/>
    <w:tmpl w:val="F2DEBC8E"/>
    <w:lvl w:ilvl="0" w:tplc="2214DDD0">
      <w:start w:val="1"/>
      <w:numFmt w:val="bullet"/>
      <w:suff w:val="space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52" w15:restartNumberingAfterBreak="0">
    <w:nsid w:val="7F1E7264"/>
    <w:multiLevelType w:val="hybridMultilevel"/>
    <w:tmpl w:val="D5BAFFA8"/>
    <w:lvl w:ilvl="0" w:tplc="1764DAC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</w:num>
  <w:num w:numId="2">
    <w:abstractNumId w:val="49"/>
  </w:num>
  <w:num w:numId="3">
    <w:abstractNumId w:val="42"/>
  </w:num>
  <w:num w:numId="4">
    <w:abstractNumId w:val="1"/>
  </w:num>
  <w:num w:numId="5">
    <w:abstractNumId w:val="19"/>
  </w:num>
  <w:num w:numId="6">
    <w:abstractNumId w:val="15"/>
  </w:num>
  <w:num w:numId="7">
    <w:abstractNumId w:val="22"/>
  </w:num>
  <w:num w:numId="8">
    <w:abstractNumId w:val="25"/>
  </w:num>
  <w:num w:numId="9">
    <w:abstractNumId w:val="11"/>
  </w:num>
  <w:num w:numId="10">
    <w:abstractNumId w:val="44"/>
  </w:num>
  <w:num w:numId="11">
    <w:abstractNumId w:val="31"/>
  </w:num>
  <w:num w:numId="12">
    <w:abstractNumId w:val="8"/>
  </w:num>
  <w:num w:numId="13">
    <w:abstractNumId w:val="6"/>
  </w:num>
  <w:num w:numId="14">
    <w:abstractNumId w:val="23"/>
  </w:num>
  <w:num w:numId="15">
    <w:abstractNumId w:val="34"/>
  </w:num>
  <w:num w:numId="16">
    <w:abstractNumId w:val="36"/>
  </w:num>
  <w:num w:numId="17">
    <w:abstractNumId w:val="2"/>
  </w:num>
  <w:num w:numId="18">
    <w:abstractNumId w:val="29"/>
  </w:num>
  <w:num w:numId="19">
    <w:abstractNumId w:val="16"/>
  </w:num>
  <w:num w:numId="20">
    <w:abstractNumId w:val="27"/>
  </w:num>
  <w:num w:numId="21">
    <w:abstractNumId w:val="0"/>
  </w:num>
  <w:num w:numId="22">
    <w:abstractNumId w:val="13"/>
  </w:num>
  <w:num w:numId="23">
    <w:abstractNumId w:val="3"/>
  </w:num>
  <w:num w:numId="24">
    <w:abstractNumId w:val="45"/>
  </w:num>
  <w:num w:numId="25">
    <w:abstractNumId w:val="32"/>
  </w:num>
  <w:num w:numId="26">
    <w:abstractNumId w:val="14"/>
  </w:num>
  <w:num w:numId="27">
    <w:abstractNumId w:val="21"/>
  </w:num>
  <w:num w:numId="28">
    <w:abstractNumId w:val="35"/>
  </w:num>
  <w:num w:numId="29">
    <w:abstractNumId w:val="12"/>
  </w:num>
  <w:num w:numId="30">
    <w:abstractNumId w:val="7"/>
  </w:num>
  <w:num w:numId="31">
    <w:abstractNumId w:val="33"/>
  </w:num>
  <w:num w:numId="32">
    <w:abstractNumId w:val="37"/>
  </w:num>
  <w:num w:numId="33">
    <w:abstractNumId w:val="5"/>
  </w:num>
  <w:num w:numId="34">
    <w:abstractNumId w:val="4"/>
  </w:num>
  <w:num w:numId="35">
    <w:abstractNumId w:val="26"/>
  </w:num>
  <w:num w:numId="36">
    <w:abstractNumId w:val="9"/>
  </w:num>
  <w:num w:numId="37">
    <w:abstractNumId w:val="20"/>
  </w:num>
  <w:num w:numId="38">
    <w:abstractNumId w:val="41"/>
  </w:num>
  <w:num w:numId="39">
    <w:abstractNumId w:val="43"/>
  </w:num>
  <w:num w:numId="40">
    <w:abstractNumId w:val="47"/>
  </w:num>
  <w:num w:numId="41">
    <w:abstractNumId w:val="38"/>
  </w:num>
  <w:num w:numId="42">
    <w:abstractNumId w:val="10"/>
  </w:num>
  <w:num w:numId="43">
    <w:abstractNumId w:val="51"/>
  </w:num>
  <w:num w:numId="44">
    <w:abstractNumId w:val="46"/>
  </w:num>
  <w:num w:numId="45">
    <w:abstractNumId w:val="30"/>
  </w:num>
  <w:num w:numId="46">
    <w:abstractNumId w:val="50"/>
  </w:num>
  <w:num w:numId="47">
    <w:abstractNumId w:val="52"/>
  </w:num>
  <w:num w:numId="48">
    <w:abstractNumId w:val="24"/>
  </w:num>
  <w:num w:numId="49">
    <w:abstractNumId w:val="28"/>
  </w:num>
  <w:num w:numId="50">
    <w:abstractNumId w:val="17"/>
  </w:num>
  <w:num w:numId="51">
    <w:abstractNumId w:val="18"/>
  </w:num>
  <w:num w:numId="52">
    <w:abstractNumId w:val="40"/>
  </w:num>
  <w:num w:numId="53">
    <w:abstractNumId w:val="39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679"/>
    <w:rsid w:val="00000FB1"/>
    <w:rsid w:val="00001470"/>
    <w:rsid w:val="00002C1C"/>
    <w:rsid w:val="00002E25"/>
    <w:rsid w:val="000032D9"/>
    <w:rsid w:val="00003876"/>
    <w:rsid w:val="00003CB0"/>
    <w:rsid w:val="00003EC1"/>
    <w:rsid w:val="00005692"/>
    <w:rsid w:val="00005F08"/>
    <w:rsid w:val="00005FDD"/>
    <w:rsid w:val="00007219"/>
    <w:rsid w:val="00007575"/>
    <w:rsid w:val="00007A2B"/>
    <w:rsid w:val="00010068"/>
    <w:rsid w:val="00010100"/>
    <w:rsid w:val="0001153B"/>
    <w:rsid w:val="00012ABB"/>
    <w:rsid w:val="00012AF9"/>
    <w:rsid w:val="00013B02"/>
    <w:rsid w:val="0001490F"/>
    <w:rsid w:val="0001593C"/>
    <w:rsid w:val="00017797"/>
    <w:rsid w:val="00017F48"/>
    <w:rsid w:val="00020B61"/>
    <w:rsid w:val="00020BA5"/>
    <w:rsid w:val="00022C71"/>
    <w:rsid w:val="000236B4"/>
    <w:rsid w:val="000249EF"/>
    <w:rsid w:val="00024A87"/>
    <w:rsid w:val="00024E00"/>
    <w:rsid w:val="00025699"/>
    <w:rsid w:val="000257FA"/>
    <w:rsid w:val="00025ACF"/>
    <w:rsid w:val="00025D51"/>
    <w:rsid w:val="00026C57"/>
    <w:rsid w:val="00026E82"/>
    <w:rsid w:val="0002749F"/>
    <w:rsid w:val="000279E5"/>
    <w:rsid w:val="0003082B"/>
    <w:rsid w:val="00030988"/>
    <w:rsid w:val="0003146B"/>
    <w:rsid w:val="0003165B"/>
    <w:rsid w:val="00031A2C"/>
    <w:rsid w:val="00031A70"/>
    <w:rsid w:val="00031BE5"/>
    <w:rsid w:val="00032470"/>
    <w:rsid w:val="0003248C"/>
    <w:rsid w:val="00032E5F"/>
    <w:rsid w:val="00032F09"/>
    <w:rsid w:val="000341F0"/>
    <w:rsid w:val="000343C6"/>
    <w:rsid w:val="000353D0"/>
    <w:rsid w:val="00035415"/>
    <w:rsid w:val="00035541"/>
    <w:rsid w:val="00036F8E"/>
    <w:rsid w:val="00037BBA"/>
    <w:rsid w:val="00040375"/>
    <w:rsid w:val="00041341"/>
    <w:rsid w:val="00041AF0"/>
    <w:rsid w:val="00042899"/>
    <w:rsid w:val="00042A53"/>
    <w:rsid w:val="00042CE9"/>
    <w:rsid w:val="00042E9B"/>
    <w:rsid w:val="00042FF8"/>
    <w:rsid w:val="00043180"/>
    <w:rsid w:val="00043470"/>
    <w:rsid w:val="00044BF0"/>
    <w:rsid w:val="0004544C"/>
    <w:rsid w:val="000465E7"/>
    <w:rsid w:val="000469FD"/>
    <w:rsid w:val="00047662"/>
    <w:rsid w:val="00050632"/>
    <w:rsid w:val="0005344B"/>
    <w:rsid w:val="00053841"/>
    <w:rsid w:val="00054091"/>
    <w:rsid w:val="00054326"/>
    <w:rsid w:val="00055202"/>
    <w:rsid w:val="000564A8"/>
    <w:rsid w:val="00056894"/>
    <w:rsid w:val="00056CA2"/>
    <w:rsid w:val="00056D80"/>
    <w:rsid w:val="00057BA4"/>
    <w:rsid w:val="00062B8C"/>
    <w:rsid w:val="0006454C"/>
    <w:rsid w:val="00064F3F"/>
    <w:rsid w:val="00065BD0"/>
    <w:rsid w:val="00065D8B"/>
    <w:rsid w:val="00066F04"/>
    <w:rsid w:val="00067511"/>
    <w:rsid w:val="00067976"/>
    <w:rsid w:val="000679A8"/>
    <w:rsid w:val="000711FE"/>
    <w:rsid w:val="00071D0E"/>
    <w:rsid w:val="00072181"/>
    <w:rsid w:val="00073A3A"/>
    <w:rsid w:val="00073B35"/>
    <w:rsid w:val="00073B54"/>
    <w:rsid w:val="00074669"/>
    <w:rsid w:val="00074A1E"/>
    <w:rsid w:val="00075150"/>
    <w:rsid w:val="000754B2"/>
    <w:rsid w:val="00075539"/>
    <w:rsid w:val="000759A8"/>
    <w:rsid w:val="00076A64"/>
    <w:rsid w:val="00076E98"/>
    <w:rsid w:val="00077D27"/>
    <w:rsid w:val="00080E01"/>
    <w:rsid w:val="00082274"/>
    <w:rsid w:val="00084391"/>
    <w:rsid w:val="0008586F"/>
    <w:rsid w:val="0008606D"/>
    <w:rsid w:val="00086075"/>
    <w:rsid w:val="00086A06"/>
    <w:rsid w:val="00087298"/>
    <w:rsid w:val="000873BD"/>
    <w:rsid w:val="000877BF"/>
    <w:rsid w:val="00087E57"/>
    <w:rsid w:val="00091088"/>
    <w:rsid w:val="00091EB3"/>
    <w:rsid w:val="00091F50"/>
    <w:rsid w:val="000931F1"/>
    <w:rsid w:val="00093A3F"/>
    <w:rsid w:val="00093DEA"/>
    <w:rsid w:val="00095AA7"/>
    <w:rsid w:val="00095F1C"/>
    <w:rsid w:val="00096ACF"/>
    <w:rsid w:val="00096D29"/>
    <w:rsid w:val="000976A9"/>
    <w:rsid w:val="0009787D"/>
    <w:rsid w:val="000979C0"/>
    <w:rsid w:val="000A03FB"/>
    <w:rsid w:val="000A0AF7"/>
    <w:rsid w:val="000A1177"/>
    <w:rsid w:val="000A13C7"/>
    <w:rsid w:val="000A1B9C"/>
    <w:rsid w:val="000A1CC3"/>
    <w:rsid w:val="000A3576"/>
    <w:rsid w:val="000A3778"/>
    <w:rsid w:val="000A3DDC"/>
    <w:rsid w:val="000A3DF5"/>
    <w:rsid w:val="000A42F5"/>
    <w:rsid w:val="000A461D"/>
    <w:rsid w:val="000A46BF"/>
    <w:rsid w:val="000A572F"/>
    <w:rsid w:val="000A5BD2"/>
    <w:rsid w:val="000A63AE"/>
    <w:rsid w:val="000A6D81"/>
    <w:rsid w:val="000A6E08"/>
    <w:rsid w:val="000B00C3"/>
    <w:rsid w:val="000B0299"/>
    <w:rsid w:val="000B167F"/>
    <w:rsid w:val="000B24D9"/>
    <w:rsid w:val="000B2D20"/>
    <w:rsid w:val="000B3459"/>
    <w:rsid w:val="000B369B"/>
    <w:rsid w:val="000B3BE0"/>
    <w:rsid w:val="000B3D55"/>
    <w:rsid w:val="000B411F"/>
    <w:rsid w:val="000B4A16"/>
    <w:rsid w:val="000B4FC2"/>
    <w:rsid w:val="000B5056"/>
    <w:rsid w:val="000B5D5C"/>
    <w:rsid w:val="000B79AE"/>
    <w:rsid w:val="000B7DFF"/>
    <w:rsid w:val="000B7E4B"/>
    <w:rsid w:val="000C053F"/>
    <w:rsid w:val="000C0E3D"/>
    <w:rsid w:val="000C1028"/>
    <w:rsid w:val="000C1385"/>
    <w:rsid w:val="000C1A89"/>
    <w:rsid w:val="000C1D1F"/>
    <w:rsid w:val="000C1EA7"/>
    <w:rsid w:val="000C20B3"/>
    <w:rsid w:val="000C2735"/>
    <w:rsid w:val="000C30CF"/>
    <w:rsid w:val="000C7420"/>
    <w:rsid w:val="000D0C48"/>
    <w:rsid w:val="000D0E7A"/>
    <w:rsid w:val="000D220F"/>
    <w:rsid w:val="000D2940"/>
    <w:rsid w:val="000D35F1"/>
    <w:rsid w:val="000D37EF"/>
    <w:rsid w:val="000D409F"/>
    <w:rsid w:val="000D5C5F"/>
    <w:rsid w:val="000D5D8C"/>
    <w:rsid w:val="000D6141"/>
    <w:rsid w:val="000D65D6"/>
    <w:rsid w:val="000D6836"/>
    <w:rsid w:val="000D7A6D"/>
    <w:rsid w:val="000D7C54"/>
    <w:rsid w:val="000D7C85"/>
    <w:rsid w:val="000E0074"/>
    <w:rsid w:val="000E078D"/>
    <w:rsid w:val="000E0B9C"/>
    <w:rsid w:val="000E132D"/>
    <w:rsid w:val="000E13B1"/>
    <w:rsid w:val="000E181D"/>
    <w:rsid w:val="000E1B3C"/>
    <w:rsid w:val="000E1D15"/>
    <w:rsid w:val="000E1FCB"/>
    <w:rsid w:val="000E20F2"/>
    <w:rsid w:val="000E2112"/>
    <w:rsid w:val="000E23C1"/>
    <w:rsid w:val="000E3916"/>
    <w:rsid w:val="000E5788"/>
    <w:rsid w:val="000E5974"/>
    <w:rsid w:val="000E5EBF"/>
    <w:rsid w:val="000E63CF"/>
    <w:rsid w:val="000E65E3"/>
    <w:rsid w:val="000E67BE"/>
    <w:rsid w:val="000E6B37"/>
    <w:rsid w:val="000E7400"/>
    <w:rsid w:val="000F07FE"/>
    <w:rsid w:val="000F192E"/>
    <w:rsid w:val="000F1D73"/>
    <w:rsid w:val="000F3E19"/>
    <w:rsid w:val="000F4310"/>
    <w:rsid w:val="000F44BB"/>
    <w:rsid w:val="000F4A24"/>
    <w:rsid w:val="000F4C08"/>
    <w:rsid w:val="000F5891"/>
    <w:rsid w:val="000F605C"/>
    <w:rsid w:val="000F6D9B"/>
    <w:rsid w:val="000F72D6"/>
    <w:rsid w:val="000F7AAB"/>
    <w:rsid w:val="000F7F4F"/>
    <w:rsid w:val="0010071F"/>
    <w:rsid w:val="00101762"/>
    <w:rsid w:val="00101F2A"/>
    <w:rsid w:val="0010235D"/>
    <w:rsid w:val="00102D50"/>
    <w:rsid w:val="0010328F"/>
    <w:rsid w:val="00103418"/>
    <w:rsid w:val="0010437E"/>
    <w:rsid w:val="001068CC"/>
    <w:rsid w:val="00106D45"/>
    <w:rsid w:val="001073A5"/>
    <w:rsid w:val="001075ED"/>
    <w:rsid w:val="001119A4"/>
    <w:rsid w:val="0011243F"/>
    <w:rsid w:val="00113C1A"/>
    <w:rsid w:val="00113F9A"/>
    <w:rsid w:val="00115F33"/>
    <w:rsid w:val="00117815"/>
    <w:rsid w:val="00117A34"/>
    <w:rsid w:val="00117F9E"/>
    <w:rsid w:val="001207B6"/>
    <w:rsid w:val="00121732"/>
    <w:rsid w:val="00122C23"/>
    <w:rsid w:val="00123B24"/>
    <w:rsid w:val="00123F80"/>
    <w:rsid w:val="00124AC5"/>
    <w:rsid w:val="00125756"/>
    <w:rsid w:val="001258CA"/>
    <w:rsid w:val="00125C28"/>
    <w:rsid w:val="00126468"/>
    <w:rsid w:val="001266A7"/>
    <w:rsid w:val="00126B10"/>
    <w:rsid w:val="0013074A"/>
    <w:rsid w:val="00130814"/>
    <w:rsid w:val="00130F11"/>
    <w:rsid w:val="001310DF"/>
    <w:rsid w:val="001324C2"/>
    <w:rsid w:val="00132A46"/>
    <w:rsid w:val="00132A4A"/>
    <w:rsid w:val="00133568"/>
    <w:rsid w:val="00133D3D"/>
    <w:rsid w:val="00134053"/>
    <w:rsid w:val="001340E6"/>
    <w:rsid w:val="00134A2E"/>
    <w:rsid w:val="0013530A"/>
    <w:rsid w:val="00135462"/>
    <w:rsid w:val="00135C9C"/>
    <w:rsid w:val="00136248"/>
    <w:rsid w:val="001366DF"/>
    <w:rsid w:val="001369EC"/>
    <w:rsid w:val="00136A47"/>
    <w:rsid w:val="00136D82"/>
    <w:rsid w:val="001377C2"/>
    <w:rsid w:val="0013795B"/>
    <w:rsid w:val="00137AF0"/>
    <w:rsid w:val="001401B2"/>
    <w:rsid w:val="00140B3C"/>
    <w:rsid w:val="00141329"/>
    <w:rsid w:val="00142192"/>
    <w:rsid w:val="001421E1"/>
    <w:rsid w:val="00142883"/>
    <w:rsid w:val="001436CC"/>
    <w:rsid w:val="00143AA7"/>
    <w:rsid w:val="00144660"/>
    <w:rsid w:val="00145BB8"/>
    <w:rsid w:val="00145C3F"/>
    <w:rsid w:val="0014678C"/>
    <w:rsid w:val="00147430"/>
    <w:rsid w:val="00151040"/>
    <w:rsid w:val="001517A5"/>
    <w:rsid w:val="00151CBD"/>
    <w:rsid w:val="00151CC3"/>
    <w:rsid w:val="001524A3"/>
    <w:rsid w:val="001529C2"/>
    <w:rsid w:val="00154205"/>
    <w:rsid w:val="0015427A"/>
    <w:rsid w:val="00155D0F"/>
    <w:rsid w:val="001561BE"/>
    <w:rsid w:val="00156558"/>
    <w:rsid w:val="001566D0"/>
    <w:rsid w:val="001569C1"/>
    <w:rsid w:val="00157D5A"/>
    <w:rsid w:val="001606D2"/>
    <w:rsid w:val="001610AD"/>
    <w:rsid w:val="001614DA"/>
    <w:rsid w:val="00161840"/>
    <w:rsid w:val="001631E5"/>
    <w:rsid w:val="0016497F"/>
    <w:rsid w:val="00164E79"/>
    <w:rsid w:val="00165687"/>
    <w:rsid w:val="0016598E"/>
    <w:rsid w:val="00167587"/>
    <w:rsid w:val="0017089F"/>
    <w:rsid w:val="00170975"/>
    <w:rsid w:val="00171373"/>
    <w:rsid w:val="0017140C"/>
    <w:rsid w:val="001717E3"/>
    <w:rsid w:val="001738A3"/>
    <w:rsid w:val="00173D86"/>
    <w:rsid w:val="00173F94"/>
    <w:rsid w:val="001754D6"/>
    <w:rsid w:val="00175673"/>
    <w:rsid w:val="00181139"/>
    <w:rsid w:val="00181512"/>
    <w:rsid w:val="00181668"/>
    <w:rsid w:val="00182257"/>
    <w:rsid w:val="001822DD"/>
    <w:rsid w:val="00182432"/>
    <w:rsid w:val="00185377"/>
    <w:rsid w:val="00185A42"/>
    <w:rsid w:val="00185DAB"/>
    <w:rsid w:val="00186025"/>
    <w:rsid w:val="0018605B"/>
    <w:rsid w:val="00186679"/>
    <w:rsid w:val="00186F26"/>
    <w:rsid w:val="001872D6"/>
    <w:rsid w:val="00187E13"/>
    <w:rsid w:val="00187ECF"/>
    <w:rsid w:val="00190130"/>
    <w:rsid w:val="00191FC4"/>
    <w:rsid w:val="0019232D"/>
    <w:rsid w:val="00192AF5"/>
    <w:rsid w:val="00193A58"/>
    <w:rsid w:val="00194037"/>
    <w:rsid w:val="001943B0"/>
    <w:rsid w:val="0019524B"/>
    <w:rsid w:val="00195C99"/>
    <w:rsid w:val="0019620C"/>
    <w:rsid w:val="001964EC"/>
    <w:rsid w:val="00196FAA"/>
    <w:rsid w:val="001975FB"/>
    <w:rsid w:val="00197DF4"/>
    <w:rsid w:val="001A05C2"/>
    <w:rsid w:val="001A0FF0"/>
    <w:rsid w:val="001A15D1"/>
    <w:rsid w:val="001A1DD0"/>
    <w:rsid w:val="001A2B42"/>
    <w:rsid w:val="001A36D4"/>
    <w:rsid w:val="001A412C"/>
    <w:rsid w:val="001A4762"/>
    <w:rsid w:val="001A4EAE"/>
    <w:rsid w:val="001A4FC1"/>
    <w:rsid w:val="001A5031"/>
    <w:rsid w:val="001A5306"/>
    <w:rsid w:val="001A5630"/>
    <w:rsid w:val="001A5D5D"/>
    <w:rsid w:val="001A6288"/>
    <w:rsid w:val="001A7170"/>
    <w:rsid w:val="001A71A4"/>
    <w:rsid w:val="001B25F7"/>
    <w:rsid w:val="001B2868"/>
    <w:rsid w:val="001B34F6"/>
    <w:rsid w:val="001B3721"/>
    <w:rsid w:val="001B40DA"/>
    <w:rsid w:val="001B4532"/>
    <w:rsid w:val="001B5030"/>
    <w:rsid w:val="001B5A36"/>
    <w:rsid w:val="001B5BCE"/>
    <w:rsid w:val="001B6B40"/>
    <w:rsid w:val="001B7173"/>
    <w:rsid w:val="001B7180"/>
    <w:rsid w:val="001B751F"/>
    <w:rsid w:val="001C0DC3"/>
    <w:rsid w:val="001C0E70"/>
    <w:rsid w:val="001C177B"/>
    <w:rsid w:val="001C1D07"/>
    <w:rsid w:val="001C2AC8"/>
    <w:rsid w:val="001C377E"/>
    <w:rsid w:val="001C397D"/>
    <w:rsid w:val="001C3E4E"/>
    <w:rsid w:val="001C441F"/>
    <w:rsid w:val="001C46ED"/>
    <w:rsid w:val="001C4A3E"/>
    <w:rsid w:val="001C5450"/>
    <w:rsid w:val="001C6A5F"/>
    <w:rsid w:val="001D18D8"/>
    <w:rsid w:val="001D1B9F"/>
    <w:rsid w:val="001D2CF6"/>
    <w:rsid w:val="001D339A"/>
    <w:rsid w:val="001D40C3"/>
    <w:rsid w:val="001D4451"/>
    <w:rsid w:val="001D49D4"/>
    <w:rsid w:val="001D4E59"/>
    <w:rsid w:val="001D51A3"/>
    <w:rsid w:val="001D58F2"/>
    <w:rsid w:val="001D7469"/>
    <w:rsid w:val="001E0B55"/>
    <w:rsid w:val="001E1843"/>
    <w:rsid w:val="001E2CA6"/>
    <w:rsid w:val="001E3E6C"/>
    <w:rsid w:val="001E3E7C"/>
    <w:rsid w:val="001E46B7"/>
    <w:rsid w:val="001E51A1"/>
    <w:rsid w:val="001E54FB"/>
    <w:rsid w:val="001E5DF4"/>
    <w:rsid w:val="001E6645"/>
    <w:rsid w:val="001E6DEE"/>
    <w:rsid w:val="001F0DFF"/>
    <w:rsid w:val="001F13AB"/>
    <w:rsid w:val="001F1F50"/>
    <w:rsid w:val="001F2605"/>
    <w:rsid w:val="001F27C4"/>
    <w:rsid w:val="001F29E6"/>
    <w:rsid w:val="001F2DCA"/>
    <w:rsid w:val="001F2E0C"/>
    <w:rsid w:val="001F2F1A"/>
    <w:rsid w:val="001F39E6"/>
    <w:rsid w:val="001F4440"/>
    <w:rsid w:val="001F5360"/>
    <w:rsid w:val="001F54D4"/>
    <w:rsid w:val="001F5F4C"/>
    <w:rsid w:val="001F6728"/>
    <w:rsid w:val="001F6875"/>
    <w:rsid w:val="001F7A85"/>
    <w:rsid w:val="0020219C"/>
    <w:rsid w:val="00202BBF"/>
    <w:rsid w:val="00203622"/>
    <w:rsid w:val="0020379D"/>
    <w:rsid w:val="002039A4"/>
    <w:rsid w:val="00203B08"/>
    <w:rsid w:val="00204292"/>
    <w:rsid w:val="0020555A"/>
    <w:rsid w:val="0021059E"/>
    <w:rsid w:val="00210865"/>
    <w:rsid w:val="00210CDE"/>
    <w:rsid w:val="00210EF4"/>
    <w:rsid w:val="00211186"/>
    <w:rsid w:val="00211762"/>
    <w:rsid w:val="002126E9"/>
    <w:rsid w:val="00212704"/>
    <w:rsid w:val="00213561"/>
    <w:rsid w:val="00214929"/>
    <w:rsid w:val="002157DE"/>
    <w:rsid w:val="00215BAA"/>
    <w:rsid w:val="002163E2"/>
    <w:rsid w:val="002165A0"/>
    <w:rsid w:val="0021687D"/>
    <w:rsid w:val="00217EBD"/>
    <w:rsid w:val="0022050D"/>
    <w:rsid w:val="00222227"/>
    <w:rsid w:val="002223F0"/>
    <w:rsid w:val="002237AC"/>
    <w:rsid w:val="00223FAE"/>
    <w:rsid w:val="002244F1"/>
    <w:rsid w:val="002246AC"/>
    <w:rsid w:val="00224AF1"/>
    <w:rsid w:val="00225966"/>
    <w:rsid w:val="00226343"/>
    <w:rsid w:val="00226357"/>
    <w:rsid w:val="00226ADA"/>
    <w:rsid w:val="00226D46"/>
    <w:rsid w:val="00227062"/>
    <w:rsid w:val="00227AD3"/>
    <w:rsid w:val="00227FD0"/>
    <w:rsid w:val="002304CC"/>
    <w:rsid w:val="002309F5"/>
    <w:rsid w:val="002311FE"/>
    <w:rsid w:val="00231B09"/>
    <w:rsid w:val="002320B0"/>
    <w:rsid w:val="002324C3"/>
    <w:rsid w:val="00232C8C"/>
    <w:rsid w:val="00233EBB"/>
    <w:rsid w:val="00235204"/>
    <w:rsid w:val="002353A2"/>
    <w:rsid w:val="00236308"/>
    <w:rsid w:val="00237C07"/>
    <w:rsid w:val="00237DCA"/>
    <w:rsid w:val="00237FBC"/>
    <w:rsid w:val="00240528"/>
    <w:rsid w:val="00241140"/>
    <w:rsid w:val="002419E0"/>
    <w:rsid w:val="00241A0A"/>
    <w:rsid w:val="00241B7A"/>
    <w:rsid w:val="00243376"/>
    <w:rsid w:val="002435D9"/>
    <w:rsid w:val="002440A6"/>
    <w:rsid w:val="002443B4"/>
    <w:rsid w:val="00244620"/>
    <w:rsid w:val="00245B81"/>
    <w:rsid w:val="00245D12"/>
    <w:rsid w:val="00245E8E"/>
    <w:rsid w:val="0024609B"/>
    <w:rsid w:val="002466C7"/>
    <w:rsid w:val="002466CB"/>
    <w:rsid w:val="00246784"/>
    <w:rsid w:val="00246A4E"/>
    <w:rsid w:val="00246B4F"/>
    <w:rsid w:val="00247B3C"/>
    <w:rsid w:val="00250262"/>
    <w:rsid w:val="002504FA"/>
    <w:rsid w:val="00251913"/>
    <w:rsid w:val="00251C2D"/>
    <w:rsid w:val="00252996"/>
    <w:rsid w:val="00253BE8"/>
    <w:rsid w:val="00253F95"/>
    <w:rsid w:val="00254153"/>
    <w:rsid w:val="00254C7D"/>
    <w:rsid w:val="00254ED8"/>
    <w:rsid w:val="00256063"/>
    <w:rsid w:val="0025637C"/>
    <w:rsid w:val="0025689E"/>
    <w:rsid w:val="00256DB1"/>
    <w:rsid w:val="002571AB"/>
    <w:rsid w:val="00260A6F"/>
    <w:rsid w:val="00260BE4"/>
    <w:rsid w:val="002614D7"/>
    <w:rsid w:val="00261B19"/>
    <w:rsid w:val="00261FA8"/>
    <w:rsid w:val="00262284"/>
    <w:rsid w:val="00262DBF"/>
    <w:rsid w:val="00262E02"/>
    <w:rsid w:val="00264192"/>
    <w:rsid w:val="0026423E"/>
    <w:rsid w:val="00264320"/>
    <w:rsid w:val="00264A63"/>
    <w:rsid w:val="00264A9D"/>
    <w:rsid w:val="00264DD2"/>
    <w:rsid w:val="00265843"/>
    <w:rsid w:val="002661AD"/>
    <w:rsid w:val="00267205"/>
    <w:rsid w:val="00267BFF"/>
    <w:rsid w:val="00270174"/>
    <w:rsid w:val="00270F49"/>
    <w:rsid w:val="0027125D"/>
    <w:rsid w:val="00271495"/>
    <w:rsid w:val="002717E9"/>
    <w:rsid w:val="0027245F"/>
    <w:rsid w:val="002725AD"/>
    <w:rsid w:val="002729A9"/>
    <w:rsid w:val="00273B6A"/>
    <w:rsid w:val="00273D90"/>
    <w:rsid w:val="0027508A"/>
    <w:rsid w:val="0027527A"/>
    <w:rsid w:val="0027724A"/>
    <w:rsid w:val="002772B6"/>
    <w:rsid w:val="0027758D"/>
    <w:rsid w:val="0028061D"/>
    <w:rsid w:val="00280A48"/>
    <w:rsid w:val="00280C70"/>
    <w:rsid w:val="00280EEF"/>
    <w:rsid w:val="002820E0"/>
    <w:rsid w:val="002821B6"/>
    <w:rsid w:val="00282862"/>
    <w:rsid w:val="00283426"/>
    <w:rsid w:val="00283430"/>
    <w:rsid w:val="002853B3"/>
    <w:rsid w:val="0028612F"/>
    <w:rsid w:val="00286300"/>
    <w:rsid w:val="00286854"/>
    <w:rsid w:val="00286E07"/>
    <w:rsid w:val="002872C4"/>
    <w:rsid w:val="0029009E"/>
    <w:rsid w:val="002901C8"/>
    <w:rsid w:val="00290872"/>
    <w:rsid w:val="002914DC"/>
    <w:rsid w:val="0029180D"/>
    <w:rsid w:val="00291E19"/>
    <w:rsid w:val="00291FF0"/>
    <w:rsid w:val="002926B9"/>
    <w:rsid w:val="00292BE6"/>
    <w:rsid w:val="00293008"/>
    <w:rsid w:val="00293E0B"/>
    <w:rsid w:val="00294389"/>
    <w:rsid w:val="0029507D"/>
    <w:rsid w:val="00295B04"/>
    <w:rsid w:val="00297B93"/>
    <w:rsid w:val="002A1BBF"/>
    <w:rsid w:val="002A1DF2"/>
    <w:rsid w:val="002A1F02"/>
    <w:rsid w:val="002A2040"/>
    <w:rsid w:val="002A40D2"/>
    <w:rsid w:val="002A411F"/>
    <w:rsid w:val="002A54B8"/>
    <w:rsid w:val="002A57D2"/>
    <w:rsid w:val="002A5E08"/>
    <w:rsid w:val="002A5E45"/>
    <w:rsid w:val="002A5F54"/>
    <w:rsid w:val="002A78E4"/>
    <w:rsid w:val="002B019E"/>
    <w:rsid w:val="002B0553"/>
    <w:rsid w:val="002B112A"/>
    <w:rsid w:val="002B12BA"/>
    <w:rsid w:val="002B1336"/>
    <w:rsid w:val="002B26A1"/>
    <w:rsid w:val="002B3BCA"/>
    <w:rsid w:val="002B4923"/>
    <w:rsid w:val="002B49DD"/>
    <w:rsid w:val="002B532A"/>
    <w:rsid w:val="002B627A"/>
    <w:rsid w:val="002B63B3"/>
    <w:rsid w:val="002B7109"/>
    <w:rsid w:val="002B71EE"/>
    <w:rsid w:val="002B79F0"/>
    <w:rsid w:val="002C021B"/>
    <w:rsid w:val="002C089D"/>
    <w:rsid w:val="002C0EAF"/>
    <w:rsid w:val="002C0EE7"/>
    <w:rsid w:val="002C2134"/>
    <w:rsid w:val="002C3C7C"/>
    <w:rsid w:val="002C3EE6"/>
    <w:rsid w:val="002C4366"/>
    <w:rsid w:val="002C5475"/>
    <w:rsid w:val="002C5A24"/>
    <w:rsid w:val="002C5E1B"/>
    <w:rsid w:val="002C6231"/>
    <w:rsid w:val="002C6BF2"/>
    <w:rsid w:val="002C6CC9"/>
    <w:rsid w:val="002C7056"/>
    <w:rsid w:val="002C722C"/>
    <w:rsid w:val="002C7991"/>
    <w:rsid w:val="002C7D93"/>
    <w:rsid w:val="002D01ED"/>
    <w:rsid w:val="002D0AE6"/>
    <w:rsid w:val="002D11D6"/>
    <w:rsid w:val="002D151C"/>
    <w:rsid w:val="002D1E5E"/>
    <w:rsid w:val="002D2661"/>
    <w:rsid w:val="002D3263"/>
    <w:rsid w:val="002D3A0B"/>
    <w:rsid w:val="002D46BE"/>
    <w:rsid w:val="002D4AFD"/>
    <w:rsid w:val="002D6107"/>
    <w:rsid w:val="002D6528"/>
    <w:rsid w:val="002D73F1"/>
    <w:rsid w:val="002D778B"/>
    <w:rsid w:val="002D7831"/>
    <w:rsid w:val="002D7AFC"/>
    <w:rsid w:val="002D7E99"/>
    <w:rsid w:val="002E409B"/>
    <w:rsid w:val="002E4122"/>
    <w:rsid w:val="002E521C"/>
    <w:rsid w:val="002E5818"/>
    <w:rsid w:val="002E5B26"/>
    <w:rsid w:val="002E60C8"/>
    <w:rsid w:val="002E6442"/>
    <w:rsid w:val="002E68B7"/>
    <w:rsid w:val="002E6936"/>
    <w:rsid w:val="002E6B00"/>
    <w:rsid w:val="002E6E04"/>
    <w:rsid w:val="002E7456"/>
    <w:rsid w:val="002E7A83"/>
    <w:rsid w:val="002F05E1"/>
    <w:rsid w:val="002F0927"/>
    <w:rsid w:val="002F4CB0"/>
    <w:rsid w:val="002F5F9E"/>
    <w:rsid w:val="002F612D"/>
    <w:rsid w:val="002F67C4"/>
    <w:rsid w:val="002F6899"/>
    <w:rsid w:val="002F6C0C"/>
    <w:rsid w:val="002F7FCB"/>
    <w:rsid w:val="003005BD"/>
    <w:rsid w:val="003008E6"/>
    <w:rsid w:val="003009C6"/>
    <w:rsid w:val="00301655"/>
    <w:rsid w:val="00301965"/>
    <w:rsid w:val="00302648"/>
    <w:rsid w:val="00302847"/>
    <w:rsid w:val="00302A57"/>
    <w:rsid w:val="00302B2D"/>
    <w:rsid w:val="00303221"/>
    <w:rsid w:val="003039E6"/>
    <w:rsid w:val="003040E5"/>
    <w:rsid w:val="003041BD"/>
    <w:rsid w:val="003051FC"/>
    <w:rsid w:val="003055D5"/>
    <w:rsid w:val="00306028"/>
    <w:rsid w:val="00306608"/>
    <w:rsid w:val="00307650"/>
    <w:rsid w:val="003077B1"/>
    <w:rsid w:val="00310F97"/>
    <w:rsid w:val="00311215"/>
    <w:rsid w:val="00311432"/>
    <w:rsid w:val="00311501"/>
    <w:rsid w:val="0031300D"/>
    <w:rsid w:val="0031312C"/>
    <w:rsid w:val="00314899"/>
    <w:rsid w:val="00315F23"/>
    <w:rsid w:val="0031602E"/>
    <w:rsid w:val="00316071"/>
    <w:rsid w:val="00316891"/>
    <w:rsid w:val="003168CC"/>
    <w:rsid w:val="0031697B"/>
    <w:rsid w:val="00316DB6"/>
    <w:rsid w:val="00317183"/>
    <w:rsid w:val="003177D5"/>
    <w:rsid w:val="00317A92"/>
    <w:rsid w:val="00317D8A"/>
    <w:rsid w:val="00320394"/>
    <w:rsid w:val="00320875"/>
    <w:rsid w:val="00321E10"/>
    <w:rsid w:val="00322259"/>
    <w:rsid w:val="003225B2"/>
    <w:rsid w:val="00322A5E"/>
    <w:rsid w:val="00322D57"/>
    <w:rsid w:val="003231FB"/>
    <w:rsid w:val="003232E9"/>
    <w:rsid w:val="003233AB"/>
    <w:rsid w:val="0032364F"/>
    <w:rsid w:val="00325349"/>
    <w:rsid w:val="0032647B"/>
    <w:rsid w:val="003269E9"/>
    <w:rsid w:val="00326CCE"/>
    <w:rsid w:val="00327739"/>
    <w:rsid w:val="0033054A"/>
    <w:rsid w:val="00331E50"/>
    <w:rsid w:val="00332DD7"/>
    <w:rsid w:val="003334AB"/>
    <w:rsid w:val="00333BE5"/>
    <w:rsid w:val="00334C92"/>
    <w:rsid w:val="00336448"/>
    <w:rsid w:val="003369B3"/>
    <w:rsid w:val="00336AB7"/>
    <w:rsid w:val="0033766E"/>
    <w:rsid w:val="00337B79"/>
    <w:rsid w:val="003407CD"/>
    <w:rsid w:val="00340EED"/>
    <w:rsid w:val="003426C4"/>
    <w:rsid w:val="00342724"/>
    <w:rsid w:val="00342A7F"/>
    <w:rsid w:val="00342FB1"/>
    <w:rsid w:val="003431B8"/>
    <w:rsid w:val="00343CF6"/>
    <w:rsid w:val="00343DCB"/>
    <w:rsid w:val="0034444F"/>
    <w:rsid w:val="00344682"/>
    <w:rsid w:val="003449D3"/>
    <w:rsid w:val="00344D2B"/>
    <w:rsid w:val="003452E4"/>
    <w:rsid w:val="00345538"/>
    <w:rsid w:val="00345676"/>
    <w:rsid w:val="00346540"/>
    <w:rsid w:val="00346A28"/>
    <w:rsid w:val="00347125"/>
    <w:rsid w:val="003478BC"/>
    <w:rsid w:val="00351470"/>
    <w:rsid w:val="00353FED"/>
    <w:rsid w:val="003542B0"/>
    <w:rsid w:val="003545AE"/>
    <w:rsid w:val="003546F4"/>
    <w:rsid w:val="00354C6D"/>
    <w:rsid w:val="0035523B"/>
    <w:rsid w:val="00355560"/>
    <w:rsid w:val="00355C83"/>
    <w:rsid w:val="0035631E"/>
    <w:rsid w:val="00356D77"/>
    <w:rsid w:val="00357F55"/>
    <w:rsid w:val="00357F6B"/>
    <w:rsid w:val="0036071D"/>
    <w:rsid w:val="0036141A"/>
    <w:rsid w:val="0036143D"/>
    <w:rsid w:val="0036154A"/>
    <w:rsid w:val="003616EA"/>
    <w:rsid w:val="0036210A"/>
    <w:rsid w:val="003624C3"/>
    <w:rsid w:val="00362735"/>
    <w:rsid w:val="00362C6C"/>
    <w:rsid w:val="00362FCF"/>
    <w:rsid w:val="00363254"/>
    <w:rsid w:val="00364E77"/>
    <w:rsid w:val="00365BAF"/>
    <w:rsid w:val="00365C0C"/>
    <w:rsid w:val="00365F51"/>
    <w:rsid w:val="00366161"/>
    <w:rsid w:val="003666E6"/>
    <w:rsid w:val="003677C9"/>
    <w:rsid w:val="00367887"/>
    <w:rsid w:val="003678A3"/>
    <w:rsid w:val="0037054C"/>
    <w:rsid w:val="00371108"/>
    <w:rsid w:val="00371167"/>
    <w:rsid w:val="00371636"/>
    <w:rsid w:val="00372D4E"/>
    <w:rsid w:val="0037341F"/>
    <w:rsid w:val="003736E3"/>
    <w:rsid w:val="00374AC0"/>
    <w:rsid w:val="00374E70"/>
    <w:rsid w:val="00375163"/>
    <w:rsid w:val="00375198"/>
    <w:rsid w:val="00376040"/>
    <w:rsid w:val="00377060"/>
    <w:rsid w:val="00377FBB"/>
    <w:rsid w:val="0038059F"/>
    <w:rsid w:val="0038141C"/>
    <w:rsid w:val="00381623"/>
    <w:rsid w:val="00382258"/>
    <w:rsid w:val="00382E2E"/>
    <w:rsid w:val="00382E62"/>
    <w:rsid w:val="00383330"/>
    <w:rsid w:val="00383A1B"/>
    <w:rsid w:val="003858FE"/>
    <w:rsid w:val="0038600D"/>
    <w:rsid w:val="00386F60"/>
    <w:rsid w:val="0039046C"/>
    <w:rsid w:val="003905F2"/>
    <w:rsid w:val="003907E1"/>
    <w:rsid w:val="00390D5F"/>
    <w:rsid w:val="003912F1"/>
    <w:rsid w:val="003914A5"/>
    <w:rsid w:val="00391F72"/>
    <w:rsid w:val="00392543"/>
    <w:rsid w:val="00392A19"/>
    <w:rsid w:val="00393100"/>
    <w:rsid w:val="003951AE"/>
    <w:rsid w:val="003962BC"/>
    <w:rsid w:val="003962E2"/>
    <w:rsid w:val="00396554"/>
    <w:rsid w:val="003965C0"/>
    <w:rsid w:val="00396DC1"/>
    <w:rsid w:val="00397277"/>
    <w:rsid w:val="003979FF"/>
    <w:rsid w:val="00397DDF"/>
    <w:rsid w:val="00397F04"/>
    <w:rsid w:val="003A0C7C"/>
    <w:rsid w:val="003A18E3"/>
    <w:rsid w:val="003A2097"/>
    <w:rsid w:val="003A2103"/>
    <w:rsid w:val="003A279C"/>
    <w:rsid w:val="003A514C"/>
    <w:rsid w:val="003A6E5B"/>
    <w:rsid w:val="003A6F74"/>
    <w:rsid w:val="003B0338"/>
    <w:rsid w:val="003B0582"/>
    <w:rsid w:val="003B12DE"/>
    <w:rsid w:val="003B20A3"/>
    <w:rsid w:val="003B2231"/>
    <w:rsid w:val="003B2A0B"/>
    <w:rsid w:val="003B2C9A"/>
    <w:rsid w:val="003B2EDE"/>
    <w:rsid w:val="003B302E"/>
    <w:rsid w:val="003B31F7"/>
    <w:rsid w:val="003B3569"/>
    <w:rsid w:val="003B389A"/>
    <w:rsid w:val="003B3A79"/>
    <w:rsid w:val="003B647D"/>
    <w:rsid w:val="003B6B7F"/>
    <w:rsid w:val="003B6CBA"/>
    <w:rsid w:val="003B746C"/>
    <w:rsid w:val="003C02F8"/>
    <w:rsid w:val="003C0669"/>
    <w:rsid w:val="003C07AF"/>
    <w:rsid w:val="003C167F"/>
    <w:rsid w:val="003C19B9"/>
    <w:rsid w:val="003C1AAE"/>
    <w:rsid w:val="003C1D1E"/>
    <w:rsid w:val="003C253B"/>
    <w:rsid w:val="003C288B"/>
    <w:rsid w:val="003C2962"/>
    <w:rsid w:val="003C2A11"/>
    <w:rsid w:val="003C2BD2"/>
    <w:rsid w:val="003C2F89"/>
    <w:rsid w:val="003C3373"/>
    <w:rsid w:val="003C3A34"/>
    <w:rsid w:val="003C3B82"/>
    <w:rsid w:val="003C50D0"/>
    <w:rsid w:val="003C5598"/>
    <w:rsid w:val="003C59D4"/>
    <w:rsid w:val="003C59E1"/>
    <w:rsid w:val="003C610C"/>
    <w:rsid w:val="003C6C52"/>
    <w:rsid w:val="003C6DB8"/>
    <w:rsid w:val="003C70EE"/>
    <w:rsid w:val="003D02AA"/>
    <w:rsid w:val="003D0557"/>
    <w:rsid w:val="003D0911"/>
    <w:rsid w:val="003D10EA"/>
    <w:rsid w:val="003D1E7C"/>
    <w:rsid w:val="003D2B1F"/>
    <w:rsid w:val="003D2C49"/>
    <w:rsid w:val="003D3B90"/>
    <w:rsid w:val="003D43C1"/>
    <w:rsid w:val="003D49C8"/>
    <w:rsid w:val="003D4DFE"/>
    <w:rsid w:val="003D5BD2"/>
    <w:rsid w:val="003D62A8"/>
    <w:rsid w:val="003D6390"/>
    <w:rsid w:val="003D669E"/>
    <w:rsid w:val="003D6736"/>
    <w:rsid w:val="003D6C5E"/>
    <w:rsid w:val="003D72D2"/>
    <w:rsid w:val="003E0B3B"/>
    <w:rsid w:val="003E2348"/>
    <w:rsid w:val="003E2947"/>
    <w:rsid w:val="003E2AC3"/>
    <w:rsid w:val="003E3058"/>
    <w:rsid w:val="003E3804"/>
    <w:rsid w:val="003E3805"/>
    <w:rsid w:val="003E400D"/>
    <w:rsid w:val="003E4132"/>
    <w:rsid w:val="003E5588"/>
    <w:rsid w:val="003E57DA"/>
    <w:rsid w:val="003E7087"/>
    <w:rsid w:val="003E73B6"/>
    <w:rsid w:val="003E7B9A"/>
    <w:rsid w:val="003E7BAA"/>
    <w:rsid w:val="003F0084"/>
    <w:rsid w:val="003F0D2E"/>
    <w:rsid w:val="003F104D"/>
    <w:rsid w:val="003F11FA"/>
    <w:rsid w:val="003F12DE"/>
    <w:rsid w:val="003F2F3F"/>
    <w:rsid w:val="003F3B46"/>
    <w:rsid w:val="003F44EA"/>
    <w:rsid w:val="003F58EC"/>
    <w:rsid w:val="003F5F82"/>
    <w:rsid w:val="003F62BC"/>
    <w:rsid w:val="003F685E"/>
    <w:rsid w:val="003F726C"/>
    <w:rsid w:val="003F7CFB"/>
    <w:rsid w:val="003F7F52"/>
    <w:rsid w:val="004001D8"/>
    <w:rsid w:val="0040025D"/>
    <w:rsid w:val="00401353"/>
    <w:rsid w:val="0040161D"/>
    <w:rsid w:val="00401B88"/>
    <w:rsid w:val="004023B1"/>
    <w:rsid w:val="004038BB"/>
    <w:rsid w:val="00404528"/>
    <w:rsid w:val="004049E9"/>
    <w:rsid w:val="00405CCF"/>
    <w:rsid w:val="00406B55"/>
    <w:rsid w:val="00406F3D"/>
    <w:rsid w:val="00407371"/>
    <w:rsid w:val="0040742E"/>
    <w:rsid w:val="00407468"/>
    <w:rsid w:val="0040788A"/>
    <w:rsid w:val="00407904"/>
    <w:rsid w:val="004108AB"/>
    <w:rsid w:val="00411BF3"/>
    <w:rsid w:val="00412E49"/>
    <w:rsid w:val="0041334E"/>
    <w:rsid w:val="00413915"/>
    <w:rsid w:val="00415687"/>
    <w:rsid w:val="00415C81"/>
    <w:rsid w:val="0041676B"/>
    <w:rsid w:val="00416884"/>
    <w:rsid w:val="004171A4"/>
    <w:rsid w:val="004173B6"/>
    <w:rsid w:val="00417B17"/>
    <w:rsid w:val="00417E06"/>
    <w:rsid w:val="004200D4"/>
    <w:rsid w:val="0042085F"/>
    <w:rsid w:val="00421F27"/>
    <w:rsid w:val="0042316F"/>
    <w:rsid w:val="00423793"/>
    <w:rsid w:val="00423A02"/>
    <w:rsid w:val="00424B2D"/>
    <w:rsid w:val="00424CA4"/>
    <w:rsid w:val="00426637"/>
    <w:rsid w:val="00426776"/>
    <w:rsid w:val="00426EE8"/>
    <w:rsid w:val="00427A98"/>
    <w:rsid w:val="00430D85"/>
    <w:rsid w:val="00431567"/>
    <w:rsid w:val="0043177F"/>
    <w:rsid w:val="00431841"/>
    <w:rsid w:val="004318B7"/>
    <w:rsid w:val="00431B1D"/>
    <w:rsid w:val="00431D59"/>
    <w:rsid w:val="00432202"/>
    <w:rsid w:val="004325F0"/>
    <w:rsid w:val="0043278F"/>
    <w:rsid w:val="00432F44"/>
    <w:rsid w:val="00433D8F"/>
    <w:rsid w:val="004342B9"/>
    <w:rsid w:val="00435308"/>
    <w:rsid w:val="004364CD"/>
    <w:rsid w:val="00440547"/>
    <w:rsid w:val="00440904"/>
    <w:rsid w:val="00441108"/>
    <w:rsid w:val="0044146F"/>
    <w:rsid w:val="0044161F"/>
    <w:rsid w:val="00442583"/>
    <w:rsid w:val="00442A74"/>
    <w:rsid w:val="00442BED"/>
    <w:rsid w:val="00442C1E"/>
    <w:rsid w:val="004457C0"/>
    <w:rsid w:val="004460E6"/>
    <w:rsid w:val="00446D38"/>
    <w:rsid w:val="00447CE1"/>
    <w:rsid w:val="00450D25"/>
    <w:rsid w:val="004516D3"/>
    <w:rsid w:val="00451B9F"/>
    <w:rsid w:val="00452A09"/>
    <w:rsid w:val="0045314B"/>
    <w:rsid w:val="00453435"/>
    <w:rsid w:val="00453833"/>
    <w:rsid w:val="004538FC"/>
    <w:rsid w:val="0045410F"/>
    <w:rsid w:val="004541BA"/>
    <w:rsid w:val="00454401"/>
    <w:rsid w:val="00454BF9"/>
    <w:rsid w:val="00454FCC"/>
    <w:rsid w:val="00455336"/>
    <w:rsid w:val="004556AB"/>
    <w:rsid w:val="004566B2"/>
    <w:rsid w:val="00456E56"/>
    <w:rsid w:val="00457791"/>
    <w:rsid w:val="00460FF3"/>
    <w:rsid w:val="00461333"/>
    <w:rsid w:val="004613D1"/>
    <w:rsid w:val="00461A1C"/>
    <w:rsid w:val="00461C02"/>
    <w:rsid w:val="00461CCA"/>
    <w:rsid w:val="004623B8"/>
    <w:rsid w:val="004629A0"/>
    <w:rsid w:val="00462BDA"/>
    <w:rsid w:val="00462D07"/>
    <w:rsid w:val="0046344F"/>
    <w:rsid w:val="004636A2"/>
    <w:rsid w:val="00465013"/>
    <w:rsid w:val="00465709"/>
    <w:rsid w:val="00465910"/>
    <w:rsid w:val="0046598D"/>
    <w:rsid w:val="00465CAB"/>
    <w:rsid w:val="0046612D"/>
    <w:rsid w:val="004665FD"/>
    <w:rsid w:val="00466DCF"/>
    <w:rsid w:val="00467F1D"/>
    <w:rsid w:val="00470511"/>
    <w:rsid w:val="004707AA"/>
    <w:rsid w:val="00471537"/>
    <w:rsid w:val="00471A06"/>
    <w:rsid w:val="00471C35"/>
    <w:rsid w:val="00471F83"/>
    <w:rsid w:val="00472117"/>
    <w:rsid w:val="0047314E"/>
    <w:rsid w:val="00473425"/>
    <w:rsid w:val="004734DC"/>
    <w:rsid w:val="00473EAA"/>
    <w:rsid w:val="0047437C"/>
    <w:rsid w:val="004748EC"/>
    <w:rsid w:val="00475717"/>
    <w:rsid w:val="0047616A"/>
    <w:rsid w:val="004762B0"/>
    <w:rsid w:val="004765EF"/>
    <w:rsid w:val="00476700"/>
    <w:rsid w:val="004770BD"/>
    <w:rsid w:val="00477AAE"/>
    <w:rsid w:val="00477AF2"/>
    <w:rsid w:val="00480058"/>
    <w:rsid w:val="004811E5"/>
    <w:rsid w:val="0048247C"/>
    <w:rsid w:val="00482F07"/>
    <w:rsid w:val="00483848"/>
    <w:rsid w:val="00485F21"/>
    <w:rsid w:val="00486B78"/>
    <w:rsid w:val="00486B88"/>
    <w:rsid w:val="00487811"/>
    <w:rsid w:val="00490011"/>
    <w:rsid w:val="00490191"/>
    <w:rsid w:val="00490347"/>
    <w:rsid w:val="00490391"/>
    <w:rsid w:val="00490658"/>
    <w:rsid w:val="00490ADA"/>
    <w:rsid w:val="00490EE9"/>
    <w:rsid w:val="00492714"/>
    <w:rsid w:val="00492E8E"/>
    <w:rsid w:val="00493FEB"/>
    <w:rsid w:val="00494109"/>
    <w:rsid w:val="0049443B"/>
    <w:rsid w:val="00494DF9"/>
    <w:rsid w:val="00495890"/>
    <w:rsid w:val="00496218"/>
    <w:rsid w:val="0049695C"/>
    <w:rsid w:val="00496B56"/>
    <w:rsid w:val="00496F46"/>
    <w:rsid w:val="004A021B"/>
    <w:rsid w:val="004A094E"/>
    <w:rsid w:val="004A155F"/>
    <w:rsid w:val="004A1654"/>
    <w:rsid w:val="004A1897"/>
    <w:rsid w:val="004A1D4D"/>
    <w:rsid w:val="004A2004"/>
    <w:rsid w:val="004A2244"/>
    <w:rsid w:val="004A229D"/>
    <w:rsid w:val="004A2872"/>
    <w:rsid w:val="004A461D"/>
    <w:rsid w:val="004A46BA"/>
    <w:rsid w:val="004A4B1B"/>
    <w:rsid w:val="004A555F"/>
    <w:rsid w:val="004A5C62"/>
    <w:rsid w:val="004A62CD"/>
    <w:rsid w:val="004A6676"/>
    <w:rsid w:val="004A7614"/>
    <w:rsid w:val="004B0896"/>
    <w:rsid w:val="004B09B5"/>
    <w:rsid w:val="004B0B86"/>
    <w:rsid w:val="004B1189"/>
    <w:rsid w:val="004B1DE1"/>
    <w:rsid w:val="004B2570"/>
    <w:rsid w:val="004B2F1E"/>
    <w:rsid w:val="004B4349"/>
    <w:rsid w:val="004B464F"/>
    <w:rsid w:val="004B47C2"/>
    <w:rsid w:val="004B47F7"/>
    <w:rsid w:val="004B4AF9"/>
    <w:rsid w:val="004B4DB9"/>
    <w:rsid w:val="004B6792"/>
    <w:rsid w:val="004B6BF3"/>
    <w:rsid w:val="004C060E"/>
    <w:rsid w:val="004C0D8A"/>
    <w:rsid w:val="004C1DB2"/>
    <w:rsid w:val="004C2878"/>
    <w:rsid w:val="004C3C01"/>
    <w:rsid w:val="004C3D69"/>
    <w:rsid w:val="004C4C5F"/>
    <w:rsid w:val="004C4FD4"/>
    <w:rsid w:val="004C53C1"/>
    <w:rsid w:val="004C5CD1"/>
    <w:rsid w:val="004C6050"/>
    <w:rsid w:val="004C7F41"/>
    <w:rsid w:val="004D1E6A"/>
    <w:rsid w:val="004D1F13"/>
    <w:rsid w:val="004D2DE4"/>
    <w:rsid w:val="004D3266"/>
    <w:rsid w:val="004D4197"/>
    <w:rsid w:val="004D61D3"/>
    <w:rsid w:val="004D624A"/>
    <w:rsid w:val="004D641E"/>
    <w:rsid w:val="004D6A16"/>
    <w:rsid w:val="004D7C15"/>
    <w:rsid w:val="004D7E0E"/>
    <w:rsid w:val="004D7E64"/>
    <w:rsid w:val="004D7FD1"/>
    <w:rsid w:val="004E02AE"/>
    <w:rsid w:val="004E0638"/>
    <w:rsid w:val="004E0D7A"/>
    <w:rsid w:val="004E0E16"/>
    <w:rsid w:val="004E0FAA"/>
    <w:rsid w:val="004E0FBF"/>
    <w:rsid w:val="004E215A"/>
    <w:rsid w:val="004E28AB"/>
    <w:rsid w:val="004E2B18"/>
    <w:rsid w:val="004E3435"/>
    <w:rsid w:val="004E559C"/>
    <w:rsid w:val="004E5DDC"/>
    <w:rsid w:val="004E6B50"/>
    <w:rsid w:val="004E6DA2"/>
    <w:rsid w:val="004E76F0"/>
    <w:rsid w:val="004E771F"/>
    <w:rsid w:val="004F0A09"/>
    <w:rsid w:val="004F122A"/>
    <w:rsid w:val="004F2ABC"/>
    <w:rsid w:val="004F3D77"/>
    <w:rsid w:val="004F3EE9"/>
    <w:rsid w:val="004F4E57"/>
    <w:rsid w:val="004F54A8"/>
    <w:rsid w:val="004F63B9"/>
    <w:rsid w:val="004F75AB"/>
    <w:rsid w:val="004F7DF1"/>
    <w:rsid w:val="005000C7"/>
    <w:rsid w:val="00500FFC"/>
    <w:rsid w:val="005049A2"/>
    <w:rsid w:val="00505284"/>
    <w:rsid w:val="00505B73"/>
    <w:rsid w:val="005060DC"/>
    <w:rsid w:val="0050679F"/>
    <w:rsid w:val="00507148"/>
    <w:rsid w:val="00507847"/>
    <w:rsid w:val="00507992"/>
    <w:rsid w:val="00507F0D"/>
    <w:rsid w:val="005105EF"/>
    <w:rsid w:val="00511D3F"/>
    <w:rsid w:val="00511EDB"/>
    <w:rsid w:val="0051225F"/>
    <w:rsid w:val="005123D9"/>
    <w:rsid w:val="00512920"/>
    <w:rsid w:val="00513290"/>
    <w:rsid w:val="005136EA"/>
    <w:rsid w:val="00513F05"/>
    <w:rsid w:val="005142EA"/>
    <w:rsid w:val="0051517C"/>
    <w:rsid w:val="005163EA"/>
    <w:rsid w:val="005167AE"/>
    <w:rsid w:val="005167D1"/>
    <w:rsid w:val="00517266"/>
    <w:rsid w:val="005177FB"/>
    <w:rsid w:val="0051788E"/>
    <w:rsid w:val="0052013F"/>
    <w:rsid w:val="005201A0"/>
    <w:rsid w:val="005214EA"/>
    <w:rsid w:val="00521649"/>
    <w:rsid w:val="00522BAC"/>
    <w:rsid w:val="00522F66"/>
    <w:rsid w:val="00523151"/>
    <w:rsid w:val="0052315D"/>
    <w:rsid w:val="00523524"/>
    <w:rsid w:val="00523909"/>
    <w:rsid w:val="00523E1B"/>
    <w:rsid w:val="00524E98"/>
    <w:rsid w:val="005259B5"/>
    <w:rsid w:val="00525ECF"/>
    <w:rsid w:val="00526CC7"/>
    <w:rsid w:val="00526D39"/>
    <w:rsid w:val="0052785F"/>
    <w:rsid w:val="00531918"/>
    <w:rsid w:val="00531A42"/>
    <w:rsid w:val="00531A5B"/>
    <w:rsid w:val="00531B2E"/>
    <w:rsid w:val="00532928"/>
    <w:rsid w:val="005329C5"/>
    <w:rsid w:val="00533520"/>
    <w:rsid w:val="00533A80"/>
    <w:rsid w:val="00533D52"/>
    <w:rsid w:val="005343BE"/>
    <w:rsid w:val="00535337"/>
    <w:rsid w:val="00536046"/>
    <w:rsid w:val="005375FC"/>
    <w:rsid w:val="005403E7"/>
    <w:rsid w:val="0054064B"/>
    <w:rsid w:val="0054144C"/>
    <w:rsid w:val="00541507"/>
    <w:rsid w:val="00541967"/>
    <w:rsid w:val="005427DE"/>
    <w:rsid w:val="00542A1D"/>
    <w:rsid w:val="005431B1"/>
    <w:rsid w:val="00543348"/>
    <w:rsid w:val="005433E6"/>
    <w:rsid w:val="00543628"/>
    <w:rsid w:val="005444B1"/>
    <w:rsid w:val="0054587B"/>
    <w:rsid w:val="00545AD7"/>
    <w:rsid w:val="005461A2"/>
    <w:rsid w:val="005467D1"/>
    <w:rsid w:val="005469E3"/>
    <w:rsid w:val="005472CB"/>
    <w:rsid w:val="00547A9B"/>
    <w:rsid w:val="0055000F"/>
    <w:rsid w:val="005507A2"/>
    <w:rsid w:val="00550C3C"/>
    <w:rsid w:val="00550FEC"/>
    <w:rsid w:val="005516EB"/>
    <w:rsid w:val="00553BC8"/>
    <w:rsid w:val="00554EAC"/>
    <w:rsid w:val="00554F75"/>
    <w:rsid w:val="005564A0"/>
    <w:rsid w:val="005565A6"/>
    <w:rsid w:val="0055742D"/>
    <w:rsid w:val="005614A7"/>
    <w:rsid w:val="00561E47"/>
    <w:rsid w:val="00562466"/>
    <w:rsid w:val="00562EAD"/>
    <w:rsid w:val="00563C99"/>
    <w:rsid w:val="0056498D"/>
    <w:rsid w:val="005659E2"/>
    <w:rsid w:val="005660BD"/>
    <w:rsid w:val="0056671C"/>
    <w:rsid w:val="00566851"/>
    <w:rsid w:val="00566B76"/>
    <w:rsid w:val="00567BA8"/>
    <w:rsid w:val="0057005A"/>
    <w:rsid w:val="00570153"/>
    <w:rsid w:val="00571195"/>
    <w:rsid w:val="005711B0"/>
    <w:rsid w:val="005719E8"/>
    <w:rsid w:val="00571F12"/>
    <w:rsid w:val="005732A2"/>
    <w:rsid w:val="00573666"/>
    <w:rsid w:val="00574123"/>
    <w:rsid w:val="0057498D"/>
    <w:rsid w:val="00575AD2"/>
    <w:rsid w:val="005760F8"/>
    <w:rsid w:val="00576784"/>
    <w:rsid w:val="00576804"/>
    <w:rsid w:val="00576961"/>
    <w:rsid w:val="005770D7"/>
    <w:rsid w:val="00577523"/>
    <w:rsid w:val="00577A57"/>
    <w:rsid w:val="0058058C"/>
    <w:rsid w:val="0058075F"/>
    <w:rsid w:val="00580BD4"/>
    <w:rsid w:val="00580EB2"/>
    <w:rsid w:val="0058119A"/>
    <w:rsid w:val="00582BBE"/>
    <w:rsid w:val="005830DE"/>
    <w:rsid w:val="00584204"/>
    <w:rsid w:val="00584A30"/>
    <w:rsid w:val="00584A32"/>
    <w:rsid w:val="005852C5"/>
    <w:rsid w:val="00585DE1"/>
    <w:rsid w:val="005863D3"/>
    <w:rsid w:val="00586643"/>
    <w:rsid w:val="0058711C"/>
    <w:rsid w:val="00587964"/>
    <w:rsid w:val="00587D95"/>
    <w:rsid w:val="00590239"/>
    <w:rsid w:val="00591AF5"/>
    <w:rsid w:val="00592A75"/>
    <w:rsid w:val="00592C81"/>
    <w:rsid w:val="00593985"/>
    <w:rsid w:val="00593F62"/>
    <w:rsid w:val="0059430C"/>
    <w:rsid w:val="00594437"/>
    <w:rsid w:val="0059454D"/>
    <w:rsid w:val="00594AD8"/>
    <w:rsid w:val="00595368"/>
    <w:rsid w:val="005954F8"/>
    <w:rsid w:val="00596681"/>
    <w:rsid w:val="00597437"/>
    <w:rsid w:val="00597673"/>
    <w:rsid w:val="005A0225"/>
    <w:rsid w:val="005A0974"/>
    <w:rsid w:val="005A1948"/>
    <w:rsid w:val="005A194D"/>
    <w:rsid w:val="005A2D90"/>
    <w:rsid w:val="005A38E3"/>
    <w:rsid w:val="005A3F2C"/>
    <w:rsid w:val="005A4B09"/>
    <w:rsid w:val="005A4F50"/>
    <w:rsid w:val="005A4FB0"/>
    <w:rsid w:val="005A502C"/>
    <w:rsid w:val="005A53E9"/>
    <w:rsid w:val="005A549C"/>
    <w:rsid w:val="005A59DD"/>
    <w:rsid w:val="005A63AE"/>
    <w:rsid w:val="005A6587"/>
    <w:rsid w:val="005A6E54"/>
    <w:rsid w:val="005A75CC"/>
    <w:rsid w:val="005A7E09"/>
    <w:rsid w:val="005B033D"/>
    <w:rsid w:val="005B0997"/>
    <w:rsid w:val="005B197B"/>
    <w:rsid w:val="005B2B98"/>
    <w:rsid w:val="005B2FA3"/>
    <w:rsid w:val="005B3330"/>
    <w:rsid w:val="005B3877"/>
    <w:rsid w:val="005B3E8E"/>
    <w:rsid w:val="005B4B42"/>
    <w:rsid w:val="005B4C4B"/>
    <w:rsid w:val="005B5994"/>
    <w:rsid w:val="005B6943"/>
    <w:rsid w:val="005B6D46"/>
    <w:rsid w:val="005C01E8"/>
    <w:rsid w:val="005C02B1"/>
    <w:rsid w:val="005C14E4"/>
    <w:rsid w:val="005C1E94"/>
    <w:rsid w:val="005C2C02"/>
    <w:rsid w:val="005C3179"/>
    <w:rsid w:val="005C3587"/>
    <w:rsid w:val="005C3801"/>
    <w:rsid w:val="005C580C"/>
    <w:rsid w:val="005C6979"/>
    <w:rsid w:val="005C7DD6"/>
    <w:rsid w:val="005D0876"/>
    <w:rsid w:val="005D09D2"/>
    <w:rsid w:val="005D17FF"/>
    <w:rsid w:val="005D1BA1"/>
    <w:rsid w:val="005D20EE"/>
    <w:rsid w:val="005D3D10"/>
    <w:rsid w:val="005D425C"/>
    <w:rsid w:val="005D4B72"/>
    <w:rsid w:val="005D4D50"/>
    <w:rsid w:val="005D52C0"/>
    <w:rsid w:val="005D57DD"/>
    <w:rsid w:val="005D5C82"/>
    <w:rsid w:val="005D676F"/>
    <w:rsid w:val="005D6966"/>
    <w:rsid w:val="005D7152"/>
    <w:rsid w:val="005D7C28"/>
    <w:rsid w:val="005E07F1"/>
    <w:rsid w:val="005E095E"/>
    <w:rsid w:val="005E23AB"/>
    <w:rsid w:val="005E2A8C"/>
    <w:rsid w:val="005E2A92"/>
    <w:rsid w:val="005E3A18"/>
    <w:rsid w:val="005E3CF5"/>
    <w:rsid w:val="005E467D"/>
    <w:rsid w:val="005E5EF5"/>
    <w:rsid w:val="005E6310"/>
    <w:rsid w:val="005E6933"/>
    <w:rsid w:val="005E6D9F"/>
    <w:rsid w:val="005E7D3D"/>
    <w:rsid w:val="005F0479"/>
    <w:rsid w:val="005F06A4"/>
    <w:rsid w:val="005F2601"/>
    <w:rsid w:val="005F346C"/>
    <w:rsid w:val="005F39DD"/>
    <w:rsid w:val="005F3D8F"/>
    <w:rsid w:val="005F4D76"/>
    <w:rsid w:val="005F5DE5"/>
    <w:rsid w:val="005F6767"/>
    <w:rsid w:val="005F7CCA"/>
    <w:rsid w:val="005F7D07"/>
    <w:rsid w:val="00600A68"/>
    <w:rsid w:val="00600B81"/>
    <w:rsid w:val="00600D68"/>
    <w:rsid w:val="00601383"/>
    <w:rsid w:val="006017CD"/>
    <w:rsid w:val="00601DD7"/>
    <w:rsid w:val="00601E60"/>
    <w:rsid w:val="006029BB"/>
    <w:rsid w:val="00603605"/>
    <w:rsid w:val="00603767"/>
    <w:rsid w:val="0060396E"/>
    <w:rsid w:val="00604944"/>
    <w:rsid w:val="00604A50"/>
    <w:rsid w:val="00605718"/>
    <w:rsid w:val="00606555"/>
    <w:rsid w:val="00607A60"/>
    <w:rsid w:val="00607BD9"/>
    <w:rsid w:val="006103BE"/>
    <w:rsid w:val="006108BC"/>
    <w:rsid w:val="0061125B"/>
    <w:rsid w:val="00611E5A"/>
    <w:rsid w:val="00611F62"/>
    <w:rsid w:val="006122FB"/>
    <w:rsid w:val="00612D6D"/>
    <w:rsid w:val="00613247"/>
    <w:rsid w:val="0061399F"/>
    <w:rsid w:val="00613D05"/>
    <w:rsid w:val="006144C7"/>
    <w:rsid w:val="00615C0C"/>
    <w:rsid w:val="00615C5A"/>
    <w:rsid w:val="00615F56"/>
    <w:rsid w:val="00616384"/>
    <w:rsid w:val="006164DC"/>
    <w:rsid w:val="006167A3"/>
    <w:rsid w:val="00617785"/>
    <w:rsid w:val="00617895"/>
    <w:rsid w:val="006201A5"/>
    <w:rsid w:val="00621A4F"/>
    <w:rsid w:val="0062282D"/>
    <w:rsid w:val="0062365C"/>
    <w:rsid w:val="00624194"/>
    <w:rsid w:val="006245B1"/>
    <w:rsid w:val="00624F76"/>
    <w:rsid w:val="00626F10"/>
    <w:rsid w:val="00626FBB"/>
    <w:rsid w:val="00627510"/>
    <w:rsid w:val="00627552"/>
    <w:rsid w:val="006276A1"/>
    <w:rsid w:val="00627E0D"/>
    <w:rsid w:val="00630DCC"/>
    <w:rsid w:val="00631037"/>
    <w:rsid w:val="0063104A"/>
    <w:rsid w:val="00631562"/>
    <w:rsid w:val="00631796"/>
    <w:rsid w:val="0063212D"/>
    <w:rsid w:val="00632B4E"/>
    <w:rsid w:val="00633518"/>
    <w:rsid w:val="00633605"/>
    <w:rsid w:val="00633CF9"/>
    <w:rsid w:val="00634055"/>
    <w:rsid w:val="006341E2"/>
    <w:rsid w:val="006347FB"/>
    <w:rsid w:val="006358AC"/>
    <w:rsid w:val="006363A1"/>
    <w:rsid w:val="00636449"/>
    <w:rsid w:val="0063675B"/>
    <w:rsid w:val="00637655"/>
    <w:rsid w:val="006402E4"/>
    <w:rsid w:val="006403D7"/>
    <w:rsid w:val="00640C99"/>
    <w:rsid w:val="006410A9"/>
    <w:rsid w:val="0064111E"/>
    <w:rsid w:val="00641DCB"/>
    <w:rsid w:val="0064347D"/>
    <w:rsid w:val="006438FC"/>
    <w:rsid w:val="00643C25"/>
    <w:rsid w:val="0064418C"/>
    <w:rsid w:val="0064463E"/>
    <w:rsid w:val="0064586C"/>
    <w:rsid w:val="00645BC2"/>
    <w:rsid w:val="00646386"/>
    <w:rsid w:val="00646D42"/>
    <w:rsid w:val="00646DD7"/>
    <w:rsid w:val="006503A0"/>
    <w:rsid w:val="00651F61"/>
    <w:rsid w:val="006521BE"/>
    <w:rsid w:val="006522E4"/>
    <w:rsid w:val="006528A8"/>
    <w:rsid w:val="00652DAD"/>
    <w:rsid w:val="00654608"/>
    <w:rsid w:val="00655493"/>
    <w:rsid w:val="006554EA"/>
    <w:rsid w:val="00656500"/>
    <w:rsid w:val="00656D27"/>
    <w:rsid w:val="0065759A"/>
    <w:rsid w:val="00657638"/>
    <w:rsid w:val="0065778A"/>
    <w:rsid w:val="0066036A"/>
    <w:rsid w:val="006609E6"/>
    <w:rsid w:val="00661337"/>
    <w:rsid w:val="0066181F"/>
    <w:rsid w:val="00661FB3"/>
    <w:rsid w:val="00662EEA"/>
    <w:rsid w:val="006633FD"/>
    <w:rsid w:val="0066375E"/>
    <w:rsid w:val="006637CF"/>
    <w:rsid w:val="00664EF5"/>
    <w:rsid w:val="00664F84"/>
    <w:rsid w:val="00665142"/>
    <w:rsid w:val="00665828"/>
    <w:rsid w:val="006666AD"/>
    <w:rsid w:val="00667700"/>
    <w:rsid w:val="006677B2"/>
    <w:rsid w:val="0067024B"/>
    <w:rsid w:val="0067091F"/>
    <w:rsid w:val="0067099F"/>
    <w:rsid w:val="00670FBC"/>
    <w:rsid w:val="0067147A"/>
    <w:rsid w:val="00673170"/>
    <w:rsid w:val="006732C4"/>
    <w:rsid w:val="00673C42"/>
    <w:rsid w:val="00674708"/>
    <w:rsid w:val="00675679"/>
    <w:rsid w:val="00675E76"/>
    <w:rsid w:val="00677C64"/>
    <w:rsid w:val="00677DE5"/>
    <w:rsid w:val="00680A11"/>
    <w:rsid w:val="00680CD6"/>
    <w:rsid w:val="0068133E"/>
    <w:rsid w:val="00681EB3"/>
    <w:rsid w:val="006825DF"/>
    <w:rsid w:val="006836AA"/>
    <w:rsid w:val="00684B58"/>
    <w:rsid w:val="00685035"/>
    <w:rsid w:val="00685AC7"/>
    <w:rsid w:val="00685F01"/>
    <w:rsid w:val="00686789"/>
    <w:rsid w:val="006873E7"/>
    <w:rsid w:val="00687854"/>
    <w:rsid w:val="0069020C"/>
    <w:rsid w:val="00690CC9"/>
    <w:rsid w:val="00690F78"/>
    <w:rsid w:val="00691844"/>
    <w:rsid w:val="0069186F"/>
    <w:rsid w:val="00693004"/>
    <w:rsid w:val="006937E1"/>
    <w:rsid w:val="00693CE2"/>
    <w:rsid w:val="0069451B"/>
    <w:rsid w:val="00694B1A"/>
    <w:rsid w:val="00694D45"/>
    <w:rsid w:val="00695275"/>
    <w:rsid w:val="0069575D"/>
    <w:rsid w:val="00695B0D"/>
    <w:rsid w:val="00695DBB"/>
    <w:rsid w:val="006961A2"/>
    <w:rsid w:val="006962BA"/>
    <w:rsid w:val="0069664F"/>
    <w:rsid w:val="00696668"/>
    <w:rsid w:val="00697692"/>
    <w:rsid w:val="0069778D"/>
    <w:rsid w:val="006A0FED"/>
    <w:rsid w:val="006A178F"/>
    <w:rsid w:val="006A1851"/>
    <w:rsid w:val="006A1B77"/>
    <w:rsid w:val="006A2263"/>
    <w:rsid w:val="006A356D"/>
    <w:rsid w:val="006A3BB5"/>
    <w:rsid w:val="006A42F3"/>
    <w:rsid w:val="006A5056"/>
    <w:rsid w:val="006A56A2"/>
    <w:rsid w:val="006A6044"/>
    <w:rsid w:val="006A7BE8"/>
    <w:rsid w:val="006A7D93"/>
    <w:rsid w:val="006A7FDD"/>
    <w:rsid w:val="006B07A1"/>
    <w:rsid w:val="006B1D19"/>
    <w:rsid w:val="006B2807"/>
    <w:rsid w:val="006B2CDC"/>
    <w:rsid w:val="006B345A"/>
    <w:rsid w:val="006B3481"/>
    <w:rsid w:val="006B3756"/>
    <w:rsid w:val="006B3AE1"/>
    <w:rsid w:val="006B3F4F"/>
    <w:rsid w:val="006B50C3"/>
    <w:rsid w:val="006B5245"/>
    <w:rsid w:val="006B52E4"/>
    <w:rsid w:val="006B5ECA"/>
    <w:rsid w:val="006B5EED"/>
    <w:rsid w:val="006B69AD"/>
    <w:rsid w:val="006B70D0"/>
    <w:rsid w:val="006B70E7"/>
    <w:rsid w:val="006B73FE"/>
    <w:rsid w:val="006B7D45"/>
    <w:rsid w:val="006C0F86"/>
    <w:rsid w:val="006C11E3"/>
    <w:rsid w:val="006C1205"/>
    <w:rsid w:val="006C12E3"/>
    <w:rsid w:val="006C38A5"/>
    <w:rsid w:val="006C3967"/>
    <w:rsid w:val="006C4559"/>
    <w:rsid w:val="006C4ACF"/>
    <w:rsid w:val="006C5299"/>
    <w:rsid w:val="006C674B"/>
    <w:rsid w:val="006D23B4"/>
    <w:rsid w:val="006D2808"/>
    <w:rsid w:val="006D4AED"/>
    <w:rsid w:val="006D532D"/>
    <w:rsid w:val="006D55E6"/>
    <w:rsid w:val="006D6134"/>
    <w:rsid w:val="006D6236"/>
    <w:rsid w:val="006D64BF"/>
    <w:rsid w:val="006D690B"/>
    <w:rsid w:val="006D6B5B"/>
    <w:rsid w:val="006D79EE"/>
    <w:rsid w:val="006D7B7B"/>
    <w:rsid w:val="006E0CC0"/>
    <w:rsid w:val="006E0E3E"/>
    <w:rsid w:val="006E178D"/>
    <w:rsid w:val="006E23A7"/>
    <w:rsid w:val="006E278F"/>
    <w:rsid w:val="006E27FC"/>
    <w:rsid w:val="006E2BB3"/>
    <w:rsid w:val="006E3348"/>
    <w:rsid w:val="006E4703"/>
    <w:rsid w:val="006E6DAB"/>
    <w:rsid w:val="006E6E29"/>
    <w:rsid w:val="006E71A2"/>
    <w:rsid w:val="006E7B4B"/>
    <w:rsid w:val="006E7F76"/>
    <w:rsid w:val="006F0B45"/>
    <w:rsid w:val="006F0BE1"/>
    <w:rsid w:val="006F1BDB"/>
    <w:rsid w:val="006F1FA3"/>
    <w:rsid w:val="006F2B18"/>
    <w:rsid w:val="006F2D81"/>
    <w:rsid w:val="006F3A75"/>
    <w:rsid w:val="006F4145"/>
    <w:rsid w:val="006F476B"/>
    <w:rsid w:val="006F4D90"/>
    <w:rsid w:val="006F5019"/>
    <w:rsid w:val="006F5BBE"/>
    <w:rsid w:val="006F7441"/>
    <w:rsid w:val="006F7676"/>
    <w:rsid w:val="006F7E7A"/>
    <w:rsid w:val="00701762"/>
    <w:rsid w:val="0070194F"/>
    <w:rsid w:val="00701C2F"/>
    <w:rsid w:val="00702E9F"/>
    <w:rsid w:val="0070321A"/>
    <w:rsid w:val="00703C52"/>
    <w:rsid w:val="00704291"/>
    <w:rsid w:val="007049CC"/>
    <w:rsid w:val="00704EF7"/>
    <w:rsid w:val="00704FE0"/>
    <w:rsid w:val="007069B8"/>
    <w:rsid w:val="0070769E"/>
    <w:rsid w:val="00707EC1"/>
    <w:rsid w:val="00710410"/>
    <w:rsid w:val="00710633"/>
    <w:rsid w:val="00710967"/>
    <w:rsid w:val="00711587"/>
    <w:rsid w:val="0071178C"/>
    <w:rsid w:val="007119EC"/>
    <w:rsid w:val="00712E2C"/>
    <w:rsid w:val="00712EB3"/>
    <w:rsid w:val="007131CA"/>
    <w:rsid w:val="007140B2"/>
    <w:rsid w:val="007142DE"/>
    <w:rsid w:val="007143E2"/>
    <w:rsid w:val="007158B1"/>
    <w:rsid w:val="00715ECA"/>
    <w:rsid w:val="0071670E"/>
    <w:rsid w:val="00716737"/>
    <w:rsid w:val="00716751"/>
    <w:rsid w:val="007167AB"/>
    <w:rsid w:val="00716E1A"/>
    <w:rsid w:val="007177C8"/>
    <w:rsid w:val="00717AE4"/>
    <w:rsid w:val="007204C0"/>
    <w:rsid w:val="007209CF"/>
    <w:rsid w:val="007215EA"/>
    <w:rsid w:val="0072295C"/>
    <w:rsid w:val="00722C36"/>
    <w:rsid w:val="00722DC6"/>
    <w:rsid w:val="00723823"/>
    <w:rsid w:val="00723C49"/>
    <w:rsid w:val="00725829"/>
    <w:rsid w:val="00725ABC"/>
    <w:rsid w:val="00727204"/>
    <w:rsid w:val="0072722A"/>
    <w:rsid w:val="00727871"/>
    <w:rsid w:val="00727AF0"/>
    <w:rsid w:val="00730405"/>
    <w:rsid w:val="0073081B"/>
    <w:rsid w:val="00730949"/>
    <w:rsid w:val="007321CC"/>
    <w:rsid w:val="0073229E"/>
    <w:rsid w:val="00732731"/>
    <w:rsid w:val="007327F3"/>
    <w:rsid w:val="007328E6"/>
    <w:rsid w:val="00732F4B"/>
    <w:rsid w:val="00733A49"/>
    <w:rsid w:val="00733C70"/>
    <w:rsid w:val="00733D91"/>
    <w:rsid w:val="0073477D"/>
    <w:rsid w:val="00734B45"/>
    <w:rsid w:val="00734F59"/>
    <w:rsid w:val="007354B5"/>
    <w:rsid w:val="0073614A"/>
    <w:rsid w:val="0073683B"/>
    <w:rsid w:val="00740182"/>
    <w:rsid w:val="00740E14"/>
    <w:rsid w:val="00741AB1"/>
    <w:rsid w:val="007422A7"/>
    <w:rsid w:val="0074233B"/>
    <w:rsid w:val="00742BB6"/>
    <w:rsid w:val="00742E53"/>
    <w:rsid w:val="00743771"/>
    <w:rsid w:val="007437F5"/>
    <w:rsid w:val="00743B3B"/>
    <w:rsid w:val="00743CAD"/>
    <w:rsid w:val="00743EC0"/>
    <w:rsid w:val="0074408D"/>
    <w:rsid w:val="00744808"/>
    <w:rsid w:val="00746081"/>
    <w:rsid w:val="00746230"/>
    <w:rsid w:val="00746938"/>
    <w:rsid w:val="00746941"/>
    <w:rsid w:val="0074699A"/>
    <w:rsid w:val="007501C1"/>
    <w:rsid w:val="00750B1A"/>
    <w:rsid w:val="0075224A"/>
    <w:rsid w:val="00752B01"/>
    <w:rsid w:val="007531C7"/>
    <w:rsid w:val="00753D19"/>
    <w:rsid w:val="00755565"/>
    <w:rsid w:val="00756937"/>
    <w:rsid w:val="00756C05"/>
    <w:rsid w:val="007603E9"/>
    <w:rsid w:val="00760A84"/>
    <w:rsid w:val="00760E01"/>
    <w:rsid w:val="0076188F"/>
    <w:rsid w:val="00761DC9"/>
    <w:rsid w:val="00762164"/>
    <w:rsid w:val="0076288E"/>
    <w:rsid w:val="007631DD"/>
    <w:rsid w:val="007645C5"/>
    <w:rsid w:val="00764A33"/>
    <w:rsid w:val="007659B4"/>
    <w:rsid w:val="0076653A"/>
    <w:rsid w:val="00766BB4"/>
    <w:rsid w:val="00766E5D"/>
    <w:rsid w:val="00767097"/>
    <w:rsid w:val="0076762A"/>
    <w:rsid w:val="00767E8D"/>
    <w:rsid w:val="00770154"/>
    <w:rsid w:val="007707CD"/>
    <w:rsid w:val="00771E2D"/>
    <w:rsid w:val="00772D39"/>
    <w:rsid w:val="00772D6D"/>
    <w:rsid w:val="007732E2"/>
    <w:rsid w:val="00773463"/>
    <w:rsid w:val="00774435"/>
    <w:rsid w:val="00774ED1"/>
    <w:rsid w:val="00776301"/>
    <w:rsid w:val="00777382"/>
    <w:rsid w:val="00777E3C"/>
    <w:rsid w:val="0078044D"/>
    <w:rsid w:val="00783406"/>
    <w:rsid w:val="0078376F"/>
    <w:rsid w:val="007844DB"/>
    <w:rsid w:val="0078472A"/>
    <w:rsid w:val="00784D30"/>
    <w:rsid w:val="00786A01"/>
    <w:rsid w:val="00786B9A"/>
    <w:rsid w:val="00787293"/>
    <w:rsid w:val="00787514"/>
    <w:rsid w:val="0078754C"/>
    <w:rsid w:val="00787652"/>
    <w:rsid w:val="00787E90"/>
    <w:rsid w:val="0079009E"/>
    <w:rsid w:val="00790500"/>
    <w:rsid w:val="00790819"/>
    <w:rsid w:val="00790D6F"/>
    <w:rsid w:val="007913CF"/>
    <w:rsid w:val="00791B69"/>
    <w:rsid w:val="007920AA"/>
    <w:rsid w:val="00792708"/>
    <w:rsid w:val="007947B2"/>
    <w:rsid w:val="007950D2"/>
    <w:rsid w:val="0079544A"/>
    <w:rsid w:val="00795CFA"/>
    <w:rsid w:val="00795D52"/>
    <w:rsid w:val="00796AA4"/>
    <w:rsid w:val="00797024"/>
    <w:rsid w:val="007974B1"/>
    <w:rsid w:val="00797629"/>
    <w:rsid w:val="00797EE1"/>
    <w:rsid w:val="007A0EE6"/>
    <w:rsid w:val="007A2A59"/>
    <w:rsid w:val="007A2FA3"/>
    <w:rsid w:val="007A3936"/>
    <w:rsid w:val="007A4A64"/>
    <w:rsid w:val="007A4CBC"/>
    <w:rsid w:val="007A54FF"/>
    <w:rsid w:val="007A5F1A"/>
    <w:rsid w:val="007A67DF"/>
    <w:rsid w:val="007A6CD2"/>
    <w:rsid w:val="007A6F8E"/>
    <w:rsid w:val="007A7365"/>
    <w:rsid w:val="007A75BF"/>
    <w:rsid w:val="007A7B17"/>
    <w:rsid w:val="007A7E0A"/>
    <w:rsid w:val="007A7E93"/>
    <w:rsid w:val="007B0B1F"/>
    <w:rsid w:val="007B0FBB"/>
    <w:rsid w:val="007B1075"/>
    <w:rsid w:val="007B118C"/>
    <w:rsid w:val="007B3047"/>
    <w:rsid w:val="007B3142"/>
    <w:rsid w:val="007B3772"/>
    <w:rsid w:val="007B3CA5"/>
    <w:rsid w:val="007B45DD"/>
    <w:rsid w:val="007B6300"/>
    <w:rsid w:val="007B6FD0"/>
    <w:rsid w:val="007B704B"/>
    <w:rsid w:val="007B744F"/>
    <w:rsid w:val="007B74C5"/>
    <w:rsid w:val="007B76F4"/>
    <w:rsid w:val="007B7AAD"/>
    <w:rsid w:val="007C05E4"/>
    <w:rsid w:val="007C0C24"/>
    <w:rsid w:val="007C0EEA"/>
    <w:rsid w:val="007C19F2"/>
    <w:rsid w:val="007C21EE"/>
    <w:rsid w:val="007C33D0"/>
    <w:rsid w:val="007C33E0"/>
    <w:rsid w:val="007C3C47"/>
    <w:rsid w:val="007C43B1"/>
    <w:rsid w:val="007C4EAE"/>
    <w:rsid w:val="007C4F8B"/>
    <w:rsid w:val="007C5AC3"/>
    <w:rsid w:val="007C647E"/>
    <w:rsid w:val="007C6809"/>
    <w:rsid w:val="007C6C6D"/>
    <w:rsid w:val="007C7932"/>
    <w:rsid w:val="007C7945"/>
    <w:rsid w:val="007D05BC"/>
    <w:rsid w:val="007D183E"/>
    <w:rsid w:val="007D1E18"/>
    <w:rsid w:val="007D1FD6"/>
    <w:rsid w:val="007D241E"/>
    <w:rsid w:val="007D28E6"/>
    <w:rsid w:val="007D2C90"/>
    <w:rsid w:val="007D356E"/>
    <w:rsid w:val="007D3995"/>
    <w:rsid w:val="007D39A5"/>
    <w:rsid w:val="007D3CB9"/>
    <w:rsid w:val="007D4656"/>
    <w:rsid w:val="007D533A"/>
    <w:rsid w:val="007D62E7"/>
    <w:rsid w:val="007D63A5"/>
    <w:rsid w:val="007D6A38"/>
    <w:rsid w:val="007D6B13"/>
    <w:rsid w:val="007D6C1D"/>
    <w:rsid w:val="007D79BC"/>
    <w:rsid w:val="007D7ADC"/>
    <w:rsid w:val="007D7BD1"/>
    <w:rsid w:val="007D7F05"/>
    <w:rsid w:val="007E0C15"/>
    <w:rsid w:val="007E16B4"/>
    <w:rsid w:val="007E21D5"/>
    <w:rsid w:val="007E2CC9"/>
    <w:rsid w:val="007E2D0C"/>
    <w:rsid w:val="007E2DED"/>
    <w:rsid w:val="007E3641"/>
    <w:rsid w:val="007E36CC"/>
    <w:rsid w:val="007E40C9"/>
    <w:rsid w:val="007E5358"/>
    <w:rsid w:val="007E64B7"/>
    <w:rsid w:val="007E65B8"/>
    <w:rsid w:val="007E6667"/>
    <w:rsid w:val="007E6CCE"/>
    <w:rsid w:val="007E6E3E"/>
    <w:rsid w:val="007F07D5"/>
    <w:rsid w:val="007F1743"/>
    <w:rsid w:val="007F2013"/>
    <w:rsid w:val="007F2030"/>
    <w:rsid w:val="007F217C"/>
    <w:rsid w:val="007F227C"/>
    <w:rsid w:val="007F2FBA"/>
    <w:rsid w:val="007F3215"/>
    <w:rsid w:val="007F3AC5"/>
    <w:rsid w:val="007F662D"/>
    <w:rsid w:val="007F67F6"/>
    <w:rsid w:val="007F6DBF"/>
    <w:rsid w:val="007F6E14"/>
    <w:rsid w:val="007F7582"/>
    <w:rsid w:val="00800088"/>
    <w:rsid w:val="00800726"/>
    <w:rsid w:val="00801ACF"/>
    <w:rsid w:val="008021FF"/>
    <w:rsid w:val="008023F5"/>
    <w:rsid w:val="0080271B"/>
    <w:rsid w:val="00802BDA"/>
    <w:rsid w:val="008045E2"/>
    <w:rsid w:val="00805DCE"/>
    <w:rsid w:val="00806393"/>
    <w:rsid w:val="0080692A"/>
    <w:rsid w:val="00806CC8"/>
    <w:rsid w:val="00807D71"/>
    <w:rsid w:val="00810194"/>
    <w:rsid w:val="00810E38"/>
    <w:rsid w:val="00811572"/>
    <w:rsid w:val="00811E80"/>
    <w:rsid w:val="008120B7"/>
    <w:rsid w:val="00812DDC"/>
    <w:rsid w:val="00813AAC"/>
    <w:rsid w:val="00813CEF"/>
    <w:rsid w:val="0081494E"/>
    <w:rsid w:val="0081496E"/>
    <w:rsid w:val="008160D4"/>
    <w:rsid w:val="008169B9"/>
    <w:rsid w:val="00816E3F"/>
    <w:rsid w:val="0081759A"/>
    <w:rsid w:val="00817BC2"/>
    <w:rsid w:val="00817CC4"/>
    <w:rsid w:val="00817FA5"/>
    <w:rsid w:val="00817FE5"/>
    <w:rsid w:val="0082097D"/>
    <w:rsid w:val="00820B70"/>
    <w:rsid w:val="0082142C"/>
    <w:rsid w:val="00821EB0"/>
    <w:rsid w:val="00821F7C"/>
    <w:rsid w:val="008223F3"/>
    <w:rsid w:val="0082264E"/>
    <w:rsid w:val="0082330F"/>
    <w:rsid w:val="008233E3"/>
    <w:rsid w:val="00825710"/>
    <w:rsid w:val="00825A4F"/>
    <w:rsid w:val="008261A1"/>
    <w:rsid w:val="008264B7"/>
    <w:rsid w:val="00826AC4"/>
    <w:rsid w:val="00826B98"/>
    <w:rsid w:val="00826E72"/>
    <w:rsid w:val="008272D2"/>
    <w:rsid w:val="00830093"/>
    <w:rsid w:val="00830BF2"/>
    <w:rsid w:val="00831B76"/>
    <w:rsid w:val="00831FC5"/>
    <w:rsid w:val="00832411"/>
    <w:rsid w:val="00833655"/>
    <w:rsid w:val="00833DD4"/>
    <w:rsid w:val="00833E1F"/>
    <w:rsid w:val="00833EE3"/>
    <w:rsid w:val="00834533"/>
    <w:rsid w:val="008345BF"/>
    <w:rsid w:val="00834D26"/>
    <w:rsid w:val="00836339"/>
    <w:rsid w:val="00836D3D"/>
    <w:rsid w:val="00836FE0"/>
    <w:rsid w:val="00837618"/>
    <w:rsid w:val="00840668"/>
    <w:rsid w:val="008420E7"/>
    <w:rsid w:val="0084247F"/>
    <w:rsid w:val="00842644"/>
    <w:rsid w:val="00842AB5"/>
    <w:rsid w:val="00842D74"/>
    <w:rsid w:val="008433F2"/>
    <w:rsid w:val="008443E6"/>
    <w:rsid w:val="00845B9C"/>
    <w:rsid w:val="00845CE2"/>
    <w:rsid w:val="008460D9"/>
    <w:rsid w:val="00846102"/>
    <w:rsid w:val="00846C6A"/>
    <w:rsid w:val="00847239"/>
    <w:rsid w:val="00847603"/>
    <w:rsid w:val="008501C5"/>
    <w:rsid w:val="00850442"/>
    <w:rsid w:val="0085173C"/>
    <w:rsid w:val="00852373"/>
    <w:rsid w:val="008536F6"/>
    <w:rsid w:val="008540A0"/>
    <w:rsid w:val="008548F9"/>
    <w:rsid w:val="00856F03"/>
    <w:rsid w:val="008574D8"/>
    <w:rsid w:val="00857B1D"/>
    <w:rsid w:val="00857F87"/>
    <w:rsid w:val="008607DF"/>
    <w:rsid w:val="00861D61"/>
    <w:rsid w:val="00861D98"/>
    <w:rsid w:val="008620CA"/>
    <w:rsid w:val="008631D9"/>
    <w:rsid w:val="00863256"/>
    <w:rsid w:val="00863855"/>
    <w:rsid w:val="00865A02"/>
    <w:rsid w:val="00865C54"/>
    <w:rsid w:val="00865FC6"/>
    <w:rsid w:val="0086601A"/>
    <w:rsid w:val="00866072"/>
    <w:rsid w:val="00866C17"/>
    <w:rsid w:val="008700E2"/>
    <w:rsid w:val="0087067A"/>
    <w:rsid w:val="008709D6"/>
    <w:rsid w:val="00872389"/>
    <w:rsid w:val="00873038"/>
    <w:rsid w:val="00873049"/>
    <w:rsid w:val="008730E6"/>
    <w:rsid w:val="0087393A"/>
    <w:rsid w:val="008742E1"/>
    <w:rsid w:val="008745FD"/>
    <w:rsid w:val="00875DC1"/>
    <w:rsid w:val="00876559"/>
    <w:rsid w:val="008768D2"/>
    <w:rsid w:val="00877387"/>
    <w:rsid w:val="0088003F"/>
    <w:rsid w:val="00880D05"/>
    <w:rsid w:val="008812DB"/>
    <w:rsid w:val="0088149E"/>
    <w:rsid w:val="0088169C"/>
    <w:rsid w:val="00881721"/>
    <w:rsid w:val="00882A9D"/>
    <w:rsid w:val="00882D7D"/>
    <w:rsid w:val="008835B5"/>
    <w:rsid w:val="00883AA9"/>
    <w:rsid w:val="00883EF3"/>
    <w:rsid w:val="008844ED"/>
    <w:rsid w:val="00884EB5"/>
    <w:rsid w:val="00885564"/>
    <w:rsid w:val="008856EB"/>
    <w:rsid w:val="00886473"/>
    <w:rsid w:val="00886B56"/>
    <w:rsid w:val="008875A9"/>
    <w:rsid w:val="00887C6F"/>
    <w:rsid w:val="008913CD"/>
    <w:rsid w:val="00891B79"/>
    <w:rsid w:val="008920BD"/>
    <w:rsid w:val="00892BA5"/>
    <w:rsid w:val="00892C0B"/>
    <w:rsid w:val="008943FF"/>
    <w:rsid w:val="008945FF"/>
    <w:rsid w:val="0089581B"/>
    <w:rsid w:val="00895CCD"/>
    <w:rsid w:val="00895FF2"/>
    <w:rsid w:val="008968B5"/>
    <w:rsid w:val="0089716E"/>
    <w:rsid w:val="00897CBE"/>
    <w:rsid w:val="008A0562"/>
    <w:rsid w:val="008A0BD1"/>
    <w:rsid w:val="008A246F"/>
    <w:rsid w:val="008A43FC"/>
    <w:rsid w:val="008A5D1C"/>
    <w:rsid w:val="008A647A"/>
    <w:rsid w:val="008A69EF"/>
    <w:rsid w:val="008A6ED9"/>
    <w:rsid w:val="008A71AC"/>
    <w:rsid w:val="008A7984"/>
    <w:rsid w:val="008B00C5"/>
    <w:rsid w:val="008B06EF"/>
    <w:rsid w:val="008B0F94"/>
    <w:rsid w:val="008B10EE"/>
    <w:rsid w:val="008B189B"/>
    <w:rsid w:val="008B1980"/>
    <w:rsid w:val="008B2BF7"/>
    <w:rsid w:val="008B31F2"/>
    <w:rsid w:val="008B3F7E"/>
    <w:rsid w:val="008B496C"/>
    <w:rsid w:val="008B4DDD"/>
    <w:rsid w:val="008B5038"/>
    <w:rsid w:val="008B5810"/>
    <w:rsid w:val="008B64BA"/>
    <w:rsid w:val="008B663C"/>
    <w:rsid w:val="008C04E6"/>
    <w:rsid w:val="008C0BAB"/>
    <w:rsid w:val="008C0EA2"/>
    <w:rsid w:val="008C1087"/>
    <w:rsid w:val="008C143F"/>
    <w:rsid w:val="008C1761"/>
    <w:rsid w:val="008C18B4"/>
    <w:rsid w:val="008C2378"/>
    <w:rsid w:val="008C242D"/>
    <w:rsid w:val="008C2CD7"/>
    <w:rsid w:val="008C43E8"/>
    <w:rsid w:val="008C4A0D"/>
    <w:rsid w:val="008C4C61"/>
    <w:rsid w:val="008C4CC4"/>
    <w:rsid w:val="008C535A"/>
    <w:rsid w:val="008C6268"/>
    <w:rsid w:val="008C6798"/>
    <w:rsid w:val="008C682B"/>
    <w:rsid w:val="008C7254"/>
    <w:rsid w:val="008C73C5"/>
    <w:rsid w:val="008C76F2"/>
    <w:rsid w:val="008C7E8E"/>
    <w:rsid w:val="008C7F29"/>
    <w:rsid w:val="008D0812"/>
    <w:rsid w:val="008D1467"/>
    <w:rsid w:val="008D18EC"/>
    <w:rsid w:val="008D1923"/>
    <w:rsid w:val="008D2741"/>
    <w:rsid w:val="008D284F"/>
    <w:rsid w:val="008D3679"/>
    <w:rsid w:val="008D397E"/>
    <w:rsid w:val="008D3AA9"/>
    <w:rsid w:val="008D3B2D"/>
    <w:rsid w:val="008D468A"/>
    <w:rsid w:val="008D4FF2"/>
    <w:rsid w:val="008D5338"/>
    <w:rsid w:val="008D5DE7"/>
    <w:rsid w:val="008D6630"/>
    <w:rsid w:val="008D69F6"/>
    <w:rsid w:val="008D6F9A"/>
    <w:rsid w:val="008D7562"/>
    <w:rsid w:val="008D75DB"/>
    <w:rsid w:val="008D768A"/>
    <w:rsid w:val="008E180A"/>
    <w:rsid w:val="008E1C21"/>
    <w:rsid w:val="008E2D0A"/>
    <w:rsid w:val="008E394F"/>
    <w:rsid w:val="008E3CC1"/>
    <w:rsid w:val="008E409D"/>
    <w:rsid w:val="008E4395"/>
    <w:rsid w:val="008E4D7C"/>
    <w:rsid w:val="008E5587"/>
    <w:rsid w:val="008E5887"/>
    <w:rsid w:val="008E5B2E"/>
    <w:rsid w:val="008E5F71"/>
    <w:rsid w:val="008E6775"/>
    <w:rsid w:val="008E6B12"/>
    <w:rsid w:val="008E6B63"/>
    <w:rsid w:val="008E7491"/>
    <w:rsid w:val="008E76FB"/>
    <w:rsid w:val="008E7850"/>
    <w:rsid w:val="008F1464"/>
    <w:rsid w:val="008F1C11"/>
    <w:rsid w:val="008F5396"/>
    <w:rsid w:val="008F53F7"/>
    <w:rsid w:val="008F5B5E"/>
    <w:rsid w:val="008F67C4"/>
    <w:rsid w:val="008F6A8F"/>
    <w:rsid w:val="008F7576"/>
    <w:rsid w:val="008F7950"/>
    <w:rsid w:val="0090135D"/>
    <w:rsid w:val="00901D51"/>
    <w:rsid w:val="00902988"/>
    <w:rsid w:val="00903478"/>
    <w:rsid w:val="00903CFA"/>
    <w:rsid w:val="00904109"/>
    <w:rsid w:val="00905828"/>
    <w:rsid w:val="00906F43"/>
    <w:rsid w:val="00907A1A"/>
    <w:rsid w:val="00907CAA"/>
    <w:rsid w:val="00910141"/>
    <w:rsid w:val="00911A15"/>
    <w:rsid w:val="00911A7B"/>
    <w:rsid w:val="00913088"/>
    <w:rsid w:val="0091308F"/>
    <w:rsid w:val="00913608"/>
    <w:rsid w:val="00913DCC"/>
    <w:rsid w:val="00914152"/>
    <w:rsid w:val="00914CCC"/>
    <w:rsid w:val="009163E4"/>
    <w:rsid w:val="00916871"/>
    <w:rsid w:val="00917263"/>
    <w:rsid w:val="009179DA"/>
    <w:rsid w:val="00917A8E"/>
    <w:rsid w:val="00920140"/>
    <w:rsid w:val="00920356"/>
    <w:rsid w:val="0092036E"/>
    <w:rsid w:val="009208E4"/>
    <w:rsid w:val="00921095"/>
    <w:rsid w:val="00921AEB"/>
    <w:rsid w:val="00921BF7"/>
    <w:rsid w:val="009225AE"/>
    <w:rsid w:val="009226C4"/>
    <w:rsid w:val="00922A12"/>
    <w:rsid w:val="00923174"/>
    <w:rsid w:val="00924323"/>
    <w:rsid w:val="00924338"/>
    <w:rsid w:val="009243A7"/>
    <w:rsid w:val="00925EF5"/>
    <w:rsid w:val="00925EF7"/>
    <w:rsid w:val="009270FC"/>
    <w:rsid w:val="00927A23"/>
    <w:rsid w:val="00927B08"/>
    <w:rsid w:val="00930031"/>
    <w:rsid w:val="00930B3D"/>
    <w:rsid w:val="00930F0E"/>
    <w:rsid w:val="0093119F"/>
    <w:rsid w:val="00931C88"/>
    <w:rsid w:val="009325DA"/>
    <w:rsid w:val="009327FD"/>
    <w:rsid w:val="00932993"/>
    <w:rsid w:val="00933989"/>
    <w:rsid w:val="00933998"/>
    <w:rsid w:val="00933AD0"/>
    <w:rsid w:val="009347AA"/>
    <w:rsid w:val="009350C8"/>
    <w:rsid w:val="0093533D"/>
    <w:rsid w:val="00936B1F"/>
    <w:rsid w:val="00936D7D"/>
    <w:rsid w:val="00940F5C"/>
    <w:rsid w:val="00941202"/>
    <w:rsid w:val="009414DB"/>
    <w:rsid w:val="009417EE"/>
    <w:rsid w:val="0094326B"/>
    <w:rsid w:val="009432D4"/>
    <w:rsid w:val="009437E9"/>
    <w:rsid w:val="00943F8B"/>
    <w:rsid w:val="00944246"/>
    <w:rsid w:val="00944513"/>
    <w:rsid w:val="00944FD9"/>
    <w:rsid w:val="00945A69"/>
    <w:rsid w:val="00946171"/>
    <w:rsid w:val="00946FFD"/>
    <w:rsid w:val="00947AD3"/>
    <w:rsid w:val="009509CB"/>
    <w:rsid w:val="00950E58"/>
    <w:rsid w:val="00951CC9"/>
    <w:rsid w:val="00953C9C"/>
    <w:rsid w:val="00954974"/>
    <w:rsid w:val="00954E1A"/>
    <w:rsid w:val="00955650"/>
    <w:rsid w:val="009560C2"/>
    <w:rsid w:val="009573F8"/>
    <w:rsid w:val="009600A8"/>
    <w:rsid w:val="009608B5"/>
    <w:rsid w:val="00961BC1"/>
    <w:rsid w:val="009623C2"/>
    <w:rsid w:val="00962C4E"/>
    <w:rsid w:val="00963056"/>
    <w:rsid w:val="0096317D"/>
    <w:rsid w:val="00963CA7"/>
    <w:rsid w:val="009661DF"/>
    <w:rsid w:val="0096713C"/>
    <w:rsid w:val="00967669"/>
    <w:rsid w:val="00967756"/>
    <w:rsid w:val="009678CB"/>
    <w:rsid w:val="00967A73"/>
    <w:rsid w:val="00970116"/>
    <w:rsid w:val="00970EFC"/>
    <w:rsid w:val="00971217"/>
    <w:rsid w:val="00971D1E"/>
    <w:rsid w:val="00972150"/>
    <w:rsid w:val="009723D9"/>
    <w:rsid w:val="009723F4"/>
    <w:rsid w:val="009723F9"/>
    <w:rsid w:val="00972657"/>
    <w:rsid w:val="00973262"/>
    <w:rsid w:val="00974D5B"/>
    <w:rsid w:val="009753DB"/>
    <w:rsid w:val="0097591F"/>
    <w:rsid w:val="00975D1F"/>
    <w:rsid w:val="00977586"/>
    <w:rsid w:val="00977B51"/>
    <w:rsid w:val="0098006A"/>
    <w:rsid w:val="00981AC1"/>
    <w:rsid w:val="00981CE9"/>
    <w:rsid w:val="00982480"/>
    <w:rsid w:val="0098408B"/>
    <w:rsid w:val="00984105"/>
    <w:rsid w:val="00984792"/>
    <w:rsid w:val="00985418"/>
    <w:rsid w:val="00985A5E"/>
    <w:rsid w:val="00985B68"/>
    <w:rsid w:val="00985B9C"/>
    <w:rsid w:val="00986143"/>
    <w:rsid w:val="00986931"/>
    <w:rsid w:val="00987029"/>
    <w:rsid w:val="009871F6"/>
    <w:rsid w:val="009903D1"/>
    <w:rsid w:val="00990438"/>
    <w:rsid w:val="00991008"/>
    <w:rsid w:val="00991D07"/>
    <w:rsid w:val="00992D48"/>
    <w:rsid w:val="00994ED3"/>
    <w:rsid w:val="00996578"/>
    <w:rsid w:val="00996C98"/>
    <w:rsid w:val="00996D43"/>
    <w:rsid w:val="009970B7"/>
    <w:rsid w:val="0099756E"/>
    <w:rsid w:val="009A056A"/>
    <w:rsid w:val="009A1A99"/>
    <w:rsid w:val="009A263A"/>
    <w:rsid w:val="009A2D13"/>
    <w:rsid w:val="009A36DE"/>
    <w:rsid w:val="009A3C38"/>
    <w:rsid w:val="009A5C78"/>
    <w:rsid w:val="009A5D59"/>
    <w:rsid w:val="009A5DDA"/>
    <w:rsid w:val="009A6591"/>
    <w:rsid w:val="009A6EC3"/>
    <w:rsid w:val="009B044E"/>
    <w:rsid w:val="009B07B1"/>
    <w:rsid w:val="009B082E"/>
    <w:rsid w:val="009B0C22"/>
    <w:rsid w:val="009B13C4"/>
    <w:rsid w:val="009B212D"/>
    <w:rsid w:val="009B3F0F"/>
    <w:rsid w:val="009B4F04"/>
    <w:rsid w:val="009B5BAC"/>
    <w:rsid w:val="009B5D49"/>
    <w:rsid w:val="009B6604"/>
    <w:rsid w:val="009B74FA"/>
    <w:rsid w:val="009B7BC8"/>
    <w:rsid w:val="009C007C"/>
    <w:rsid w:val="009C0A84"/>
    <w:rsid w:val="009C17BB"/>
    <w:rsid w:val="009C21E3"/>
    <w:rsid w:val="009C23C9"/>
    <w:rsid w:val="009C283C"/>
    <w:rsid w:val="009C2C89"/>
    <w:rsid w:val="009C498A"/>
    <w:rsid w:val="009C536C"/>
    <w:rsid w:val="009C5572"/>
    <w:rsid w:val="009C5B30"/>
    <w:rsid w:val="009C608B"/>
    <w:rsid w:val="009C64C5"/>
    <w:rsid w:val="009C6595"/>
    <w:rsid w:val="009C6A2A"/>
    <w:rsid w:val="009C6D3F"/>
    <w:rsid w:val="009C6D72"/>
    <w:rsid w:val="009C7365"/>
    <w:rsid w:val="009C782A"/>
    <w:rsid w:val="009C7B72"/>
    <w:rsid w:val="009C7C0C"/>
    <w:rsid w:val="009D01A8"/>
    <w:rsid w:val="009D0B07"/>
    <w:rsid w:val="009D1475"/>
    <w:rsid w:val="009D15AC"/>
    <w:rsid w:val="009D192B"/>
    <w:rsid w:val="009D2196"/>
    <w:rsid w:val="009D2825"/>
    <w:rsid w:val="009D28CF"/>
    <w:rsid w:val="009D2A5F"/>
    <w:rsid w:val="009D3DD0"/>
    <w:rsid w:val="009D4144"/>
    <w:rsid w:val="009D424B"/>
    <w:rsid w:val="009D4413"/>
    <w:rsid w:val="009D493E"/>
    <w:rsid w:val="009D5C27"/>
    <w:rsid w:val="009D6EB9"/>
    <w:rsid w:val="009D6FE3"/>
    <w:rsid w:val="009D719D"/>
    <w:rsid w:val="009D726E"/>
    <w:rsid w:val="009D7C48"/>
    <w:rsid w:val="009E0618"/>
    <w:rsid w:val="009E0D14"/>
    <w:rsid w:val="009E11E6"/>
    <w:rsid w:val="009E1743"/>
    <w:rsid w:val="009E214F"/>
    <w:rsid w:val="009E2919"/>
    <w:rsid w:val="009E36E2"/>
    <w:rsid w:val="009E3A0A"/>
    <w:rsid w:val="009E3FBA"/>
    <w:rsid w:val="009E60E0"/>
    <w:rsid w:val="009E61F7"/>
    <w:rsid w:val="009E6351"/>
    <w:rsid w:val="009E6F5A"/>
    <w:rsid w:val="009E7870"/>
    <w:rsid w:val="009F0B5D"/>
    <w:rsid w:val="009F0B8F"/>
    <w:rsid w:val="009F1047"/>
    <w:rsid w:val="009F1DFB"/>
    <w:rsid w:val="009F24F7"/>
    <w:rsid w:val="009F2625"/>
    <w:rsid w:val="009F399C"/>
    <w:rsid w:val="009F3A38"/>
    <w:rsid w:val="009F3B18"/>
    <w:rsid w:val="009F3B3B"/>
    <w:rsid w:val="009F44E2"/>
    <w:rsid w:val="009F4D1C"/>
    <w:rsid w:val="009F56F1"/>
    <w:rsid w:val="009F5A14"/>
    <w:rsid w:val="009F5E2F"/>
    <w:rsid w:val="009F6855"/>
    <w:rsid w:val="009F753C"/>
    <w:rsid w:val="00A00B47"/>
    <w:rsid w:val="00A01587"/>
    <w:rsid w:val="00A01FFF"/>
    <w:rsid w:val="00A02584"/>
    <w:rsid w:val="00A02606"/>
    <w:rsid w:val="00A0315A"/>
    <w:rsid w:val="00A0354A"/>
    <w:rsid w:val="00A036AC"/>
    <w:rsid w:val="00A03D3A"/>
    <w:rsid w:val="00A04484"/>
    <w:rsid w:val="00A05437"/>
    <w:rsid w:val="00A058A5"/>
    <w:rsid w:val="00A06705"/>
    <w:rsid w:val="00A068C6"/>
    <w:rsid w:val="00A06B08"/>
    <w:rsid w:val="00A06C6C"/>
    <w:rsid w:val="00A07BB6"/>
    <w:rsid w:val="00A107CD"/>
    <w:rsid w:val="00A112B3"/>
    <w:rsid w:val="00A11D2B"/>
    <w:rsid w:val="00A12EB9"/>
    <w:rsid w:val="00A1493D"/>
    <w:rsid w:val="00A14B11"/>
    <w:rsid w:val="00A14B86"/>
    <w:rsid w:val="00A1563D"/>
    <w:rsid w:val="00A16103"/>
    <w:rsid w:val="00A16EFF"/>
    <w:rsid w:val="00A17080"/>
    <w:rsid w:val="00A1723C"/>
    <w:rsid w:val="00A17577"/>
    <w:rsid w:val="00A17643"/>
    <w:rsid w:val="00A20D0A"/>
    <w:rsid w:val="00A20FB6"/>
    <w:rsid w:val="00A21B10"/>
    <w:rsid w:val="00A22361"/>
    <w:rsid w:val="00A22604"/>
    <w:rsid w:val="00A23977"/>
    <w:rsid w:val="00A23E50"/>
    <w:rsid w:val="00A24583"/>
    <w:rsid w:val="00A2545B"/>
    <w:rsid w:val="00A259DE"/>
    <w:rsid w:val="00A25B10"/>
    <w:rsid w:val="00A26030"/>
    <w:rsid w:val="00A265A5"/>
    <w:rsid w:val="00A26895"/>
    <w:rsid w:val="00A272D3"/>
    <w:rsid w:val="00A305DB"/>
    <w:rsid w:val="00A30B2D"/>
    <w:rsid w:val="00A310E6"/>
    <w:rsid w:val="00A3165E"/>
    <w:rsid w:val="00A3181B"/>
    <w:rsid w:val="00A3182D"/>
    <w:rsid w:val="00A31D5B"/>
    <w:rsid w:val="00A328AF"/>
    <w:rsid w:val="00A32C05"/>
    <w:rsid w:val="00A32EA3"/>
    <w:rsid w:val="00A32F38"/>
    <w:rsid w:val="00A33B4F"/>
    <w:rsid w:val="00A345D3"/>
    <w:rsid w:val="00A3530F"/>
    <w:rsid w:val="00A353BC"/>
    <w:rsid w:val="00A3543A"/>
    <w:rsid w:val="00A3766E"/>
    <w:rsid w:val="00A40685"/>
    <w:rsid w:val="00A4076C"/>
    <w:rsid w:val="00A41086"/>
    <w:rsid w:val="00A42187"/>
    <w:rsid w:val="00A4236F"/>
    <w:rsid w:val="00A427E6"/>
    <w:rsid w:val="00A430B9"/>
    <w:rsid w:val="00A431F7"/>
    <w:rsid w:val="00A43210"/>
    <w:rsid w:val="00A446F5"/>
    <w:rsid w:val="00A45078"/>
    <w:rsid w:val="00A451D8"/>
    <w:rsid w:val="00A4707D"/>
    <w:rsid w:val="00A50624"/>
    <w:rsid w:val="00A51ADF"/>
    <w:rsid w:val="00A5246F"/>
    <w:rsid w:val="00A524B2"/>
    <w:rsid w:val="00A52FCB"/>
    <w:rsid w:val="00A53D2C"/>
    <w:rsid w:val="00A5464B"/>
    <w:rsid w:val="00A54727"/>
    <w:rsid w:val="00A54D7D"/>
    <w:rsid w:val="00A55404"/>
    <w:rsid w:val="00A559B5"/>
    <w:rsid w:val="00A55FB4"/>
    <w:rsid w:val="00A56515"/>
    <w:rsid w:val="00A56669"/>
    <w:rsid w:val="00A56E0A"/>
    <w:rsid w:val="00A60F6F"/>
    <w:rsid w:val="00A611D5"/>
    <w:rsid w:val="00A61A54"/>
    <w:rsid w:val="00A623EF"/>
    <w:rsid w:val="00A6490C"/>
    <w:rsid w:val="00A64F2F"/>
    <w:rsid w:val="00A6545C"/>
    <w:rsid w:val="00A665FB"/>
    <w:rsid w:val="00A67253"/>
    <w:rsid w:val="00A67D4A"/>
    <w:rsid w:val="00A708E7"/>
    <w:rsid w:val="00A70A0C"/>
    <w:rsid w:val="00A70F57"/>
    <w:rsid w:val="00A722B6"/>
    <w:rsid w:val="00A72425"/>
    <w:rsid w:val="00A72A8B"/>
    <w:rsid w:val="00A72D12"/>
    <w:rsid w:val="00A73DF4"/>
    <w:rsid w:val="00A7414D"/>
    <w:rsid w:val="00A7432B"/>
    <w:rsid w:val="00A74DBA"/>
    <w:rsid w:val="00A75695"/>
    <w:rsid w:val="00A75E2E"/>
    <w:rsid w:val="00A75EB3"/>
    <w:rsid w:val="00A761B5"/>
    <w:rsid w:val="00A76C02"/>
    <w:rsid w:val="00A77236"/>
    <w:rsid w:val="00A800DF"/>
    <w:rsid w:val="00A807CB"/>
    <w:rsid w:val="00A81A83"/>
    <w:rsid w:val="00A8230A"/>
    <w:rsid w:val="00A82561"/>
    <w:rsid w:val="00A82B3F"/>
    <w:rsid w:val="00A82BF1"/>
    <w:rsid w:val="00A8340A"/>
    <w:rsid w:val="00A83F83"/>
    <w:rsid w:val="00A8403D"/>
    <w:rsid w:val="00A84453"/>
    <w:rsid w:val="00A85677"/>
    <w:rsid w:val="00A858B3"/>
    <w:rsid w:val="00A87B5C"/>
    <w:rsid w:val="00A91630"/>
    <w:rsid w:val="00A92311"/>
    <w:rsid w:val="00A930CE"/>
    <w:rsid w:val="00A935D6"/>
    <w:rsid w:val="00A94E0A"/>
    <w:rsid w:val="00A952B4"/>
    <w:rsid w:val="00A95F69"/>
    <w:rsid w:val="00A9667F"/>
    <w:rsid w:val="00A96CD4"/>
    <w:rsid w:val="00A975A5"/>
    <w:rsid w:val="00A9799A"/>
    <w:rsid w:val="00A97FC9"/>
    <w:rsid w:val="00A97FE3"/>
    <w:rsid w:val="00AA06AC"/>
    <w:rsid w:val="00AA06B5"/>
    <w:rsid w:val="00AA0A5A"/>
    <w:rsid w:val="00AA10CD"/>
    <w:rsid w:val="00AA12DA"/>
    <w:rsid w:val="00AA14AC"/>
    <w:rsid w:val="00AA1E4A"/>
    <w:rsid w:val="00AA2014"/>
    <w:rsid w:val="00AA3011"/>
    <w:rsid w:val="00AA4674"/>
    <w:rsid w:val="00AA4A48"/>
    <w:rsid w:val="00AA6294"/>
    <w:rsid w:val="00AA6364"/>
    <w:rsid w:val="00AA6BB2"/>
    <w:rsid w:val="00AA7517"/>
    <w:rsid w:val="00AA7920"/>
    <w:rsid w:val="00AB1635"/>
    <w:rsid w:val="00AB1834"/>
    <w:rsid w:val="00AB25CD"/>
    <w:rsid w:val="00AB26A4"/>
    <w:rsid w:val="00AB27FA"/>
    <w:rsid w:val="00AB29F7"/>
    <w:rsid w:val="00AB32F2"/>
    <w:rsid w:val="00AB3955"/>
    <w:rsid w:val="00AB4400"/>
    <w:rsid w:val="00AB45D5"/>
    <w:rsid w:val="00AB4A8D"/>
    <w:rsid w:val="00AB5091"/>
    <w:rsid w:val="00AB7106"/>
    <w:rsid w:val="00AB7322"/>
    <w:rsid w:val="00AB7553"/>
    <w:rsid w:val="00AC167E"/>
    <w:rsid w:val="00AC219C"/>
    <w:rsid w:val="00AC35F7"/>
    <w:rsid w:val="00AC384D"/>
    <w:rsid w:val="00AC3A50"/>
    <w:rsid w:val="00AC3E27"/>
    <w:rsid w:val="00AC4920"/>
    <w:rsid w:val="00AC569C"/>
    <w:rsid w:val="00AC5B9F"/>
    <w:rsid w:val="00AC6458"/>
    <w:rsid w:val="00AC6A03"/>
    <w:rsid w:val="00AC6EDB"/>
    <w:rsid w:val="00AD0602"/>
    <w:rsid w:val="00AD12ED"/>
    <w:rsid w:val="00AD1AC6"/>
    <w:rsid w:val="00AD2485"/>
    <w:rsid w:val="00AD2B0E"/>
    <w:rsid w:val="00AD324F"/>
    <w:rsid w:val="00AD3D9E"/>
    <w:rsid w:val="00AD46F0"/>
    <w:rsid w:val="00AD4AA7"/>
    <w:rsid w:val="00AD5390"/>
    <w:rsid w:val="00AD5B21"/>
    <w:rsid w:val="00AD5D25"/>
    <w:rsid w:val="00AD6367"/>
    <w:rsid w:val="00AD6DEF"/>
    <w:rsid w:val="00AD7E44"/>
    <w:rsid w:val="00AE1241"/>
    <w:rsid w:val="00AE128A"/>
    <w:rsid w:val="00AE1489"/>
    <w:rsid w:val="00AE15CA"/>
    <w:rsid w:val="00AE1AA7"/>
    <w:rsid w:val="00AE2029"/>
    <w:rsid w:val="00AE2D15"/>
    <w:rsid w:val="00AE4E47"/>
    <w:rsid w:val="00AE57FE"/>
    <w:rsid w:val="00AE593C"/>
    <w:rsid w:val="00AE78A3"/>
    <w:rsid w:val="00AE78FF"/>
    <w:rsid w:val="00AF03FC"/>
    <w:rsid w:val="00AF1786"/>
    <w:rsid w:val="00AF1B58"/>
    <w:rsid w:val="00AF2610"/>
    <w:rsid w:val="00AF26F1"/>
    <w:rsid w:val="00AF27E6"/>
    <w:rsid w:val="00AF2EBF"/>
    <w:rsid w:val="00AF4DD8"/>
    <w:rsid w:val="00AF5136"/>
    <w:rsid w:val="00AF69EE"/>
    <w:rsid w:val="00AF6C82"/>
    <w:rsid w:val="00B00303"/>
    <w:rsid w:val="00B00A14"/>
    <w:rsid w:val="00B00AEC"/>
    <w:rsid w:val="00B00C8B"/>
    <w:rsid w:val="00B0171B"/>
    <w:rsid w:val="00B01CF4"/>
    <w:rsid w:val="00B02091"/>
    <w:rsid w:val="00B02CBA"/>
    <w:rsid w:val="00B032E2"/>
    <w:rsid w:val="00B03FD3"/>
    <w:rsid w:val="00B04C19"/>
    <w:rsid w:val="00B04EE2"/>
    <w:rsid w:val="00B05E2C"/>
    <w:rsid w:val="00B064C1"/>
    <w:rsid w:val="00B066ED"/>
    <w:rsid w:val="00B10341"/>
    <w:rsid w:val="00B111A9"/>
    <w:rsid w:val="00B111C3"/>
    <w:rsid w:val="00B11AD7"/>
    <w:rsid w:val="00B12248"/>
    <w:rsid w:val="00B1252E"/>
    <w:rsid w:val="00B12BC0"/>
    <w:rsid w:val="00B13D9E"/>
    <w:rsid w:val="00B13E80"/>
    <w:rsid w:val="00B1403D"/>
    <w:rsid w:val="00B143E3"/>
    <w:rsid w:val="00B150B0"/>
    <w:rsid w:val="00B15100"/>
    <w:rsid w:val="00B15148"/>
    <w:rsid w:val="00B164E9"/>
    <w:rsid w:val="00B16819"/>
    <w:rsid w:val="00B16BBA"/>
    <w:rsid w:val="00B173B1"/>
    <w:rsid w:val="00B17DFA"/>
    <w:rsid w:val="00B209FA"/>
    <w:rsid w:val="00B22221"/>
    <w:rsid w:val="00B22508"/>
    <w:rsid w:val="00B22785"/>
    <w:rsid w:val="00B227B0"/>
    <w:rsid w:val="00B22A1E"/>
    <w:rsid w:val="00B22A72"/>
    <w:rsid w:val="00B24020"/>
    <w:rsid w:val="00B24677"/>
    <w:rsid w:val="00B24D0C"/>
    <w:rsid w:val="00B253CF"/>
    <w:rsid w:val="00B25ED9"/>
    <w:rsid w:val="00B26AB1"/>
    <w:rsid w:val="00B27344"/>
    <w:rsid w:val="00B27852"/>
    <w:rsid w:val="00B27C68"/>
    <w:rsid w:val="00B30275"/>
    <w:rsid w:val="00B31ECC"/>
    <w:rsid w:val="00B326AB"/>
    <w:rsid w:val="00B33291"/>
    <w:rsid w:val="00B345F0"/>
    <w:rsid w:val="00B34C9D"/>
    <w:rsid w:val="00B35FA9"/>
    <w:rsid w:val="00B36705"/>
    <w:rsid w:val="00B36B4E"/>
    <w:rsid w:val="00B36D9C"/>
    <w:rsid w:val="00B36F7B"/>
    <w:rsid w:val="00B37A52"/>
    <w:rsid w:val="00B37BDC"/>
    <w:rsid w:val="00B4077A"/>
    <w:rsid w:val="00B40ADC"/>
    <w:rsid w:val="00B40C4F"/>
    <w:rsid w:val="00B40E19"/>
    <w:rsid w:val="00B41A5F"/>
    <w:rsid w:val="00B41C0E"/>
    <w:rsid w:val="00B42403"/>
    <w:rsid w:val="00B426DD"/>
    <w:rsid w:val="00B42EF7"/>
    <w:rsid w:val="00B45170"/>
    <w:rsid w:val="00B454A2"/>
    <w:rsid w:val="00B457CF"/>
    <w:rsid w:val="00B458A3"/>
    <w:rsid w:val="00B45941"/>
    <w:rsid w:val="00B462BC"/>
    <w:rsid w:val="00B46685"/>
    <w:rsid w:val="00B47A33"/>
    <w:rsid w:val="00B47EA9"/>
    <w:rsid w:val="00B5045D"/>
    <w:rsid w:val="00B51B3C"/>
    <w:rsid w:val="00B51BCC"/>
    <w:rsid w:val="00B52349"/>
    <w:rsid w:val="00B52A78"/>
    <w:rsid w:val="00B53255"/>
    <w:rsid w:val="00B53DF4"/>
    <w:rsid w:val="00B54380"/>
    <w:rsid w:val="00B54CCD"/>
    <w:rsid w:val="00B55011"/>
    <w:rsid w:val="00B5572C"/>
    <w:rsid w:val="00B557E6"/>
    <w:rsid w:val="00B5723C"/>
    <w:rsid w:val="00B5726F"/>
    <w:rsid w:val="00B60DEA"/>
    <w:rsid w:val="00B61150"/>
    <w:rsid w:val="00B62B7F"/>
    <w:rsid w:val="00B63DE7"/>
    <w:rsid w:val="00B6546F"/>
    <w:rsid w:val="00B658D8"/>
    <w:rsid w:val="00B6598B"/>
    <w:rsid w:val="00B669AC"/>
    <w:rsid w:val="00B6747A"/>
    <w:rsid w:val="00B67484"/>
    <w:rsid w:val="00B678A0"/>
    <w:rsid w:val="00B67973"/>
    <w:rsid w:val="00B70543"/>
    <w:rsid w:val="00B70658"/>
    <w:rsid w:val="00B709EB"/>
    <w:rsid w:val="00B715C7"/>
    <w:rsid w:val="00B7174B"/>
    <w:rsid w:val="00B717C0"/>
    <w:rsid w:val="00B719FE"/>
    <w:rsid w:val="00B72745"/>
    <w:rsid w:val="00B73583"/>
    <w:rsid w:val="00B73638"/>
    <w:rsid w:val="00B73AD6"/>
    <w:rsid w:val="00B73C83"/>
    <w:rsid w:val="00B74637"/>
    <w:rsid w:val="00B746C0"/>
    <w:rsid w:val="00B7470D"/>
    <w:rsid w:val="00B803A2"/>
    <w:rsid w:val="00B80D3E"/>
    <w:rsid w:val="00B8113E"/>
    <w:rsid w:val="00B81D40"/>
    <w:rsid w:val="00B81DF9"/>
    <w:rsid w:val="00B81EFA"/>
    <w:rsid w:val="00B82024"/>
    <w:rsid w:val="00B826AA"/>
    <w:rsid w:val="00B8363E"/>
    <w:rsid w:val="00B845E9"/>
    <w:rsid w:val="00B850C4"/>
    <w:rsid w:val="00B853C2"/>
    <w:rsid w:val="00B85751"/>
    <w:rsid w:val="00B85E16"/>
    <w:rsid w:val="00B863B7"/>
    <w:rsid w:val="00B86458"/>
    <w:rsid w:val="00B86EF5"/>
    <w:rsid w:val="00B87427"/>
    <w:rsid w:val="00B877D8"/>
    <w:rsid w:val="00B910F2"/>
    <w:rsid w:val="00B93936"/>
    <w:rsid w:val="00B93E04"/>
    <w:rsid w:val="00B94747"/>
    <w:rsid w:val="00B94FC8"/>
    <w:rsid w:val="00B95B03"/>
    <w:rsid w:val="00B96BAE"/>
    <w:rsid w:val="00B975FE"/>
    <w:rsid w:val="00B97721"/>
    <w:rsid w:val="00B9781A"/>
    <w:rsid w:val="00B9795C"/>
    <w:rsid w:val="00BA0868"/>
    <w:rsid w:val="00BA0E1C"/>
    <w:rsid w:val="00BA1B0D"/>
    <w:rsid w:val="00BA29E2"/>
    <w:rsid w:val="00BA2C89"/>
    <w:rsid w:val="00BA3348"/>
    <w:rsid w:val="00BA3AFA"/>
    <w:rsid w:val="00BA5095"/>
    <w:rsid w:val="00BA5A8F"/>
    <w:rsid w:val="00BA5B03"/>
    <w:rsid w:val="00BA6498"/>
    <w:rsid w:val="00BA67AE"/>
    <w:rsid w:val="00BA6951"/>
    <w:rsid w:val="00BA7568"/>
    <w:rsid w:val="00BA7A82"/>
    <w:rsid w:val="00BB0DA4"/>
    <w:rsid w:val="00BB1CA8"/>
    <w:rsid w:val="00BB1CCE"/>
    <w:rsid w:val="00BB1E58"/>
    <w:rsid w:val="00BB297E"/>
    <w:rsid w:val="00BB305C"/>
    <w:rsid w:val="00BB30EA"/>
    <w:rsid w:val="00BB3283"/>
    <w:rsid w:val="00BB38D5"/>
    <w:rsid w:val="00BB3F40"/>
    <w:rsid w:val="00BB4697"/>
    <w:rsid w:val="00BB48EE"/>
    <w:rsid w:val="00BB4B69"/>
    <w:rsid w:val="00BB5254"/>
    <w:rsid w:val="00BB5AEE"/>
    <w:rsid w:val="00BB65AB"/>
    <w:rsid w:val="00BB679A"/>
    <w:rsid w:val="00BB6B61"/>
    <w:rsid w:val="00BB6C14"/>
    <w:rsid w:val="00BB6EEB"/>
    <w:rsid w:val="00BB74B4"/>
    <w:rsid w:val="00BB7E28"/>
    <w:rsid w:val="00BC2A22"/>
    <w:rsid w:val="00BC2CB2"/>
    <w:rsid w:val="00BC3773"/>
    <w:rsid w:val="00BC3AD9"/>
    <w:rsid w:val="00BC6497"/>
    <w:rsid w:val="00BC75CA"/>
    <w:rsid w:val="00BC7D2F"/>
    <w:rsid w:val="00BD02B2"/>
    <w:rsid w:val="00BD06F7"/>
    <w:rsid w:val="00BD0792"/>
    <w:rsid w:val="00BD0B64"/>
    <w:rsid w:val="00BD15B8"/>
    <w:rsid w:val="00BD1E9D"/>
    <w:rsid w:val="00BD377B"/>
    <w:rsid w:val="00BD3C4E"/>
    <w:rsid w:val="00BD444D"/>
    <w:rsid w:val="00BD71A7"/>
    <w:rsid w:val="00BD74DE"/>
    <w:rsid w:val="00BD7A79"/>
    <w:rsid w:val="00BE0A06"/>
    <w:rsid w:val="00BE0C7D"/>
    <w:rsid w:val="00BE0D73"/>
    <w:rsid w:val="00BE12AA"/>
    <w:rsid w:val="00BE16F4"/>
    <w:rsid w:val="00BE17E0"/>
    <w:rsid w:val="00BE2BC7"/>
    <w:rsid w:val="00BE34E4"/>
    <w:rsid w:val="00BE3C47"/>
    <w:rsid w:val="00BE3C9D"/>
    <w:rsid w:val="00BE43D9"/>
    <w:rsid w:val="00BE53C4"/>
    <w:rsid w:val="00BE5B52"/>
    <w:rsid w:val="00BE5BDB"/>
    <w:rsid w:val="00BE5C35"/>
    <w:rsid w:val="00BE5CD3"/>
    <w:rsid w:val="00BE684A"/>
    <w:rsid w:val="00BE6BF2"/>
    <w:rsid w:val="00BE72D2"/>
    <w:rsid w:val="00BE7B5F"/>
    <w:rsid w:val="00BE7C94"/>
    <w:rsid w:val="00BF0797"/>
    <w:rsid w:val="00BF16FF"/>
    <w:rsid w:val="00BF1DF0"/>
    <w:rsid w:val="00BF1FC1"/>
    <w:rsid w:val="00BF2E17"/>
    <w:rsid w:val="00BF2E39"/>
    <w:rsid w:val="00BF3A79"/>
    <w:rsid w:val="00BF3DD8"/>
    <w:rsid w:val="00BF3F73"/>
    <w:rsid w:val="00BF5548"/>
    <w:rsid w:val="00BF59C5"/>
    <w:rsid w:val="00BF6D64"/>
    <w:rsid w:val="00BF6E37"/>
    <w:rsid w:val="00BF7D74"/>
    <w:rsid w:val="00C00B10"/>
    <w:rsid w:val="00C00D21"/>
    <w:rsid w:val="00C011B5"/>
    <w:rsid w:val="00C01A4A"/>
    <w:rsid w:val="00C023C0"/>
    <w:rsid w:val="00C02B6F"/>
    <w:rsid w:val="00C02F4A"/>
    <w:rsid w:val="00C03B4E"/>
    <w:rsid w:val="00C04460"/>
    <w:rsid w:val="00C0467F"/>
    <w:rsid w:val="00C0644E"/>
    <w:rsid w:val="00C06899"/>
    <w:rsid w:val="00C0720D"/>
    <w:rsid w:val="00C073D9"/>
    <w:rsid w:val="00C07A70"/>
    <w:rsid w:val="00C07CE8"/>
    <w:rsid w:val="00C10510"/>
    <w:rsid w:val="00C114F3"/>
    <w:rsid w:val="00C123FF"/>
    <w:rsid w:val="00C12AA9"/>
    <w:rsid w:val="00C12C53"/>
    <w:rsid w:val="00C1391D"/>
    <w:rsid w:val="00C1403F"/>
    <w:rsid w:val="00C145F1"/>
    <w:rsid w:val="00C152B0"/>
    <w:rsid w:val="00C157AD"/>
    <w:rsid w:val="00C16B49"/>
    <w:rsid w:val="00C16F44"/>
    <w:rsid w:val="00C176AB"/>
    <w:rsid w:val="00C17ED7"/>
    <w:rsid w:val="00C20892"/>
    <w:rsid w:val="00C20F62"/>
    <w:rsid w:val="00C22843"/>
    <w:rsid w:val="00C22B9D"/>
    <w:rsid w:val="00C23608"/>
    <w:rsid w:val="00C23CE5"/>
    <w:rsid w:val="00C23E3F"/>
    <w:rsid w:val="00C24143"/>
    <w:rsid w:val="00C2478C"/>
    <w:rsid w:val="00C248EB"/>
    <w:rsid w:val="00C24DEC"/>
    <w:rsid w:val="00C24FD3"/>
    <w:rsid w:val="00C25643"/>
    <w:rsid w:val="00C25E15"/>
    <w:rsid w:val="00C26389"/>
    <w:rsid w:val="00C26531"/>
    <w:rsid w:val="00C266C0"/>
    <w:rsid w:val="00C306D2"/>
    <w:rsid w:val="00C307C7"/>
    <w:rsid w:val="00C31414"/>
    <w:rsid w:val="00C31D9E"/>
    <w:rsid w:val="00C322AA"/>
    <w:rsid w:val="00C3311E"/>
    <w:rsid w:val="00C334AE"/>
    <w:rsid w:val="00C34EBD"/>
    <w:rsid w:val="00C35995"/>
    <w:rsid w:val="00C36431"/>
    <w:rsid w:val="00C400FB"/>
    <w:rsid w:val="00C40A46"/>
    <w:rsid w:val="00C40E25"/>
    <w:rsid w:val="00C42D47"/>
    <w:rsid w:val="00C43FF8"/>
    <w:rsid w:val="00C440ED"/>
    <w:rsid w:val="00C44657"/>
    <w:rsid w:val="00C44ACF"/>
    <w:rsid w:val="00C44C23"/>
    <w:rsid w:val="00C44F0D"/>
    <w:rsid w:val="00C4530B"/>
    <w:rsid w:val="00C46189"/>
    <w:rsid w:val="00C47082"/>
    <w:rsid w:val="00C502AD"/>
    <w:rsid w:val="00C50A39"/>
    <w:rsid w:val="00C50F4A"/>
    <w:rsid w:val="00C513F8"/>
    <w:rsid w:val="00C51C31"/>
    <w:rsid w:val="00C51E99"/>
    <w:rsid w:val="00C5203E"/>
    <w:rsid w:val="00C5212F"/>
    <w:rsid w:val="00C521DA"/>
    <w:rsid w:val="00C522C3"/>
    <w:rsid w:val="00C523D4"/>
    <w:rsid w:val="00C52990"/>
    <w:rsid w:val="00C53320"/>
    <w:rsid w:val="00C53B69"/>
    <w:rsid w:val="00C545E2"/>
    <w:rsid w:val="00C549A5"/>
    <w:rsid w:val="00C55887"/>
    <w:rsid w:val="00C55D2A"/>
    <w:rsid w:val="00C55DD1"/>
    <w:rsid w:val="00C55E20"/>
    <w:rsid w:val="00C560EA"/>
    <w:rsid w:val="00C56502"/>
    <w:rsid w:val="00C56E6C"/>
    <w:rsid w:val="00C5771C"/>
    <w:rsid w:val="00C5790A"/>
    <w:rsid w:val="00C60BB3"/>
    <w:rsid w:val="00C60F9D"/>
    <w:rsid w:val="00C6162A"/>
    <w:rsid w:val="00C61D7F"/>
    <w:rsid w:val="00C625BD"/>
    <w:rsid w:val="00C626EA"/>
    <w:rsid w:val="00C63F8A"/>
    <w:rsid w:val="00C6464D"/>
    <w:rsid w:val="00C64D4F"/>
    <w:rsid w:val="00C64DFC"/>
    <w:rsid w:val="00C65492"/>
    <w:rsid w:val="00C65C63"/>
    <w:rsid w:val="00C664FA"/>
    <w:rsid w:val="00C6710F"/>
    <w:rsid w:val="00C67313"/>
    <w:rsid w:val="00C6763C"/>
    <w:rsid w:val="00C67B23"/>
    <w:rsid w:val="00C70568"/>
    <w:rsid w:val="00C70D99"/>
    <w:rsid w:val="00C710F3"/>
    <w:rsid w:val="00C71C12"/>
    <w:rsid w:val="00C726CB"/>
    <w:rsid w:val="00C72DD8"/>
    <w:rsid w:val="00C737A3"/>
    <w:rsid w:val="00C73ACC"/>
    <w:rsid w:val="00C7436E"/>
    <w:rsid w:val="00C74882"/>
    <w:rsid w:val="00C74CAF"/>
    <w:rsid w:val="00C754F1"/>
    <w:rsid w:val="00C758DE"/>
    <w:rsid w:val="00C77418"/>
    <w:rsid w:val="00C833E2"/>
    <w:rsid w:val="00C839A9"/>
    <w:rsid w:val="00C85191"/>
    <w:rsid w:val="00C855BB"/>
    <w:rsid w:val="00C85C70"/>
    <w:rsid w:val="00C86438"/>
    <w:rsid w:val="00C86444"/>
    <w:rsid w:val="00C864E5"/>
    <w:rsid w:val="00C86B91"/>
    <w:rsid w:val="00C87410"/>
    <w:rsid w:val="00C87B19"/>
    <w:rsid w:val="00C9037A"/>
    <w:rsid w:val="00C90EFA"/>
    <w:rsid w:val="00C91559"/>
    <w:rsid w:val="00C91A86"/>
    <w:rsid w:val="00C94163"/>
    <w:rsid w:val="00C943E9"/>
    <w:rsid w:val="00C94831"/>
    <w:rsid w:val="00C94C9C"/>
    <w:rsid w:val="00C951E2"/>
    <w:rsid w:val="00C957AF"/>
    <w:rsid w:val="00C96241"/>
    <w:rsid w:val="00C964F9"/>
    <w:rsid w:val="00C9661A"/>
    <w:rsid w:val="00C97477"/>
    <w:rsid w:val="00C978C2"/>
    <w:rsid w:val="00C97ADC"/>
    <w:rsid w:val="00CA012C"/>
    <w:rsid w:val="00CA0F42"/>
    <w:rsid w:val="00CA1EFC"/>
    <w:rsid w:val="00CA2004"/>
    <w:rsid w:val="00CA3ED4"/>
    <w:rsid w:val="00CA3F6A"/>
    <w:rsid w:val="00CA4974"/>
    <w:rsid w:val="00CA4C1C"/>
    <w:rsid w:val="00CA4CF2"/>
    <w:rsid w:val="00CA4FCB"/>
    <w:rsid w:val="00CA5D48"/>
    <w:rsid w:val="00CA7112"/>
    <w:rsid w:val="00CA764A"/>
    <w:rsid w:val="00CA7AE3"/>
    <w:rsid w:val="00CB0035"/>
    <w:rsid w:val="00CB045A"/>
    <w:rsid w:val="00CB0469"/>
    <w:rsid w:val="00CB04F0"/>
    <w:rsid w:val="00CB0C31"/>
    <w:rsid w:val="00CB0FAC"/>
    <w:rsid w:val="00CB1089"/>
    <w:rsid w:val="00CB1519"/>
    <w:rsid w:val="00CB200E"/>
    <w:rsid w:val="00CB360B"/>
    <w:rsid w:val="00CB3881"/>
    <w:rsid w:val="00CB3B24"/>
    <w:rsid w:val="00CB3C1A"/>
    <w:rsid w:val="00CB4EC4"/>
    <w:rsid w:val="00CB518C"/>
    <w:rsid w:val="00CB57B5"/>
    <w:rsid w:val="00CB5B46"/>
    <w:rsid w:val="00CB6164"/>
    <w:rsid w:val="00CB66D1"/>
    <w:rsid w:val="00CB77A3"/>
    <w:rsid w:val="00CB7C7D"/>
    <w:rsid w:val="00CB7D0B"/>
    <w:rsid w:val="00CB7D9C"/>
    <w:rsid w:val="00CC0E76"/>
    <w:rsid w:val="00CC126B"/>
    <w:rsid w:val="00CC2510"/>
    <w:rsid w:val="00CC2C72"/>
    <w:rsid w:val="00CC456B"/>
    <w:rsid w:val="00CC467E"/>
    <w:rsid w:val="00CC4F0A"/>
    <w:rsid w:val="00CC50FB"/>
    <w:rsid w:val="00CC5E94"/>
    <w:rsid w:val="00CC615F"/>
    <w:rsid w:val="00CC7318"/>
    <w:rsid w:val="00CC738F"/>
    <w:rsid w:val="00CD007A"/>
    <w:rsid w:val="00CD0B92"/>
    <w:rsid w:val="00CD0D9F"/>
    <w:rsid w:val="00CD0F74"/>
    <w:rsid w:val="00CD1347"/>
    <w:rsid w:val="00CD1535"/>
    <w:rsid w:val="00CD2A33"/>
    <w:rsid w:val="00CD2DF4"/>
    <w:rsid w:val="00CD3571"/>
    <w:rsid w:val="00CD4642"/>
    <w:rsid w:val="00CD5DB7"/>
    <w:rsid w:val="00CD69CE"/>
    <w:rsid w:val="00CD6BE9"/>
    <w:rsid w:val="00CD6FB4"/>
    <w:rsid w:val="00CD6FF7"/>
    <w:rsid w:val="00CD7297"/>
    <w:rsid w:val="00CD73AF"/>
    <w:rsid w:val="00CD7722"/>
    <w:rsid w:val="00CD7767"/>
    <w:rsid w:val="00CD79DA"/>
    <w:rsid w:val="00CD7D50"/>
    <w:rsid w:val="00CE0093"/>
    <w:rsid w:val="00CE0154"/>
    <w:rsid w:val="00CE0936"/>
    <w:rsid w:val="00CE09BC"/>
    <w:rsid w:val="00CE13B2"/>
    <w:rsid w:val="00CE1657"/>
    <w:rsid w:val="00CE16E4"/>
    <w:rsid w:val="00CE1D97"/>
    <w:rsid w:val="00CE29AD"/>
    <w:rsid w:val="00CE39DE"/>
    <w:rsid w:val="00CE4F1F"/>
    <w:rsid w:val="00CE5367"/>
    <w:rsid w:val="00CE5A12"/>
    <w:rsid w:val="00CE6357"/>
    <w:rsid w:val="00CE6857"/>
    <w:rsid w:val="00CF1418"/>
    <w:rsid w:val="00CF1C32"/>
    <w:rsid w:val="00CF1E1B"/>
    <w:rsid w:val="00CF209B"/>
    <w:rsid w:val="00CF216A"/>
    <w:rsid w:val="00CF22CD"/>
    <w:rsid w:val="00CF23AE"/>
    <w:rsid w:val="00CF2941"/>
    <w:rsid w:val="00CF2EB8"/>
    <w:rsid w:val="00CF2F15"/>
    <w:rsid w:val="00CF33D5"/>
    <w:rsid w:val="00CF3BE2"/>
    <w:rsid w:val="00CF4BA8"/>
    <w:rsid w:val="00CF520B"/>
    <w:rsid w:val="00CF53D1"/>
    <w:rsid w:val="00CF5B51"/>
    <w:rsid w:val="00CF5CC2"/>
    <w:rsid w:val="00CF5F03"/>
    <w:rsid w:val="00CF62C8"/>
    <w:rsid w:val="00CF63CD"/>
    <w:rsid w:val="00CF7FD2"/>
    <w:rsid w:val="00D00C4A"/>
    <w:rsid w:val="00D01FBE"/>
    <w:rsid w:val="00D023AB"/>
    <w:rsid w:val="00D02C87"/>
    <w:rsid w:val="00D0333D"/>
    <w:rsid w:val="00D033B4"/>
    <w:rsid w:val="00D03757"/>
    <w:rsid w:val="00D0418E"/>
    <w:rsid w:val="00D044FD"/>
    <w:rsid w:val="00D04614"/>
    <w:rsid w:val="00D04A1E"/>
    <w:rsid w:val="00D04A46"/>
    <w:rsid w:val="00D05399"/>
    <w:rsid w:val="00D05DB6"/>
    <w:rsid w:val="00D06852"/>
    <w:rsid w:val="00D07111"/>
    <w:rsid w:val="00D10F6D"/>
    <w:rsid w:val="00D11F76"/>
    <w:rsid w:val="00D129A5"/>
    <w:rsid w:val="00D12BD5"/>
    <w:rsid w:val="00D13312"/>
    <w:rsid w:val="00D13C52"/>
    <w:rsid w:val="00D14836"/>
    <w:rsid w:val="00D14F4C"/>
    <w:rsid w:val="00D15850"/>
    <w:rsid w:val="00D165A7"/>
    <w:rsid w:val="00D1662C"/>
    <w:rsid w:val="00D16E08"/>
    <w:rsid w:val="00D20DE0"/>
    <w:rsid w:val="00D27162"/>
    <w:rsid w:val="00D3026F"/>
    <w:rsid w:val="00D30D81"/>
    <w:rsid w:val="00D313C7"/>
    <w:rsid w:val="00D31B20"/>
    <w:rsid w:val="00D31D7A"/>
    <w:rsid w:val="00D321FB"/>
    <w:rsid w:val="00D32401"/>
    <w:rsid w:val="00D32C79"/>
    <w:rsid w:val="00D33348"/>
    <w:rsid w:val="00D33987"/>
    <w:rsid w:val="00D3530D"/>
    <w:rsid w:val="00D3559A"/>
    <w:rsid w:val="00D36453"/>
    <w:rsid w:val="00D372CE"/>
    <w:rsid w:val="00D37CE1"/>
    <w:rsid w:val="00D37DAA"/>
    <w:rsid w:val="00D37F6B"/>
    <w:rsid w:val="00D4005E"/>
    <w:rsid w:val="00D401DB"/>
    <w:rsid w:val="00D407A2"/>
    <w:rsid w:val="00D40B4C"/>
    <w:rsid w:val="00D40D41"/>
    <w:rsid w:val="00D41056"/>
    <w:rsid w:val="00D411D8"/>
    <w:rsid w:val="00D43CD8"/>
    <w:rsid w:val="00D44604"/>
    <w:rsid w:val="00D44751"/>
    <w:rsid w:val="00D45C87"/>
    <w:rsid w:val="00D45F56"/>
    <w:rsid w:val="00D45F7A"/>
    <w:rsid w:val="00D46D6E"/>
    <w:rsid w:val="00D46DCA"/>
    <w:rsid w:val="00D476EF"/>
    <w:rsid w:val="00D51A55"/>
    <w:rsid w:val="00D51AD8"/>
    <w:rsid w:val="00D51E5E"/>
    <w:rsid w:val="00D526F9"/>
    <w:rsid w:val="00D527EA"/>
    <w:rsid w:val="00D528D7"/>
    <w:rsid w:val="00D53537"/>
    <w:rsid w:val="00D53AE7"/>
    <w:rsid w:val="00D53AF9"/>
    <w:rsid w:val="00D54C8E"/>
    <w:rsid w:val="00D54D65"/>
    <w:rsid w:val="00D553FE"/>
    <w:rsid w:val="00D555D6"/>
    <w:rsid w:val="00D559D3"/>
    <w:rsid w:val="00D55B9C"/>
    <w:rsid w:val="00D55EC9"/>
    <w:rsid w:val="00D566A4"/>
    <w:rsid w:val="00D56F7D"/>
    <w:rsid w:val="00D56FBF"/>
    <w:rsid w:val="00D60037"/>
    <w:rsid w:val="00D60606"/>
    <w:rsid w:val="00D606D9"/>
    <w:rsid w:val="00D60BAD"/>
    <w:rsid w:val="00D60C90"/>
    <w:rsid w:val="00D61CB8"/>
    <w:rsid w:val="00D62042"/>
    <w:rsid w:val="00D620A8"/>
    <w:rsid w:val="00D6274C"/>
    <w:rsid w:val="00D62995"/>
    <w:rsid w:val="00D63CB2"/>
    <w:rsid w:val="00D64590"/>
    <w:rsid w:val="00D64BAD"/>
    <w:rsid w:val="00D64BF3"/>
    <w:rsid w:val="00D64FC6"/>
    <w:rsid w:val="00D6617A"/>
    <w:rsid w:val="00D66748"/>
    <w:rsid w:val="00D66CD3"/>
    <w:rsid w:val="00D6724A"/>
    <w:rsid w:val="00D67C8E"/>
    <w:rsid w:val="00D70505"/>
    <w:rsid w:val="00D709CB"/>
    <w:rsid w:val="00D70EC4"/>
    <w:rsid w:val="00D70FC5"/>
    <w:rsid w:val="00D7126F"/>
    <w:rsid w:val="00D7146D"/>
    <w:rsid w:val="00D71769"/>
    <w:rsid w:val="00D71E83"/>
    <w:rsid w:val="00D726A1"/>
    <w:rsid w:val="00D73C79"/>
    <w:rsid w:val="00D75994"/>
    <w:rsid w:val="00D75DE2"/>
    <w:rsid w:val="00D7629C"/>
    <w:rsid w:val="00D767BF"/>
    <w:rsid w:val="00D76866"/>
    <w:rsid w:val="00D76A24"/>
    <w:rsid w:val="00D76BCD"/>
    <w:rsid w:val="00D7710E"/>
    <w:rsid w:val="00D7753C"/>
    <w:rsid w:val="00D80BCA"/>
    <w:rsid w:val="00D80F6F"/>
    <w:rsid w:val="00D81169"/>
    <w:rsid w:val="00D8162B"/>
    <w:rsid w:val="00D817CE"/>
    <w:rsid w:val="00D81BD3"/>
    <w:rsid w:val="00D81DCD"/>
    <w:rsid w:val="00D821FC"/>
    <w:rsid w:val="00D823B3"/>
    <w:rsid w:val="00D82643"/>
    <w:rsid w:val="00D82A77"/>
    <w:rsid w:val="00D82B87"/>
    <w:rsid w:val="00D82C04"/>
    <w:rsid w:val="00D840C9"/>
    <w:rsid w:val="00D8485E"/>
    <w:rsid w:val="00D84A23"/>
    <w:rsid w:val="00D84B0F"/>
    <w:rsid w:val="00D85402"/>
    <w:rsid w:val="00D85F6C"/>
    <w:rsid w:val="00D86817"/>
    <w:rsid w:val="00D86E04"/>
    <w:rsid w:val="00D87049"/>
    <w:rsid w:val="00D8743B"/>
    <w:rsid w:val="00D877F2"/>
    <w:rsid w:val="00D90244"/>
    <w:rsid w:val="00D91A33"/>
    <w:rsid w:val="00D91A58"/>
    <w:rsid w:val="00D923EC"/>
    <w:rsid w:val="00D92DEA"/>
    <w:rsid w:val="00D92F2B"/>
    <w:rsid w:val="00D92F82"/>
    <w:rsid w:val="00D93433"/>
    <w:rsid w:val="00D93752"/>
    <w:rsid w:val="00D9377A"/>
    <w:rsid w:val="00D93D46"/>
    <w:rsid w:val="00D941DF"/>
    <w:rsid w:val="00D9498B"/>
    <w:rsid w:val="00D94F2A"/>
    <w:rsid w:val="00D953EB"/>
    <w:rsid w:val="00D9581E"/>
    <w:rsid w:val="00D95F15"/>
    <w:rsid w:val="00D975CC"/>
    <w:rsid w:val="00D97D1E"/>
    <w:rsid w:val="00DA0CE5"/>
    <w:rsid w:val="00DA26D2"/>
    <w:rsid w:val="00DA2874"/>
    <w:rsid w:val="00DA2A05"/>
    <w:rsid w:val="00DA3054"/>
    <w:rsid w:val="00DA32C0"/>
    <w:rsid w:val="00DA330B"/>
    <w:rsid w:val="00DA3E1D"/>
    <w:rsid w:val="00DA5BD8"/>
    <w:rsid w:val="00DA6B94"/>
    <w:rsid w:val="00DA755D"/>
    <w:rsid w:val="00DA7CE6"/>
    <w:rsid w:val="00DB1739"/>
    <w:rsid w:val="00DB1D60"/>
    <w:rsid w:val="00DB21D8"/>
    <w:rsid w:val="00DB242E"/>
    <w:rsid w:val="00DB2882"/>
    <w:rsid w:val="00DB2993"/>
    <w:rsid w:val="00DB32D5"/>
    <w:rsid w:val="00DB4A9F"/>
    <w:rsid w:val="00DB5294"/>
    <w:rsid w:val="00DB5B20"/>
    <w:rsid w:val="00DB647F"/>
    <w:rsid w:val="00DB6B98"/>
    <w:rsid w:val="00DB6E9F"/>
    <w:rsid w:val="00DB710D"/>
    <w:rsid w:val="00DB7F68"/>
    <w:rsid w:val="00DC0179"/>
    <w:rsid w:val="00DC019B"/>
    <w:rsid w:val="00DC0A59"/>
    <w:rsid w:val="00DC0AD5"/>
    <w:rsid w:val="00DC0D24"/>
    <w:rsid w:val="00DC0E16"/>
    <w:rsid w:val="00DC1155"/>
    <w:rsid w:val="00DC11B0"/>
    <w:rsid w:val="00DC3225"/>
    <w:rsid w:val="00DC4353"/>
    <w:rsid w:val="00DC5177"/>
    <w:rsid w:val="00DC64C8"/>
    <w:rsid w:val="00DC6562"/>
    <w:rsid w:val="00DC7878"/>
    <w:rsid w:val="00DC7AD4"/>
    <w:rsid w:val="00DD0902"/>
    <w:rsid w:val="00DD13DD"/>
    <w:rsid w:val="00DD1B86"/>
    <w:rsid w:val="00DD1BF0"/>
    <w:rsid w:val="00DD2C74"/>
    <w:rsid w:val="00DD4933"/>
    <w:rsid w:val="00DD5593"/>
    <w:rsid w:val="00DD631D"/>
    <w:rsid w:val="00DD666E"/>
    <w:rsid w:val="00DD7336"/>
    <w:rsid w:val="00DD7D9F"/>
    <w:rsid w:val="00DE084F"/>
    <w:rsid w:val="00DE1B83"/>
    <w:rsid w:val="00DE1E77"/>
    <w:rsid w:val="00DE2D73"/>
    <w:rsid w:val="00DE2F0E"/>
    <w:rsid w:val="00DE48C6"/>
    <w:rsid w:val="00DE4F9B"/>
    <w:rsid w:val="00DE531F"/>
    <w:rsid w:val="00DE54C6"/>
    <w:rsid w:val="00DE5E55"/>
    <w:rsid w:val="00DE6FE9"/>
    <w:rsid w:val="00DE7423"/>
    <w:rsid w:val="00DF0665"/>
    <w:rsid w:val="00DF2181"/>
    <w:rsid w:val="00DF2F68"/>
    <w:rsid w:val="00DF34DA"/>
    <w:rsid w:val="00DF3A43"/>
    <w:rsid w:val="00DF3CFE"/>
    <w:rsid w:val="00DF3F8F"/>
    <w:rsid w:val="00DF430E"/>
    <w:rsid w:val="00DF446A"/>
    <w:rsid w:val="00DF58CA"/>
    <w:rsid w:val="00DF5902"/>
    <w:rsid w:val="00DF6785"/>
    <w:rsid w:val="00DF6CB8"/>
    <w:rsid w:val="00E01028"/>
    <w:rsid w:val="00E02038"/>
    <w:rsid w:val="00E02044"/>
    <w:rsid w:val="00E02C30"/>
    <w:rsid w:val="00E030E2"/>
    <w:rsid w:val="00E0325F"/>
    <w:rsid w:val="00E051D7"/>
    <w:rsid w:val="00E05DE1"/>
    <w:rsid w:val="00E06332"/>
    <w:rsid w:val="00E06FAC"/>
    <w:rsid w:val="00E075D4"/>
    <w:rsid w:val="00E100B7"/>
    <w:rsid w:val="00E10785"/>
    <w:rsid w:val="00E10F0B"/>
    <w:rsid w:val="00E10FF1"/>
    <w:rsid w:val="00E1245F"/>
    <w:rsid w:val="00E126F2"/>
    <w:rsid w:val="00E12DBC"/>
    <w:rsid w:val="00E131D8"/>
    <w:rsid w:val="00E14ACD"/>
    <w:rsid w:val="00E1565A"/>
    <w:rsid w:val="00E16573"/>
    <w:rsid w:val="00E16910"/>
    <w:rsid w:val="00E16974"/>
    <w:rsid w:val="00E1709A"/>
    <w:rsid w:val="00E17DDB"/>
    <w:rsid w:val="00E21054"/>
    <w:rsid w:val="00E21694"/>
    <w:rsid w:val="00E226E7"/>
    <w:rsid w:val="00E235CE"/>
    <w:rsid w:val="00E23814"/>
    <w:rsid w:val="00E23E97"/>
    <w:rsid w:val="00E24041"/>
    <w:rsid w:val="00E24246"/>
    <w:rsid w:val="00E24764"/>
    <w:rsid w:val="00E24776"/>
    <w:rsid w:val="00E24E9B"/>
    <w:rsid w:val="00E25DCE"/>
    <w:rsid w:val="00E26E12"/>
    <w:rsid w:val="00E271EE"/>
    <w:rsid w:val="00E27A56"/>
    <w:rsid w:val="00E30566"/>
    <w:rsid w:val="00E30776"/>
    <w:rsid w:val="00E3135A"/>
    <w:rsid w:val="00E314C0"/>
    <w:rsid w:val="00E31B99"/>
    <w:rsid w:val="00E31C44"/>
    <w:rsid w:val="00E32127"/>
    <w:rsid w:val="00E32AF4"/>
    <w:rsid w:val="00E32F5C"/>
    <w:rsid w:val="00E33544"/>
    <w:rsid w:val="00E33901"/>
    <w:rsid w:val="00E3399C"/>
    <w:rsid w:val="00E33A1A"/>
    <w:rsid w:val="00E34F2A"/>
    <w:rsid w:val="00E3561F"/>
    <w:rsid w:val="00E357E4"/>
    <w:rsid w:val="00E357FA"/>
    <w:rsid w:val="00E3597A"/>
    <w:rsid w:val="00E35EE8"/>
    <w:rsid w:val="00E366BF"/>
    <w:rsid w:val="00E36974"/>
    <w:rsid w:val="00E36BAE"/>
    <w:rsid w:val="00E37904"/>
    <w:rsid w:val="00E4027F"/>
    <w:rsid w:val="00E40522"/>
    <w:rsid w:val="00E40FE8"/>
    <w:rsid w:val="00E419EC"/>
    <w:rsid w:val="00E42490"/>
    <w:rsid w:val="00E4302B"/>
    <w:rsid w:val="00E43360"/>
    <w:rsid w:val="00E43DFB"/>
    <w:rsid w:val="00E45143"/>
    <w:rsid w:val="00E45D20"/>
    <w:rsid w:val="00E468BA"/>
    <w:rsid w:val="00E46918"/>
    <w:rsid w:val="00E46F4F"/>
    <w:rsid w:val="00E4717F"/>
    <w:rsid w:val="00E477A3"/>
    <w:rsid w:val="00E47FDE"/>
    <w:rsid w:val="00E504ED"/>
    <w:rsid w:val="00E50F05"/>
    <w:rsid w:val="00E51604"/>
    <w:rsid w:val="00E51E05"/>
    <w:rsid w:val="00E52010"/>
    <w:rsid w:val="00E522CF"/>
    <w:rsid w:val="00E523EA"/>
    <w:rsid w:val="00E52B66"/>
    <w:rsid w:val="00E5316A"/>
    <w:rsid w:val="00E537C5"/>
    <w:rsid w:val="00E53FEB"/>
    <w:rsid w:val="00E544F5"/>
    <w:rsid w:val="00E55784"/>
    <w:rsid w:val="00E569DB"/>
    <w:rsid w:val="00E56BBD"/>
    <w:rsid w:val="00E56BDC"/>
    <w:rsid w:val="00E5715D"/>
    <w:rsid w:val="00E57573"/>
    <w:rsid w:val="00E57785"/>
    <w:rsid w:val="00E602DF"/>
    <w:rsid w:val="00E61169"/>
    <w:rsid w:val="00E612EA"/>
    <w:rsid w:val="00E61694"/>
    <w:rsid w:val="00E61720"/>
    <w:rsid w:val="00E62755"/>
    <w:rsid w:val="00E62955"/>
    <w:rsid w:val="00E6370F"/>
    <w:rsid w:val="00E64486"/>
    <w:rsid w:val="00E64A9C"/>
    <w:rsid w:val="00E64AAA"/>
    <w:rsid w:val="00E64D70"/>
    <w:rsid w:val="00E655A0"/>
    <w:rsid w:val="00E6566E"/>
    <w:rsid w:val="00E65D23"/>
    <w:rsid w:val="00E6620A"/>
    <w:rsid w:val="00E66496"/>
    <w:rsid w:val="00E66935"/>
    <w:rsid w:val="00E67812"/>
    <w:rsid w:val="00E67B62"/>
    <w:rsid w:val="00E72500"/>
    <w:rsid w:val="00E729BC"/>
    <w:rsid w:val="00E7327E"/>
    <w:rsid w:val="00E735FF"/>
    <w:rsid w:val="00E73E04"/>
    <w:rsid w:val="00E74296"/>
    <w:rsid w:val="00E745CC"/>
    <w:rsid w:val="00E7481E"/>
    <w:rsid w:val="00E74B87"/>
    <w:rsid w:val="00E754AF"/>
    <w:rsid w:val="00E75B6B"/>
    <w:rsid w:val="00E75CB5"/>
    <w:rsid w:val="00E75FE9"/>
    <w:rsid w:val="00E7725B"/>
    <w:rsid w:val="00E7785A"/>
    <w:rsid w:val="00E80F94"/>
    <w:rsid w:val="00E8101E"/>
    <w:rsid w:val="00E81210"/>
    <w:rsid w:val="00E81B33"/>
    <w:rsid w:val="00E82394"/>
    <w:rsid w:val="00E826EB"/>
    <w:rsid w:val="00E82A2A"/>
    <w:rsid w:val="00E830DD"/>
    <w:rsid w:val="00E838C8"/>
    <w:rsid w:val="00E83ECA"/>
    <w:rsid w:val="00E846E2"/>
    <w:rsid w:val="00E85654"/>
    <w:rsid w:val="00E85DE4"/>
    <w:rsid w:val="00E8600B"/>
    <w:rsid w:val="00E862A1"/>
    <w:rsid w:val="00E86CE2"/>
    <w:rsid w:val="00E86DE7"/>
    <w:rsid w:val="00E87888"/>
    <w:rsid w:val="00E87A64"/>
    <w:rsid w:val="00E87D9C"/>
    <w:rsid w:val="00E909DE"/>
    <w:rsid w:val="00E91DF9"/>
    <w:rsid w:val="00E93B63"/>
    <w:rsid w:val="00E94195"/>
    <w:rsid w:val="00E94A37"/>
    <w:rsid w:val="00E94BBC"/>
    <w:rsid w:val="00E95411"/>
    <w:rsid w:val="00E96246"/>
    <w:rsid w:val="00EA05F0"/>
    <w:rsid w:val="00EA14E8"/>
    <w:rsid w:val="00EA1C4B"/>
    <w:rsid w:val="00EA20EE"/>
    <w:rsid w:val="00EA2462"/>
    <w:rsid w:val="00EA2559"/>
    <w:rsid w:val="00EA26D9"/>
    <w:rsid w:val="00EA2709"/>
    <w:rsid w:val="00EA2D7D"/>
    <w:rsid w:val="00EA3FAF"/>
    <w:rsid w:val="00EA4025"/>
    <w:rsid w:val="00EA426B"/>
    <w:rsid w:val="00EA433E"/>
    <w:rsid w:val="00EA5163"/>
    <w:rsid w:val="00EA5177"/>
    <w:rsid w:val="00EA661A"/>
    <w:rsid w:val="00EA664B"/>
    <w:rsid w:val="00EA73C4"/>
    <w:rsid w:val="00EA74D9"/>
    <w:rsid w:val="00EA7F11"/>
    <w:rsid w:val="00EB0AB4"/>
    <w:rsid w:val="00EB0D52"/>
    <w:rsid w:val="00EB1663"/>
    <w:rsid w:val="00EB19F1"/>
    <w:rsid w:val="00EB2707"/>
    <w:rsid w:val="00EB27ED"/>
    <w:rsid w:val="00EB28E4"/>
    <w:rsid w:val="00EB3E08"/>
    <w:rsid w:val="00EB4519"/>
    <w:rsid w:val="00EB5534"/>
    <w:rsid w:val="00EB5B8D"/>
    <w:rsid w:val="00EB6679"/>
    <w:rsid w:val="00EB722D"/>
    <w:rsid w:val="00EB7B73"/>
    <w:rsid w:val="00EC0735"/>
    <w:rsid w:val="00EC0766"/>
    <w:rsid w:val="00EC0F8B"/>
    <w:rsid w:val="00EC1C9A"/>
    <w:rsid w:val="00EC2432"/>
    <w:rsid w:val="00EC45B8"/>
    <w:rsid w:val="00EC513E"/>
    <w:rsid w:val="00EC516D"/>
    <w:rsid w:val="00EC564A"/>
    <w:rsid w:val="00EC5F88"/>
    <w:rsid w:val="00EC5FEC"/>
    <w:rsid w:val="00EC601A"/>
    <w:rsid w:val="00EC6919"/>
    <w:rsid w:val="00EC73D4"/>
    <w:rsid w:val="00EC7BA1"/>
    <w:rsid w:val="00EC7F78"/>
    <w:rsid w:val="00ED054F"/>
    <w:rsid w:val="00ED0A34"/>
    <w:rsid w:val="00ED1381"/>
    <w:rsid w:val="00ED23A1"/>
    <w:rsid w:val="00ED24CF"/>
    <w:rsid w:val="00ED253B"/>
    <w:rsid w:val="00ED254E"/>
    <w:rsid w:val="00ED2D43"/>
    <w:rsid w:val="00ED2F79"/>
    <w:rsid w:val="00ED3038"/>
    <w:rsid w:val="00ED35A6"/>
    <w:rsid w:val="00ED3614"/>
    <w:rsid w:val="00ED4100"/>
    <w:rsid w:val="00ED4232"/>
    <w:rsid w:val="00ED4418"/>
    <w:rsid w:val="00ED4BC3"/>
    <w:rsid w:val="00ED4E66"/>
    <w:rsid w:val="00ED51F6"/>
    <w:rsid w:val="00ED54A4"/>
    <w:rsid w:val="00ED5712"/>
    <w:rsid w:val="00ED5A8E"/>
    <w:rsid w:val="00ED6671"/>
    <w:rsid w:val="00ED7349"/>
    <w:rsid w:val="00ED7DE2"/>
    <w:rsid w:val="00EE12A0"/>
    <w:rsid w:val="00EE19FB"/>
    <w:rsid w:val="00EE2D8B"/>
    <w:rsid w:val="00EE2E3D"/>
    <w:rsid w:val="00EE424A"/>
    <w:rsid w:val="00EE568A"/>
    <w:rsid w:val="00EE5C43"/>
    <w:rsid w:val="00EE65C3"/>
    <w:rsid w:val="00EE6D26"/>
    <w:rsid w:val="00EE6E8B"/>
    <w:rsid w:val="00EF07AB"/>
    <w:rsid w:val="00EF0F81"/>
    <w:rsid w:val="00EF14CB"/>
    <w:rsid w:val="00EF1960"/>
    <w:rsid w:val="00EF1988"/>
    <w:rsid w:val="00EF233C"/>
    <w:rsid w:val="00EF2DB0"/>
    <w:rsid w:val="00EF2FA4"/>
    <w:rsid w:val="00EF3194"/>
    <w:rsid w:val="00EF3A2C"/>
    <w:rsid w:val="00EF43A3"/>
    <w:rsid w:val="00EF573F"/>
    <w:rsid w:val="00EF59BF"/>
    <w:rsid w:val="00EF5C72"/>
    <w:rsid w:val="00EF6136"/>
    <w:rsid w:val="00EF74D9"/>
    <w:rsid w:val="00F01290"/>
    <w:rsid w:val="00F018A0"/>
    <w:rsid w:val="00F0252A"/>
    <w:rsid w:val="00F03469"/>
    <w:rsid w:val="00F03D9B"/>
    <w:rsid w:val="00F0431C"/>
    <w:rsid w:val="00F0462A"/>
    <w:rsid w:val="00F04D6B"/>
    <w:rsid w:val="00F05BE0"/>
    <w:rsid w:val="00F07140"/>
    <w:rsid w:val="00F115DC"/>
    <w:rsid w:val="00F125FF"/>
    <w:rsid w:val="00F1292A"/>
    <w:rsid w:val="00F12D51"/>
    <w:rsid w:val="00F12DF8"/>
    <w:rsid w:val="00F13238"/>
    <w:rsid w:val="00F132B5"/>
    <w:rsid w:val="00F13470"/>
    <w:rsid w:val="00F139A6"/>
    <w:rsid w:val="00F13E10"/>
    <w:rsid w:val="00F13E9F"/>
    <w:rsid w:val="00F13F1E"/>
    <w:rsid w:val="00F1423E"/>
    <w:rsid w:val="00F14382"/>
    <w:rsid w:val="00F143F3"/>
    <w:rsid w:val="00F153C4"/>
    <w:rsid w:val="00F15DAF"/>
    <w:rsid w:val="00F1623C"/>
    <w:rsid w:val="00F164EA"/>
    <w:rsid w:val="00F20610"/>
    <w:rsid w:val="00F2089E"/>
    <w:rsid w:val="00F20F9F"/>
    <w:rsid w:val="00F219B5"/>
    <w:rsid w:val="00F219F6"/>
    <w:rsid w:val="00F21B72"/>
    <w:rsid w:val="00F21D10"/>
    <w:rsid w:val="00F239A5"/>
    <w:rsid w:val="00F248FE"/>
    <w:rsid w:val="00F25086"/>
    <w:rsid w:val="00F25AB0"/>
    <w:rsid w:val="00F26574"/>
    <w:rsid w:val="00F27981"/>
    <w:rsid w:val="00F27CBB"/>
    <w:rsid w:val="00F307C6"/>
    <w:rsid w:val="00F30F02"/>
    <w:rsid w:val="00F315CA"/>
    <w:rsid w:val="00F31DD1"/>
    <w:rsid w:val="00F32C41"/>
    <w:rsid w:val="00F335ED"/>
    <w:rsid w:val="00F33D5F"/>
    <w:rsid w:val="00F33D96"/>
    <w:rsid w:val="00F33DED"/>
    <w:rsid w:val="00F3485A"/>
    <w:rsid w:val="00F354DF"/>
    <w:rsid w:val="00F373B4"/>
    <w:rsid w:val="00F41400"/>
    <w:rsid w:val="00F415FD"/>
    <w:rsid w:val="00F42BE8"/>
    <w:rsid w:val="00F43211"/>
    <w:rsid w:val="00F43556"/>
    <w:rsid w:val="00F44ADC"/>
    <w:rsid w:val="00F45228"/>
    <w:rsid w:val="00F4548A"/>
    <w:rsid w:val="00F458EE"/>
    <w:rsid w:val="00F46750"/>
    <w:rsid w:val="00F46AAF"/>
    <w:rsid w:val="00F46DE2"/>
    <w:rsid w:val="00F47E54"/>
    <w:rsid w:val="00F47ECE"/>
    <w:rsid w:val="00F507FA"/>
    <w:rsid w:val="00F5192C"/>
    <w:rsid w:val="00F5279E"/>
    <w:rsid w:val="00F53D0D"/>
    <w:rsid w:val="00F565FE"/>
    <w:rsid w:val="00F56D20"/>
    <w:rsid w:val="00F56E9C"/>
    <w:rsid w:val="00F57110"/>
    <w:rsid w:val="00F579B2"/>
    <w:rsid w:val="00F57B3C"/>
    <w:rsid w:val="00F602B4"/>
    <w:rsid w:val="00F614B9"/>
    <w:rsid w:val="00F61646"/>
    <w:rsid w:val="00F6165C"/>
    <w:rsid w:val="00F61B7A"/>
    <w:rsid w:val="00F628C1"/>
    <w:rsid w:val="00F62B0F"/>
    <w:rsid w:val="00F62DB5"/>
    <w:rsid w:val="00F639F3"/>
    <w:rsid w:val="00F6462B"/>
    <w:rsid w:val="00F64F06"/>
    <w:rsid w:val="00F652D6"/>
    <w:rsid w:val="00F6579C"/>
    <w:rsid w:val="00F665F3"/>
    <w:rsid w:val="00F66D66"/>
    <w:rsid w:val="00F66E78"/>
    <w:rsid w:val="00F67AF6"/>
    <w:rsid w:val="00F67C6F"/>
    <w:rsid w:val="00F67CC0"/>
    <w:rsid w:val="00F71A2F"/>
    <w:rsid w:val="00F71E8F"/>
    <w:rsid w:val="00F71EC3"/>
    <w:rsid w:val="00F726CF"/>
    <w:rsid w:val="00F727CA"/>
    <w:rsid w:val="00F72CCE"/>
    <w:rsid w:val="00F73277"/>
    <w:rsid w:val="00F742BC"/>
    <w:rsid w:val="00F7546E"/>
    <w:rsid w:val="00F756CC"/>
    <w:rsid w:val="00F758FE"/>
    <w:rsid w:val="00F75E9D"/>
    <w:rsid w:val="00F75F69"/>
    <w:rsid w:val="00F7693A"/>
    <w:rsid w:val="00F76AC2"/>
    <w:rsid w:val="00F7784F"/>
    <w:rsid w:val="00F77DCD"/>
    <w:rsid w:val="00F80011"/>
    <w:rsid w:val="00F80150"/>
    <w:rsid w:val="00F80D23"/>
    <w:rsid w:val="00F811B1"/>
    <w:rsid w:val="00F8162A"/>
    <w:rsid w:val="00F8163C"/>
    <w:rsid w:val="00F82BCE"/>
    <w:rsid w:val="00F82D4E"/>
    <w:rsid w:val="00F82E6E"/>
    <w:rsid w:val="00F8343D"/>
    <w:rsid w:val="00F84B28"/>
    <w:rsid w:val="00F85E72"/>
    <w:rsid w:val="00F86036"/>
    <w:rsid w:val="00F86039"/>
    <w:rsid w:val="00F863E9"/>
    <w:rsid w:val="00F87AFD"/>
    <w:rsid w:val="00F87DDF"/>
    <w:rsid w:val="00F90497"/>
    <w:rsid w:val="00F907F7"/>
    <w:rsid w:val="00F90D66"/>
    <w:rsid w:val="00F916E8"/>
    <w:rsid w:val="00F92108"/>
    <w:rsid w:val="00F925CF"/>
    <w:rsid w:val="00F9318A"/>
    <w:rsid w:val="00F9398D"/>
    <w:rsid w:val="00F95616"/>
    <w:rsid w:val="00F9593B"/>
    <w:rsid w:val="00F95A49"/>
    <w:rsid w:val="00F95DDA"/>
    <w:rsid w:val="00F96023"/>
    <w:rsid w:val="00F9723F"/>
    <w:rsid w:val="00F9755F"/>
    <w:rsid w:val="00F97E0E"/>
    <w:rsid w:val="00FA041B"/>
    <w:rsid w:val="00FA0C55"/>
    <w:rsid w:val="00FA12D4"/>
    <w:rsid w:val="00FA18F1"/>
    <w:rsid w:val="00FA1966"/>
    <w:rsid w:val="00FA1E47"/>
    <w:rsid w:val="00FA3190"/>
    <w:rsid w:val="00FA3211"/>
    <w:rsid w:val="00FA38B9"/>
    <w:rsid w:val="00FA408E"/>
    <w:rsid w:val="00FA4289"/>
    <w:rsid w:val="00FA46D2"/>
    <w:rsid w:val="00FA46D3"/>
    <w:rsid w:val="00FA63FA"/>
    <w:rsid w:val="00FA6E5A"/>
    <w:rsid w:val="00FA7718"/>
    <w:rsid w:val="00FA7BCE"/>
    <w:rsid w:val="00FA7E64"/>
    <w:rsid w:val="00FA7F59"/>
    <w:rsid w:val="00FB02AD"/>
    <w:rsid w:val="00FB09E1"/>
    <w:rsid w:val="00FB0A7F"/>
    <w:rsid w:val="00FB0AA0"/>
    <w:rsid w:val="00FB0D49"/>
    <w:rsid w:val="00FB29D4"/>
    <w:rsid w:val="00FB31D9"/>
    <w:rsid w:val="00FB35FD"/>
    <w:rsid w:val="00FB3742"/>
    <w:rsid w:val="00FB3C5E"/>
    <w:rsid w:val="00FB424F"/>
    <w:rsid w:val="00FB4A98"/>
    <w:rsid w:val="00FB6859"/>
    <w:rsid w:val="00FB69E6"/>
    <w:rsid w:val="00FB737F"/>
    <w:rsid w:val="00FB7719"/>
    <w:rsid w:val="00FC0BAC"/>
    <w:rsid w:val="00FC0DE4"/>
    <w:rsid w:val="00FC13DE"/>
    <w:rsid w:val="00FC1F6B"/>
    <w:rsid w:val="00FC41EF"/>
    <w:rsid w:val="00FC4ABE"/>
    <w:rsid w:val="00FC52B4"/>
    <w:rsid w:val="00FC56F9"/>
    <w:rsid w:val="00FC577C"/>
    <w:rsid w:val="00FC6205"/>
    <w:rsid w:val="00FC6587"/>
    <w:rsid w:val="00FC6AB2"/>
    <w:rsid w:val="00FC7004"/>
    <w:rsid w:val="00FC70B0"/>
    <w:rsid w:val="00FC7EEB"/>
    <w:rsid w:val="00FD0760"/>
    <w:rsid w:val="00FD1D73"/>
    <w:rsid w:val="00FD1F32"/>
    <w:rsid w:val="00FD288F"/>
    <w:rsid w:val="00FD318D"/>
    <w:rsid w:val="00FD3B6E"/>
    <w:rsid w:val="00FD46DF"/>
    <w:rsid w:val="00FD4BBD"/>
    <w:rsid w:val="00FD4BF8"/>
    <w:rsid w:val="00FD4FFA"/>
    <w:rsid w:val="00FD6240"/>
    <w:rsid w:val="00FD6824"/>
    <w:rsid w:val="00FD6DA1"/>
    <w:rsid w:val="00FD7E35"/>
    <w:rsid w:val="00FE0321"/>
    <w:rsid w:val="00FE08B7"/>
    <w:rsid w:val="00FE0AF2"/>
    <w:rsid w:val="00FE0F43"/>
    <w:rsid w:val="00FE1B87"/>
    <w:rsid w:val="00FE1F35"/>
    <w:rsid w:val="00FE2064"/>
    <w:rsid w:val="00FE2C26"/>
    <w:rsid w:val="00FE4CAA"/>
    <w:rsid w:val="00FE4D03"/>
    <w:rsid w:val="00FE57A7"/>
    <w:rsid w:val="00FE593F"/>
    <w:rsid w:val="00FE5BA3"/>
    <w:rsid w:val="00FE6A0E"/>
    <w:rsid w:val="00FE7602"/>
    <w:rsid w:val="00FF04F2"/>
    <w:rsid w:val="00FF088F"/>
    <w:rsid w:val="00FF2009"/>
    <w:rsid w:val="00FF2D4B"/>
    <w:rsid w:val="00FF4390"/>
    <w:rsid w:val="00FF4D14"/>
    <w:rsid w:val="00FF53A7"/>
    <w:rsid w:val="00FF66B8"/>
    <w:rsid w:val="00FF6C20"/>
    <w:rsid w:val="00FF75B4"/>
    <w:rsid w:val="00FF7610"/>
    <w:rsid w:val="00FF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52CF8"/>
  <w15:chartTrackingRefBased/>
  <w15:docId w15:val="{16221D93-971A-45BE-9DA2-3981D3FB4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041BD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0"/>
    <w:next w:val="a0"/>
    <w:link w:val="12"/>
    <w:uiPriority w:val="9"/>
    <w:qFormat/>
    <w:rsid w:val="004F3EE9"/>
    <w:pPr>
      <w:keepNext/>
      <w:keepLines/>
      <w:numPr>
        <w:numId w:val="6"/>
      </w:numPr>
      <w:contextualSpacing w:val="0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10"/>
    <w:next w:val="a0"/>
    <w:link w:val="22"/>
    <w:uiPriority w:val="9"/>
    <w:unhideWhenUsed/>
    <w:qFormat/>
    <w:rsid w:val="004F3EE9"/>
    <w:pPr>
      <w:numPr>
        <w:ilvl w:val="1"/>
      </w:numPr>
      <w:outlineLvl w:val="1"/>
    </w:pPr>
    <w:rPr>
      <w:szCs w:val="26"/>
    </w:rPr>
  </w:style>
  <w:style w:type="paragraph" w:styleId="3">
    <w:name w:val="heading 3"/>
    <w:basedOn w:val="a0"/>
    <w:next w:val="a0"/>
    <w:link w:val="31"/>
    <w:uiPriority w:val="9"/>
    <w:unhideWhenUsed/>
    <w:rsid w:val="004E76F0"/>
    <w:pPr>
      <w:keepNext/>
      <w:keepLines/>
      <w:numPr>
        <w:ilvl w:val="2"/>
        <w:numId w:val="6"/>
      </w:numPr>
      <w:spacing w:before="40"/>
      <w:contextualSpacing w:val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lang w:eastAsia="en-US"/>
    </w:rPr>
  </w:style>
  <w:style w:type="paragraph" w:styleId="4">
    <w:name w:val="heading 4"/>
    <w:basedOn w:val="a0"/>
    <w:next w:val="a0"/>
    <w:link w:val="40"/>
    <w:uiPriority w:val="9"/>
    <w:semiHidden/>
    <w:unhideWhenUsed/>
    <w:rsid w:val="000C2735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C2735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C2735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C2735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C2735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C2735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FF66B8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12">
    <w:name w:val="Заголовок 1 Знак"/>
    <w:basedOn w:val="a1"/>
    <w:link w:val="10"/>
    <w:uiPriority w:val="9"/>
    <w:rsid w:val="004F3EE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2">
    <w:name w:val="Заголовок 2 Знак"/>
    <w:basedOn w:val="a1"/>
    <w:link w:val="2"/>
    <w:uiPriority w:val="9"/>
    <w:rsid w:val="004F3EE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itle"/>
    <w:aliases w:val="Заголовок 3.1"/>
    <w:basedOn w:val="3"/>
    <w:next w:val="a0"/>
    <w:link w:val="a6"/>
    <w:uiPriority w:val="10"/>
    <w:qFormat/>
    <w:rsid w:val="000C1D1F"/>
    <w:pPr>
      <w:spacing w:before="0"/>
      <w:contextualSpacing/>
    </w:pPr>
    <w:rPr>
      <w:rFonts w:ascii="Times New Roman" w:hAnsi="Times New Roman"/>
      <w:b/>
      <w:color w:val="000000" w:themeColor="text1"/>
      <w:spacing w:val="-10"/>
      <w:kern w:val="28"/>
      <w:sz w:val="28"/>
      <w:szCs w:val="56"/>
    </w:rPr>
  </w:style>
  <w:style w:type="character" w:customStyle="1" w:styleId="a6">
    <w:name w:val="Заголовок Знак"/>
    <w:aliases w:val="Заголовок 3.1 Знак"/>
    <w:basedOn w:val="a1"/>
    <w:link w:val="a5"/>
    <w:uiPriority w:val="10"/>
    <w:rsid w:val="000C1D1F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31">
    <w:name w:val="Заголовок 3 Знак"/>
    <w:basedOn w:val="a1"/>
    <w:link w:val="3"/>
    <w:uiPriority w:val="9"/>
    <w:rsid w:val="004E76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7">
    <w:name w:val="Титул (мелкий)"/>
    <w:basedOn w:val="a0"/>
    <w:uiPriority w:val="99"/>
    <w:rsid w:val="000E23C1"/>
    <w:pPr>
      <w:ind w:firstLine="567"/>
      <w:jc w:val="center"/>
    </w:pPr>
    <w:rPr>
      <w:b/>
      <w:bCs/>
      <w:sz w:val="20"/>
      <w:szCs w:val="20"/>
    </w:rPr>
  </w:style>
  <w:style w:type="paragraph" w:styleId="a8">
    <w:name w:val="TOC Heading"/>
    <w:basedOn w:val="10"/>
    <w:next w:val="a0"/>
    <w:uiPriority w:val="39"/>
    <w:unhideWhenUsed/>
    <w:qFormat/>
    <w:rsid w:val="000C2735"/>
    <w:pPr>
      <w:numPr>
        <w:numId w:val="0"/>
      </w:numPr>
      <w:jc w:val="center"/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C754F1"/>
    <w:pPr>
      <w:tabs>
        <w:tab w:val="left" w:pos="284"/>
        <w:tab w:val="right" w:leader="dot" w:pos="9344"/>
      </w:tabs>
      <w:ind w:firstLine="0"/>
      <w:jc w:val="left"/>
    </w:pPr>
  </w:style>
  <w:style w:type="character" w:styleId="a9">
    <w:name w:val="Hyperlink"/>
    <w:basedOn w:val="a1"/>
    <w:uiPriority w:val="99"/>
    <w:unhideWhenUsed/>
    <w:rsid w:val="00E64D70"/>
    <w:rPr>
      <w:color w:val="0563C1" w:themeColor="hyperlink"/>
      <w:u w:val="single"/>
    </w:rPr>
  </w:style>
  <w:style w:type="paragraph" w:customStyle="1" w:styleId="120">
    <w:name w:val="Заголовок 1.2"/>
    <w:basedOn w:val="10"/>
    <w:link w:val="121"/>
    <w:rsid w:val="0098408B"/>
  </w:style>
  <w:style w:type="character" w:customStyle="1" w:styleId="121">
    <w:name w:val="Заголовок 1.2 Знак"/>
    <w:basedOn w:val="12"/>
    <w:link w:val="120"/>
    <w:rsid w:val="0098408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a">
    <w:name w:val="List Paragraph"/>
    <w:basedOn w:val="a0"/>
    <w:uiPriority w:val="34"/>
    <w:qFormat/>
    <w:rsid w:val="00A82B3F"/>
  </w:style>
  <w:style w:type="paragraph" w:styleId="ab">
    <w:name w:val="caption"/>
    <w:basedOn w:val="a0"/>
    <w:next w:val="a0"/>
    <w:uiPriority w:val="35"/>
    <w:unhideWhenUsed/>
    <w:qFormat/>
    <w:rsid w:val="00FF66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Unresolved Mention"/>
    <w:basedOn w:val="a1"/>
    <w:uiPriority w:val="99"/>
    <w:semiHidden/>
    <w:unhideWhenUsed/>
    <w:rsid w:val="002F67C4"/>
    <w:rPr>
      <w:color w:val="605E5C"/>
      <w:shd w:val="clear" w:color="auto" w:fill="E1DFDD"/>
    </w:rPr>
  </w:style>
  <w:style w:type="paragraph" w:styleId="ad">
    <w:name w:val="header"/>
    <w:basedOn w:val="a0"/>
    <w:link w:val="ae"/>
    <w:uiPriority w:val="99"/>
    <w:unhideWhenUsed/>
    <w:rsid w:val="00342A7F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342A7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footer"/>
    <w:basedOn w:val="a0"/>
    <w:link w:val="af0"/>
    <w:uiPriority w:val="99"/>
    <w:unhideWhenUsed/>
    <w:rsid w:val="00342A7F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342A7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1">
    <w:name w:val="Листинг"/>
    <w:basedOn w:val="a0"/>
    <w:link w:val="af2"/>
    <w:qFormat/>
    <w:rsid w:val="00C47082"/>
    <w:pPr>
      <w:spacing w:line="240" w:lineRule="auto"/>
    </w:pPr>
    <w:rPr>
      <w:rFonts w:ascii="Consolas" w:hAnsi="Consolas"/>
      <w:sz w:val="24"/>
      <w:lang w:val="en-US"/>
    </w:rPr>
  </w:style>
  <w:style w:type="character" w:customStyle="1" w:styleId="af2">
    <w:name w:val="Листинг Знак"/>
    <w:basedOn w:val="a1"/>
    <w:link w:val="af1"/>
    <w:rsid w:val="00C47082"/>
    <w:rPr>
      <w:rFonts w:ascii="Consolas" w:eastAsia="Times New Roman" w:hAnsi="Consolas" w:cs="Times New Roman"/>
      <w:sz w:val="24"/>
      <w:szCs w:val="24"/>
      <w:lang w:val="en-US" w:eastAsia="ru-RU"/>
    </w:rPr>
  </w:style>
  <w:style w:type="paragraph" w:customStyle="1" w:styleId="a">
    <w:name w:val="Центр Заголовок"/>
    <w:basedOn w:val="2"/>
    <w:link w:val="af3"/>
    <w:rsid w:val="004F3EE9"/>
    <w:pPr>
      <w:numPr>
        <w:ilvl w:val="0"/>
        <w:numId w:val="3"/>
      </w:numPr>
      <w:ind w:left="0" w:firstLine="709"/>
    </w:pPr>
  </w:style>
  <w:style w:type="paragraph" w:customStyle="1" w:styleId="af4">
    <w:name w:val="Центр. Заголовок"/>
    <w:basedOn w:val="10"/>
    <w:link w:val="af5"/>
    <w:qFormat/>
    <w:rsid w:val="000C2735"/>
    <w:pPr>
      <w:numPr>
        <w:numId w:val="0"/>
      </w:numPr>
      <w:jc w:val="center"/>
    </w:pPr>
  </w:style>
  <w:style w:type="character" w:customStyle="1" w:styleId="af3">
    <w:name w:val="Центр Заголовок Знак"/>
    <w:basedOn w:val="22"/>
    <w:link w:val="a"/>
    <w:rsid w:val="004F3EE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">
    <w:name w:val="Заг. 1"/>
    <w:basedOn w:val="10"/>
    <w:link w:val="14"/>
    <w:rsid w:val="00371636"/>
    <w:pPr>
      <w:numPr>
        <w:numId w:val="4"/>
      </w:numPr>
    </w:pPr>
    <w:rPr>
      <w:lang w:val="en-US"/>
    </w:rPr>
  </w:style>
  <w:style w:type="character" w:customStyle="1" w:styleId="af5">
    <w:name w:val="Центр. Заголовок Знак"/>
    <w:basedOn w:val="12"/>
    <w:link w:val="af4"/>
    <w:rsid w:val="004F3EE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0">
    <w:name w:val="Заг. 2"/>
    <w:basedOn w:val="2"/>
    <w:link w:val="23"/>
    <w:rsid w:val="003334AB"/>
    <w:pPr>
      <w:numPr>
        <w:ilvl w:val="0"/>
        <w:numId w:val="5"/>
      </w:numPr>
    </w:pPr>
  </w:style>
  <w:style w:type="character" w:customStyle="1" w:styleId="14">
    <w:name w:val="Заг. 1 Знак"/>
    <w:basedOn w:val="af3"/>
    <w:link w:val="1"/>
    <w:rsid w:val="0037163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0C2735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customStyle="1" w:styleId="23">
    <w:name w:val="Заг. 2 Знак"/>
    <w:basedOn w:val="22"/>
    <w:link w:val="20"/>
    <w:rsid w:val="003334A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50">
    <w:name w:val="Заголовок 5 Знак"/>
    <w:basedOn w:val="a1"/>
    <w:link w:val="5"/>
    <w:uiPriority w:val="9"/>
    <w:semiHidden/>
    <w:rsid w:val="000C2735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0C2735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0C2735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0C273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0C27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4">
    <w:name w:val="toc 2"/>
    <w:basedOn w:val="a0"/>
    <w:next w:val="a0"/>
    <w:autoRedefine/>
    <w:uiPriority w:val="39"/>
    <w:unhideWhenUsed/>
    <w:rsid w:val="00C754F1"/>
    <w:pPr>
      <w:ind w:left="284" w:firstLine="0"/>
      <w:jc w:val="left"/>
    </w:pPr>
  </w:style>
  <w:style w:type="paragraph" w:styleId="32">
    <w:name w:val="toc 3"/>
    <w:basedOn w:val="a0"/>
    <w:next w:val="a0"/>
    <w:autoRedefine/>
    <w:uiPriority w:val="39"/>
    <w:unhideWhenUsed/>
    <w:rsid w:val="00C754F1"/>
    <w:pPr>
      <w:ind w:left="567" w:firstLine="0"/>
      <w:jc w:val="left"/>
    </w:pPr>
  </w:style>
  <w:style w:type="character" w:styleId="af6">
    <w:name w:val="annotation reference"/>
    <w:basedOn w:val="a1"/>
    <w:uiPriority w:val="99"/>
    <w:semiHidden/>
    <w:unhideWhenUsed/>
    <w:rsid w:val="00BE34E4"/>
    <w:rPr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BE34E4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rsid w:val="00BE34E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E34E4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BE34E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b">
    <w:name w:val="Placeholder Text"/>
    <w:basedOn w:val="a1"/>
    <w:uiPriority w:val="99"/>
    <w:semiHidden/>
    <w:rsid w:val="00F67AF6"/>
    <w:rPr>
      <w:color w:val="808080"/>
    </w:rPr>
  </w:style>
  <w:style w:type="paragraph" w:customStyle="1" w:styleId="11">
    <w:name w:val="Заголовок ТЗ 1"/>
    <w:basedOn w:val="a0"/>
    <w:link w:val="15"/>
    <w:qFormat/>
    <w:rsid w:val="00237DCA"/>
    <w:pPr>
      <w:numPr>
        <w:numId w:val="49"/>
      </w:numPr>
    </w:pPr>
    <w:rPr>
      <w:b/>
      <w:bCs/>
    </w:rPr>
  </w:style>
  <w:style w:type="paragraph" w:customStyle="1" w:styleId="21">
    <w:name w:val="Заголовок ТЗ 2"/>
    <w:basedOn w:val="11"/>
    <w:link w:val="25"/>
    <w:qFormat/>
    <w:rsid w:val="00237DCA"/>
    <w:pPr>
      <w:numPr>
        <w:ilvl w:val="1"/>
      </w:numPr>
    </w:pPr>
  </w:style>
  <w:style w:type="character" w:customStyle="1" w:styleId="15">
    <w:name w:val="Заголовок ТЗ 1 Знак"/>
    <w:basedOn w:val="a1"/>
    <w:link w:val="11"/>
    <w:rsid w:val="00237DCA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30">
    <w:name w:val="Заголовок ТЗ 3"/>
    <w:basedOn w:val="11"/>
    <w:link w:val="33"/>
    <w:qFormat/>
    <w:rsid w:val="00237DCA"/>
    <w:pPr>
      <w:numPr>
        <w:ilvl w:val="2"/>
      </w:numPr>
    </w:pPr>
  </w:style>
  <w:style w:type="character" w:customStyle="1" w:styleId="25">
    <w:name w:val="Заголовок ТЗ 2 Знак"/>
    <w:basedOn w:val="15"/>
    <w:link w:val="21"/>
    <w:rsid w:val="00237DCA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c">
    <w:name w:val="Body Text"/>
    <w:basedOn w:val="a0"/>
    <w:link w:val="afd"/>
    <w:uiPriority w:val="1"/>
    <w:qFormat/>
    <w:rsid w:val="005D4D50"/>
    <w:pPr>
      <w:ind w:firstLine="720"/>
      <w:contextualSpacing w:val="0"/>
    </w:pPr>
    <w:rPr>
      <w:sz w:val="24"/>
    </w:rPr>
  </w:style>
  <w:style w:type="character" w:customStyle="1" w:styleId="33">
    <w:name w:val="Заголовок ТЗ 3 Знак"/>
    <w:basedOn w:val="15"/>
    <w:link w:val="30"/>
    <w:rsid w:val="00237DCA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fd">
    <w:name w:val="Основной текст Знак"/>
    <w:basedOn w:val="a1"/>
    <w:link w:val="afc"/>
    <w:uiPriority w:val="1"/>
    <w:rsid w:val="005D4D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Contents">
    <w:name w:val="Table Contents"/>
    <w:basedOn w:val="a0"/>
    <w:rsid w:val="005D4D50"/>
    <w:pPr>
      <w:widowControl w:val="0"/>
      <w:suppressLineNumbers/>
      <w:suppressAutoHyphens/>
      <w:autoSpaceDN w:val="0"/>
      <w:spacing w:line="240" w:lineRule="auto"/>
      <w:ind w:firstLine="0"/>
      <w:contextualSpacing w:val="0"/>
      <w:jc w:val="left"/>
      <w:textAlignment w:val="baseline"/>
    </w:pPr>
    <w:rPr>
      <w:rFonts w:eastAsia="Andale Sans UI" w:cs="Tahoma"/>
      <w:kern w:val="3"/>
      <w:lang w:eastAsia="en-US" w:bidi="en-US"/>
    </w:rPr>
  </w:style>
  <w:style w:type="table" w:customStyle="1" w:styleId="TableNormal">
    <w:name w:val="Table Normal"/>
    <w:uiPriority w:val="2"/>
    <w:semiHidden/>
    <w:unhideWhenUsed/>
    <w:qFormat/>
    <w:rsid w:val="005D4D50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5D4D50"/>
    <w:pPr>
      <w:widowControl w:val="0"/>
      <w:spacing w:line="315" w:lineRule="exact"/>
      <w:ind w:left="126" w:firstLine="0"/>
      <w:contextualSpacing w:val="0"/>
      <w:jc w:val="center"/>
    </w:pPr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916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5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9376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FBFBF"/>
                        <w:left w:val="single" w:sz="6" w:space="0" w:color="BFBFBF"/>
                        <w:bottom w:val="single" w:sz="6" w:space="0" w:color="BFBFBF"/>
                        <w:right w:val="single" w:sz="6" w:space="0" w:color="BFBFBF"/>
                      </w:divBdr>
                      <w:divsChild>
                        <w:div w:id="107663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BFBFBF"/>
                            <w:right w:val="none" w:sz="0" w:space="0" w:color="auto"/>
                          </w:divBdr>
                          <w:divsChild>
                            <w:div w:id="524759392">
                              <w:marLeft w:val="12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58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4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2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7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7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02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23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9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stam\Documents\&#1053;&#1072;&#1089;&#1090;&#1088;&#1072;&#1080;&#1074;&#1072;&#1077;&#1084;&#1099;&#1077;%20&#1096;&#1072;&#1073;&#1083;&#1086;&#1085;&#1099;%20Office\&#1064;&#1072;&#1073;&#1083;&#1086;&#1085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54A3C-A1D2-4BD8-BAF5-D7113DDE5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7.32.dotx</Template>
  <TotalTime>9273</TotalTime>
  <Pages>123</Pages>
  <Words>25078</Words>
  <Characters>142945</Characters>
  <Application>Microsoft Office Word</Application>
  <DocSecurity>0</DocSecurity>
  <Lines>1191</Lines>
  <Paragraphs>335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D9RS.NET</Company>
  <LinksUpToDate>false</LinksUpToDate>
  <CharactersWithSpaces>167688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</dc:creator>
  <cp:keywords/>
  <dc:description/>
  <cp:lastModifiedBy>Rustam Shirinov</cp:lastModifiedBy>
  <cp:revision>3832</cp:revision>
  <cp:lastPrinted>2021-06-16T22:26:00Z</cp:lastPrinted>
  <dcterms:created xsi:type="dcterms:W3CDTF">2021-04-11T19:49:00Z</dcterms:created>
  <dcterms:modified xsi:type="dcterms:W3CDTF">2021-06-17T15:28:00Z</dcterms:modified>
</cp:coreProperties>
</file>